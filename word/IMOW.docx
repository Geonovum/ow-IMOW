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8B87" w14:textId="1B368CDB" w:rsidR="00101A24" w:rsidRPr="009E0B85" w:rsidRDefault="00101A24" w:rsidP="00022065">
      <w:pPr>
        <w:rPr>
          <w:lang w:val="en-US"/>
        </w:rPr>
      </w:pPr>
    </w:p>
    <w:p w14:paraId="52CCBCFA" w14:textId="77777777" w:rsidR="00475C30" w:rsidRPr="00022065" w:rsidRDefault="00475C30" w:rsidP="00022065"/>
    <w:p w14:paraId="54B89F08" w14:textId="7CB37973" w:rsidR="000C3951" w:rsidRPr="00022065" w:rsidRDefault="000C3951" w:rsidP="00022065"/>
    <w:p w14:paraId="7EDDFAFA" w14:textId="77777777" w:rsidR="006640B8" w:rsidRPr="00365993" w:rsidRDefault="006640B8" w:rsidP="00422385">
      <w:pPr>
        <w:pStyle w:val="Kop1voorwerk"/>
      </w:pPr>
      <w:r w:rsidRPr="00365993">
        <w:lastRenderedPageBreak/>
        <w:t>Colofon</w:t>
      </w:r>
    </w:p>
    <w:p w14:paraId="7CA9977C" w14:textId="0DF03018" w:rsidR="00380E7A" w:rsidRPr="00E76893" w:rsidRDefault="00380E7A" w:rsidP="001D19D1">
      <w:pPr>
        <w:pStyle w:val="Huisstijl-Colofon"/>
        <w:tabs>
          <w:tab w:val="left" w:pos="2268"/>
        </w:tabs>
      </w:pPr>
      <w:r w:rsidRPr="00E76893">
        <w:t>Projectnummer</w:t>
      </w:r>
      <w:r w:rsidRPr="00A22B92">
        <w:tab/>
      </w:r>
      <w:r>
        <w:fldChar w:fldCharType="begin"/>
      </w:r>
      <w:r>
        <w:instrText>DOCVARIABLE  ID0</w:instrText>
      </w:r>
      <w:r w:rsidR="00C15B69">
        <w:instrText>1</w:instrText>
      </w:r>
      <w:r>
        <w:fldChar w:fldCharType="separate"/>
      </w:r>
      <w:r w:rsidR="006934CA">
        <w:t>DSO-PR33</w:t>
      </w:r>
      <w:r>
        <w:fldChar w:fldCharType="end"/>
      </w:r>
    </w:p>
    <w:p w14:paraId="47F5B06B" w14:textId="72758301" w:rsidR="00AD630D" w:rsidRPr="00A22B92" w:rsidRDefault="00AD630D" w:rsidP="00AD630D">
      <w:pPr>
        <w:pStyle w:val="Colofon"/>
      </w:pPr>
      <w:bookmarkStart w:id="0" w:name="_Ref523411505"/>
      <w:r>
        <w:t>Document</w:t>
      </w:r>
      <w:r w:rsidR="00380E7A" w:rsidRPr="00A22B92">
        <w:tab/>
      </w:r>
      <w:r w:rsidR="00380E7A">
        <w:fldChar w:fldCharType="begin"/>
      </w:r>
      <w:r w:rsidR="00380E7A">
        <w:instrText>DOCVARIABLE  ID0</w:instrText>
      </w:r>
      <w:r w:rsidR="00C15B69">
        <w:instrText>2</w:instrText>
      </w:r>
      <w:r w:rsidR="00380E7A">
        <w:fldChar w:fldCharType="separate"/>
      </w:r>
      <w:r w:rsidR="006934CA">
        <w:t>Informatiemodel Omgevingswet</w:t>
      </w:r>
      <w:r w:rsidR="00380E7A">
        <w:fldChar w:fldCharType="end"/>
      </w:r>
    </w:p>
    <w:p w14:paraId="377DD509" w14:textId="3BDF1F95" w:rsidR="00AD630D" w:rsidRPr="00A22B92" w:rsidRDefault="00AD630D" w:rsidP="00AD630D">
      <w:pPr>
        <w:pStyle w:val="Colofon"/>
      </w:pPr>
      <w:r w:rsidRPr="00A22B92">
        <w:t>Identificatie</w:t>
      </w:r>
      <w:r w:rsidR="00380E7A" w:rsidRPr="00A22B92">
        <w:tab/>
      </w:r>
      <w:r w:rsidR="00380E7A">
        <w:fldChar w:fldCharType="begin"/>
      </w:r>
      <w:r w:rsidR="00380E7A">
        <w:instrText>DOCVARIABLE  ID0</w:instrText>
      </w:r>
      <w:r w:rsidR="00C15B69">
        <w:instrText>3</w:instrText>
      </w:r>
      <w:r w:rsidR="00380E7A">
        <w:fldChar w:fldCharType="separate"/>
      </w:r>
      <w:r w:rsidR="006934CA">
        <w:t>IMOW</w:t>
      </w:r>
      <w:r w:rsidR="00380E7A">
        <w:fldChar w:fldCharType="end"/>
      </w:r>
    </w:p>
    <w:p w14:paraId="71627DC7" w14:textId="03779351" w:rsidR="00AD630D" w:rsidRPr="00A22B92" w:rsidRDefault="00AD630D" w:rsidP="00AD630D">
      <w:pPr>
        <w:pStyle w:val="Colofon"/>
      </w:pPr>
      <w:r w:rsidRPr="00A22B92">
        <w:t>Versie</w:t>
      </w:r>
      <w:r w:rsidRPr="00A22B92">
        <w:tab/>
      </w:r>
      <w:r w:rsidR="007C1875">
        <w:t>3.0.</w:t>
      </w:r>
      <w:r w:rsidR="00A108E4">
        <w:t>1</w:t>
      </w:r>
    </w:p>
    <w:p w14:paraId="6A802E61" w14:textId="0DD07F39" w:rsidR="00AD630D" w:rsidRPr="00A22B92" w:rsidRDefault="00AD630D" w:rsidP="00AD630D">
      <w:pPr>
        <w:pStyle w:val="Colofon"/>
      </w:pPr>
      <w:r w:rsidRPr="00A22B92">
        <w:t>Projectnaam</w:t>
      </w:r>
      <w:r w:rsidR="00380E7A" w:rsidRPr="00A22B92">
        <w:tab/>
      </w:r>
      <w:r w:rsidR="00380E7A">
        <w:fldChar w:fldCharType="begin"/>
      </w:r>
      <w:r w:rsidR="00380E7A">
        <w:instrText>DOCVARIABLE  ID0</w:instrText>
      </w:r>
      <w:r w:rsidR="00C15B69">
        <w:instrText>5</w:instrText>
      </w:r>
      <w:r w:rsidR="00380E7A">
        <w:fldChar w:fldCharType="separate"/>
      </w:r>
      <w:proofErr w:type="spellStart"/>
      <w:r w:rsidR="006934CA">
        <w:t>STandaard</w:t>
      </w:r>
      <w:proofErr w:type="spellEnd"/>
      <w:r w:rsidR="006934CA">
        <w:t xml:space="preserve"> Officiële Publicaties met </w:t>
      </w:r>
      <w:proofErr w:type="spellStart"/>
      <w:r w:rsidR="006934CA">
        <w:t>ToepassingsProfielen</w:t>
      </w:r>
      <w:proofErr w:type="spellEnd"/>
      <w:r w:rsidR="006934CA">
        <w:t xml:space="preserve"> voor </w:t>
      </w:r>
      <w:proofErr w:type="spellStart"/>
      <w:r w:rsidR="006934CA">
        <w:t>OmgevingsDocumenten</w:t>
      </w:r>
      <w:proofErr w:type="spellEnd"/>
      <w:r w:rsidR="006934CA">
        <w:t xml:space="preserve"> (STOP/TPOD)</w:t>
      </w:r>
      <w:r w:rsidR="00380E7A">
        <w:fldChar w:fldCharType="end"/>
      </w:r>
    </w:p>
    <w:p w14:paraId="52803F71" w14:textId="23BD73FC" w:rsidR="00AD630D" w:rsidRPr="00A22B92" w:rsidRDefault="00AD630D" w:rsidP="00AD630D">
      <w:pPr>
        <w:pStyle w:val="Colofon"/>
      </w:pPr>
      <w:r w:rsidRPr="00A22B92">
        <w:t>Projectnummer</w:t>
      </w:r>
      <w:r w:rsidR="00380E7A" w:rsidRPr="00A22B92">
        <w:tab/>
      </w:r>
      <w:r w:rsidR="00380E7A">
        <w:fldChar w:fldCharType="begin"/>
      </w:r>
      <w:r w:rsidR="00380E7A">
        <w:instrText>DOCVARIABLE  ID0</w:instrText>
      </w:r>
      <w:r w:rsidR="00C15B69">
        <w:instrText>6</w:instrText>
      </w:r>
      <w:r w:rsidR="00380E7A">
        <w:fldChar w:fldCharType="separate"/>
      </w:r>
      <w:r w:rsidR="006934CA">
        <w:t>PR33</w:t>
      </w:r>
      <w:r w:rsidR="00380E7A">
        <w:fldChar w:fldCharType="end"/>
      </w:r>
    </w:p>
    <w:p w14:paraId="1D0EA3BA" w14:textId="77777777" w:rsidR="00AD630D" w:rsidRPr="00A22B92" w:rsidRDefault="00AD630D" w:rsidP="00AD630D">
      <w:pPr>
        <w:pStyle w:val="Colofon"/>
      </w:pPr>
    </w:p>
    <w:p w14:paraId="55ABC998" w14:textId="30BFE6DA" w:rsidR="00AD630D" w:rsidRPr="00A22B92" w:rsidRDefault="00AD630D" w:rsidP="00AD630D">
      <w:pPr>
        <w:pStyle w:val="Colofon"/>
      </w:pPr>
      <w:r w:rsidRPr="00A22B92">
        <w:t>Contactpersoon</w:t>
      </w:r>
      <w:r w:rsidR="00380E7A" w:rsidRPr="00A22B92">
        <w:tab/>
      </w:r>
      <w:r w:rsidR="00CB429A">
        <w:t>TPOD-team</w:t>
      </w:r>
    </w:p>
    <w:p w14:paraId="3A61C0CF" w14:textId="77777777" w:rsidR="00AD630D" w:rsidRPr="00A22B92" w:rsidRDefault="00AD630D" w:rsidP="00AD630D">
      <w:pPr>
        <w:pStyle w:val="Colofon"/>
      </w:pPr>
    </w:p>
    <w:p w14:paraId="532E90F3" w14:textId="357F4CBD" w:rsidR="00AD630D" w:rsidRPr="00A22B92" w:rsidRDefault="00AD630D" w:rsidP="00AD630D">
      <w:pPr>
        <w:pStyle w:val="Colofon"/>
      </w:pPr>
      <w:r w:rsidRPr="00A22B92">
        <w:t>Auteur(s)</w:t>
      </w:r>
      <w:r w:rsidR="00380E7A" w:rsidRPr="00A22B92">
        <w:tab/>
      </w:r>
      <w:r w:rsidR="00CB429A">
        <w:t>TPOD-team</w:t>
      </w:r>
    </w:p>
    <w:p w14:paraId="39F9056F" w14:textId="77777777" w:rsidR="00927958" w:rsidRPr="00022065" w:rsidRDefault="00927958" w:rsidP="00022065"/>
    <w:p w14:paraId="386DFFA0" w14:textId="2BBA0B01" w:rsidR="006430F9" w:rsidRDefault="00323028" w:rsidP="00323028">
      <w:pPr>
        <w:pStyle w:val="Kop1voorwerk"/>
      </w:pPr>
      <w:r w:rsidRPr="00323028">
        <w:lastRenderedPageBreak/>
        <w:t>Inhoudsopgave</w:t>
      </w:r>
    </w:p>
    <w:p w14:paraId="5C7B000C" w14:textId="39CFBF1E" w:rsidR="00F6256B" w:rsidRDefault="006430F9">
      <w:pPr>
        <w:pStyle w:val="Inhopg1"/>
        <w:rPr>
          <w:rFonts w:eastAsiaTheme="minorEastAsia"/>
          <w:kern w:val="2"/>
          <w:sz w:val="24"/>
          <w:szCs w:val="24"/>
          <w:lang w:eastAsia="nl-NL"/>
          <w14:ligatures w14:val="standardContextual"/>
        </w:rPr>
      </w:pPr>
      <w:r>
        <w:rPr>
          <w:rFonts w:ascii="Arial" w:hAnsi="Arial"/>
          <w:sz w:val="20"/>
        </w:rPr>
        <w:fldChar w:fldCharType="begin"/>
      </w:r>
      <w:r>
        <w:instrText xml:space="preserve"> TOC \o "2-3" \t "Kop 1;1" </w:instrText>
      </w:r>
      <w:r>
        <w:rPr>
          <w:rFonts w:ascii="Arial" w:hAnsi="Arial"/>
          <w:sz w:val="20"/>
        </w:rPr>
        <w:fldChar w:fldCharType="separate"/>
      </w:r>
      <w:r w:rsidR="00F6256B">
        <w:t>1</w:t>
      </w:r>
      <w:r w:rsidR="00F6256B">
        <w:rPr>
          <w:rFonts w:eastAsiaTheme="minorEastAsia"/>
          <w:kern w:val="2"/>
          <w:sz w:val="24"/>
          <w:szCs w:val="24"/>
          <w:lang w:eastAsia="nl-NL"/>
          <w14:ligatures w14:val="standardContextual"/>
        </w:rPr>
        <w:tab/>
      </w:r>
      <w:r w:rsidR="00F6256B">
        <w:t>Inleiding</w:t>
      </w:r>
      <w:r w:rsidR="00F6256B">
        <w:tab/>
      </w:r>
      <w:r w:rsidR="00F6256B">
        <w:fldChar w:fldCharType="begin"/>
      </w:r>
      <w:r w:rsidR="00F6256B">
        <w:instrText xml:space="preserve"> PAGEREF _Toc158300636 \h </w:instrText>
      </w:r>
      <w:r w:rsidR="00F6256B">
        <w:fldChar w:fldCharType="separate"/>
      </w:r>
      <w:r w:rsidR="00F6256B">
        <w:t>6</w:t>
      </w:r>
      <w:r w:rsidR="00F6256B">
        <w:fldChar w:fldCharType="end"/>
      </w:r>
    </w:p>
    <w:p w14:paraId="75BDC4B1" w14:textId="1AF64212" w:rsidR="00F6256B" w:rsidRDefault="00F6256B">
      <w:pPr>
        <w:pStyle w:val="Inhopg2"/>
        <w:rPr>
          <w:rFonts w:eastAsiaTheme="minorEastAsia"/>
          <w:noProof/>
          <w:kern w:val="2"/>
          <w:sz w:val="24"/>
          <w:szCs w:val="24"/>
          <w:lang w:eastAsia="nl-NL"/>
          <w14:ligatures w14:val="standardContextual"/>
        </w:rPr>
      </w:pPr>
      <w:r>
        <w:rPr>
          <w:noProof/>
        </w:rPr>
        <w:t>1.1</w:t>
      </w:r>
      <w:r>
        <w:rPr>
          <w:rFonts w:eastAsiaTheme="minorEastAsia"/>
          <w:noProof/>
          <w:kern w:val="2"/>
          <w:sz w:val="24"/>
          <w:szCs w:val="24"/>
          <w:lang w:eastAsia="nl-NL"/>
          <w14:ligatures w14:val="standardContextual"/>
        </w:rPr>
        <w:tab/>
      </w:r>
      <w:r>
        <w:rPr>
          <w:noProof/>
        </w:rPr>
        <w:t>Context standaard</w:t>
      </w:r>
      <w:r>
        <w:rPr>
          <w:noProof/>
        </w:rPr>
        <w:tab/>
      </w:r>
      <w:r>
        <w:rPr>
          <w:noProof/>
        </w:rPr>
        <w:fldChar w:fldCharType="begin"/>
      </w:r>
      <w:r>
        <w:rPr>
          <w:noProof/>
        </w:rPr>
        <w:instrText xml:space="preserve"> PAGEREF _Toc158300637 \h </w:instrText>
      </w:r>
      <w:r>
        <w:rPr>
          <w:noProof/>
        </w:rPr>
      </w:r>
      <w:r>
        <w:rPr>
          <w:noProof/>
        </w:rPr>
        <w:fldChar w:fldCharType="separate"/>
      </w:r>
      <w:r>
        <w:rPr>
          <w:noProof/>
        </w:rPr>
        <w:t>6</w:t>
      </w:r>
      <w:r>
        <w:rPr>
          <w:noProof/>
        </w:rPr>
        <w:fldChar w:fldCharType="end"/>
      </w:r>
    </w:p>
    <w:p w14:paraId="0C2FAF91" w14:textId="2D926E8C" w:rsidR="00F6256B" w:rsidRDefault="00F6256B">
      <w:pPr>
        <w:pStyle w:val="Inhopg2"/>
        <w:rPr>
          <w:rFonts w:eastAsiaTheme="minorEastAsia"/>
          <w:noProof/>
          <w:kern w:val="2"/>
          <w:sz w:val="24"/>
          <w:szCs w:val="24"/>
          <w:lang w:eastAsia="nl-NL"/>
          <w14:ligatures w14:val="standardContextual"/>
        </w:rPr>
      </w:pPr>
      <w:r>
        <w:rPr>
          <w:noProof/>
        </w:rPr>
        <w:t>1.2</w:t>
      </w:r>
      <w:r>
        <w:rPr>
          <w:rFonts w:eastAsiaTheme="minorEastAsia"/>
          <w:noProof/>
          <w:kern w:val="2"/>
          <w:sz w:val="24"/>
          <w:szCs w:val="24"/>
          <w:lang w:eastAsia="nl-NL"/>
          <w14:ligatures w14:val="standardContextual"/>
        </w:rPr>
        <w:tab/>
      </w:r>
      <w:r>
        <w:rPr>
          <w:noProof/>
        </w:rPr>
        <w:t>Normatieve referenties</w:t>
      </w:r>
      <w:r>
        <w:rPr>
          <w:noProof/>
        </w:rPr>
        <w:tab/>
      </w:r>
      <w:r>
        <w:rPr>
          <w:noProof/>
        </w:rPr>
        <w:fldChar w:fldCharType="begin"/>
      </w:r>
      <w:r>
        <w:rPr>
          <w:noProof/>
        </w:rPr>
        <w:instrText xml:space="preserve"> PAGEREF _Toc158300638 \h </w:instrText>
      </w:r>
      <w:r>
        <w:rPr>
          <w:noProof/>
        </w:rPr>
      </w:r>
      <w:r>
        <w:rPr>
          <w:noProof/>
        </w:rPr>
        <w:fldChar w:fldCharType="separate"/>
      </w:r>
      <w:r>
        <w:rPr>
          <w:noProof/>
        </w:rPr>
        <w:t>7</w:t>
      </w:r>
      <w:r>
        <w:rPr>
          <w:noProof/>
        </w:rPr>
        <w:fldChar w:fldCharType="end"/>
      </w:r>
    </w:p>
    <w:p w14:paraId="1C6F0B7E" w14:textId="0B0F8B59" w:rsidR="00F6256B" w:rsidRDefault="00F6256B">
      <w:pPr>
        <w:pStyle w:val="Inhopg2"/>
        <w:rPr>
          <w:rFonts w:eastAsiaTheme="minorEastAsia"/>
          <w:noProof/>
          <w:kern w:val="2"/>
          <w:sz w:val="24"/>
          <w:szCs w:val="24"/>
          <w:lang w:eastAsia="nl-NL"/>
          <w14:ligatures w14:val="standardContextual"/>
        </w:rPr>
      </w:pPr>
      <w:r>
        <w:rPr>
          <w:noProof/>
        </w:rPr>
        <w:t>1.3</w:t>
      </w:r>
      <w:r>
        <w:rPr>
          <w:rFonts w:eastAsiaTheme="minorEastAsia"/>
          <w:noProof/>
          <w:kern w:val="2"/>
          <w:sz w:val="24"/>
          <w:szCs w:val="24"/>
          <w:lang w:eastAsia="nl-NL"/>
          <w14:ligatures w14:val="standardContextual"/>
        </w:rPr>
        <w:tab/>
      </w:r>
      <w:r>
        <w:rPr>
          <w:noProof/>
        </w:rPr>
        <w:t>Leeswijzer</w:t>
      </w:r>
      <w:r>
        <w:rPr>
          <w:noProof/>
        </w:rPr>
        <w:tab/>
      </w:r>
      <w:r>
        <w:rPr>
          <w:noProof/>
        </w:rPr>
        <w:fldChar w:fldCharType="begin"/>
      </w:r>
      <w:r>
        <w:rPr>
          <w:noProof/>
        </w:rPr>
        <w:instrText xml:space="preserve"> PAGEREF _Toc158300639 \h </w:instrText>
      </w:r>
      <w:r>
        <w:rPr>
          <w:noProof/>
        </w:rPr>
      </w:r>
      <w:r>
        <w:rPr>
          <w:noProof/>
        </w:rPr>
        <w:fldChar w:fldCharType="separate"/>
      </w:r>
      <w:r>
        <w:rPr>
          <w:noProof/>
        </w:rPr>
        <w:t>8</w:t>
      </w:r>
      <w:r>
        <w:rPr>
          <w:noProof/>
        </w:rPr>
        <w:fldChar w:fldCharType="end"/>
      </w:r>
    </w:p>
    <w:p w14:paraId="6B18B4FE" w14:textId="5E6AE3F1" w:rsidR="00F6256B" w:rsidRDefault="00F6256B">
      <w:pPr>
        <w:pStyle w:val="Inhopg1"/>
        <w:rPr>
          <w:rFonts w:eastAsiaTheme="minorEastAsia"/>
          <w:kern w:val="2"/>
          <w:sz w:val="24"/>
          <w:szCs w:val="24"/>
          <w:lang w:eastAsia="nl-NL"/>
          <w14:ligatures w14:val="standardContextual"/>
        </w:rPr>
      </w:pPr>
      <w:r>
        <w:t>2</w:t>
      </w:r>
      <w:r>
        <w:rPr>
          <w:rFonts w:eastAsiaTheme="minorEastAsia"/>
          <w:kern w:val="2"/>
          <w:sz w:val="24"/>
          <w:szCs w:val="24"/>
          <w:lang w:eastAsia="nl-NL"/>
          <w14:ligatures w14:val="standardContextual"/>
        </w:rPr>
        <w:tab/>
      </w:r>
      <w:r>
        <w:t>Informatiemodel Omgevingswet</w:t>
      </w:r>
      <w:r>
        <w:tab/>
      </w:r>
      <w:r>
        <w:fldChar w:fldCharType="begin"/>
      </w:r>
      <w:r>
        <w:instrText xml:space="preserve"> PAGEREF _Toc158300640 \h </w:instrText>
      </w:r>
      <w:r>
        <w:fldChar w:fldCharType="separate"/>
      </w:r>
      <w:r>
        <w:t>9</w:t>
      </w:r>
      <w:r>
        <w:fldChar w:fldCharType="end"/>
      </w:r>
    </w:p>
    <w:p w14:paraId="2DE45468" w14:textId="2A7CE000" w:rsidR="00F6256B" w:rsidRDefault="00F6256B">
      <w:pPr>
        <w:pStyle w:val="Inhopg2"/>
        <w:rPr>
          <w:rFonts w:eastAsiaTheme="minorEastAsia"/>
          <w:noProof/>
          <w:kern w:val="2"/>
          <w:sz w:val="24"/>
          <w:szCs w:val="24"/>
          <w:lang w:eastAsia="nl-NL"/>
          <w14:ligatures w14:val="standardContextual"/>
        </w:rPr>
      </w:pPr>
      <w:r>
        <w:rPr>
          <w:noProof/>
        </w:rPr>
        <w:t>2.1</w:t>
      </w:r>
      <w:r>
        <w:rPr>
          <w:rFonts w:eastAsiaTheme="minorEastAsia"/>
          <w:noProof/>
          <w:kern w:val="2"/>
          <w:sz w:val="24"/>
          <w:szCs w:val="24"/>
          <w:lang w:eastAsia="nl-NL"/>
          <w14:ligatures w14:val="standardContextual"/>
        </w:rPr>
        <w:tab/>
      </w:r>
      <w:r>
        <w:rPr>
          <w:noProof/>
        </w:rPr>
        <w:t>Context IMOW</w:t>
      </w:r>
      <w:r>
        <w:rPr>
          <w:noProof/>
        </w:rPr>
        <w:tab/>
      </w:r>
      <w:r>
        <w:rPr>
          <w:noProof/>
        </w:rPr>
        <w:fldChar w:fldCharType="begin"/>
      </w:r>
      <w:r>
        <w:rPr>
          <w:noProof/>
        </w:rPr>
        <w:instrText xml:space="preserve"> PAGEREF _Toc158300641 \h </w:instrText>
      </w:r>
      <w:r>
        <w:rPr>
          <w:noProof/>
        </w:rPr>
      </w:r>
      <w:r>
        <w:rPr>
          <w:noProof/>
        </w:rPr>
        <w:fldChar w:fldCharType="separate"/>
      </w:r>
      <w:r>
        <w:rPr>
          <w:noProof/>
        </w:rPr>
        <w:t>9</w:t>
      </w:r>
      <w:r>
        <w:rPr>
          <w:noProof/>
        </w:rPr>
        <w:fldChar w:fldCharType="end"/>
      </w:r>
    </w:p>
    <w:p w14:paraId="2B86F56C" w14:textId="4D98B1AF" w:rsidR="00F6256B" w:rsidRDefault="00F6256B">
      <w:pPr>
        <w:pStyle w:val="Inhopg2"/>
        <w:rPr>
          <w:rFonts w:eastAsiaTheme="minorEastAsia"/>
          <w:noProof/>
          <w:kern w:val="2"/>
          <w:sz w:val="24"/>
          <w:szCs w:val="24"/>
          <w:lang w:eastAsia="nl-NL"/>
          <w14:ligatures w14:val="standardContextual"/>
        </w:rPr>
      </w:pPr>
      <w:r>
        <w:rPr>
          <w:noProof/>
        </w:rPr>
        <w:t>2.2</w:t>
      </w:r>
      <w:r>
        <w:rPr>
          <w:rFonts w:eastAsiaTheme="minorEastAsia"/>
          <w:noProof/>
          <w:kern w:val="2"/>
          <w:sz w:val="24"/>
          <w:szCs w:val="24"/>
          <w:lang w:eastAsia="nl-NL"/>
          <w14:ligatures w14:val="standardContextual"/>
        </w:rPr>
        <w:tab/>
      </w:r>
      <w:r>
        <w:rPr>
          <w:noProof/>
        </w:rPr>
        <w:t>Overzicht IMOW</w:t>
      </w:r>
      <w:r>
        <w:rPr>
          <w:noProof/>
        </w:rPr>
        <w:tab/>
      </w:r>
      <w:r>
        <w:rPr>
          <w:noProof/>
        </w:rPr>
        <w:fldChar w:fldCharType="begin"/>
      </w:r>
      <w:r>
        <w:rPr>
          <w:noProof/>
        </w:rPr>
        <w:instrText xml:space="preserve"> PAGEREF _Toc158300642 \h </w:instrText>
      </w:r>
      <w:r>
        <w:rPr>
          <w:noProof/>
        </w:rPr>
      </w:r>
      <w:r>
        <w:rPr>
          <w:noProof/>
        </w:rPr>
        <w:fldChar w:fldCharType="separate"/>
      </w:r>
      <w:r>
        <w:rPr>
          <w:noProof/>
        </w:rPr>
        <w:t>10</w:t>
      </w:r>
      <w:r>
        <w:rPr>
          <w:noProof/>
        </w:rPr>
        <w:fldChar w:fldCharType="end"/>
      </w:r>
    </w:p>
    <w:p w14:paraId="7381E954" w14:textId="7B8F651F" w:rsidR="00F6256B" w:rsidRDefault="00F6256B">
      <w:pPr>
        <w:pStyle w:val="Inhopg3"/>
        <w:rPr>
          <w:rFonts w:eastAsiaTheme="minorEastAsia"/>
          <w:noProof/>
          <w:kern w:val="2"/>
          <w:sz w:val="24"/>
          <w:szCs w:val="24"/>
          <w:lang w:eastAsia="nl-NL"/>
          <w14:ligatures w14:val="standardContextual"/>
        </w:rPr>
      </w:pPr>
      <w:r>
        <w:rPr>
          <w:noProof/>
        </w:rPr>
        <w:t>2.2.1</w:t>
      </w:r>
      <w:r>
        <w:rPr>
          <w:rFonts w:eastAsiaTheme="minorEastAsia"/>
          <w:noProof/>
          <w:kern w:val="2"/>
          <w:sz w:val="24"/>
          <w:szCs w:val="24"/>
          <w:lang w:eastAsia="nl-NL"/>
          <w14:ligatures w14:val="standardContextual"/>
        </w:rPr>
        <w:tab/>
      </w:r>
      <w:r>
        <w:rPr>
          <w:noProof/>
        </w:rPr>
        <w:t>Vrijetekststructuur</w:t>
      </w:r>
      <w:r>
        <w:rPr>
          <w:noProof/>
        </w:rPr>
        <w:tab/>
      </w:r>
      <w:r>
        <w:rPr>
          <w:noProof/>
        </w:rPr>
        <w:fldChar w:fldCharType="begin"/>
      </w:r>
      <w:r>
        <w:rPr>
          <w:noProof/>
        </w:rPr>
        <w:instrText xml:space="preserve"> PAGEREF _Toc158300643 \h </w:instrText>
      </w:r>
      <w:r>
        <w:rPr>
          <w:noProof/>
        </w:rPr>
      </w:r>
      <w:r>
        <w:rPr>
          <w:noProof/>
        </w:rPr>
        <w:fldChar w:fldCharType="separate"/>
      </w:r>
      <w:r>
        <w:rPr>
          <w:noProof/>
        </w:rPr>
        <w:t>10</w:t>
      </w:r>
      <w:r>
        <w:rPr>
          <w:noProof/>
        </w:rPr>
        <w:fldChar w:fldCharType="end"/>
      </w:r>
    </w:p>
    <w:p w14:paraId="59E12517" w14:textId="033B269B" w:rsidR="00F6256B" w:rsidRDefault="00F6256B">
      <w:pPr>
        <w:pStyle w:val="Inhopg3"/>
        <w:rPr>
          <w:rFonts w:eastAsiaTheme="minorEastAsia"/>
          <w:noProof/>
          <w:kern w:val="2"/>
          <w:sz w:val="24"/>
          <w:szCs w:val="24"/>
          <w:lang w:eastAsia="nl-NL"/>
          <w14:ligatures w14:val="standardContextual"/>
        </w:rPr>
      </w:pPr>
      <w:r>
        <w:rPr>
          <w:noProof/>
        </w:rPr>
        <w:t>2.2.2</w:t>
      </w:r>
      <w:r>
        <w:rPr>
          <w:rFonts w:eastAsiaTheme="minorEastAsia"/>
          <w:noProof/>
          <w:kern w:val="2"/>
          <w:sz w:val="24"/>
          <w:szCs w:val="24"/>
          <w:lang w:eastAsia="nl-NL"/>
          <w14:ligatures w14:val="standardContextual"/>
        </w:rPr>
        <w:tab/>
      </w:r>
      <w:r>
        <w:rPr>
          <w:noProof/>
        </w:rPr>
        <w:t>Artikelstructuur</w:t>
      </w:r>
      <w:r>
        <w:rPr>
          <w:noProof/>
        </w:rPr>
        <w:tab/>
      </w:r>
      <w:r>
        <w:rPr>
          <w:noProof/>
        </w:rPr>
        <w:fldChar w:fldCharType="begin"/>
      </w:r>
      <w:r>
        <w:rPr>
          <w:noProof/>
        </w:rPr>
        <w:instrText xml:space="preserve"> PAGEREF _Toc158300644 \h </w:instrText>
      </w:r>
      <w:r>
        <w:rPr>
          <w:noProof/>
        </w:rPr>
      </w:r>
      <w:r>
        <w:rPr>
          <w:noProof/>
        </w:rPr>
        <w:fldChar w:fldCharType="separate"/>
      </w:r>
      <w:r>
        <w:rPr>
          <w:noProof/>
        </w:rPr>
        <w:t>11</w:t>
      </w:r>
      <w:r>
        <w:rPr>
          <w:noProof/>
        </w:rPr>
        <w:fldChar w:fldCharType="end"/>
      </w:r>
    </w:p>
    <w:p w14:paraId="2D58BAA6" w14:textId="015CA5DD" w:rsidR="00F6256B" w:rsidRDefault="00F6256B">
      <w:pPr>
        <w:pStyle w:val="Inhopg2"/>
        <w:rPr>
          <w:rFonts w:eastAsiaTheme="minorEastAsia"/>
          <w:noProof/>
          <w:kern w:val="2"/>
          <w:sz w:val="24"/>
          <w:szCs w:val="24"/>
          <w:lang w:eastAsia="nl-NL"/>
          <w14:ligatures w14:val="standardContextual"/>
        </w:rPr>
      </w:pPr>
      <w:r>
        <w:rPr>
          <w:noProof/>
        </w:rPr>
        <w:t>2.3</w:t>
      </w:r>
      <w:r>
        <w:rPr>
          <w:rFonts w:eastAsiaTheme="minorEastAsia"/>
          <w:noProof/>
          <w:kern w:val="2"/>
          <w:sz w:val="24"/>
          <w:szCs w:val="24"/>
          <w:lang w:eastAsia="nl-NL"/>
          <w14:ligatures w14:val="standardContextual"/>
        </w:rPr>
        <w:tab/>
      </w:r>
      <w:r>
        <w:rPr>
          <w:noProof/>
        </w:rPr>
        <w:t>Details IMOW</w:t>
      </w:r>
      <w:r>
        <w:rPr>
          <w:noProof/>
        </w:rPr>
        <w:tab/>
      </w:r>
      <w:r>
        <w:rPr>
          <w:noProof/>
        </w:rPr>
        <w:fldChar w:fldCharType="begin"/>
      </w:r>
      <w:r>
        <w:rPr>
          <w:noProof/>
        </w:rPr>
        <w:instrText xml:space="preserve"> PAGEREF _Toc158300645 \h </w:instrText>
      </w:r>
      <w:r>
        <w:rPr>
          <w:noProof/>
        </w:rPr>
      </w:r>
      <w:r>
        <w:rPr>
          <w:noProof/>
        </w:rPr>
        <w:fldChar w:fldCharType="separate"/>
      </w:r>
      <w:r>
        <w:rPr>
          <w:noProof/>
        </w:rPr>
        <w:t>11</w:t>
      </w:r>
      <w:r>
        <w:rPr>
          <w:noProof/>
        </w:rPr>
        <w:fldChar w:fldCharType="end"/>
      </w:r>
    </w:p>
    <w:p w14:paraId="3FFD3D3C" w14:textId="411C9D68" w:rsidR="00F6256B" w:rsidRDefault="00F6256B">
      <w:pPr>
        <w:pStyle w:val="Inhopg3"/>
        <w:rPr>
          <w:rFonts w:eastAsiaTheme="minorEastAsia"/>
          <w:noProof/>
          <w:kern w:val="2"/>
          <w:sz w:val="24"/>
          <w:szCs w:val="24"/>
          <w:lang w:eastAsia="nl-NL"/>
          <w14:ligatures w14:val="standardContextual"/>
        </w:rPr>
      </w:pPr>
      <w:r>
        <w:rPr>
          <w:noProof/>
        </w:rPr>
        <w:t>2.3.1</w:t>
      </w:r>
      <w:r>
        <w:rPr>
          <w:rFonts w:eastAsiaTheme="minorEastAsia"/>
          <w:noProof/>
          <w:kern w:val="2"/>
          <w:sz w:val="24"/>
          <w:szCs w:val="24"/>
          <w:lang w:eastAsia="nl-NL"/>
          <w14:ligatures w14:val="standardContextual"/>
        </w:rPr>
        <w:tab/>
      </w:r>
      <w:r>
        <w:rPr>
          <w:noProof/>
        </w:rPr>
        <w:t>OW-object</w:t>
      </w:r>
      <w:r>
        <w:rPr>
          <w:noProof/>
        </w:rPr>
        <w:tab/>
      </w:r>
      <w:r>
        <w:rPr>
          <w:noProof/>
        </w:rPr>
        <w:fldChar w:fldCharType="begin"/>
      </w:r>
      <w:r>
        <w:rPr>
          <w:noProof/>
        </w:rPr>
        <w:instrText xml:space="preserve"> PAGEREF _Toc158300646 \h </w:instrText>
      </w:r>
      <w:r>
        <w:rPr>
          <w:noProof/>
        </w:rPr>
      </w:r>
      <w:r>
        <w:rPr>
          <w:noProof/>
        </w:rPr>
        <w:fldChar w:fldCharType="separate"/>
      </w:r>
      <w:r>
        <w:rPr>
          <w:noProof/>
        </w:rPr>
        <w:t>12</w:t>
      </w:r>
      <w:r>
        <w:rPr>
          <w:noProof/>
        </w:rPr>
        <w:fldChar w:fldCharType="end"/>
      </w:r>
    </w:p>
    <w:p w14:paraId="7122F2D9" w14:textId="78318434" w:rsidR="00F6256B" w:rsidRDefault="00F6256B">
      <w:pPr>
        <w:pStyle w:val="Inhopg3"/>
        <w:rPr>
          <w:rFonts w:eastAsiaTheme="minorEastAsia"/>
          <w:noProof/>
          <w:kern w:val="2"/>
          <w:sz w:val="24"/>
          <w:szCs w:val="24"/>
          <w:lang w:eastAsia="nl-NL"/>
          <w14:ligatures w14:val="standardContextual"/>
        </w:rPr>
      </w:pPr>
      <w:r>
        <w:rPr>
          <w:noProof/>
        </w:rPr>
        <w:t>2.3.2</w:t>
      </w:r>
      <w:r>
        <w:rPr>
          <w:rFonts w:eastAsiaTheme="minorEastAsia"/>
          <w:noProof/>
          <w:kern w:val="2"/>
          <w:sz w:val="24"/>
          <w:szCs w:val="24"/>
          <w:lang w:eastAsia="nl-NL"/>
          <w14:ligatures w14:val="standardContextual"/>
        </w:rPr>
        <w:tab/>
      </w:r>
      <w:r>
        <w:rPr>
          <w:noProof/>
        </w:rPr>
        <w:t>OP-object</w:t>
      </w:r>
      <w:r>
        <w:rPr>
          <w:noProof/>
        </w:rPr>
        <w:tab/>
      </w:r>
      <w:r>
        <w:rPr>
          <w:noProof/>
        </w:rPr>
        <w:fldChar w:fldCharType="begin"/>
      </w:r>
      <w:r>
        <w:rPr>
          <w:noProof/>
        </w:rPr>
        <w:instrText xml:space="preserve"> PAGEREF _Toc158300647 \h </w:instrText>
      </w:r>
      <w:r>
        <w:rPr>
          <w:noProof/>
        </w:rPr>
      </w:r>
      <w:r>
        <w:rPr>
          <w:noProof/>
        </w:rPr>
        <w:fldChar w:fldCharType="separate"/>
      </w:r>
      <w:r>
        <w:rPr>
          <w:noProof/>
        </w:rPr>
        <w:t>14</w:t>
      </w:r>
      <w:r>
        <w:rPr>
          <w:noProof/>
        </w:rPr>
        <w:fldChar w:fldCharType="end"/>
      </w:r>
    </w:p>
    <w:p w14:paraId="64CB56AE" w14:textId="7FB41A43" w:rsidR="00F6256B" w:rsidRDefault="00F6256B">
      <w:pPr>
        <w:pStyle w:val="Inhopg3"/>
        <w:rPr>
          <w:rFonts w:eastAsiaTheme="minorEastAsia"/>
          <w:noProof/>
          <w:kern w:val="2"/>
          <w:sz w:val="24"/>
          <w:szCs w:val="24"/>
          <w:lang w:eastAsia="nl-NL"/>
          <w14:ligatures w14:val="standardContextual"/>
        </w:rPr>
      </w:pPr>
      <w:r>
        <w:rPr>
          <w:noProof/>
        </w:rPr>
        <w:t>2.3.3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_Toc158300648 \h </w:instrText>
      </w:r>
      <w:r>
        <w:rPr>
          <w:noProof/>
        </w:rPr>
      </w:r>
      <w:r>
        <w:rPr>
          <w:noProof/>
        </w:rPr>
        <w:fldChar w:fldCharType="separate"/>
      </w:r>
      <w:r>
        <w:rPr>
          <w:noProof/>
        </w:rPr>
        <w:t>15</w:t>
      </w:r>
      <w:r>
        <w:rPr>
          <w:noProof/>
        </w:rPr>
        <w:fldChar w:fldCharType="end"/>
      </w:r>
    </w:p>
    <w:p w14:paraId="67C9481F" w14:textId="5159F0D1" w:rsidR="00F6256B" w:rsidRDefault="00F6256B">
      <w:pPr>
        <w:pStyle w:val="Inhopg3"/>
        <w:rPr>
          <w:rFonts w:eastAsiaTheme="minorEastAsia"/>
          <w:noProof/>
          <w:kern w:val="2"/>
          <w:sz w:val="24"/>
          <w:szCs w:val="24"/>
          <w:lang w:eastAsia="nl-NL"/>
          <w14:ligatures w14:val="standardContextual"/>
        </w:rPr>
      </w:pPr>
      <w:r>
        <w:rPr>
          <w:noProof/>
        </w:rPr>
        <w:t>2.3.4</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_Toc158300649 \h </w:instrText>
      </w:r>
      <w:r>
        <w:rPr>
          <w:noProof/>
        </w:rPr>
      </w:r>
      <w:r>
        <w:rPr>
          <w:noProof/>
        </w:rPr>
        <w:fldChar w:fldCharType="separate"/>
      </w:r>
      <w:r>
        <w:rPr>
          <w:noProof/>
        </w:rPr>
        <w:t>15</w:t>
      </w:r>
      <w:r>
        <w:rPr>
          <w:noProof/>
        </w:rPr>
        <w:fldChar w:fldCharType="end"/>
      </w:r>
    </w:p>
    <w:p w14:paraId="2FE0B138" w14:textId="576B9835" w:rsidR="00F6256B" w:rsidRDefault="00F6256B">
      <w:pPr>
        <w:pStyle w:val="Inhopg3"/>
        <w:rPr>
          <w:rFonts w:eastAsiaTheme="minorEastAsia"/>
          <w:noProof/>
          <w:kern w:val="2"/>
          <w:sz w:val="24"/>
          <w:szCs w:val="24"/>
          <w:lang w:eastAsia="nl-NL"/>
          <w14:ligatures w14:val="standardContextual"/>
        </w:rPr>
      </w:pPr>
      <w:r>
        <w:rPr>
          <w:noProof/>
        </w:rPr>
        <w:t>2.3.5</w:t>
      </w:r>
      <w:r>
        <w:rPr>
          <w:rFonts w:eastAsiaTheme="minorEastAsia"/>
          <w:noProof/>
          <w:kern w:val="2"/>
          <w:sz w:val="24"/>
          <w:szCs w:val="24"/>
          <w:lang w:eastAsia="nl-NL"/>
          <w14:ligatures w14:val="standardContextual"/>
        </w:rPr>
        <w:tab/>
      </w:r>
      <w:r>
        <w:rPr>
          <w:noProof/>
        </w:rPr>
        <w:t>Kaart en Kaartlaag</w:t>
      </w:r>
      <w:r>
        <w:rPr>
          <w:noProof/>
        </w:rPr>
        <w:tab/>
      </w:r>
      <w:r>
        <w:rPr>
          <w:noProof/>
        </w:rPr>
        <w:fldChar w:fldCharType="begin"/>
      </w:r>
      <w:r>
        <w:rPr>
          <w:noProof/>
        </w:rPr>
        <w:instrText xml:space="preserve"> PAGEREF _Toc158300650 \h </w:instrText>
      </w:r>
      <w:r>
        <w:rPr>
          <w:noProof/>
        </w:rPr>
      </w:r>
      <w:r>
        <w:rPr>
          <w:noProof/>
        </w:rPr>
        <w:fldChar w:fldCharType="separate"/>
      </w:r>
      <w:r>
        <w:rPr>
          <w:noProof/>
        </w:rPr>
        <w:t>16</w:t>
      </w:r>
      <w:r>
        <w:rPr>
          <w:noProof/>
        </w:rPr>
        <w:fldChar w:fldCharType="end"/>
      </w:r>
    </w:p>
    <w:p w14:paraId="59FB70A8" w14:textId="7D5E3E49" w:rsidR="00F6256B" w:rsidRDefault="00F6256B">
      <w:pPr>
        <w:pStyle w:val="Inhopg2"/>
        <w:rPr>
          <w:rFonts w:eastAsiaTheme="minorEastAsia"/>
          <w:noProof/>
          <w:kern w:val="2"/>
          <w:sz w:val="24"/>
          <w:szCs w:val="24"/>
          <w:lang w:eastAsia="nl-NL"/>
          <w14:ligatures w14:val="standardContextual"/>
        </w:rPr>
      </w:pPr>
      <w:r>
        <w:rPr>
          <w:noProof/>
        </w:rPr>
        <w:t>2.4</w:t>
      </w:r>
      <w:r>
        <w:rPr>
          <w:rFonts w:eastAsiaTheme="minorEastAsia"/>
          <w:noProof/>
          <w:kern w:val="2"/>
          <w:sz w:val="24"/>
          <w:szCs w:val="24"/>
          <w:lang w:eastAsia="nl-NL"/>
          <w14:ligatures w14:val="standardContextual"/>
        </w:rPr>
        <w:tab/>
      </w:r>
      <w:r>
        <w:rPr>
          <w:noProof/>
        </w:rPr>
        <w:t>Verhouding OP en OW</w:t>
      </w:r>
      <w:r>
        <w:rPr>
          <w:noProof/>
        </w:rPr>
        <w:tab/>
      </w:r>
      <w:r>
        <w:rPr>
          <w:noProof/>
        </w:rPr>
        <w:fldChar w:fldCharType="begin"/>
      </w:r>
      <w:r>
        <w:rPr>
          <w:noProof/>
        </w:rPr>
        <w:instrText xml:space="preserve"> PAGEREF _Toc158300651 \h </w:instrText>
      </w:r>
      <w:r>
        <w:rPr>
          <w:noProof/>
        </w:rPr>
      </w:r>
      <w:r>
        <w:rPr>
          <w:noProof/>
        </w:rPr>
        <w:fldChar w:fldCharType="separate"/>
      </w:r>
      <w:r>
        <w:rPr>
          <w:noProof/>
        </w:rPr>
        <w:t>16</w:t>
      </w:r>
      <w:r>
        <w:rPr>
          <w:noProof/>
        </w:rPr>
        <w:fldChar w:fldCharType="end"/>
      </w:r>
    </w:p>
    <w:p w14:paraId="1E1DC988" w14:textId="4BEF65E6" w:rsidR="00F6256B" w:rsidRDefault="00F6256B">
      <w:pPr>
        <w:pStyle w:val="Inhopg3"/>
        <w:rPr>
          <w:rFonts w:eastAsiaTheme="minorEastAsia"/>
          <w:noProof/>
          <w:kern w:val="2"/>
          <w:sz w:val="24"/>
          <w:szCs w:val="24"/>
          <w:lang w:eastAsia="nl-NL"/>
          <w14:ligatures w14:val="standardContextual"/>
        </w:rPr>
      </w:pPr>
      <w:r>
        <w:rPr>
          <w:noProof/>
        </w:rPr>
        <w:t>2.4.1</w:t>
      </w:r>
      <w:r>
        <w:rPr>
          <w:rFonts w:eastAsiaTheme="minorEastAsia"/>
          <w:noProof/>
          <w:kern w:val="2"/>
          <w:sz w:val="24"/>
          <w:szCs w:val="24"/>
          <w:lang w:eastAsia="nl-NL"/>
          <w14:ligatures w14:val="standardContextual"/>
        </w:rPr>
        <w:tab/>
      </w:r>
      <w:r>
        <w:rPr>
          <w:noProof/>
        </w:rPr>
        <w:t>Vrijetekststructuur in OP</w:t>
      </w:r>
      <w:r>
        <w:rPr>
          <w:noProof/>
        </w:rPr>
        <w:tab/>
      </w:r>
      <w:r>
        <w:rPr>
          <w:noProof/>
        </w:rPr>
        <w:fldChar w:fldCharType="begin"/>
      </w:r>
      <w:r>
        <w:rPr>
          <w:noProof/>
        </w:rPr>
        <w:instrText xml:space="preserve"> PAGEREF _Toc158300652 \h </w:instrText>
      </w:r>
      <w:r>
        <w:rPr>
          <w:noProof/>
        </w:rPr>
      </w:r>
      <w:r>
        <w:rPr>
          <w:noProof/>
        </w:rPr>
        <w:fldChar w:fldCharType="separate"/>
      </w:r>
      <w:r>
        <w:rPr>
          <w:noProof/>
        </w:rPr>
        <w:t>16</w:t>
      </w:r>
      <w:r>
        <w:rPr>
          <w:noProof/>
        </w:rPr>
        <w:fldChar w:fldCharType="end"/>
      </w:r>
    </w:p>
    <w:p w14:paraId="77C91A7A" w14:textId="5CF559F4" w:rsidR="00F6256B" w:rsidRDefault="00F6256B">
      <w:pPr>
        <w:pStyle w:val="Inhopg3"/>
        <w:rPr>
          <w:rFonts w:eastAsiaTheme="minorEastAsia"/>
          <w:noProof/>
          <w:kern w:val="2"/>
          <w:sz w:val="24"/>
          <w:szCs w:val="24"/>
          <w:lang w:eastAsia="nl-NL"/>
          <w14:ligatures w14:val="standardContextual"/>
        </w:rPr>
      </w:pPr>
      <w:r>
        <w:rPr>
          <w:noProof/>
        </w:rPr>
        <w:t>2.4.2</w:t>
      </w:r>
      <w:r>
        <w:rPr>
          <w:rFonts w:eastAsiaTheme="minorEastAsia"/>
          <w:noProof/>
          <w:kern w:val="2"/>
          <w:sz w:val="24"/>
          <w:szCs w:val="24"/>
          <w:lang w:eastAsia="nl-NL"/>
          <w14:ligatures w14:val="standardContextual"/>
        </w:rPr>
        <w:tab/>
      </w:r>
      <w:r>
        <w:rPr>
          <w:noProof/>
        </w:rPr>
        <w:t>Artikelsgewijze structuur in OP</w:t>
      </w:r>
      <w:r>
        <w:rPr>
          <w:noProof/>
        </w:rPr>
        <w:tab/>
      </w:r>
      <w:r>
        <w:rPr>
          <w:noProof/>
        </w:rPr>
        <w:fldChar w:fldCharType="begin"/>
      </w:r>
      <w:r>
        <w:rPr>
          <w:noProof/>
        </w:rPr>
        <w:instrText xml:space="preserve"> PAGEREF _Toc158300653 \h </w:instrText>
      </w:r>
      <w:r>
        <w:rPr>
          <w:noProof/>
        </w:rPr>
      </w:r>
      <w:r>
        <w:rPr>
          <w:noProof/>
        </w:rPr>
        <w:fldChar w:fldCharType="separate"/>
      </w:r>
      <w:r>
        <w:rPr>
          <w:noProof/>
        </w:rPr>
        <w:t>17</w:t>
      </w:r>
      <w:r>
        <w:rPr>
          <w:noProof/>
        </w:rPr>
        <w:fldChar w:fldCharType="end"/>
      </w:r>
    </w:p>
    <w:p w14:paraId="7909C3BC" w14:textId="1C432450" w:rsidR="00F6256B" w:rsidRDefault="00F6256B">
      <w:pPr>
        <w:pStyle w:val="Inhopg3"/>
        <w:rPr>
          <w:rFonts w:eastAsiaTheme="minorEastAsia"/>
          <w:noProof/>
          <w:kern w:val="2"/>
          <w:sz w:val="24"/>
          <w:szCs w:val="24"/>
          <w:lang w:eastAsia="nl-NL"/>
          <w14:ligatures w14:val="standardContextual"/>
        </w:rPr>
      </w:pPr>
      <w:r>
        <w:rPr>
          <w:noProof/>
        </w:rPr>
        <w:t>2.4.3</w:t>
      </w:r>
      <w:r>
        <w:rPr>
          <w:rFonts w:eastAsiaTheme="minorEastAsia"/>
          <w:noProof/>
          <w:kern w:val="2"/>
          <w:sz w:val="24"/>
          <w:szCs w:val="24"/>
          <w:lang w:eastAsia="nl-NL"/>
          <w14:ligatures w14:val="standardContextual"/>
        </w:rPr>
        <w:tab/>
      </w:r>
      <w:r>
        <w:rPr>
          <w:noProof/>
        </w:rPr>
        <w:t>Geometrie in OP</w:t>
      </w:r>
      <w:r>
        <w:rPr>
          <w:noProof/>
        </w:rPr>
        <w:tab/>
      </w:r>
      <w:r>
        <w:rPr>
          <w:noProof/>
        </w:rPr>
        <w:fldChar w:fldCharType="begin"/>
      </w:r>
      <w:r>
        <w:rPr>
          <w:noProof/>
        </w:rPr>
        <w:instrText xml:space="preserve"> PAGEREF _Toc158300654 \h </w:instrText>
      </w:r>
      <w:r>
        <w:rPr>
          <w:noProof/>
        </w:rPr>
      </w:r>
      <w:r>
        <w:rPr>
          <w:noProof/>
        </w:rPr>
        <w:fldChar w:fldCharType="separate"/>
      </w:r>
      <w:r>
        <w:rPr>
          <w:noProof/>
        </w:rPr>
        <w:t>17</w:t>
      </w:r>
      <w:r>
        <w:rPr>
          <w:noProof/>
        </w:rPr>
        <w:fldChar w:fldCharType="end"/>
      </w:r>
    </w:p>
    <w:p w14:paraId="06A70899" w14:textId="62F3D67A" w:rsidR="00F6256B" w:rsidRDefault="00F6256B">
      <w:pPr>
        <w:pStyle w:val="Inhopg1"/>
        <w:rPr>
          <w:rFonts w:eastAsiaTheme="minorEastAsia"/>
          <w:kern w:val="2"/>
          <w:sz w:val="24"/>
          <w:szCs w:val="24"/>
          <w:lang w:eastAsia="nl-NL"/>
          <w14:ligatures w14:val="standardContextual"/>
        </w:rPr>
      </w:pPr>
      <w:r>
        <w:t>3</w:t>
      </w:r>
      <w:r>
        <w:rPr>
          <w:rFonts w:eastAsiaTheme="minorEastAsia"/>
          <w:kern w:val="2"/>
          <w:sz w:val="24"/>
          <w:szCs w:val="24"/>
          <w:lang w:eastAsia="nl-NL"/>
          <w14:ligatures w14:val="standardContextual"/>
        </w:rPr>
        <w:tab/>
      </w:r>
      <w:r>
        <w:t>Details IMOW</w:t>
      </w:r>
      <w:r>
        <w:tab/>
      </w:r>
      <w:r>
        <w:fldChar w:fldCharType="begin"/>
      </w:r>
      <w:r>
        <w:instrText xml:space="preserve"> PAGEREF _Toc158300655 \h </w:instrText>
      </w:r>
      <w:r>
        <w:fldChar w:fldCharType="separate"/>
      </w:r>
      <w:r>
        <w:t>18</w:t>
      </w:r>
      <w:r>
        <w:fldChar w:fldCharType="end"/>
      </w:r>
    </w:p>
    <w:p w14:paraId="51018E74" w14:textId="406C2947" w:rsidR="00F6256B" w:rsidRDefault="00F6256B">
      <w:pPr>
        <w:pStyle w:val="Inhopg2"/>
        <w:rPr>
          <w:rFonts w:eastAsiaTheme="minorEastAsia"/>
          <w:noProof/>
          <w:kern w:val="2"/>
          <w:sz w:val="24"/>
          <w:szCs w:val="24"/>
          <w:lang w:eastAsia="nl-NL"/>
          <w14:ligatures w14:val="standardContextual"/>
        </w:rPr>
      </w:pPr>
      <w:r>
        <w:rPr>
          <w:noProof/>
        </w:rPr>
        <w:t>3.1</w:t>
      </w:r>
      <w:r>
        <w:rPr>
          <w:rFonts w:eastAsiaTheme="minorEastAsia"/>
          <w:noProof/>
          <w:kern w:val="2"/>
          <w:sz w:val="24"/>
          <w:szCs w:val="24"/>
          <w:lang w:eastAsia="nl-NL"/>
          <w14:ligatures w14:val="standardContextual"/>
        </w:rPr>
        <w:tab/>
      </w:r>
      <w:r>
        <w:rPr>
          <w:noProof/>
        </w:rPr>
        <w:t>Regeltekst</w:t>
      </w:r>
      <w:r>
        <w:rPr>
          <w:noProof/>
        </w:rPr>
        <w:tab/>
      </w:r>
      <w:r>
        <w:rPr>
          <w:noProof/>
        </w:rPr>
        <w:fldChar w:fldCharType="begin"/>
      </w:r>
      <w:r>
        <w:rPr>
          <w:noProof/>
        </w:rPr>
        <w:instrText xml:space="preserve"> PAGEREF _Toc158300656 \h </w:instrText>
      </w:r>
      <w:r>
        <w:rPr>
          <w:noProof/>
        </w:rPr>
      </w:r>
      <w:r>
        <w:rPr>
          <w:noProof/>
        </w:rPr>
        <w:fldChar w:fldCharType="separate"/>
      </w:r>
      <w:r>
        <w:rPr>
          <w:noProof/>
        </w:rPr>
        <w:t>18</w:t>
      </w:r>
      <w:r>
        <w:rPr>
          <w:noProof/>
        </w:rPr>
        <w:fldChar w:fldCharType="end"/>
      </w:r>
    </w:p>
    <w:p w14:paraId="43C2CCCF" w14:textId="133D72D3" w:rsidR="00F6256B" w:rsidRDefault="00F6256B">
      <w:pPr>
        <w:pStyle w:val="Inhopg2"/>
        <w:rPr>
          <w:rFonts w:eastAsiaTheme="minorEastAsia"/>
          <w:noProof/>
          <w:kern w:val="2"/>
          <w:sz w:val="24"/>
          <w:szCs w:val="24"/>
          <w:lang w:eastAsia="nl-NL"/>
          <w14:ligatures w14:val="standardContextual"/>
        </w:rPr>
      </w:pPr>
      <w:r>
        <w:rPr>
          <w:noProof/>
        </w:rPr>
        <w:t>3.2</w:t>
      </w:r>
      <w:r>
        <w:rPr>
          <w:rFonts w:eastAsiaTheme="minorEastAsia"/>
          <w:noProof/>
          <w:kern w:val="2"/>
          <w:sz w:val="24"/>
          <w:szCs w:val="24"/>
          <w:lang w:eastAsia="nl-NL"/>
          <w14:ligatures w14:val="standardContextual"/>
        </w:rPr>
        <w:tab/>
      </w:r>
      <w:r>
        <w:rPr>
          <w:noProof/>
        </w:rPr>
        <w:t>Juridische regel</w:t>
      </w:r>
      <w:r>
        <w:rPr>
          <w:noProof/>
        </w:rPr>
        <w:tab/>
      </w:r>
      <w:r>
        <w:rPr>
          <w:noProof/>
        </w:rPr>
        <w:fldChar w:fldCharType="begin"/>
      </w:r>
      <w:r>
        <w:rPr>
          <w:noProof/>
        </w:rPr>
        <w:instrText xml:space="preserve"> PAGEREF _Toc158300657 \h </w:instrText>
      </w:r>
      <w:r>
        <w:rPr>
          <w:noProof/>
        </w:rPr>
      </w:r>
      <w:r>
        <w:rPr>
          <w:noProof/>
        </w:rPr>
        <w:fldChar w:fldCharType="separate"/>
      </w:r>
      <w:r>
        <w:rPr>
          <w:noProof/>
        </w:rPr>
        <w:t>18</w:t>
      </w:r>
      <w:r>
        <w:rPr>
          <w:noProof/>
        </w:rPr>
        <w:fldChar w:fldCharType="end"/>
      </w:r>
    </w:p>
    <w:p w14:paraId="233804C8" w14:textId="32CD3262" w:rsidR="00F6256B" w:rsidRDefault="00F6256B">
      <w:pPr>
        <w:pStyle w:val="Inhopg3"/>
        <w:rPr>
          <w:rFonts w:eastAsiaTheme="minorEastAsia"/>
          <w:noProof/>
          <w:kern w:val="2"/>
          <w:sz w:val="24"/>
          <w:szCs w:val="24"/>
          <w:lang w:eastAsia="nl-NL"/>
          <w14:ligatures w14:val="standardContextual"/>
        </w:rPr>
      </w:pPr>
      <w:r>
        <w:rPr>
          <w:noProof/>
        </w:rPr>
        <w:t>3.2.1</w:t>
      </w:r>
      <w:r>
        <w:rPr>
          <w:rFonts w:eastAsiaTheme="minorEastAsia"/>
          <w:noProof/>
          <w:kern w:val="2"/>
          <w:sz w:val="24"/>
          <w:szCs w:val="24"/>
          <w:lang w:eastAsia="nl-NL"/>
          <w14:ligatures w14:val="standardContextual"/>
        </w:rPr>
        <w:tab/>
      </w:r>
      <w:r>
        <w:rPr>
          <w:noProof/>
        </w:rPr>
        <w:t>RegelVoorIedereen</w:t>
      </w:r>
      <w:r>
        <w:rPr>
          <w:noProof/>
        </w:rPr>
        <w:tab/>
      </w:r>
      <w:r>
        <w:rPr>
          <w:noProof/>
        </w:rPr>
        <w:fldChar w:fldCharType="begin"/>
      </w:r>
      <w:r>
        <w:rPr>
          <w:noProof/>
        </w:rPr>
        <w:instrText xml:space="preserve"> PAGEREF _Toc158300658 \h </w:instrText>
      </w:r>
      <w:r>
        <w:rPr>
          <w:noProof/>
        </w:rPr>
      </w:r>
      <w:r>
        <w:rPr>
          <w:noProof/>
        </w:rPr>
        <w:fldChar w:fldCharType="separate"/>
      </w:r>
      <w:r>
        <w:rPr>
          <w:noProof/>
        </w:rPr>
        <w:t>18</w:t>
      </w:r>
      <w:r>
        <w:rPr>
          <w:noProof/>
        </w:rPr>
        <w:fldChar w:fldCharType="end"/>
      </w:r>
    </w:p>
    <w:p w14:paraId="371C2F7E" w14:textId="1F1CD583" w:rsidR="00F6256B" w:rsidRDefault="00F6256B">
      <w:pPr>
        <w:pStyle w:val="Inhopg3"/>
        <w:rPr>
          <w:rFonts w:eastAsiaTheme="minorEastAsia"/>
          <w:noProof/>
          <w:kern w:val="2"/>
          <w:sz w:val="24"/>
          <w:szCs w:val="24"/>
          <w:lang w:eastAsia="nl-NL"/>
          <w14:ligatures w14:val="standardContextual"/>
        </w:rPr>
      </w:pPr>
      <w:r>
        <w:rPr>
          <w:noProof/>
        </w:rPr>
        <w:t>3.2.2</w:t>
      </w:r>
      <w:r>
        <w:rPr>
          <w:rFonts w:eastAsiaTheme="minorEastAsia"/>
          <w:noProof/>
          <w:kern w:val="2"/>
          <w:sz w:val="24"/>
          <w:szCs w:val="24"/>
          <w:lang w:eastAsia="nl-NL"/>
          <w14:ligatures w14:val="standardContextual"/>
        </w:rPr>
        <w:tab/>
      </w:r>
      <w:r>
        <w:rPr>
          <w:noProof/>
        </w:rPr>
        <w:t>Instructieregel</w:t>
      </w:r>
      <w:r>
        <w:rPr>
          <w:noProof/>
        </w:rPr>
        <w:tab/>
      </w:r>
      <w:r>
        <w:rPr>
          <w:noProof/>
        </w:rPr>
        <w:fldChar w:fldCharType="begin"/>
      </w:r>
      <w:r>
        <w:rPr>
          <w:noProof/>
        </w:rPr>
        <w:instrText xml:space="preserve"> PAGEREF _Toc158300659 \h </w:instrText>
      </w:r>
      <w:r>
        <w:rPr>
          <w:noProof/>
        </w:rPr>
      </w:r>
      <w:r>
        <w:rPr>
          <w:noProof/>
        </w:rPr>
        <w:fldChar w:fldCharType="separate"/>
      </w:r>
      <w:r>
        <w:rPr>
          <w:noProof/>
        </w:rPr>
        <w:t>19</w:t>
      </w:r>
      <w:r>
        <w:rPr>
          <w:noProof/>
        </w:rPr>
        <w:fldChar w:fldCharType="end"/>
      </w:r>
    </w:p>
    <w:p w14:paraId="4F56CF83" w14:textId="6C951FCA" w:rsidR="00F6256B" w:rsidRDefault="00F6256B">
      <w:pPr>
        <w:pStyle w:val="Inhopg3"/>
        <w:rPr>
          <w:rFonts w:eastAsiaTheme="minorEastAsia"/>
          <w:noProof/>
          <w:kern w:val="2"/>
          <w:sz w:val="24"/>
          <w:szCs w:val="24"/>
          <w:lang w:eastAsia="nl-NL"/>
          <w14:ligatures w14:val="standardContextual"/>
        </w:rPr>
      </w:pPr>
      <w:r>
        <w:rPr>
          <w:noProof/>
        </w:rPr>
        <w:t>3.2.3</w:t>
      </w:r>
      <w:r>
        <w:rPr>
          <w:rFonts w:eastAsiaTheme="minorEastAsia"/>
          <w:noProof/>
          <w:kern w:val="2"/>
          <w:sz w:val="24"/>
          <w:szCs w:val="24"/>
          <w:lang w:eastAsia="nl-NL"/>
          <w14:ligatures w14:val="standardContextual"/>
        </w:rPr>
        <w:tab/>
      </w:r>
      <w:r>
        <w:rPr>
          <w:noProof/>
        </w:rPr>
        <w:t>Omgevingswaarderegel</w:t>
      </w:r>
      <w:r>
        <w:rPr>
          <w:noProof/>
        </w:rPr>
        <w:tab/>
      </w:r>
      <w:r>
        <w:rPr>
          <w:noProof/>
        </w:rPr>
        <w:fldChar w:fldCharType="begin"/>
      </w:r>
      <w:r>
        <w:rPr>
          <w:noProof/>
        </w:rPr>
        <w:instrText xml:space="preserve"> PAGEREF _Toc158300660 \h </w:instrText>
      </w:r>
      <w:r>
        <w:rPr>
          <w:noProof/>
        </w:rPr>
      </w:r>
      <w:r>
        <w:rPr>
          <w:noProof/>
        </w:rPr>
        <w:fldChar w:fldCharType="separate"/>
      </w:r>
      <w:r>
        <w:rPr>
          <w:noProof/>
        </w:rPr>
        <w:t>20</w:t>
      </w:r>
      <w:r>
        <w:rPr>
          <w:noProof/>
        </w:rPr>
        <w:fldChar w:fldCharType="end"/>
      </w:r>
    </w:p>
    <w:p w14:paraId="5063AD28" w14:textId="697D3867" w:rsidR="00F6256B" w:rsidRDefault="00F6256B">
      <w:pPr>
        <w:pStyle w:val="Inhopg2"/>
        <w:rPr>
          <w:rFonts w:eastAsiaTheme="minorEastAsia"/>
          <w:noProof/>
          <w:kern w:val="2"/>
          <w:sz w:val="24"/>
          <w:szCs w:val="24"/>
          <w:lang w:eastAsia="nl-NL"/>
          <w14:ligatures w14:val="standardContextual"/>
        </w:rPr>
      </w:pPr>
      <w:r>
        <w:rPr>
          <w:noProof/>
        </w:rPr>
        <w:t>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_Toc158300661 \h </w:instrText>
      </w:r>
      <w:r>
        <w:rPr>
          <w:noProof/>
        </w:rPr>
      </w:r>
      <w:r>
        <w:rPr>
          <w:noProof/>
        </w:rPr>
        <w:fldChar w:fldCharType="separate"/>
      </w:r>
      <w:r>
        <w:rPr>
          <w:noProof/>
        </w:rPr>
        <w:t>21</w:t>
      </w:r>
      <w:r>
        <w:rPr>
          <w:noProof/>
        </w:rPr>
        <w:fldChar w:fldCharType="end"/>
      </w:r>
    </w:p>
    <w:p w14:paraId="1AF6A5D5" w14:textId="44BB8D7D" w:rsidR="00F6256B" w:rsidRDefault="00F6256B">
      <w:pPr>
        <w:pStyle w:val="Inhopg2"/>
        <w:rPr>
          <w:rFonts w:eastAsiaTheme="minorEastAsia"/>
          <w:noProof/>
          <w:kern w:val="2"/>
          <w:sz w:val="24"/>
          <w:szCs w:val="24"/>
          <w:lang w:eastAsia="nl-NL"/>
          <w14:ligatures w14:val="standardContextual"/>
        </w:rPr>
      </w:pPr>
      <w:r>
        <w:rPr>
          <w:noProof/>
        </w:rPr>
        <w:t>3.4</w:t>
      </w:r>
      <w:r>
        <w:rPr>
          <w:rFonts w:eastAsiaTheme="minorEastAsia"/>
          <w:noProof/>
          <w:kern w:val="2"/>
          <w:sz w:val="24"/>
          <w:szCs w:val="24"/>
          <w:lang w:eastAsia="nl-NL"/>
          <w14:ligatures w14:val="standardContextual"/>
        </w:rPr>
        <w:tab/>
      </w:r>
      <w:r>
        <w:rPr>
          <w:noProof/>
        </w:rPr>
        <w:t>Gebiedsaanwijzing</w:t>
      </w:r>
      <w:r>
        <w:rPr>
          <w:noProof/>
        </w:rPr>
        <w:tab/>
      </w:r>
      <w:r>
        <w:rPr>
          <w:noProof/>
        </w:rPr>
        <w:fldChar w:fldCharType="begin"/>
      </w:r>
      <w:r>
        <w:rPr>
          <w:noProof/>
        </w:rPr>
        <w:instrText xml:space="preserve"> PAGEREF _Toc158300662 \h </w:instrText>
      </w:r>
      <w:r>
        <w:rPr>
          <w:noProof/>
        </w:rPr>
      </w:r>
      <w:r>
        <w:rPr>
          <w:noProof/>
        </w:rPr>
        <w:fldChar w:fldCharType="separate"/>
      </w:r>
      <w:r>
        <w:rPr>
          <w:noProof/>
        </w:rPr>
        <w:t>22</w:t>
      </w:r>
      <w:r>
        <w:rPr>
          <w:noProof/>
        </w:rPr>
        <w:fldChar w:fldCharType="end"/>
      </w:r>
    </w:p>
    <w:p w14:paraId="0344AF1B" w14:textId="161F98FF" w:rsidR="00F6256B" w:rsidRDefault="00F6256B">
      <w:pPr>
        <w:pStyle w:val="Inhopg2"/>
        <w:rPr>
          <w:rFonts w:eastAsiaTheme="minorEastAsia"/>
          <w:noProof/>
          <w:kern w:val="2"/>
          <w:sz w:val="24"/>
          <w:szCs w:val="24"/>
          <w:lang w:eastAsia="nl-NL"/>
          <w14:ligatures w14:val="standardContextual"/>
        </w:rPr>
      </w:pPr>
      <w:r>
        <w:rPr>
          <w:noProof/>
        </w:rPr>
        <w:t>3.5</w:t>
      </w:r>
      <w:r>
        <w:rPr>
          <w:rFonts w:eastAsiaTheme="minorEastAsia"/>
          <w:noProof/>
          <w:kern w:val="2"/>
          <w:sz w:val="24"/>
          <w:szCs w:val="24"/>
          <w:lang w:eastAsia="nl-NL"/>
          <w14:ligatures w14:val="standardContextual"/>
        </w:rPr>
        <w:tab/>
      </w:r>
      <w:r>
        <w:rPr>
          <w:noProof/>
        </w:rPr>
        <w:t>Omgevingsnorm</w:t>
      </w:r>
      <w:r>
        <w:rPr>
          <w:noProof/>
        </w:rPr>
        <w:tab/>
      </w:r>
      <w:r>
        <w:rPr>
          <w:noProof/>
        </w:rPr>
        <w:fldChar w:fldCharType="begin"/>
      </w:r>
      <w:r>
        <w:rPr>
          <w:noProof/>
        </w:rPr>
        <w:instrText xml:space="preserve"> PAGEREF _Toc158300663 \h </w:instrText>
      </w:r>
      <w:r>
        <w:rPr>
          <w:noProof/>
        </w:rPr>
      </w:r>
      <w:r>
        <w:rPr>
          <w:noProof/>
        </w:rPr>
        <w:fldChar w:fldCharType="separate"/>
      </w:r>
      <w:r>
        <w:rPr>
          <w:noProof/>
        </w:rPr>
        <w:t>22</w:t>
      </w:r>
      <w:r>
        <w:rPr>
          <w:noProof/>
        </w:rPr>
        <w:fldChar w:fldCharType="end"/>
      </w:r>
    </w:p>
    <w:p w14:paraId="7CFE404C" w14:textId="4E0D5CE5" w:rsidR="00F6256B" w:rsidRDefault="00F6256B">
      <w:pPr>
        <w:pStyle w:val="Inhopg2"/>
        <w:rPr>
          <w:rFonts w:eastAsiaTheme="minorEastAsia"/>
          <w:noProof/>
          <w:kern w:val="2"/>
          <w:sz w:val="24"/>
          <w:szCs w:val="24"/>
          <w:lang w:eastAsia="nl-NL"/>
          <w14:ligatures w14:val="standardContextual"/>
        </w:rPr>
      </w:pPr>
      <w:r>
        <w:rPr>
          <w:noProof/>
        </w:rPr>
        <w:t>3.6</w:t>
      </w:r>
      <w:r>
        <w:rPr>
          <w:rFonts w:eastAsiaTheme="minorEastAsia"/>
          <w:noProof/>
          <w:kern w:val="2"/>
          <w:sz w:val="24"/>
          <w:szCs w:val="24"/>
          <w:lang w:eastAsia="nl-NL"/>
          <w14:ligatures w14:val="standardContextual"/>
        </w:rPr>
        <w:tab/>
      </w:r>
      <w:r>
        <w:rPr>
          <w:noProof/>
        </w:rPr>
        <w:t>Omgevingswaarde</w:t>
      </w:r>
      <w:r>
        <w:rPr>
          <w:noProof/>
        </w:rPr>
        <w:tab/>
      </w:r>
      <w:r>
        <w:rPr>
          <w:noProof/>
        </w:rPr>
        <w:fldChar w:fldCharType="begin"/>
      </w:r>
      <w:r>
        <w:rPr>
          <w:noProof/>
        </w:rPr>
        <w:instrText xml:space="preserve"> PAGEREF _Toc158300664 \h </w:instrText>
      </w:r>
      <w:r>
        <w:rPr>
          <w:noProof/>
        </w:rPr>
      </w:r>
      <w:r>
        <w:rPr>
          <w:noProof/>
        </w:rPr>
        <w:fldChar w:fldCharType="separate"/>
      </w:r>
      <w:r>
        <w:rPr>
          <w:noProof/>
        </w:rPr>
        <w:t>23</w:t>
      </w:r>
      <w:r>
        <w:rPr>
          <w:noProof/>
        </w:rPr>
        <w:fldChar w:fldCharType="end"/>
      </w:r>
    </w:p>
    <w:p w14:paraId="40F5AB3B" w14:textId="3F1C046E" w:rsidR="00F6256B" w:rsidRDefault="00F6256B">
      <w:pPr>
        <w:pStyle w:val="Inhopg2"/>
        <w:rPr>
          <w:rFonts w:eastAsiaTheme="minorEastAsia"/>
          <w:noProof/>
          <w:kern w:val="2"/>
          <w:sz w:val="24"/>
          <w:szCs w:val="24"/>
          <w:lang w:eastAsia="nl-NL"/>
          <w14:ligatures w14:val="standardContextual"/>
        </w:rPr>
      </w:pPr>
      <w:r>
        <w:rPr>
          <w:noProof/>
        </w:rPr>
        <w:t>3.7</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_Toc158300665 \h </w:instrText>
      </w:r>
      <w:r>
        <w:rPr>
          <w:noProof/>
        </w:rPr>
      </w:r>
      <w:r>
        <w:rPr>
          <w:noProof/>
        </w:rPr>
        <w:fldChar w:fldCharType="separate"/>
      </w:r>
      <w:r>
        <w:rPr>
          <w:noProof/>
        </w:rPr>
        <w:t>24</w:t>
      </w:r>
      <w:r>
        <w:rPr>
          <w:noProof/>
        </w:rPr>
        <w:fldChar w:fldCharType="end"/>
      </w:r>
    </w:p>
    <w:p w14:paraId="2BB6DE83" w14:textId="06755DA2" w:rsidR="00F6256B" w:rsidRDefault="00F6256B">
      <w:pPr>
        <w:pStyle w:val="Inhopg3"/>
        <w:rPr>
          <w:rFonts w:eastAsiaTheme="minorEastAsia"/>
          <w:noProof/>
          <w:kern w:val="2"/>
          <w:sz w:val="24"/>
          <w:szCs w:val="24"/>
          <w:lang w:eastAsia="nl-NL"/>
          <w14:ligatures w14:val="standardContextual"/>
        </w:rPr>
      </w:pPr>
      <w:r>
        <w:rPr>
          <w:noProof/>
        </w:rPr>
        <w:t>3.7.1</w:t>
      </w:r>
      <w:r>
        <w:rPr>
          <w:rFonts w:eastAsiaTheme="minorEastAsia"/>
          <w:noProof/>
          <w:kern w:val="2"/>
          <w:sz w:val="24"/>
          <w:szCs w:val="24"/>
          <w:lang w:eastAsia="nl-NL"/>
          <w14:ligatures w14:val="standardContextual"/>
        </w:rPr>
        <w:tab/>
      </w:r>
      <w:r>
        <w:rPr>
          <w:noProof/>
        </w:rPr>
        <w:t>Gebied-/Lijn-/Puntengroep</w:t>
      </w:r>
      <w:r>
        <w:rPr>
          <w:noProof/>
        </w:rPr>
        <w:tab/>
      </w:r>
      <w:r>
        <w:rPr>
          <w:noProof/>
        </w:rPr>
        <w:fldChar w:fldCharType="begin"/>
      </w:r>
      <w:r>
        <w:rPr>
          <w:noProof/>
        </w:rPr>
        <w:instrText xml:space="preserve"> PAGEREF _Toc158300666 \h </w:instrText>
      </w:r>
      <w:r>
        <w:rPr>
          <w:noProof/>
        </w:rPr>
      </w:r>
      <w:r>
        <w:rPr>
          <w:noProof/>
        </w:rPr>
        <w:fldChar w:fldCharType="separate"/>
      </w:r>
      <w:r>
        <w:rPr>
          <w:noProof/>
        </w:rPr>
        <w:t>24</w:t>
      </w:r>
      <w:r>
        <w:rPr>
          <w:noProof/>
        </w:rPr>
        <w:fldChar w:fldCharType="end"/>
      </w:r>
    </w:p>
    <w:p w14:paraId="21830688" w14:textId="17CEEDC7" w:rsidR="00F6256B" w:rsidRDefault="00F6256B">
      <w:pPr>
        <w:pStyle w:val="Inhopg3"/>
        <w:rPr>
          <w:rFonts w:eastAsiaTheme="minorEastAsia"/>
          <w:noProof/>
          <w:kern w:val="2"/>
          <w:sz w:val="24"/>
          <w:szCs w:val="24"/>
          <w:lang w:eastAsia="nl-NL"/>
          <w14:ligatures w14:val="standardContextual"/>
        </w:rPr>
      </w:pPr>
      <w:r>
        <w:rPr>
          <w:noProof/>
        </w:rPr>
        <w:t>3.7.2</w:t>
      </w:r>
      <w:r>
        <w:rPr>
          <w:rFonts w:eastAsiaTheme="minorEastAsia"/>
          <w:noProof/>
          <w:kern w:val="2"/>
          <w:sz w:val="24"/>
          <w:szCs w:val="24"/>
          <w:lang w:eastAsia="nl-NL"/>
          <w14:ligatures w14:val="standardContextual"/>
        </w:rPr>
        <w:tab/>
      </w:r>
      <w:r>
        <w:rPr>
          <w:noProof/>
        </w:rPr>
        <w:t>Gebied/Lijn/Punt</w:t>
      </w:r>
      <w:r>
        <w:rPr>
          <w:noProof/>
        </w:rPr>
        <w:tab/>
      </w:r>
      <w:r>
        <w:rPr>
          <w:noProof/>
        </w:rPr>
        <w:fldChar w:fldCharType="begin"/>
      </w:r>
      <w:r>
        <w:rPr>
          <w:noProof/>
        </w:rPr>
        <w:instrText xml:space="preserve"> PAGEREF _Toc158300667 \h </w:instrText>
      </w:r>
      <w:r>
        <w:rPr>
          <w:noProof/>
        </w:rPr>
      </w:r>
      <w:r>
        <w:rPr>
          <w:noProof/>
        </w:rPr>
        <w:fldChar w:fldCharType="separate"/>
      </w:r>
      <w:r>
        <w:rPr>
          <w:noProof/>
        </w:rPr>
        <w:t>25</w:t>
      </w:r>
      <w:r>
        <w:rPr>
          <w:noProof/>
        </w:rPr>
        <w:fldChar w:fldCharType="end"/>
      </w:r>
    </w:p>
    <w:p w14:paraId="3A9E5910" w14:textId="256CF944" w:rsidR="00F6256B" w:rsidRDefault="00F6256B">
      <w:pPr>
        <w:pStyle w:val="Inhopg3"/>
        <w:rPr>
          <w:rFonts w:eastAsiaTheme="minorEastAsia"/>
          <w:noProof/>
          <w:kern w:val="2"/>
          <w:sz w:val="24"/>
          <w:szCs w:val="24"/>
          <w:lang w:eastAsia="nl-NL"/>
          <w14:ligatures w14:val="standardContextual"/>
        </w:rPr>
      </w:pPr>
      <w:r>
        <w:rPr>
          <w:noProof/>
        </w:rPr>
        <w:t>3.7.3</w:t>
      </w:r>
      <w:r>
        <w:rPr>
          <w:rFonts w:eastAsiaTheme="minorEastAsia"/>
          <w:noProof/>
          <w:kern w:val="2"/>
          <w:sz w:val="24"/>
          <w:szCs w:val="24"/>
          <w:lang w:eastAsia="nl-NL"/>
          <w14:ligatures w14:val="standardContextual"/>
        </w:rPr>
        <w:tab/>
      </w:r>
      <w:r>
        <w:rPr>
          <w:noProof/>
        </w:rPr>
        <w:t>Ambtsgebied</w:t>
      </w:r>
      <w:r>
        <w:rPr>
          <w:noProof/>
        </w:rPr>
        <w:tab/>
      </w:r>
      <w:r>
        <w:rPr>
          <w:noProof/>
        </w:rPr>
        <w:fldChar w:fldCharType="begin"/>
      </w:r>
      <w:r>
        <w:rPr>
          <w:noProof/>
        </w:rPr>
        <w:instrText xml:space="preserve"> PAGEREF _Toc158300668 \h </w:instrText>
      </w:r>
      <w:r>
        <w:rPr>
          <w:noProof/>
        </w:rPr>
      </w:r>
      <w:r>
        <w:rPr>
          <w:noProof/>
        </w:rPr>
        <w:fldChar w:fldCharType="separate"/>
      </w:r>
      <w:r>
        <w:rPr>
          <w:noProof/>
        </w:rPr>
        <w:t>25</w:t>
      </w:r>
      <w:r>
        <w:rPr>
          <w:noProof/>
        </w:rPr>
        <w:fldChar w:fldCharType="end"/>
      </w:r>
    </w:p>
    <w:p w14:paraId="67CB837E" w14:textId="6F5F47FA" w:rsidR="00F6256B" w:rsidRDefault="00F6256B">
      <w:pPr>
        <w:pStyle w:val="Inhopg2"/>
        <w:rPr>
          <w:rFonts w:eastAsiaTheme="minorEastAsia"/>
          <w:noProof/>
          <w:kern w:val="2"/>
          <w:sz w:val="24"/>
          <w:szCs w:val="24"/>
          <w:lang w:eastAsia="nl-NL"/>
          <w14:ligatures w14:val="standardContextual"/>
        </w:rPr>
      </w:pPr>
      <w:r>
        <w:rPr>
          <w:noProof/>
        </w:rPr>
        <w:t>3.8</w:t>
      </w:r>
      <w:r>
        <w:rPr>
          <w:rFonts w:eastAsiaTheme="minorEastAsia"/>
          <w:noProof/>
          <w:kern w:val="2"/>
          <w:sz w:val="24"/>
          <w:szCs w:val="24"/>
          <w:lang w:eastAsia="nl-NL"/>
          <w14:ligatures w14:val="standardContextual"/>
        </w:rPr>
        <w:tab/>
      </w:r>
      <w:r>
        <w:rPr>
          <w:noProof/>
        </w:rPr>
        <w:t>Pons</w:t>
      </w:r>
      <w:r>
        <w:rPr>
          <w:noProof/>
        </w:rPr>
        <w:tab/>
      </w:r>
      <w:r>
        <w:rPr>
          <w:noProof/>
        </w:rPr>
        <w:fldChar w:fldCharType="begin"/>
      </w:r>
      <w:r>
        <w:rPr>
          <w:noProof/>
        </w:rPr>
        <w:instrText xml:space="preserve"> PAGEREF _Toc158300669 \h </w:instrText>
      </w:r>
      <w:r>
        <w:rPr>
          <w:noProof/>
        </w:rPr>
      </w:r>
      <w:r>
        <w:rPr>
          <w:noProof/>
        </w:rPr>
        <w:fldChar w:fldCharType="separate"/>
      </w:r>
      <w:r>
        <w:rPr>
          <w:noProof/>
        </w:rPr>
        <w:t>26</w:t>
      </w:r>
      <w:r>
        <w:rPr>
          <w:noProof/>
        </w:rPr>
        <w:fldChar w:fldCharType="end"/>
      </w:r>
    </w:p>
    <w:p w14:paraId="058059F6" w14:textId="23528C51" w:rsidR="00F6256B" w:rsidRDefault="00F6256B">
      <w:pPr>
        <w:pStyle w:val="Inhopg2"/>
        <w:rPr>
          <w:rFonts w:eastAsiaTheme="minorEastAsia"/>
          <w:noProof/>
          <w:kern w:val="2"/>
          <w:sz w:val="24"/>
          <w:szCs w:val="24"/>
          <w:lang w:eastAsia="nl-NL"/>
          <w14:ligatures w14:val="standardContextual"/>
        </w:rPr>
      </w:pPr>
      <w:r>
        <w:rPr>
          <w:noProof/>
        </w:rPr>
        <w:lastRenderedPageBreak/>
        <w:t>3.9</w:t>
      </w:r>
      <w:r>
        <w:rPr>
          <w:rFonts w:eastAsiaTheme="minorEastAsia"/>
          <w:noProof/>
          <w:kern w:val="2"/>
          <w:sz w:val="24"/>
          <w:szCs w:val="24"/>
          <w:lang w:eastAsia="nl-NL"/>
          <w14:ligatures w14:val="standardContextual"/>
        </w:rPr>
        <w:tab/>
      </w:r>
      <w:r>
        <w:rPr>
          <w:noProof/>
        </w:rPr>
        <w:t>Kaart</w:t>
      </w:r>
      <w:r>
        <w:rPr>
          <w:noProof/>
        </w:rPr>
        <w:tab/>
      </w:r>
      <w:r>
        <w:rPr>
          <w:noProof/>
        </w:rPr>
        <w:fldChar w:fldCharType="begin"/>
      </w:r>
      <w:r>
        <w:rPr>
          <w:noProof/>
        </w:rPr>
        <w:instrText xml:space="preserve"> PAGEREF _Toc158300670 \h </w:instrText>
      </w:r>
      <w:r>
        <w:rPr>
          <w:noProof/>
        </w:rPr>
      </w:r>
      <w:r>
        <w:rPr>
          <w:noProof/>
        </w:rPr>
        <w:fldChar w:fldCharType="separate"/>
      </w:r>
      <w:r>
        <w:rPr>
          <w:noProof/>
        </w:rPr>
        <w:t>26</w:t>
      </w:r>
      <w:r>
        <w:rPr>
          <w:noProof/>
        </w:rPr>
        <w:fldChar w:fldCharType="end"/>
      </w:r>
    </w:p>
    <w:p w14:paraId="2807D609" w14:textId="5D98E09A" w:rsidR="00F6256B" w:rsidRDefault="00F6256B">
      <w:pPr>
        <w:pStyle w:val="Inhopg2"/>
        <w:rPr>
          <w:rFonts w:eastAsiaTheme="minorEastAsia"/>
          <w:noProof/>
          <w:kern w:val="2"/>
          <w:sz w:val="24"/>
          <w:szCs w:val="24"/>
          <w:lang w:eastAsia="nl-NL"/>
          <w14:ligatures w14:val="standardContextual"/>
        </w:rPr>
      </w:pPr>
      <w:r>
        <w:rPr>
          <w:noProof/>
        </w:rPr>
        <w:t>3.10</w:t>
      </w:r>
      <w:r>
        <w:rPr>
          <w:rFonts w:eastAsiaTheme="minorEastAsia"/>
          <w:noProof/>
          <w:kern w:val="2"/>
          <w:sz w:val="24"/>
          <w:szCs w:val="24"/>
          <w:lang w:eastAsia="nl-NL"/>
          <w14:ligatures w14:val="standardContextual"/>
        </w:rPr>
        <w:tab/>
      </w:r>
      <w:r>
        <w:rPr>
          <w:noProof/>
        </w:rPr>
        <w:t>Divisie</w:t>
      </w:r>
      <w:r>
        <w:rPr>
          <w:noProof/>
        </w:rPr>
        <w:tab/>
      </w:r>
      <w:r>
        <w:rPr>
          <w:noProof/>
        </w:rPr>
        <w:fldChar w:fldCharType="begin"/>
      </w:r>
      <w:r>
        <w:rPr>
          <w:noProof/>
        </w:rPr>
        <w:instrText xml:space="preserve"> PAGEREF _Toc158300671 \h </w:instrText>
      </w:r>
      <w:r>
        <w:rPr>
          <w:noProof/>
        </w:rPr>
      </w:r>
      <w:r>
        <w:rPr>
          <w:noProof/>
        </w:rPr>
        <w:fldChar w:fldCharType="separate"/>
      </w:r>
      <w:r>
        <w:rPr>
          <w:noProof/>
        </w:rPr>
        <w:t>27</w:t>
      </w:r>
      <w:r>
        <w:rPr>
          <w:noProof/>
        </w:rPr>
        <w:fldChar w:fldCharType="end"/>
      </w:r>
    </w:p>
    <w:p w14:paraId="4FAADC6D" w14:textId="75C8265E" w:rsidR="00F6256B" w:rsidRDefault="00F6256B">
      <w:pPr>
        <w:pStyle w:val="Inhopg2"/>
        <w:rPr>
          <w:rFonts w:eastAsiaTheme="minorEastAsia"/>
          <w:noProof/>
          <w:kern w:val="2"/>
          <w:sz w:val="24"/>
          <w:szCs w:val="24"/>
          <w:lang w:eastAsia="nl-NL"/>
          <w14:ligatures w14:val="standardContextual"/>
        </w:rPr>
      </w:pPr>
      <w:r>
        <w:rPr>
          <w:noProof/>
        </w:rPr>
        <w:t>3.11</w:t>
      </w:r>
      <w:r>
        <w:rPr>
          <w:rFonts w:eastAsiaTheme="minorEastAsia"/>
          <w:noProof/>
          <w:kern w:val="2"/>
          <w:sz w:val="24"/>
          <w:szCs w:val="24"/>
          <w:lang w:eastAsia="nl-NL"/>
          <w14:ligatures w14:val="standardContextual"/>
        </w:rPr>
        <w:tab/>
      </w:r>
      <w:r>
        <w:rPr>
          <w:noProof/>
        </w:rPr>
        <w:t>Divisietekst</w:t>
      </w:r>
      <w:r>
        <w:rPr>
          <w:noProof/>
        </w:rPr>
        <w:tab/>
      </w:r>
      <w:r>
        <w:rPr>
          <w:noProof/>
        </w:rPr>
        <w:fldChar w:fldCharType="begin"/>
      </w:r>
      <w:r>
        <w:rPr>
          <w:noProof/>
        </w:rPr>
        <w:instrText xml:space="preserve"> PAGEREF _Toc158300672 \h </w:instrText>
      </w:r>
      <w:r>
        <w:rPr>
          <w:noProof/>
        </w:rPr>
      </w:r>
      <w:r>
        <w:rPr>
          <w:noProof/>
        </w:rPr>
        <w:fldChar w:fldCharType="separate"/>
      </w:r>
      <w:r>
        <w:rPr>
          <w:noProof/>
        </w:rPr>
        <w:t>27</w:t>
      </w:r>
      <w:r>
        <w:rPr>
          <w:noProof/>
        </w:rPr>
        <w:fldChar w:fldCharType="end"/>
      </w:r>
    </w:p>
    <w:p w14:paraId="68D73489" w14:textId="014324BB" w:rsidR="00F6256B" w:rsidRDefault="00F6256B">
      <w:pPr>
        <w:pStyle w:val="Inhopg2"/>
        <w:rPr>
          <w:rFonts w:eastAsiaTheme="minorEastAsia"/>
          <w:noProof/>
          <w:kern w:val="2"/>
          <w:sz w:val="24"/>
          <w:szCs w:val="24"/>
          <w:lang w:eastAsia="nl-NL"/>
          <w14:ligatures w14:val="standardContextual"/>
        </w:rPr>
      </w:pPr>
      <w:r>
        <w:rPr>
          <w:noProof/>
        </w:rPr>
        <w:t>3.12</w:t>
      </w:r>
      <w:r>
        <w:rPr>
          <w:rFonts w:eastAsiaTheme="minorEastAsia"/>
          <w:noProof/>
          <w:kern w:val="2"/>
          <w:sz w:val="24"/>
          <w:szCs w:val="24"/>
          <w:lang w:eastAsia="nl-NL"/>
          <w14:ligatures w14:val="standardContextual"/>
        </w:rPr>
        <w:tab/>
      </w:r>
      <w:r>
        <w:rPr>
          <w:noProof/>
        </w:rPr>
        <w:t>Tekstdeel</w:t>
      </w:r>
      <w:r>
        <w:rPr>
          <w:noProof/>
        </w:rPr>
        <w:tab/>
      </w:r>
      <w:r>
        <w:rPr>
          <w:noProof/>
        </w:rPr>
        <w:fldChar w:fldCharType="begin"/>
      </w:r>
      <w:r>
        <w:rPr>
          <w:noProof/>
        </w:rPr>
        <w:instrText xml:space="preserve"> PAGEREF _Toc158300673 \h </w:instrText>
      </w:r>
      <w:r>
        <w:rPr>
          <w:noProof/>
        </w:rPr>
      </w:r>
      <w:r>
        <w:rPr>
          <w:noProof/>
        </w:rPr>
        <w:fldChar w:fldCharType="separate"/>
      </w:r>
      <w:r>
        <w:rPr>
          <w:noProof/>
        </w:rPr>
        <w:t>28</w:t>
      </w:r>
      <w:r>
        <w:rPr>
          <w:noProof/>
        </w:rPr>
        <w:fldChar w:fldCharType="end"/>
      </w:r>
    </w:p>
    <w:p w14:paraId="23075E0A" w14:textId="1768A858" w:rsidR="00F6256B" w:rsidRDefault="00F6256B">
      <w:pPr>
        <w:pStyle w:val="Inhopg2"/>
        <w:rPr>
          <w:rFonts w:eastAsiaTheme="minorEastAsia"/>
          <w:noProof/>
          <w:kern w:val="2"/>
          <w:sz w:val="24"/>
          <w:szCs w:val="24"/>
          <w:lang w:eastAsia="nl-NL"/>
          <w14:ligatures w14:val="standardContextual"/>
        </w:rPr>
      </w:pPr>
      <w:r>
        <w:rPr>
          <w:noProof/>
        </w:rPr>
        <w:t>3.13</w:t>
      </w:r>
      <w:r>
        <w:rPr>
          <w:rFonts w:eastAsiaTheme="minorEastAsia"/>
          <w:noProof/>
          <w:kern w:val="2"/>
          <w:sz w:val="24"/>
          <w:szCs w:val="24"/>
          <w:lang w:eastAsia="nl-NL"/>
          <w14:ligatures w14:val="standardContextual"/>
        </w:rPr>
        <w:tab/>
      </w:r>
      <w:r>
        <w:rPr>
          <w:noProof/>
        </w:rPr>
        <w:t>Hoofdlijn</w:t>
      </w:r>
      <w:r>
        <w:rPr>
          <w:noProof/>
        </w:rPr>
        <w:tab/>
      </w:r>
      <w:r>
        <w:rPr>
          <w:noProof/>
        </w:rPr>
        <w:fldChar w:fldCharType="begin"/>
      </w:r>
      <w:r>
        <w:rPr>
          <w:noProof/>
        </w:rPr>
        <w:instrText xml:space="preserve"> PAGEREF _Toc158300674 \h </w:instrText>
      </w:r>
      <w:r>
        <w:rPr>
          <w:noProof/>
        </w:rPr>
      </w:r>
      <w:r>
        <w:rPr>
          <w:noProof/>
        </w:rPr>
        <w:fldChar w:fldCharType="separate"/>
      </w:r>
      <w:r>
        <w:rPr>
          <w:noProof/>
        </w:rPr>
        <w:t>28</w:t>
      </w:r>
      <w:r>
        <w:rPr>
          <w:noProof/>
        </w:rPr>
        <w:fldChar w:fldCharType="end"/>
      </w:r>
    </w:p>
    <w:p w14:paraId="6CAF592E" w14:textId="3057D476" w:rsidR="00F6256B" w:rsidRDefault="00F6256B">
      <w:pPr>
        <w:pStyle w:val="Inhopg2"/>
        <w:rPr>
          <w:rFonts w:eastAsiaTheme="minorEastAsia"/>
          <w:noProof/>
          <w:kern w:val="2"/>
          <w:sz w:val="24"/>
          <w:szCs w:val="24"/>
          <w:lang w:eastAsia="nl-NL"/>
          <w14:ligatures w14:val="standardContextual"/>
        </w:rPr>
      </w:pPr>
      <w:r>
        <w:rPr>
          <w:noProof/>
        </w:rPr>
        <w:t>3.14</w:t>
      </w:r>
      <w:r>
        <w:rPr>
          <w:rFonts w:eastAsiaTheme="minorEastAsia"/>
          <w:noProof/>
          <w:kern w:val="2"/>
          <w:sz w:val="24"/>
          <w:szCs w:val="24"/>
          <w:lang w:eastAsia="nl-NL"/>
          <w14:ligatures w14:val="standardContextual"/>
        </w:rPr>
        <w:tab/>
      </w:r>
      <w:r>
        <w:rPr>
          <w:noProof/>
        </w:rPr>
        <w:t>Regelingsgebied</w:t>
      </w:r>
      <w:r>
        <w:rPr>
          <w:noProof/>
        </w:rPr>
        <w:tab/>
      </w:r>
      <w:r>
        <w:rPr>
          <w:noProof/>
        </w:rPr>
        <w:fldChar w:fldCharType="begin"/>
      </w:r>
      <w:r>
        <w:rPr>
          <w:noProof/>
        </w:rPr>
        <w:instrText xml:space="preserve"> PAGEREF _Toc158300675 \h </w:instrText>
      </w:r>
      <w:r>
        <w:rPr>
          <w:noProof/>
        </w:rPr>
      </w:r>
      <w:r>
        <w:rPr>
          <w:noProof/>
        </w:rPr>
        <w:fldChar w:fldCharType="separate"/>
      </w:r>
      <w:r>
        <w:rPr>
          <w:noProof/>
        </w:rPr>
        <w:t>29</w:t>
      </w:r>
      <w:r>
        <w:rPr>
          <w:noProof/>
        </w:rPr>
        <w:fldChar w:fldCharType="end"/>
      </w:r>
    </w:p>
    <w:p w14:paraId="1DFD38B8" w14:textId="48C4B03D" w:rsidR="00F6256B" w:rsidRDefault="00F6256B">
      <w:pPr>
        <w:pStyle w:val="Inhopg1"/>
        <w:rPr>
          <w:rFonts w:eastAsiaTheme="minorEastAsia"/>
          <w:kern w:val="2"/>
          <w:sz w:val="24"/>
          <w:szCs w:val="24"/>
          <w:lang w:eastAsia="nl-NL"/>
          <w14:ligatures w14:val="standardContextual"/>
        </w:rPr>
      </w:pPr>
      <w:r>
        <w:t>4</w:t>
      </w:r>
      <w:r>
        <w:rPr>
          <w:rFonts w:eastAsiaTheme="minorEastAsia"/>
          <w:kern w:val="2"/>
          <w:sz w:val="24"/>
          <w:szCs w:val="24"/>
          <w:lang w:eastAsia="nl-NL"/>
          <w14:ligatures w14:val="standardContextual"/>
        </w:rPr>
        <w:tab/>
      </w:r>
      <w:r>
        <w:t>Technische implementatie IMOW</w:t>
      </w:r>
      <w:r>
        <w:tab/>
      </w:r>
      <w:r>
        <w:fldChar w:fldCharType="begin"/>
      </w:r>
      <w:r>
        <w:instrText xml:space="preserve"> PAGEREF _Toc158300676 \h </w:instrText>
      </w:r>
      <w:r>
        <w:fldChar w:fldCharType="separate"/>
      </w:r>
      <w:r>
        <w:t>30</w:t>
      </w:r>
      <w:r>
        <w:fldChar w:fldCharType="end"/>
      </w:r>
    </w:p>
    <w:p w14:paraId="167599D4" w14:textId="39736AEE" w:rsidR="00F6256B" w:rsidRDefault="00F6256B">
      <w:pPr>
        <w:pStyle w:val="Inhopg2"/>
        <w:rPr>
          <w:rFonts w:eastAsiaTheme="minorEastAsia"/>
          <w:noProof/>
          <w:kern w:val="2"/>
          <w:sz w:val="24"/>
          <w:szCs w:val="24"/>
          <w:lang w:eastAsia="nl-NL"/>
          <w14:ligatures w14:val="standardContextual"/>
        </w:rPr>
      </w:pPr>
      <w:r>
        <w:rPr>
          <w:noProof/>
        </w:rPr>
        <w:t>4.1</w:t>
      </w:r>
      <w:r>
        <w:rPr>
          <w:rFonts w:eastAsiaTheme="minorEastAsia"/>
          <w:noProof/>
          <w:kern w:val="2"/>
          <w:sz w:val="24"/>
          <w:szCs w:val="24"/>
          <w:lang w:eastAsia="nl-NL"/>
          <w14:ligatures w14:val="standardContextual"/>
        </w:rPr>
        <w:tab/>
      </w:r>
      <w:r>
        <w:rPr>
          <w:noProof/>
        </w:rPr>
        <w:t>OW-aanlevering en OW-manifest</w:t>
      </w:r>
      <w:r>
        <w:rPr>
          <w:noProof/>
        </w:rPr>
        <w:tab/>
      </w:r>
      <w:r>
        <w:rPr>
          <w:noProof/>
        </w:rPr>
        <w:fldChar w:fldCharType="begin"/>
      </w:r>
      <w:r>
        <w:rPr>
          <w:noProof/>
        </w:rPr>
        <w:instrText xml:space="preserve"> PAGEREF _Toc158300677 \h </w:instrText>
      </w:r>
      <w:r>
        <w:rPr>
          <w:noProof/>
        </w:rPr>
      </w:r>
      <w:r>
        <w:rPr>
          <w:noProof/>
        </w:rPr>
        <w:fldChar w:fldCharType="separate"/>
      </w:r>
      <w:r>
        <w:rPr>
          <w:noProof/>
        </w:rPr>
        <w:t>30</w:t>
      </w:r>
      <w:r>
        <w:rPr>
          <w:noProof/>
        </w:rPr>
        <w:fldChar w:fldCharType="end"/>
      </w:r>
    </w:p>
    <w:p w14:paraId="389B0939" w14:textId="5D93CB96" w:rsidR="00F6256B" w:rsidRDefault="00F6256B">
      <w:pPr>
        <w:pStyle w:val="Inhopg3"/>
        <w:rPr>
          <w:rFonts w:eastAsiaTheme="minorEastAsia"/>
          <w:noProof/>
          <w:kern w:val="2"/>
          <w:sz w:val="24"/>
          <w:szCs w:val="24"/>
          <w:lang w:eastAsia="nl-NL"/>
          <w14:ligatures w14:val="standardContextual"/>
        </w:rPr>
      </w:pPr>
      <w:r w:rsidRPr="008C2E47">
        <w:rPr>
          <w:rFonts w:eastAsia="Times New Roman"/>
          <w:noProof/>
        </w:rPr>
        <w:t>4.1.1</w:t>
      </w:r>
      <w:r>
        <w:rPr>
          <w:rFonts w:eastAsiaTheme="minorEastAsia"/>
          <w:noProof/>
          <w:kern w:val="2"/>
          <w:sz w:val="24"/>
          <w:szCs w:val="24"/>
          <w:lang w:eastAsia="nl-NL"/>
          <w14:ligatures w14:val="standardContextual"/>
        </w:rPr>
        <w:tab/>
      </w:r>
      <w:r w:rsidRPr="008C2E47">
        <w:rPr>
          <w:rFonts w:eastAsia="Times New Roman"/>
          <w:noProof/>
        </w:rPr>
        <w:t>Het aanleveren van OW-objecten in OW-bestanden</w:t>
      </w:r>
      <w:r>
        <w:rPr>
          <w:noProof/>
        </w:rPr>
        <w:tab/>
      </w:r>
      <w:r>
        <w:rPr>
          <w:noProof/>
        </w:rPr>
        <w:fldChar w:fldCharType="begin"/>
      </w:r>
      <w:r>
        <w:rPr>
          <w:noProof/>
        </w:rPr>
        <w:instrText xml:space="preserve"> PAGEREF _Toc158300678 \h </w:instrText>
      </w:r>
      <w:r>
        <w:rPr>
          <w:noProof/>
        </w:rPr>
      </w:r>
      <w:r>
        <w:rPr>
          <w:noProof/>
        </w:rPr>
        <w:fldChar w:fldCharType="separate"/>
      </w:r>
      <w:r>
        <w:rPr>
          <w:noProof/>
        </w:rPr>
        <w:t>31</w:t>
      </w:r>
      <w:r>
        <w:rPr>
          <w:noProof/>
        </w:rPr>
        <w:fldChar w:fldCharType="end"/>
      </w:r>
    </w:p>
    <w:p w14:paraId="2EBD93D1" w14:textId="43E3F6E7" w:rsidR="00F6256B" w:rsidRDefault="00F6256B">
      <w:pPr>
        <w:pStyle w:val="Inhopg3"/>
        <w:rPr>
          <w:rFonts w:eastAsiaTheme="minorEastAsia"/>
          <w:noProof/>
          <w:kern w:val="2"/>
          <w:sz w:val="24"/>
          <w:szCs w:val="24"/>
          <w:lang w:eastAsia="nl-NL"/>
          <w14:ligatures w14:val="standardContextual"/>
        </w:rPr>
      </w:pPr>
      <w:r>
        <w:rPr>
          <w:noProof/>
        </w:rPr>
        <w:t>4.1.2</w:t>
      </w:r>
      <w:r>
        <w:rPr>
          <w:rFonts w:eastAsiaTheme="minorEastAsia"/>
          <w:noProof/>
          <w:kern w:val="2"/>
          <w:sz w:val="24"/>
          <w:szCs w:val="24"/>
          <w:lang w:eastAsia="nl-NL"/>
          <w14:ligatures w14:val="standardContextual"/>
        </w:rPr>
        <w:tab/>
      </w:r>
      <w:r>
        <w:rPr>
          <w:noProof/>
        </w:rPr>
        <w:t>GML-bestanden (informatief)</w:t>
      </w:r>
      <w:r>
        <w:rPr>
          <w:noProof/>
        </w:rPr>
        <w:tab/>
      </w:r>
      <w:r>
        <w:rPr>
          <w:noProof/>
        </w:rPr>
        <w:fldChar w:fldCharType="begin"/>
      </w:r>
      <w:r>
        <w:rPr>
          <w:noProof/>
        </w:rPr>
        <w:instrText xml:space="preserve"> PAGEREF _Toc158300679 \h </w:instrText>
      </w:r>
      <w:r>
        <w:rPr>
          <w:noProof/>
        </w:rPr>
      </w:r>
      <w:r>
        <w:rPr>
          <w:noProof/>
        </w:rPr>
        <w:fldChar w:fldCharType="separate"/>
      </w:r>
      <w:r>
        <w:rPr>
          <w:noProof/>
        </w:rPr>
        <w:t>32</w:t>
      </w:r>
      <w:r>
        <w:rPr>
          <w:noProof/>
        </w:rPr>
        <w:fldChar w:fldCharType="end"/>
      </w:r>
    </w:p>
    <w:p w14:paraId="39DC9709" w14:textId="6F6B578D" w:rsidR="00F6256B" w:rsidRDefault="00F6256B">
      <w:pPr>
        <w:pStyle w:val="Inhopg2"/>
        <w:rPr>
          <w:rFonts w:eastAsiaTheme="minorEastAsia"/>
          <w:noProof/>
          <w:kern w:val="2"/>
          <w:sz w:val="24"/>
          <w:szCs w:val="24"/>
          <w:lang w:eastAsia="nl-NL"/>
          <w14:ligatures w14:val="standardContextual"/>
        </w:rPr>
      </w:pPr>
      <w:r>
        <w:rPr>
          <w:noProof/>
        </w:rPr>
        <w:t>4.2</w:t>
      </w:r>
      <w:r>
        <w:rPr>
          <w:rFonts w:eastAsiaTheme="minorEastAsia"/>
          <w:noProof/>
          <w:kern w:val="2"/>
          <w:sz w:val="24"/>
          <w:szCs w:val="24"/>
          <w:lang w:eastAsia="nl-NL"/>
          <w14:ligatures w14:val="standardContextual"/>
        </w:rPr>
        <w:tab/>
      </w:r>
      <w:r>
        <w:rPr>
          <w:noProof/>
        </w:rPr>
        <w:t>Eisen bij aanleveren</w:t>
      </w:r>
      <w:r>
        <w:rPr>
          <w:noProof/>
        </w:rPr>
        <w:tab/>
      </w:r>
      <w:r>
        <w:rPr>
          <w:noProof/>
        </w:rPr>
        <w:fldChar w:fldCharType="begin"/>
      </w:r>
      <w:r>
        <w:rPr>
          <w:noProof/>
        </w:rPr>
        <w:instrText xml:space="preserve"> PAGEREF _Toc158300680 \h </w:instrText>
      </w:r>
      <w:r>
        <w:rPr>
          <w:noProof/>
        </w:rPr>
      </w:r>
      <w:r>
        <w:rPr>
          <w:noProof/>
        </w:rPr>
        <w:fldChar w:fldCharType="separate"/>
      </w:r>
      <w:r>
        <w:rPr>
          <w:noProof/>
        </w:rPr>
        <w:t>33</w:t>
      </w:r>
      <w:r>
        <w:rPr>
          <w:noProof/>
        </w:rPr>
        <w:fldChar w:fldCharType="end"/>
      </w:r>
    </w:p>
    <w:p w14:paraId="5E9B1380" w14:textId="57AF630F" w:rsidR="00F6256B" w:rsidRDefault="00F6256B">
      <w:pPr>
        <w:pStyle w:val="Inhopg3"/>
        <w:rPr>
          <w:rFonts w:eastAsiaTheme="minorEastAsia"/>
          <w:noProof/>
          <w:kern w:val="2"/>
          <w:sz w:val="24"/>
          <w:szCs w:val="24"/>
          <w:lang w:eastAsia="nl-NL"/>
          <w14:ligatures w14:val="standardContextual"/>
        </w:rPr>
      </w:pPr>
      <w:r>
        <w:rPr>
          <w:noProof/>
        </w:rPr>
        <w:t>4.2.1</w:t>
      </w:r>
      <w:r>
        <w:rPr>
          <w:rFonts w:eastAsiaTheme="minorEastAsia"/>
          <w:noProof/>
          <w:kern w:val="2"/>
          <w:sz w:val="24"/>
          <w:szCs w:val="24"/>
          <w:lang w:eastAsia="nl-NL"/>
          <w14:ligatures w14:val="standardContextual"/>
        </w:rPr>
        <w:tab/>
      </w:r>
      <w:r>
        <w:rPr>
          <w:noProof/>
        </w:rPr>
        <w:t>Identificatie van OW-objecten</w:t>
      </w:r>
      <w:r>
        <w:rPr>
          <w:noProof/>
        </w:rPr>
        <w:tab/>
      </w:r>
      <w:r>
        <w:rPr>
          <w:noProof/>
        </w:rPr>
        <w:fldChar w:fldCharType="begin"/>
      </w:r>
      <w:r>
        <w:rPr>
          <w:noProof/>
        </w:rPr>
        <w:instrText xml:space="preserve"> PAGEREF _Toc158300681 \h </w:instrText>
      </w:r>
      <w:r>
        <w:rPr>
          <w:noProof/>
        </w:rPr>
      </w:r>
      <w:r>
        <w:rPr>
          <w:noProof/>
        </w:rPr>
        <w:fldChar w:fldCharType="separate"/>
      </w:r>
      <w:r>
        <w:rPr>
          <w:noProof/>
        </w:rPr>
        <w:t>33</w:t>
      </w:r>
      <w:r>
        <w:rPr>
          <w:noProof/>
        </w:rPr>
        <w:fldChar w:fldCharType="end"/>
      </w:r>
    </w:p>
    <w:p w14:paraId="7E481087" w14:textId="239ABEB6" w:rsidR="00F6256B" w:rsidRDefault="00F6256B">
      <w:pPr>
        <w:pStyle w:val="Inhopg3"/>
        <w:rPr>
          <w:rFonts w:eastAsiaTheme="minorEastAsia"/>
          <w:noProof/>
          <w:kern w:val="2"/>
          <w:sz w:val="24"/>
          <w:szCs w:val="24"/>
          <w:lang w:eastAsia="nl-NL"/>
          <w14:ligatures w14:val="standardContextual"/>
        </w:rPr>
      </w:pPr>
      <w:r>
        <w:rPr>
          <w:noProof/>
        </w:rPr>
        <w:t>4.2.2</w:t>
      </w:r>
      <w:r>
        <w:rPr>
          <w:rFonts w:eastAsiaTheme="minorEastAsia"/>
          <w:noProof/>
          <w:kern w:val="2"/>
          <w:sz w:val="24"/>
          <w:szCs w:val="24"/>
          <w:lang w:eastAsia="nl-NL"/>
          <w14:ligatures w14:val="standardContextual"/>
        </w:rPr>
        <w:tab/>
      </w:r>
      <w:r>
        <w:rPr>
          <w:noProof/>
        </w:rPr>
        <w:t>Waardelijsten</w:t>
      </w:r>
      <w:r>
        <w:rPr>
          <w:noProof/>
        </w:rPr>
        <w:tab/>
      </w:r>
      <w:r>
        <w:rPr>
          <w:noProof/>
        </w:rPr>
        <w:fldChar w:fldCharType="begin"/>
      </w:r>
      <w:r>
        <w:rPr>
          <w:noProof/>
        </w:rPr>
        <w:instrText xml:space="preserve"> PAGEREF _Toc158300682 \h </w:instrText>
      </w:r>
      <w:r>
        <w:rPr>
          <w:noProof/>
        </w:rPr>
      </w:r>
      <w:r>
        <w:rPr>
          <w:noProof/>
        </w:rPr>
        <w:fldChar w:fldCharType="separate"/>
      </w:r>
      <w:r>
        <w:rPr>
          <w:noProof/>
        </w:rPr>
        <w:t>34</w:t>
      </w:r>
      <w:r>
        <w:rPr>
          <w:noProof/>
        </w:rPr>
        <w:fldChar w:fldCharType="end"/>
      </w:r>
    </w:p>
    <w:p w14:paraId="2DAF14FD" w14:textId="7694DAC4" w:rsidR="00F6256B" w:rsidRDefault="00F6256B">
      <w:pPr>
        <w:pStyle w:val="Inhopg3"/>
        <w:rPr>
          <w:rFonts w:eastAsiaTheme="minorEastAsia"/>
          <w:noProof/>
          <w:kern w:val="2"/>
          <w:sz w:val="24"/>
          <w:szCs w:val="24"/>
          <w:lang w:eastAsia="nl-NL"/>
          <w14:ligatures w14:val="standardContextual"/>
        </w:rPr>
      </w:pPr>
      <w:r>
        <w:rPr>
          <w:noProof/>
        </w:rPr>
        <w:t>4.2.3</w:t>
      </w:r>
      <w:r>
        <w:rPr>
          <w:rFonts w:eastAsiaTheme="minorEastAsia"/>
          <w:noProof/>
          <w:kern w:val="2"/>
          <w:sz w:val="24"/>
          <w:szCs w:val="24"/>
          <w:lang w:eastAsia="nl-NL"/>
          <w14:ligatures w14:val="standardContextual"/>
        </w:rPr>
        <w:tab/>
      </w:r>
      <w:r>
        <w:rPr>
          <w:noProof/>
        </w:rPr>
        <w:t>Toekennen van OW-objecten aan regelingen</w:t>
      </w:r>
      <w:r>
        <w:rPr>
          <w:noProof/>
        </w:rPr>
        <w:tab/>
      </w:r>
      <w:r>
        <w:rPr>
          <w:noProof/>
        </w:rPr>
        <w:fldChar w:fldCharType="begin"/>
      </w:r>
      <w:r>
        <w:rPr>
          <w:noProof/>
        </w:rPr>
        <w:instrText xml:space="preserve"> PAGEREF _Toc158300683 \h </w:instrText>
      </w:r>
      <w:r>
        <w:rPr>
          <w:noProof/>
        </w:rPr>
      </w:r>
      <w:r>
        <w:rPr>
          <w:noProof/>
        </w:rPr>
        <w:fldChar w:fldCharType="separate"/>
      </w:r>
      <w:r>
        <w:rPr>
          <w:noProof/>
        </w:rPr>
        <w:t>35</w:t>
      </w:r>
      <w:r>
        <w:rPr>
          <w:noProof/>
        </w:rPr>
        <w:fldChar w:fldCharType="end"/>
      </w:r>
    </w:p>
    <w:p w14:paraId="30C4F0D3" w14:textId="727E5C60" w:rsidR="00F6256B" w:rsidRDefault="00F6256B">
      <w:pPr>
        <w:pStyle w:val="Inhopg3"/>
        <w:rPr>
          <w:rFonts w:eastAsiaTheme="minorEastAsia"/>
          <w:noProof/>
          <w:kern w:val="2"/>
          <w:sz w:val="24"/>
          <w:szCs w:val="24"/>
          <w:lang w:eastAsia="nl-NL"/>
          <w14:ligatures w14:val="standardContextual"/>
        </w:rPr>
      </w:pPr>
      <w:r>
        <w:rPr>
          <w:noProof/>
        </w:rPr>
        <w:t>4.2.4</w:t>
      </w:r>
      <w:r>
        <w:rPr>
          <w:rFonts w:eastAsiaTheme="minorEastAsia"/>
          <w:noProof/>
          <w:kern w:val="2"/>
          <w:sz w:val="24"/>
          <w:szCs w:val="24"/>
          <w:lang w:eastAsia="nl-NL"/>
          <w14:ligatures w14:val="standardContextual"/>
        </w:rPr>
        <w:tab/>
      </w:r>
      <w:r>
        <w:rPr>
          <w:noProof/>
        </w:rPr>
        <w:t>Verwijzingen tussen OW-objecten</w:t>
      </w:r>
      <w:r>
        <w:rPr>
          <w:noProof/>
        </w:rPr>
        <w:tab/>
      </w:r>
      <w:r>
        <w:rPr>
          <w:noProof/>
        </w:rPr>
        <w:fldChar w:fldCharType="begin"/>
      </w:r>
      <w:r>
        <w:rPr>
          <w:noProof/>
        </w:rPr>
        <w:instrText xml:space="preserve"> PAGEREF _Toc158300684 \h </w:instrText>
      </w:r>
      <w:r>
        <w:rPr>
          <w:noProof/>
        </w:rPr>
      </w:r>
      <w:r>
        <w:rPr>
          <w:noProof/>
        </w:rPr>
        <w:fldChar w:fldCharType="separate"/>
      </w:r>
      <w:r>
        <w:rPr>
          <w:noProof/>
        </w:rPr>
        <w:t>35</w:t>
      </w:r>
      <w:r>
        <w:rPr>
          <w:noProof/>
        </w:rPr>
        <w:fldChar w:fldCharType="end"/>
      </w:r>
    </w:p>
    <w:p w14:paraId="0E578A00" w14:textId="554D840D" w:rsidR="00F6256B" w:rsidRDefault="00F6256B">
      <w:pPr>
        <w:pStyle w:val="Inhopg3"/>
        <w:rPr>
          <w:rFonts w:eastAsiaTheme="minorEastAsia"/>
          <w:noProof/>
          <w:kern w:val="2"/>
          <w:sz w:val="24"/>
          <w:szCs w:val="24"/>
          <w:lang w:eastAsia="nl-NL"/>
          <w14:ligatures w14:val="standardContextual"/>
        </w:rPr>
      </w:pPr>
      <w:r>
        <w:rPr>
          <w:noProof/>
        </w:rPr>
        <w:t>4.2.5</w:t>
      </w:r>
      <w:r>
        <w:rPr>
          <w:rFonts w:eastAsiaTheme="minorEastAsia"/>
          <w:noProof/>
          <w:kern w:val="2"/>
          <w:sz w:val="24"/>
          <w:szCs w:val="24"/>
          <w:lang w:eastAsia="nl-NL"/>
          <w14:ligatures w14:val="standardContextual"/>
        </w:rPr>
        <w:tab/>
      </w:r>
      <w:r>
        <w:rPr>
          <w:noProof/>
        </w:rPr>
        <w:t>De functionele structuur</w:t>
      </w:r>
      <w:r>
        <w:rPr>
          <w:noProof/>
        </w:rPr>
        <w:tab/>
      </w:r>
      <w:r>
        <w:rPr>
          <w:noProof/>
        </w:rPr>
        <w:fldChar w:fldCharType="begin"/>
      </w:r>
      <w:r>
        <w:rPr>
          <w:noProof/>
        </w:rPr>
        <w:instrText xml:space="preserve"> PAGEREF _Toc158300685 \h </w:instrText>
      </w:r>
      <w:r>
        <w:rPr>
          <w:noProof/>
        </w:rPr>
      </w:r>
      <w:r>
        <w:rPr>
          <w:noProof/>
        </w:rPr>
        <w:fldChar w:fldCharType="separate"/>
      </w:r>
      <w:r>
        <w:rPr>
          <w:noProof/>
        </w:rPr>
        <w:t>35</w:t>
      </w:r>
      <w:r>
        <w:rPr>
          <w:noProof/>
        </w:rPr>
        <w:fldChar w:fldCharType="end"/>
      </w:r>
    </w:p>
    <w:p w14:paraId="4F55D015" w14:textId="1DED1F64" w:rsidR="00F6256B" w:rsidRDefault="00F6256B">
      <w:pPr>
        <w:pStyle w:val="Inhopg3"/>
        <w:rPr>
          <w:rFonts w:eastAsiaTheme="minorEastAsia"/>
          <w:noProof/>
          <w:kern w:val="2"/>
          <w:sz w:val="24"/>
          <w:szCs w:val="24"/>
          <w:lang w:eastAsia="nl-NL"/>
          <w14:ligatures w14:val="standardContextual"/>
        </w:rPr>
      </w:pPr>
      <w:r>
        <w:rPr>
          <w:noProof/>
        </w:rPr>
        <w:t>4.2.6</w:t>
      </w:r>
      <w:r>
        <w:rPr>
          <w:rFonts w:eastAsiaTheme="minorEastAsia"/>
          <w:noProof/>
          <w:kern w:val="2"/>
          <w:sz w:val="24"/>
          <w:szCs w:val="24"/>
          <w:lang w:eastAsia="nl-NL"/>
          <w14:ligatures w14:val="standardContextual"/>
        </w:rPr>
        <w:tab/>
      </w:r>
      <w:r>
        <w:rPr>
          <w:noProof/>
        </w:rPr>
        <w:t>Tijdelijk regelingdelen</w:t>
      </w:r>
      <w:r>
        <w:rPr>
          <w:noProof/>
        </w:rPr>
        <w:tab/>
      </w:r>
      <w:r>
        <w:rPr>
          <w:noProof/>
        </w:rPr>
        <w:fldChar w:fldCharType="begin"/>
      </w:r>
      <w:r>
        <w:rPr>
          <w:noProof/>
        </w:rPr>
        <w:instrText xml:space="preserve"> PAGEREF _Toc158300686 \h </w:instrText>
      </w:r>
      <w:r>
        <w:rPr>
          <w:noProof/>
        </w:rPr>
      </w:r>
      <w:r>
        <w:rPr>
          <w:noProof/>
        </w:rPr>
        <w:fldChar w:fldCharType="separate"/>
      </w:r>
      <w:r>
        <w:rPr>
          <w:noProof/>
        </w:rPr>
        <w:t>37</w:t>
      </w:r>
      <w:r>
        <w:rPr>
          <w:noProof/>
        </w:rPr>
        <w:fldChar w:fldCharType="end"/>
      </w:r>
    </w:p>
    <w:p w14:paraId="2A1C844E" w14:textId="2FFA48DA" w:rsidR="00F6256B" w:rsidRDefault="00F6256B">
      <w:pPr>
        <w:pStyle w:val="Inhopg1"/>
        <w:rPr>
          <w:rFonts w:eastAsiaTheme="minorEastAsia"/>
          <w:kern w:val="2"/>
          <w:sz w:val="24"/>
          <w:szCs w:val="24"/>
          <w:lang w:eastAsia="nl-NL"/>
          <w14:ligatures w14:val="standardContextual"/>
        </w:rPr>
      </w:pPr>
      <w:r>
        <w:t>5</w:t>
      </w:r>
      <w:r>
        <w:rPr>
          <w:rFonts w:eastAsiaTheme="minorEastAsia"/>
          <w:kern w:val="2"/>
          <w:sz w:val="24"/>
          <w:szCs w:val="24"/>
          <w:lang w:eastAsia="nl-NL"/>
          <w14:ligatures w14:val="standardContextual"/>
        </w:rPr>
        <w:tab/>
      </w:r>
      <w:r>
        <w:t>Verschillen tussen IMOW en CIM-OW</w:t>
      </w:r>
      <w:r>
        <w:tab/>
      </w:r>
      <w:r>
        <w:fldChar w:fldCharType="begin"/>
      </w:r>
      <w:r>
        <w:instrText xml:space="preserve"> PAGEREF _Toc158300687 \h </w:instrText>
      </w:r>
      <w:r>
        <w:fldChar w:fldCharType="separate"/>
      </w:r>
      <w:r>
        <w:t>38</w:t>
      </w:r>
      <w:r>
        <w:fldChar w:fldCharType="end"/>
      </w:r>
    </w:p>
    <w:p w14:paraId="230C738A" w14:textId="500CDBFA" w:rsidR="00F6256B" w:rsidRDefault="00F6256B">
      <w:pPr>
        <w:pStyle w:val="Inhopg2"/>
        <w:rPr>
          <w:rFonts w:eastAsiaTheme="minorEastAsia"/>
          <w:noProof/>
          <w:kern w:val="2"/>
          <w:sz w:val="24"/>
          <w:szCs w:val="24"/>
          <w:lang w:eastAsia="nl-NL"/>
          <w14:ligatures w14:val="standardContextual"/>
        </w:rPr>
      </w:pPr>
      <w:r>
        <w:rPr>
          <w:noProof/>
        </w:rPr>
        <w:t>5.1</w:t>
      </w:r>
      <w:r>
        <w:rPr>
          <w:rFonts w:eastAsiaTheme="minorEastAsia"/>
          <w:noProof/>
          <w:kern w:val="2"/>
          <w:sz w:val="24"/>
          <w:szCs w:val="24"/>
          <w:lang w:eastAsia="nl-NL"/>
          <w14:ligatures w14:val="standardContextual"/>
        </w:rPr>
        <w:tab/>
      </w:r>
      <w:r>
        <w:rPr>
          <w:noProof/>
        </w:rPr>
        <w:t>CIM-OW-aspecten niet in IMOW</w:t>
      </w:r>
      <w:r>
        <w:rPr>
          <w:noProof/>
        </w:rPr>
        <w:tab/>
      </w:r>
      <w:r>
        <w:rPr>
          <w:noProof/>
        </w:rPr>
        <w:fldChar w:fldCharType="begin"/>
      </w:r>
      <w:r>
        <w:rPr>
          <w:noProof/>
        </w:rPr>
        <w:instrText xml:space="preserve"> PAGEREF _Toc158300688 \h </w:instrText>
      </w:r>
      <w:r>
        <w:rPr>
          <w:noProof/>
        </w:rPr>
      </w:r>
      <w:r>
        <w:rPr>
          <w:noProof/>
        </w:rPr>
        <w:fldChar w:fldCharType="separate"/>
      </w:r>
      <w:r>
        <w:rPr>
          <w:noProof/>
        </w:rPr>
        <w:t>38</w:t>
      </w:r>
      <w:r>
        <w:rPr>
          <w:noProof/>
        </w:rPr>
        <w:fldChar w:fldCharType="end"/>
      </w:r>
    </w:p>
    <w:p w14:paraId="2FB92863" w14:textId="3E372EC0" w:rsidR="00F6256B" w:rsidRDefault="00F6256B">
      <w:pPr>
        <w:pStyle w:val="Inhopg2"/>
        <w:rPr>
          <w:rFonts w:eastAsiaTheme="minorEastAsia"/>
          <w:noProof/>
          <w:kern w:val="2"/>
          <w:sz w:val="24"/>
          <w:szCs w:val="24"/>
          <w:lang w:eastAsia="nl-NL"/>
          <w14:ligatures w14:val="standardContextual"/>
        </w:rPr>
      </w:pPr>
      <w:r>
        <w:rPr>
          <w:noProof/>
        </w:rPr>
        <w:t>5.2</w:t>
      </w:r>
      <w:r>
        <w:rPr>
          <w:rFonts w:eastAsiaTheme="minorEastAsia"/>
          <w:noProof/>
          <w:kern w:val="2"/>
          <w:sz w:val="24"/>
          <w:szCs w:val="24"/>
          <w:lang w:eastAsia="nl-NL"/>
          <w14:ligatures w14:val="standardContextual"/>
        </w:rPr>
        <w:tab/>
      </w:r>
      <w:r>
        <w:rPr>
          <w:noProof/>
        </w:rPr>
        <w:t>IMOW-aspecten niet in CIM-OW</w:t>
      </w:r>
      <w:r>
        <w:rPr>
          <w:noProof/>
        </w:rPr>
        <w:tab/>
      </w:r>
      <w:r>
        <w:rPr>
          <w:noProof/>
        </w:rPr>
        <w:fldChar w:fldCharType="begin"/>
      </w:r>
      <w:r>
        <w:rPr>
          <w:noProof/>
        </w:rPr>
        <w:instrText xml:space="preserve"> PAGEREF _Toc158300689 \h </w:instrText>
      </w:r>
      <w:r>
        <w:rPr>
          <w:noProof/>
        </w:rPr>
      </w:r>
      <w:r>
        <w:rPr>
          <w:noProof/>
        </w:rPr>
        <w:fldChar w:fldCharType="separate"/>
      </w:r>
      <w:r>
        <w:rPr>
          <w:noProof/>
        </w:rPr>
        <w:t>38</w:t>
      </w:r>
      <w:r>
        <w:rPr>
          <w:noProof/>
        </w:rPr>
        <w:fldChar w:fldCharType="end"/>
      </w:r>
    </w:p>
    <w:p w14:paraId="6D4F1ABB" w14:textId="02AE2C53" w:rsidR="00F6256B" w:rsidRDefault="00F6256B">
      <w:pPr>
        <w:pStyle w:val="Inhopg1"/>
        <w:rPr>
          <w:rFonts w:eastAsiaTheme="minorEastAsia"/>
          <w:kern w:val="2"/>
          <w:sz w:val="24"/>
          <w:szCs w:val="24"/>
          <w:lang w:eastAsia="nl-NL"/>
          <w14:ligatures w14:val="standardContextual"/>
        </w:rPr>
      </w:pPr>
      <w:r>
        <w:t>6</w:t>
      </w:r>
      <w:r>
        <w:rPr>
          <w:rFonts w:eastAsiaTheme="minorEastAsia"/>
          <w:kern w:val="2"/>
          <w:sz w:val="24"/>
          <w:szCs w:val="24"/>
          <w:lang w:eastAsia="nl-NL"/>
          <w14:ligatures w14:val="standardContextual"/>
        </w:rPr>
        <w:tab/>
      </w:r>
      <w:r>
        <w:t>OP-aspecten relevant voor IMOW</w:t>
      </w:r>
      <w:r>
        <w:tab/>
      </w:r>
      <w:r>
        <w:fldChar w:fldCharType="begin"/>
      </w:r>
      <w:r>
        <w:instrText xml:space="preserve"> PAGEREF _Toc158300690 \h </w:instrText>
      </w:r>
      <w:r>
        <w:fldChar w:fldCharType="separate"/>
      </w:r>
      <w:r>
        <w:t>40</w:t>
      </w:r>
      <w:r>
        <w:fldChar w:fldCharType="end"/>
      </w:r>
    </w:p>
    <w:p w14:paraId="0EC15DB1" w14:textId="6152B5C5" w:rsidR="00F6256B" w:rsidRDefault="00F6256B">
      <w:pPr>
        <w:pStyle w:val="Inhopg2"/>
        <w:rPr>
          <w:rFonts w:eastAsiaTheme="minorEastAsia"/>
          <w:noProof/>
          <w:kern w:val="2"/>
          <w:sz w:val="24"/>
          <w:szCs w:val="24"/>
          <w:lang w:eastAsia="nl-NL"/>
          <w14:ligatures w14:val="standardContextual"/>
        </w:rPr>
      </w:pPr>
      <w:r>
        <w:rPr>
          <w:noProof/>
        </w:rPr>
        <w:t>6.1</w:t>
      </w:r>
      <w:r>
        <w:rPr>
          <w:rFonts w:eastAsiaTheme="minorEastAsia"/>
          <w:noProof/>
          <w:kern w:val="2"/>
          <w:sz w:val="24"/>
          <w:szCs w:val="24"/>
          <w:lang w:eastAsia="nl-NL"/>
          <w14:ligatures w14:val="standardContextual"/>
        </w:rPr>
        <w:tab/>
      </w:r>
      <w:r>
        <w:rPr>
          <w:noProof/>
        </w:rPr>
        <w:t>De Regeling en diens Artikelen/Leden/Divisies</w:t>
      </w:r>
      <w:r>
        <w:rPr>
          <w:noProof/>
        </w:rPr>
        <w:tab/>
      </w:r>
      <w:r>
        <w:rPr>
          <w:noProof/>
        </w:rPr>
        <w:fldChar w:fldCharType="begin"/>
      </w:r>
      <w:r>
        <w:rPr>
          <w:noProof/>
        </w:rPr>
        <w:instrText xml:space="preserve"> PAGEREF _Toc158300691 \h </w:instrText>
      </w:r>
      <w:r>
        <w:rPr>
          <w:noProof/>
        </w:rPr>
      </w:r>
      <w:r>
        <w:rPr>
          <w:noProof/>
        </w:rPr>
        <w:fldChar w:fldCharType="separate"/>
      </w:r>
      <w:r>
        <w:rPr>
          <w:noProof/>
        </w:rPr>
        <w:t>40</w:t>
      </w:r>
      <w:r>
        <w:rPr>
          <w:noProof/>
        </w:rPr>
        <w:fldChar w:fldCharType="end"/>
      </w:r>
    </w:p>
    <w:p w14:paraId="2B33F631" w14:textId="7D93F193" w:rsidR="00F6256B" w:rsidRDefault="00F6256B">
      <w:pPr>
        <w:pStyle w:val="Inhopg2"/>
        <w:rPr>
          <w:rFonts w:eastAsiaTheme="minorEastAsia"/>
          <w:noProof/>
          <w:kern w:val="2"/>
          <w:sz w:val="24"/>
          <w:szCs w:val="24"/>
          <w:lang w:eastAsia="nl-NL"/>
          <w14:ligatures w14:val="standardContextual"/>
        </w:rPr>
      </w:pPr>
      <w:r>
        <w:rPr>
          <w:noProof/>
        </w:rPr>
        <w:t>6.2</w:t>
      </w:r>
      <w:r>
        <w:rPr>
          <w:rFonts w:eastAsiaTheme="minorEastAsia"/>
          <w:noProof/>
          <w:kern w:val="2"/>
          <w:sz w:val="24"/>
          <w:szCs w:val="24"/>
          <w:lang w:eastAsia="nl-NL"/>
          <w14:ligatures w14:val="standardContextual"/>
        </w:rPr>
        <w:tab/>
      </w:r>
      <w:r>
        <w:rPr>
          <w:noProof/>
        </w:rPr>
        <w:t>ConsolidatieInformatie</w:t>
      </w:r>
      <w:r>
        <w:rPr>
          <w:noProof/>
        </w:rPr>
        <w:tab/>
      </w:r>
      <w:r>
        <w:rPr>
          <w:noProof/>
        </w:rPr>
        <w:fldChar w:fldCharType="begin"/>
      </w:r>
      <w:r>
        <w:rPr>
          <w:noProof/>
        </w:rPr>
        <w:instrText xml:space="preserve"> PAGEREF _Toc158300692 \h </w:instrText>
      </w:r>
      <w:r>
        <w:rPr>
          <w:noProof/>
        </w:rPr>
      </w:r>
      <w:r>
        <w:rPr>
          <w:noProof/>
        </w:rPr>
        <w:fldChar w:fldCharType="separate"/>
      </w:r>
      <w:r>
        <w:rPr>
          <w:noProof/>
        </w:rPr>
        <w:t>40</w:t>
      </w:r>
      <w:r>
        <w:rPr>
          <w:noProof/>
        </w:rPr>
        <w:fldChar w:fldCharType="end"/>
      </w:r>
    </w:p>
    <w:p w14:paraId="037873B2" w14:textId="424643A1" w:rsidR="00F6256B" w:rsidRDefault="00F6256B">
      <w:pPr>
        <w:pStyle w:val="Inhopg2"/>
        <w:rPr>
          <w:rFonts w:eastAsiaTheme="minorEastAsia"/>
          <w:noProof/>
          <w:kern w:val="2"/>
          <w:sz w:val="24"/>
          <w:szCs w:val="24"/>
          <w:lang w:eastAsia="nl-NL"/>
          <w14:ligatures w14:val="standardContextual"/>
        </w:rPr>
      </w:pPr>
      <w:r>
        <w:rPr>
          <w:noProof/>
        </w:rPr>
        <w:t>6.3</w:t>
      </w:r>
      <w:r>
        <w:rPr>
          <w:rFonts w:eastAsiaTheme="minorEastAsia"/>
          <w:noProof/>
          <w:kern w:val="2"/>
          <w:sz w:val="24"/>
          <w:szCs w:val="24"/>
          <w:lang w:eastAsia="nl-NL"/>
          <w14:ligatures w14:val="standardContextual"/>
        </w:rPr>
        <w:tab/>
      </w:r>
      <w:r>
        <w:rPr>
          <w:noProof/>
        </w:rPr>
        <w:t>OP-informatieobjecten</w:t>
      </w:r>
      <w:r>
        <w:rPr>
          <w:noProof/>
        </w:rPr>
        <w:tab/>
      </w:r>
      <w:r>
        <w:rPr>
          <w:noProof/>
        </w:rPr>
        <w:fldChar w:fldCharType="begin"/>
      </w:r>
      <w:r>
        <w:rPr>
          <w:noProof/>
        </w:rPr>
        <w:instrText xml:space="preserve"> PAGEREF _Toc158300693 \h </w:instrText>
      </w:r>
      <w:r>
        <w:rPr>
          <w:noProof/>
        </w:rPr>
      </w:r>
      <w:r>
        <w:rPr>
          <w:noProof/>
        </w:rPr>
        <w:fldChar w:fldCharType="separate"/>
      </w:r>
      <w:r>
        <w:rPr>
          <w:noProof/>
        </w:rPr>
        <w:t>41</w:t>
      </w:r>
      <w:r>
        <w:rPr>
          <w:noProof/>
        </w:rPr>
        <w:fldChar w:fldCharType="end"/>
      </w:r>
    </w:p>
    <w:p w14:paraId="3EFB287D" w14:textId="479FF9BE" w:rsidR="00F6256B" w:rsidRDefault="00F6256B">
      <w:pPr>
        <w:pStyle w:val="Inhopg2"/>
        <w:rPr>
          <w:rFonts w:eastAsiaTheme="minorEastAsia"/>
          <w:noProof/>
          <w:kern w:val="2"/>
          <w:sz w:val="24"/>
          <w:szCs w:val="24"/>
          <w:lang w:eastAsia="nl-NL"/>
          <w14:ligatures w14:val="standardContextual"/>
        </w:rPr>
      </w:pPr>
      <w:r>
        <w:rPr>
          <w:noProof/>
        </w:rPr>
        <w:t>6.4</w:t>
      </w:r>
      <w:r>
        <w:rPr>
          <w:rFonts w:eastAsiaTheme="minorEastAsia"/>
          <w:noProof/>
          <w:kern w:val="2"/>
          <w:sz w:val="24"/>
          <w:szCs w:val="24"/>
          <w:lang w:eastAsia="nl-NL"/>
          <w14:ligatures w14:val="standardContextual"/>
        </w:rPr>
        <w:tab/>
      </w:r>
      <w:r>
        <w:rPr>
          <w:noProof/>
        </w:rPr>
        <w:t>GIO’s</w:t>
      </w:r>
      <w:r>
        <w:rPr>
          <w:noProof/>
        </w:rPr>
        <w:tab/>
      </w:r>
      <w:r>
        <w:rPr>
          <w:noProof/>
        </w:rPr>
        <w:fldChar w:fldCharType="begin"/>
      </w:r>
      <w:r>
        <w:rPr>
          <w:noProof/>
        </w:rPr>
        <w:instrText xml:space="preserve"> PAGEREF _Toc158300694 \h </w:instrText>
      </w:r>
      <w:r>
        <w:rPr>
          <w:noProof/>
        </w:rPr>
      </w:r>
      <w:r>
        <w:rPr>
          <w:noProof/>
        </w:rPr>
        <w:fldChar w:fldCharType="separate"/>
      </w:r>
      <w:r>
        <w:rPr>
          <w:noProof/>
        </w:rPr>
        <w:t>41</w:t>
      </w:r>
      <w:r>
        <w:rPr>
          <w:noProof/>
        </w:rPr>
        <w:fldChar w:fldCharType="end"/>
      </w:r>
    </w:p>
    <w:p w14:paraId="444D1F6C" w14:textId="1E82BAE0" w:rsidR="00F6256B" w:rsidRDefault="00F6256B">
      <w:pPr>
        <w:pStyle w:val="Inhopg2"/>
        <w:rPr>
          <w:rFonts w:eastAsiaTheme="minorEastAsia"/>
          <w:noProof/>
          <w:kern w:val="2"/>
          <w:sz w:val="24"/>
          <w:szCs w:val="24"/>
          <w:lang w:eastAsia="nl-NL"/>
          <w14:ligatures w14:val="standardContextual"/>
        </w:rPr>
      </w:pPr>
      <w:r>
        <w:rPr>
          <w:noProof/>
        </w:rPr>
        <w:t>6.5</w:t>
      </w:r>
      <w:r>
        <w:rPr>
          <w:rFonts w:eastAsiaTheme="minorEastAsia"/>
          <w:noProof/>
          <w:kern w:val="2"/>
          <w:sz w:val="24"/>
          <w:szCs w:val="24"/>
          <w:lang w:eastAsia="nl-NL"/>
          <w14:ligatures w14:val="standardContextual"/>
        </w:rPr>
        <w:tab/>
      </w:r>
      <w:r>
        <w:rPr>
          <w:noProof/>
        </w:rPr>
        <w:t>Norm-GIO’s</w:t>
      </w:r>
      <w:r>
        <w:rPr>
          <w:noProof/>
        </w:rPr>
        <w:tab/>
      </w:r>
      <w:r>
        <w:rPr>
          <w:noProof/>
        </w:rPr>
        <w:fldChar w:fldCharType="begin"/>
      </w:r>
      <w:r>
        <w:rPr>
          <w:noProof/>
        </w:rPr>
        <w:instrText xml:space="preserve"> PAGEREF _Toc158300695 \h </w:instrText>
      </w:r>
      <w:r>
        <w:rPr>
          <w:noProof/>
        </w:rPr>
      </w:r>
      <w:r>
        <w:rPr>
          <w:noProof/>
        </w:rPr>
        <w:fldChar w:fldCharType="separate"/>
      </w:r>
      <w:r>
        <w:rPr>
          <w:noProof/>
        </w:rPr>
        <w:t>43</w:t>
      </w:r>
      <w:r>
        <w:rPr>
          <w:noProof/>
        </w:rPr>
        <w:fldChar w:fldCharType="end"/>
      </w:r>
    </w:p>
    <w:p w14:paraId="5DBB4E2B" w14:textId="551B1D6A" w:rsidR="00F6256B" w:rsidRDefault="00F6256B">
      <w:pPr>
        <w:pStyle w:val="Inhopg2"/>
        <w:rPr>
          <w:rFonts w:eastAsiaTheme="minorEastAsia"/>
          <w:noProof/>
          <w:kern w:val="2"/>
          <w:sz w:val="24"/>
          <w:szCs w:val="24"/>
          <w:lang w:eastAsia="nl-NL"/>
          <w14:ligatures w14:val="standardContextual"/>
        </w:rPr>
      </w:pPr>
      <w:r>
        <w:rPr>
          <w:noProof/>
        </w:rPr>
        <w:t>6.6</w:t>
      </w:r>
      <w:r>
        <w:rPr>
          <w:rFonts w:eastAsiaTheme="minorEastAsia"/>
          <w:noProof/>
          <w:kern w:val="2"/>
          <w:sz w:val="24"/>
          <w:szCs w:val="24"/>
          <w:lang w:eastAsia="nl-NL"/>
          <w14:ligatures w14:val="standardContextual"/>
        </w:rPr>
        <w:tab/>
      </w:r>
      <w:r>
        <w:rPr>
          <w:noProof/>
        </w:rPr>
        <w:t>Richtlijn voor het maken van GIO’s o.b.v. OW-objecten</w:t>
      </w:r>
      <w:r>
        <w:rPr>
          <w:noProof/>
        </w:rPr>
        <w:tab/>
      </w:r>
      <w:r>
        <w:rPr>
          <w:noProof/>
        </w:rPr>
        <w:fldChar w:fldCharType="begin"/>
      </w:r>
      <w:r>
        <w:rPr>
          <w:noProof/>
        </w:rPr>
        <w:instrText xml:space="preserve"> PAGEREF _Toc158300696 \h </w:instrText>
      </w:r>
      <w:r>
        <w:rPr>
          <w:noProof/>
        </w:rPr>
      </w:r>
      <w:r>
        <w:rPr>
          <w:noProof/>
        </w:rPr>
        <w:fldChar w:fldCharType="separate"/>
      </w:r>
      <w:r>
        <w:rPr>
          <w:noProof/>
        </w:rPr>
        <w:t>44</w:t>
      </w:r>
      <w:r>
        <w:rPr>
          <w:noProof/>
        </w:rPr>
        <w:fldChar w:fldCharType="end"/>
      </w:r>
    </w:p>
    <w:p w14:paraId="75B2C2F3" w14:textId="45683A94" w:rsidR="00F6256B" w:rsidRDefault="00F6256B">
      <w:pPr>
        <w:pStyle w:val="Inhopg1"/>
        <w:rPr>
          <w:rFonts w:eastAsiaTheme="minorEastAsia"/>
          <w:kern w:val="2"/>
          <w:sz w:val="24"/>
          <w:szCs w:val="24"/>
          <w:lang w:eastAsia="nl-NL"/>
          <w14:ligatures w14:val="standardContextual"/>
        </w:rPr>
      </w:pPr>
      <w:r>
        <w:t>7</w:t>
      </w:r>
      <w:r>
        <w:rPr>
          <w:rFonts w:eastAsiaTheme="minorEastAsia"/>
          <w:kern w:val="2"/>
          <w:sz w:val="24"/>
          <w:szCs w:val="24"/>
          <w:lang w:eastAsia="nl-NL"/>
          <w14:ligatures w14:val="standardContextual"/>
        </w:rPr>
        <w:tab/>
      </w:r>
      <w:r>
        <w:t>Het wijzigen van OW-objecten</w:t>
      </w:r>
      <w:r>
        <w:tab/>
      </w:r>
      <w:r>
        <w:fldChar w:fldCharType="begin"/>
      </w:r>
      <w:r>
        <w:instrText xml:space="preserve"> PAGEREF _Toc158300697 \h </w:instrText>
      </w:r>
      <w:r>
        <w:fldChar w:fldCharType="separate"/>
      </w:r>
      <w:r>
        <w:t>46</w:t>
      </w:r>
      <w:r>
        <w:fldChar w:fldCharType="end"/>
      </w:r>
    </w:p>
    <w:p w14:paraId="65EDE3BA" w14:textId="31005EAD" w:rsidR="00F6256B" w:rsidRDefault="00F6256B">
      <w:pPr>
        <w:pStyle w:val="Inhopg2"/>
        <w:rPr>
          <w:rFonts w:eastAsiaTheme="minorEastAsia"/>
          <w:noProof/>
          <w:kern w:val="2"/>
          <w:sz w:val="24"/>
          <w:szCs w:val="24"/>
          <w:lang w:eastAsia="nl-NL"/>
          <w14:ligatures w14:val="standardContextual"/>
        </w:rPr>
      </w:pPr>
      <w:r>
        <w:rPr>
          <w:noProof/>
        </w:rPr>
        <w:t>7.1</w:t>
      </w:r>
      <w:r>
        <w:rPr>
          <w:rFonts w:eastAsiaTheme="minorEastAsia"/>
          <w:noProof/>
          <w:kern w:val="2"/>
          <w:sz w:val="24"/>
          <w:szCs w:val="24"/>
          <w:lang w:eastAsia="nl-NL"/>
          <w14:ligatures w14:val="standardContextual"/>
        </w:rPr>
        <w:tab/>
      </w:r>
      <w:r>
        <w:rPr>
          <w:noProof/>
        </w:rPr>
        <w:t>Uitgangspunten relevant voor wijzigen</w:t>
      </w:r>
      <w:r>
        <w:rPr>
          <w:noProof/>
        </w:rPr>
        <w:tab/>
      </w:r>
      <w:r>
        <w:rPr>
          <w:noProof/>
        </w:rPr>
        <w:fldChar w:fldCharType="begin"/>
      </w:r>
      <w:r>
        <w:rPr>
          <w:noProof/>
        </w:rPr>
        <w:instrText xml:space="preserve"> PAGEREF _Toc158300698 \h </w:instrText>
      </w:r>
      <w:r>
        <w:rPr>
          <w:noProof/>
        </w:rPr>
      </w:r>
      <w:r>
        <w:rPr>
          <w:noProof/>
        </w:rPr>
        <w:fldChar w:fldCharType="separate"/>
      </w:r>
      <w:r>
        <w:rPr>
          <w:noProof/>
        </w:rPr>
        <w:t>46</w:t>
      </w:r>
      <w:r>
        <w:rPr>
          <w:noProof/>
        </w:rPr>
        <w:fldChar w:fldCharType="end"/>
      </w:r>
    </w:p>
    <w:p w14:paraId="724655B9" w14:textId="4DBB0E8C" w:rsidR="00F6256B" w:rsidRDefault="00F6256B">
      <w:pPr>
        <w:pStyle w:val="Inhopg3"/>
        <w:rPr>
          <w:rFonts w:eastAsiaTheme="minorEastAsia"/>
          <w:noProof/>
          <w:kern w:val="2"/>
          <w:sz w:val="24"/>
          <w:szCs w:val="24"/>
          <w:lang w:eastAsia="nl-NL"/>
          <w14:ligatures w14:val="standardContextual"/>
        </w:rPr>
      </w:pPr>
      <w:r>
        <w:rPr>
          <w:noProof/>
        </w:rPr>
        <w:t>7.1.1</w:t>
      </w:r>
      <w:r>
        <w:rPr>
          <w:rFonts w:eastAsiaTheme="minorEastAsia"/>
          <w:noProof/>
          <w:kern w:val="2"/>
          <w:sz w:val="24"/>
          <w:szCs w:val="24"/>
          <w:lang w:eastAsia="nl-NL"/>
          <w14:ligatures w14:val="standardContextual"/>
        </w:rPr>
        <w:tab/>
      </w:r>
      <w:r>
        <w:rPr>
          <w:noProof/>
        </w:rPr>
        <w:t>Een nieuw OW-object</w:t>
      </w:r>
      <w:r>
        <w:rPr>
          <w:noProof/>
        </w:rPr>
        <w:tab/>
      </w:r>
      <w:r>
        <w:rPr>
          <w:noProof/>
        </w:rPr>
        <w:fldChar w:fldCharType="begin"/>
      </w:r>
      <w:r>
        <w:rPr>
          <w:noProof/>
        </w:rPr>
        <w:instrText xml:space="preserve"> PAGEREF _Toc158300699 \h </w:instrText>
      </w:r>
      <w:r>
        <w:rPr>
          <w:noProof/>
        </w:rPr>
      </w:r>
      <w:r>
        <w:rPr>
          <w:noProof/>
        </w:rPr>
        <w:fldChar w:fldCharType="separate"/>
      </w:r>
      <w:r>
        <w:rPr>
          <w:noProof/>
        </w:rPr>
        <w:t>46</w:t>
      </w:r>
      <w:r>
        <w:rPr>
          <w:noProof/>
        </w:rPr>
        <w:fldChar w:fldCharType="end"/>
      </w:r>
    </w:p>
    <w:p w14:paraId="0F537D6A" w14:textId="110C5651" w:rsidR="00F6256B" w:rsidRDefault="00F6256B">
      <w:pPr>
        <w:pStyle w:val="Inhopg3"/>
        <w:rPr>
          <w:rFonts w:eastAsiaTheme="minorEastAsia"/>
          <w:noProof/>
          <w:kern w:val="2"/>
          <w:sz w:val="24"/>
          <w:szCs w:val="24"/>
          <w:lang w:eastAsia="nl-NL"/>
          <w14:ligatures w14:val="standardContextual"/>
        </w:rPr>
      </w:pPr>
      <w:r>
        <w:rPr>
          <w:noProof/>
        </w:rPr>
        <w:t>7.1.2</w:t>
      </w:r>
      <w:r>
        <w:rPr>
          <w:rFonts w:eastAsiaTheme="minorEastAsia"/>
          <w:noProof/>
          <w:kern w:val="2"/>
          <w:sz w:val="24"/>
          <w:szCs w:val="24"/>
          <w:lang w:eastAsia="nl-NL"/>
          <w14:ligatures w14:val="standardContextual"/>
        </w:rPr>
        <w:tab/>
      </w:r>
      <w:r>
        <w:rPr>
          <w:noProof/>
        </w:rPr>
        <w:t>Een OW-object wijzigen</w:t>
      </w:r>
      <w:r>
        <w:rPr>
          <w:noProof/>
        </w:rPr>
        <w:tab/>
      </w:r>
      <w:r>
        <w:rPr>
          <w:noProof/>
        </w:rPr>
        <w:fldChar w:fldCharType="begin"/>
      </w:r>
      <w:r>
        <w:rPr>
          <w:noProof/>
        </w:rPr>
        <w:instrText xml:space="preserve"> PAGEREF _Toc158300700 \h </w:instrText>
      </w:r>
      <w:r>
        <w:rPr>
          <w:noProof/>
        </w:rPr>
      </w:r>
      <w:r>
        <w:rPr>
          <w:noProof/>
        </w:rPr>
        <w:fldChar w:fldCharType="separate"/>
      </w:r>
      <w:r>
        <w:rPr>
          <w:noProof/>
        </w:rPr>
        <w:t>46</w:t>
      </w:r>
      <w:r>
        <w:rPr>
          <w:noProof/>
        </w:rPr>
        <w:fldChar w:fldCharType="end"/>
      </w:r>
    </w:p>
    <w:p w14:paraId="10FF11DE" w14:textId="2CB767A7" w:rsidR="00F6256B" w:rsidRDefault="00F6256B">
      <w:pPr>
        <w:pStyle w:val="Inhopg3"/>
        <w:rPr>
          <w:rFonts w:eastAsiaTheme="minorEastAsia"/>
          <w:noProof/>
          <w:kern w:val="2"/>
          <w:sz w:val="24"/>
          <w:szCs w:val="24"/>
          <w:lang w:eastAsia="nl-NL"/>
          <w14:ligatures w14:val="standardContextual"/>
        </w:rPr>
      </w:pPr>
      <w:r>
        <w:rPr>
          <w:noProof/>
        </w:rPr>
        <w:t>7.1.3</w:t>
      </w:r>
      <w:r>
        <w:rPr>
          <w:rFonts w:eastAsiaTheme="minorEastAsia"/>
          <w:noProof/>
          <w:kern w:val="2"/>
          <w:sz w:val="24"/>
          <w:szCs w:val="24"/>
          <w:lang w:eastAsia="nl-NL"/>
          <w14:ligatures w14:val="standardContextual"/>
        </w:rPr>
        <w:tab/>
      </w:r>
      <w:r>
        <w:rPr>
          <w:noProof/>
        </w:rPr>
        <w:t>Een OW-object beëindigen</w:t>
      </w:r>
      <w:r>
        <w:rPr>
          <w:noProof/>
        </w:rPr>
        <w:tab/>
      </w:r>
      <w:r>
        <w:rPr>
          <w:noProof/>
        </w:rPr>
        <w:fldChar w:fldCharType="begin"/>
      </w:r>
      <w:r>
        <w:rPr>
          <w:noProof/>
        </w:rPr>
        <w:instrText xml:space="preserve"> PAGEREF _Toc158300701 \h </w:instrText>
      </w:r>
      <w:r>
        <w:rPr>
          <w:noProof/>
        </w:rPr>
      </w:r>
      <w:r>
        <w:rPr>
          <w:noProof/>
        </w:rPr>
        <w:fldChar w:fldCharType="separate"/>
      </w:r>
      <w:r>
        <w:rPr>
          <w:noProof/>
        </w:rPr>
        <w:t>47</w:t>
      </w:r>
      <w:r>
        <w:rPr>
          <w:noProof/>
        </w:rPr>
        <w:fldChar w:fldCharType="end"/>
      </w:r>
    </w:p>
    <w:p w14:paraId="245D3AA1" w14:textId="0E7932EC" w:rsidR="00F6256B" w:rsidRDefault="00F6256B">
      <w:pPr>
        <w:pStyle w:val="Inhopg3"/>
        <w:rPr>
          <w:rFonts w:eastAsiaTheme="minorEastAsia"/>
          <w:noProof/>
          <w:kern w:val="2"/>
          <w:sz w:val="24"/>
          <w:szCs w:val="24"/>
          <w:lang w:eastAsia="nl-NL"/>
          <w14:ligatures w14:val="standardContextual"/>
        </w:rPr>
      </w:pPr>
      <w:r>
        <w:rPr>
          <w:noProof/>
        </w:rPr>
        <w:t>7.1.4</w:t>
      </w:r>
      <w:r>
        <w:rPr>
          <w:rFonts w:eastAsiaTheme="minorEastAsia"/>
          <w:noProof/>
          <w:kern w:val="2"/>
          <w:sz w:val="24"/>
          <w:szCs w:val="24"/>
          <w:lang w:eastAsia="nl-NL"/>
          <w14:ligatures w14:val="standardContextual"/>
        </w:rPr>
        <w:tab/>
      </w:r>
      <w:r>
        <w:rPr>
          <w:noProof/>
        </w:rPr>
        <w:t>Resultaat van een wijziging</w:t>
      </w:r>
      <w:r>
        <w:rPr>
          <w:noProof/>
        </w:rPr>
        <w:tab/>
      </w:r>
      <w:r>
        <w:rPr>
          <w:noProof/>
        </w:rPr>
        <w:fldChar w:fldCharType="begin"/>
      </w:r>
      <w:r>
        <w:rPr>
          <w:noProof/>
        </w:rPr>
        <w:instrText xml:space="preserve"> PAGEREF _Toc158300702 \h </w:instrText>
      </w:r>
      <w:r>
        <w:rPr>
          <w:noProof/>
        </w:rPr>
      </w:r>
      <w:r>
        <w:rPr>
          <w:noProof/>
        </w:rPr>
        <w:fldChar w:fldCharType="separate"/>
      </w:r>
      <w:r>
        <w:rPr>
          <w:noProof/>
        </w:rPr>
        <w:t>47</w:t>
      </w:r>
      <w:r>
        <w:rPr>
          <w:noProof/>
        </w:rPr>
        <w:fldChar w:fldCharType="end"/>
      </w:r>
    </w:p>
    <w:p w14:paraId="279F092F" w14:textId="5D661226" w:rsidR="00F6256B" w:rsidRDefault="00F6256B">
      <w:pPr>
        <w:pStyle w:val="Inhopg2"/>
        <w:rPr>
          <w:rFonts w:eastAsiaTheme="minorEastAsia"/>
          <w:noProof/>
          <w:kern w:val="2"/>
          <w:sz w:val="24"/>
          <w:szCs w:val="24"/>
          <w:lang w:eastAsia="nl-NL"/>
          <w14:ligatures w14:val="standardContextual"/>
        </w:rPr>
      </w:pPr>
      <w:r>
        <w:rPr>
          <w:noProof/>
        </w:rPr>
        <w:t>7.2</w:t>
      </w:r>
      <w:r>
        <w:rPr>
          <w:rFonts w:eastAsiaTheme="minorEastAsia"/>
          <w:noProof/>
          <w:kern w:val="2"/>
          <w:sz w:val="24"/>
          <w:szCs w:val="24"/>
          <w:lang w:eastAsia="nl-NL"/>
          <w14:ligatures w14:val="standardContextual"/>
        </w:rPr>
        <w:tab/>
      </w:r>
      <w:r>
        <w:rPr>
          <w:noProof/>
        </w:rPr>
        <w:t>Het gebruik van OW-aanleveringen</w:t>
      </w:r>
      <w:r>
        <w:rPr>
          <w:noProof/>
        </w:rPr>
        <w:tab/>
      </w:r>
      <w:r>
        <w:rPr>
          <w:noProof/>
        </w:rPr>
        <w:fldChar w:fldCharType="begin"/>
      </w:r>
      <w:r>
        <w:rPr>
          <w:noProof/>
        </w:rPr>
        <w:instrText xml:space="preserve"> PAGEREF _Toc158300703 \h </w:instrText>
      </w:r>
      <w:r>
        <w:rPr>
          <w:noProof/>
        </w:rPr>
      </w:r>
      <w:r>
        <w:rPr>
          <w:noProof/>
        </w:rPr>
        <w:fldChar w:fldCharType="separate"/>
      </w:r>
      <w:r>
        <w:rPr>
          <w:noProof/>
        </w:rPr>
        <w:t>47</w:t>
      </w:r>
      <w:r>
        <w:rPr>
          <w:noProof/>
        </w:rPr>
        <w:fldChar w:fldCharType="end"/>
      </w:r>
    </w:p>
    <w:p w14:paraId="1B30099F" w14:textId="710810C1" w:rsidR="00F6256B" w:rsidRDefault="00F6256B">
      <w:pPr>
        <w:pStyle w:val="Inhopg3"/>
        <w:rPr>
          <w:rFonts w:eastAsiaTheme="minorEastAsia"/>
          <w:noProof/>
          <w:kern w:val="2"/>
          <w:sz w:val="24"/>
          <w:szCs w:val="24"/>
          <w:lang w:eastAsia="nl-NL"/>
          <w14:ligatures w14:val="standardContextual"/>
        </w:rPr>
      </w:pPr>
      <w:r>
        <w:rPr>
          <w:noProof/>
        </w:rPr>
        <w:t>7.2.1</w:t>
      </w:r>
      <w:r>
        <w:rPr>
          <w:rFonts w:eastAsiaTheme="minorEastAsia"/>
          <w:noProof/>
          <w:kern w:val="2"/>
          <w:sz w:val="24"/>
          <w:szCs w:val="24"/>
          <w:lang w:eastAsia="nl-NL"/>
          <w14:ligatures w14:val="standardContextual"/>
        </w:rPr>
        <w:tab/>
      </w:r>
      <w:r>
        <w:rPr>
          <w:noProof/>
        </w:rPr>
        <w:t>OW-aanlevering bij besluit</w:t>
      </w:r>
      <w:r>
        <w:rPr>
          <w:noProof/>
        </w:rPr>
        <w:tab/>
      </w:r>
      <w:r>
        <w:rPr>
          <w:noProof/>
        </w:rPr>
        <w:fldChar w:fldCharType="begin"/>
      </w:r>
      <w:r>
        <w:rPr>
          <w:noProof/>
        </w:rPr>
        <w:instrText xml:space="preserve"> PAGEREF _Toc158300704 \h </w:instrText>
      </w:r>
      <w:r>
        <w:rPr>
          <w:noProof/>
        </w:rPr>
      </w:r>
      <w:r>
        <w:rPr>
          <w:noProof/>
        </w:rPr>
        <w:fldChar w:fldCharType="separate"/>
      </w:r>
      <w:r>
        <w:rPr>
          <w:noProof/>
        </w:rPr>
        <w:t>47</w:t>
      </w:r>
      <w:r>
        <w:rPr>
          <w:noProof/>
        </w:rPr>
        <w:fldChar w:fldCharType="end"/>
      </w:r>
    </w:p>
    <w:p w14:paraId="1CEDDF6C" w14:textId="1CC3B5F0" w:rsidR="00F6256B" w:rsidRDefault="00F6256B">
      <w:pPr>
        <w:pStyle w:val="Inhopg3"/>
        <w:rPr>
          <w:rFonts w:eastAsiaTheme="minorEastAsia"/>
          <w:noProof/>
          <w:kern w:val="2"/>
          <w:sz w:val="24"/>
          <w:szCs w:val="24"/>
          <w:lang w:eastAsia="nl-NL"/>
          <w14:ligatures w14:val="standardContextual"/>
        </w:rPr>
      </w:pPr>
      <w:r>
        <w:rPr>
          <w:noProof/>
        </w:rPr>
        <w:t>7.2.2</w:t>
      </w:r>
      <w:r>
        <w:rPr>
          <w:rFonts w:eastAsiaTheme="minorEastAsia"/>
          <w:noProof/>
          <w:kern w:val="2"/>
          <w:sz w:val="24"/>
          <w:szCs w:val="24"/>
          <w:lang w:eastAsia="nl-NL"/>
          <w14:ligatures w14:val="standardContextual"/>
        </w:rPr>
        <w:tab/>
      </w:r>
      <w:r>
        <w:rPr>
          <w:noProof/>
        </w:rPr>
        <w:t>OW-aanlevering bij intrekking</w:t>
      </w:r>
      <w:r>
        <w:rPr>
          <w:noProof/>
        </w:rPr>
        <w:tab/>
      </w:r>
      <w:r>
        <w:rPr>
          <w:noProof/>
        </w:rPr>
        <w:fldChar w:fldCharType="begin"/>
      </w:r>
      <w:r>
        <w:rPr>
          <w:noProof/>
        </w:rPr>
        <w:instrText xml:space="preserve"> PAGEREF _Toc158300705 \h </w:instrText>
      </w:r>
      <w:r>
        <w:rPr>
          <w:noProof/>
        </w:rPr>
      </w:r>
      <w:r>
        <w:rPr>
          <w:noProof/>
        </w:rPr>
        <w:fldChar w:fldCharType="separate"/>
      </w:r>
      <w:r>
        <w:rPr>
          <w:noProof/>
        </w:rPr>
        <w:t>47</w:t>
      </w:r>
      <w:r>
        <w:rPr>
          <w:noProof/>
        </w:rPr>
        <w:fldChar w:fldCharType="end"/>
      </w:r>
    </w:p>
    <w:p w14:paraId="6CA0F0B9" w14:textId="0968A54C" w:rsidR="00F6256B" w:rsidRDefault="00F6256B">
      <w:pPr>
        <w:pStyle w:val="Inhopg3"/>
        <w:rPr>
          <w:rFonts w:eastAsiaTheme="minorEastAsia"/>
          <w:noProof/>
          <w:kern w:val="2"/>
          <w:sz w:val="24"/>
          <w:szCs w:val="24"/>
          <w:lang w:eastAsia="nl-NL"/>
          <w14:ligatures w14:val="standardContextual"/>
        </w:rPr>
      </w:pPr>
      <w:r>
        <w:rPr>
          <w:noProof/>
        </w:rPr>
        <w:t>7.2.3</w:t>
      </w:r>
      <w:r>
        <w:rPr>
          <w:rFonts w:eastAsiaTheme="minorEastAsia"/>
          <w:noProof/>
          <w:kern w:val="2"/>
          <w:sz w:val="24"/>
          <w:szCs w:val="24"/>
          <w:lang w:eastAsia="nl-NL"/>
          <w14:ligatures w14:val="standardContextual"/>
        </w:rPr>
        <w:tab/>
      </w:r>
      <w:r>
        <w:rPr>
          <w:noProof/>
        </w:rPr>
        <w:t>OW-aanlevering bij directe mutatie</w:t>
      </w:r>
      <w:r>
        <w:rPr>
          <w:noProof/>
        </w:rPr>
        <w:tab/>
      </w:r>
      <w:r>
        <w:rPr>
          <w:noProof/>
        </w:rPr>
        <w:fldChar w:fldCharType="begin"/>
      </w:r>
      <w:r>
        <w:rPr>
          <w:noProof/>
        </w:rPr>
        <w:instrText xml:space="preserve"> PAGEREF _Toc158300706 \h </w:instrText>
      </w:r>
      <w:r>
        <w:rPr>
          <w:noProof/>
        </w:rPr>
      </w:r>
      <w:r>
        <w:rPr>
          <w:noProof/>
        </w:rPr>
        <w:fldChar w:fldCharType="separate"/>
      </w:r>
      <w:r>
        <w:rPr>
          <w:noProof/>
        </w:rPr>
        <w:t>48</w:t>
      </w:r>
      <w:r>
        <w:rPr>
          <w:noProof/>
        </w:rPr>
        <w:fldChar w:fldCharType="end"/>
      </w:r>
    </w:p>
    <w:p w14:paraId="753FD5C6" w14:textId="503784C8" w:rsidR="00F6256B" w:rsidRDefault="00F6256B">
      <w:pPr>
        <w:pStyle w:val="Inhopg1"/>
        <w:rPr>
          <w:rFonts w:eastAsiaTheme="minorEastAsia"/>
          <w:kern w:val="2"/>
          <w:sz w:val="24"/>
          <w:szCs w:val="24"/>
          <w:lang w:eastAsia="nl-NL"/>
          <w14:ligatures w14:val="standardContextual"/>
        </w:rPr>
      </w:pPr>
      <w:r>
        <w:lastRenderedPageBreak/>
        <w:t>A Bijlage: versiehistorie</w:t>
      </w:r>
      <w:r>
        <w:tab/>
      </w:r>
      <w:r>
        <w:fldChar w:fldCharType="begin"/>
      </w:r>
      <w:r>
        <w:instrText xml:space="preserve"> PAGEREF _Toc158300707 \h </w:instrText>
      </w:r>
      <w:r>
        <w:fldChar w:fldCharType="separate"/>
      </w:r>
      <w:r>
        <w:t>49</w:t>
      </w:r>
      <w:r>
        <w:fldChar w:fldCharType="end"/>
      </w:r>
    </w:p>
    <w:p w14:paraId="3C837991" w14:textId="2CF914C7" w:rsidR="00A542F5" w:rsidRDefault="006430F9" w:rsidP="00A542F5">
      <w:r>
        <w:fldChar w:fldCharType="end"/>
      </w:r>
      <w:bookmarkStart w:id="1" w:name="Inleiding"/>
      <w:bookmarkEnd w:id="0"/>
    </w:p>
    <w:p w14:paraId="3FE27A0C" w14:textId="06D88C1A" w:rsidR="00581658" w:rsidRDefault="0062237C" w:rsidP="00A542F5">
      <w:pPr>
        <w:pStyle w:val="Kop1"/>
      </w:pPr>
      <w:bookmarkStart w:id="2" w:name="_Toc158300636"/>
      <w:r w:rsidRPr="00D7079F">
        <w:lastRenderedPageBreak/>
        <w:t>Inleiding</w:t>
      </w:r>
      <w:bookmarkEnd w:id="2"/>
    </w:p>
    <w:bookmarkEnd w:id="1"/>
    <w:p w14:paraId="7470A289" w14:textId="4597D06D" w:rsidR="0062237C" w:rsidRPr="00022065" w:rsidRDefault="0062237C" w:rsidP="00022065">
      <w:r w:rsidRPr="00022065">
        <w:t xml:space="preserve">Dit document beschrijft het </w:t>
      </w:r>
      <w:r w:rsidR="000C3231">
        <w:t>I</w:t>
      </w:r>
      <w:r w:rsidRPr="00022065">
        <w:t xml:space="preserve">nformatiemodel Omgevingswet (IMOW) </w:t>
      </w:r>
      <w:r w:rsidR="00CF1692">
        <w:t>over het in</w:t>
      </w:r>
      <w:r w:rsidRPr="00022065">
        <w:t xml:space="preserve"> de keten van plan tot publicatie</w:t>
      </w:r>
      <w:r w:rsidR="008F3BB5">
        <w:t xml:space="preserve"> </w:t>
      </w:r>
      <w:r w:rsidR="00B513F3">
        <w:t>toekennen van machine-leesbare informatie aan regelingen</w:t>
      </w:r>
      <w:r w:rsidRPr="00022065">
        <w:t xml:space="preserve">. Het IMOW </w:t>
      </w:r>
      <w:r w:rsidR="00D9476A">
        <w:t xml:space="preserve">implementeert </w:t>
      </w:r>
      <w:r w:rsidRPr="00022065">
        <w:t xml:space="preserve">het </w:t>
      </w:r>
      <w:r w:rsidR="008F3BB5">
        <w:t xml:space="preserve">conceptuele model </w:t>
      </w:r>
      <w:r w:rsidRPr="00022065">
        <w:t>CIM</w:t>
      </w:r>
      <w:r w:rsidR="00B513F3">
        <w:t>-</w:t>
      </w:r>
      <w:r w:rsidRPr="00022065">
        <w:t>OW. CIM</w:t>
      </w:r>
      <w:r w:rsidR="00B513F3">
        <w:t>-</w:t>
      </w:r>
      <w:r w:rsidRPr="00022065">
        <w:t xml:space="preserve">OW </w:t>
      </w:r>
      <w:r w:rsidR="008F3BB5">
        <w:t>hoort bij de reeks conceptuele modellen waarop</w:t>
      </w:r>
      <w:r w:rsidRPr="00022065">
        <w:t xml:space="preserve"> de ketens </w:t>
      </w:r>
      <w:r w:rsidR="00AC5DE6" w:rsidRPr="00022065">
        <w:t xml:space="preserve">van het Digitaal Stelsel Omgevingswet (DSO) </w:t>
      </w:r>
      <w:r w:rsidRPr="00022065">
        <w:t xml:space="preserve">gebaseerd </w:t>
      </w:r>
      <w:r w:rsidR="008F3BB5">
        <w:t>zijn</w:t>
      </w:r>
      <w:r w:rsidRPr="00022065">
        <w:t>.</w:t>
      </w:r>
      <w:r w:rsidR="000C3231">
        <w:t xml:space="preserve"> </w:t>
      </w:r>
      <w:r w:rsidR="00D243A3" w:rsidRPr="00022065">
        <w:t>Het</w:t>
      </w:r>
      <w:r w:rsidRPr="00022065">
        <w:t xml:space="preserve"> IMOW </w:t>
      </w:r>
      <w:r w:rsidR="00B513F3">
        <w:t>legt vast welke objecten aan het DSO kunnen worden aangelev</w:t>
      </w:r>
      <w:r w:rsidR="00A779BC">
        <w:t>erd</w:t>
      </w:r>
      <w:r w:rsidRPr="00022065">
        <w:t>.</w:t>
      </w:r>
      <w:r w:rsidR="00D243A3" w:rsidRPr="00022065">
        <w:t xml:space="preserve"> </w:t>
      </w:r>
    </w:p>
    <w:p w14:paraId="5326D066" w14:textId="77777777" w:rsidR="0062237C" w:rsidRPr="00022065" w:rsidRDefault="0062237C" w:rsidP="00022065"/>
    <w:p w14:paraId="273A95CD" w14:textId="66E67246" w:rsidR="005119E6" w:rsidRPr="00022065" w:rsidRDefault="004D545E" w:rsidP="00022065">
      <w:r w:rsidRPr="00022065">
        <w:t xml:space="preserve">In paragraaf </w:t>
      </w:r>
      <w:r w:rsidR="00FA3ABD" w:rsidRPr="00022065">
        <w:fldChar w:fldCharType="begin"/>
      </w:r>
      <w:r w:rsidR="00FA3ABD" w:rsidRPr="00022065">
        <w:instrText xml:space="preserve"> REF _Ref36562686 \r \h </w:instrText>
      </w:r>
      <w:r w:rsidR="00FA3ABD" w:rsidRPr="00022065">
        <w:fldChar w:fldCharType="separate"/>
      </w:r>
      <w:r w:rsidR="006934CA">
        <w:t>1.1</w:t>
      </w:r>
      <w:r w:rsidR="00FA3ABD" w:rsidRPr="00022065">
        <w:fldChar w:fldCharType="end"/>
      </w:r>
      <w:r w:rsidR="006B6934" w:rsidRPr="00022065">
        <w:t xml:space="preserve"> </w:t>
      </w:r>
      <w:r w:rsidRPr="00022065">
        <w:t xml:space="preserve">wordt een context geboden van de standaard. </w:t>
      </w:r>
      <w:r w:rsidR="00CF1692">
        <w:t>Paragraaf</w:t>
      </w:r>
      <w:r w:rsidR="0062237C" w:rsidRPr="00022065">
        <w:t xml:space="preserve"> </w:t>
      </w:r>
      <w:r w:rsidR="006603E4" w:rsidRPr="00022065">
        <w:fldChar w:fldCharType="begin"/>
      </w:r>
      <w:r w:rsidR="006603E4" w:rsidRPr="00022065">
        <w:instrText xml:space="preserve"> REF _Ref92176514 \n \h </w:instrText>
      </w:r>
      <w:r w:rsidR="006603E4" w:rsidRPr="00022065">
        <w:fldChar w:fldCharType="separate"/>
      </w:r>
      <w:r w:rsidR="00CF1692">
        <w:t>1.2</w:t>
      </w:r>
      <w:r w:rsidR="006603E4" w:rsidRPr="00022065">
        <w:fldChar w:fldCharType="end"/>
      </w:r>
      <w:r w:rsidR="00BB464F" w:rsidRPr="00022065">
        <w:t xml:space="preserve"> </w:t>
      </w:r>
      <w:r w:rsidR="00CF1692">
        <w:t xml:space="preserve">verwijst naar de versies van standaarden die gebruikt zijn voor deze </w:t>
      </w:r>
      <w:proofErr w:type="spellStart"/>
      <w:r w:rsidR="00CF1692">
        <w:t>standaar</w:t>
      </w:r>
      <w:proofErr w:type="spellEnd"/>
      <w:r w:rsidR="00CF1692">
        <w:t xml:space="preserve">. Paragraaf </w:t>
      </w:r>
      <w:r w:rsidR="00CF1692">
        <w:fldChar w:fldCharType="begin"/>
      </w:r>
      <w:r w:rsidR="00CF1692">
        <w:instrText xml:space="preserve"> REF _Ref158194268 \n \h </w:instrText>
      </w:r>
      <w:r w:rsidR="00CF1692">
        <w:fldChar w:fldCharType="separate"/>
      </w:r>
      <w:r w:rsidR="00CF1692">
        <w:t>1.3</w:t>
      </w:r>
      <w:r w:rsidR="00CF1692">
        <w:fldChar w:fldCharType="end"/>
      </w:r>
      <w:r w:rsidR="00CF1692">
        <w:t xml:space="preserve"> bevat de leeswijzer.</w:t>
      </w:r>
    </w:p>
    <w:p w14:paraId="7148BD3C" w14:textId="3989070D" w:rsidR="00E2251B" w:rsidRDefault="00E2251B" w:rsidP="00D7079F">
      <w:pPr>
        <w:pStyle w:val="Kop2"/>
      </w:pPr>
      <w:bookmarkStart w:id="3" w:name="_Ref36562686"/>
      <w:bookmarkStart w:id="4" w:name="_Toc158300637"/>
      <w:bookmarkStart w:id="5" w:name="Inleiding_context"/>
      <w:r>
        <w:t>Context standaard</w:t>
      </w:r>
      <w:bookmarkEnd w:id="3"/>
      <w:bookmarkEnd w:id="4"/>
    </w:p>
    <w:bookmarkEnd w:id="5"/>
    <w:p w14:paraId="20BE5D99" w14:textId="76B18464" w:rsidR="000C3231" w:rsidRDefault="000C3231" w:rsidP="00022065">
      <w:pPr>
        <w:rPr>
          <w:rFonts w:ascii="Calibri" w:hAnsi="Calibri" w:cs="Calibri"/>
        </w:rPr>
      </w:pPr>
      <w:r w:rsidRPr="000C3231">
        <w:rPr>
          <w:rFonts w:ascii="Calibri" w:hAnsi="Calibri" w:cs="Calibri"/>
        </w:rPr>
        <w:t xml:space="preserve">Wanneer je </w:t>
      </w:r>
      <w:r w:rsidR="008F3BB5">
        <w:rPr>
          <w:rFonts w:ascii="Calibri" w:hAnsi="Calibri" w:cs="Calibri"/>
        </w:rPr>
        <w:t xml:space="preserve">in de context van de </w:t>
      </w:r>
      <w:r w:rsidR="00DD13FD">
        <w:rPr>
          <w:rFonts w:ascii="Calibri" w:hAnsi="Calibri" w:cs="Calibri"/>
        </w:rPr>
        <w:t>Omgevingswet</w:t>
      </w:r>
      <w:r w:rsidR="008F3BB5">
        <w:rPr>
          <w:rFonts w:ascii="Calibri" w:hAnsi="Calibri" w:cs="Calibri"/>
        </w:rPr>
        <w:t xml:space="preserve"> als</w:t>
      </w:r>
      <w:r w:rsidRPr="000C3231">
        <w:rPr>
          <w:rFonts w:ascii="Calibri" w:hAnsi="Calibri" w:cs="Calibri"/>
        </w:rPr>
        <w:t xml:space="preserve"> bevoegd</w:t>
      </w:r>
      <w:r w:rsidR="00F7457C">
        <w:rPr>
          <w:rFonts w:ascii="Calibri" w:hAnsi="Calibri" w:cs="Calibri"/>
        </w:rPr>
        <w:t xml:space="preserve"> </w:t>
      </w:r>
      <w:r w:rsidR="008F3BB5">
        <w:rPr>
          <w:rFonts w:ascii="Calibri" w:hAnsi="Calibri" w:cs="Calibri"/>
        </w:rPr>
        <w:t>gezag</w:t>
      </w:r>
      <w:r w:rsidRPr="000C3231">
        <w:rPr>
          <w:rFonts w:ascii="Calibri" w:hAnsi="Calibri" w:cs="Calibri"/>
        </w:rPr>
        <w:t xml:space="preserve"> een </w:t>
      </w:r>
      <w:r w:rsidR="003461EB">
        <w:rPr>
          <w:rFonts w:ascii="Calibri" w:hAnsi="Calibri" w:cs="Calibri"/>
        </w:rPr>
        <w:t>Regeling</w:t>
      </w:r>
      <w:r w:rsidRPr="000C3231">
        <w:rPr>
          <w:rFonts w:ascii="Calibri" w:hAnsi="Calibri" w:cs="Calibri"/>
        </w:rPr>
        <w:t xml:space="preserve"> (bijvoorbeeld een Omgevingsplan) </w:t>
      </w:r>
      <w:r w:rsidR="00B558D5">
        <w:rPr>
          <w:rFonts w:ascii="Calibri" w:hAnsi="Calibri" w:cs="Calibri"/>
        </w:rPr>
        <w:t xml:space="preserve">wilt wijzigen </w:t>
      </w:r>
      <w:r w:rsidRPr="000C3231">
        <w:rPr>
          <w:rFonts w:ascii="Calibri" w:hAnsi="Calibri" w:cs="Calibri"/>
        </w:rPr>
        <w:t xml:space="preserve">doe je dit </w:t>
      </w:r>
      <w:r w:rsidR="009453CF">
        <w:rPr>
          <w:rFonts w:ascii="Calibri" w:hAnsi="Calibri" w:cs="Calibri"/>
        </w:rPr>
        <w:t xml:space="preserve">via een </w:t>
      </w:r>
      <w:r w:rsidR="00821959">
        <w:rPr>
          <w:rFonts w:ascii="Calibri" w:hAnsi="Calibri" w:cs="Calibri"/>
        </w:rPr>
        <w:t>a</w:t>
      </w:r>
      <w:r w:rsidR="009453CF">
        <w:rPr>
          <w:rFonts w:ascii="Calibri" w:hAnsi="Calibri" w:cs="Calibri"/>
        </w:rPr>
        <w:t>anlevering aan</w:t>
      </w:r>
      <w:r w:rsidRPr="000C3231">
        <w:rPr>
          <w:rFonts w:ascii="Calibri" w:hAnsi="Calibri" w:cs="Calibri"/>
        </w:rPr>
        <w:t xml:space="preserve"> de LVBB</w:t>
      </w:r>
      <w:r w:rsidR="008F3BB5">
        <w:rPr>
          <w:rFonts w:ascii="Calibri" w:hAnsi="Calibri" w:cs="Calibri"/>
        </w:rPr>
        <w:t>, de l</w:t>
      </w:r>
      <w:r w:rsidR="008F3BB5" w:rsidRPr="008F3BB5">
        <w:rPr>
          <w:rFonts w:ascii="Calibri" w:hAnsi="Calibri" w:cs="Calibri"/>
        </w:rPr>
        <w:t>andelijke voorziening bekendmaken en beschikbaar stellen</w:t>
      </w:r>
      <w:r w:rsidRPr="000C3231">
        <w:rPr>
          <w:rFonts w:ascii="Calibri" w:hAnsi="Calibri" w:cs="Calibri"/>
        </w:rPr>
        <w:t>.</w:t>
      </w:r>
      <w:r>
        <w:rPr>
          <w:rFonts w:ascii="Calibri" w:hAnsi="Calibri" w:cs="Calibri"/>
        </w:rPr>
        <w:t xml:space="preserve"> </w:t>
      </w:r>
      <w:r w:rsidR="009453CF">
        <w:rPr>
          <w:rFonts w:ascii="Calibri" w:hAnsi="Calibri" w:cs="Calibri"/>
        </w:rPr>
        <w:t xml:space="preserve">Vrijwel altijd bevat die </w:t>
      </w:r>
      <w:r w:rsidR="00821959">
        <w:rPr>
          <w:rFonts w:ascii="Calibri" w:hAnsi="Calibri" w:cs="Calibri"/>
        </w:rPr>
        <w:t>a</w:t>
      </w:r>
      <w:r w:rsidR="009453CF">
        <w:rPr>
          <w:rFonts w:ascii="Calibri" w:hAnsi="Calibri" w:cs="Calibri"/>
        </w:rPr>
        <w:t xml:space="preserve">anlevering een Besluit. </w:t>
      </w:r>
      <w:r w:rsidR="00821959">
        <w:rPr>
          <w:rFonts w:ascii="Calibri" w:hAnsi="Calibri" w:cs="Calibri"/>
        </w:rPr>
        <w:t>De structuur van de aanlevering</w:t>
      </w:r>
      <w:r>
        <w:rPr>
          <w:rFonts w:ascii="Calibri" w:hAnsi="Calibri" w:cs="Calibri"/>
        </w:rPr>
        <w:t xml:space="preserve"> </w:t>
      </w:r>
      <w:r w:rsidR="00B513F3">
        <w:rPr>
          <w:rFonts w:ascii="Calibri" w:hAnsi="Calibri" w:cs="Calibri"/>
        </w:rPr>
        <w:t>is vastgelegd</w:t>
      </w:r>
      <w:r>
        <w:rPr>
          <w:rFonts w:ascii="Calibri" w:hAnsi="Calibri" w:cs="Calibri"/>
        </w:rPr>
        <w:t xml:space="preserve"> in verschillende standaarden</w:t>
      </w:r>
      <w:r w:rsidR="007B6860">
        <w:rPr>
          <w:rFonts w:ascii="Calibri" w:hAnsi="Calibri" w:cs="Calibri"/>
        </w:rPr>
        <w:t>:</w:t>
      </w:r>
    </w:p>
    <w:p w14:paraId="1B088B41" w14:textId="63643E7F" w:rsidR="007B6860" w:rsidRPr="00E97B5B" w:rsidRDefault="00E97B5B" w:rsidP="00E97B5B">
      <w:pPr>
        <w:pStyle w:val="Lijstalinea"/>
        <w:numPr>
          <w:ilvl w:val="0"/>
          <w:numId w:val="47"/>
        </w:numPr>
        <w:rPr>
          <w:rFonts w:ascii="Calibri" w:hAnsi="Calibri" w:cs="Calibri"/>
        </w:rPr>
      </w:pPr>
      <w:r>
        <w:rPr>
          <w:rFonts w:ascii="Calibri" w:hAnsi="Calibri" w:cs="Calibri"/>
        </w:rPr>
        <w:t>Het</w:t>
      </w:r>
      <w:r w:rsidR="007B6860" w:rsidRPr="00E97B5B">
        <w:rPr>
          <w:rFonts w:ascii="Calibri" w:hAnsi="Calibri" w:cs="Calibri"/>
        </w:rPr>
        <w:t xml:space="preserve"> </w:t>
      </w:r>
      <w:hyperlink r:id="rId11" w:history="1">
        <w:r w:rsidR="007B6860" w:rsidRPr="00E97B5B">
          <w:rPr>
            <w:rStyle w:val="Hyperlink"/>
            <w:rFonts w:ascii="Calibri" w:hAnsi="Calibri" w:cs="Calibri"/>
          </w:rPr>
          <w:t>LVBB bronhouderkoppelvlak</w:t>
        </w:r>
      </w:hyperlink>
      <w:r w:rsidR="007B6860" w:rsidRPr="00E97B5B">
        <w:rPr>
          <w:rFonts w:ascii="Calibri" w:hAnsi="Calibri" w:cs="Calibri"/>
        </w:rPr>
        <w:t xml:space="preserve"> </w:t>
      </w:r>
      <w:r w:rsidR="00B513F3" w:rsidRPr="00E97B5B">
        <w:rPr>
          <w:rFonts w:ascii="Calibri" w:hAnsi="Calibri" w:cs="Calibri"/>
        </w:rPr>
        <w:t xml:space="preserve">schrijft </w:t>
      </w:r>
      <w:r w:rsidR="009453CF" w:rsidRPr="00E97B5B">
        <w:rPr>
          <w:rFonts w:ascii="Calibri" w:hAnsi="Calibri" w:cs="Calibri"/>
        </w:rPr>
        <w:t>voor</w:t>
      </w:r>
      <w:r w:rsidR="00B513F3" w:rsidRPr="00E97B5B">
        <w:rPr>
          <w:rFonts w:ascii="Calibri" w:hAnsi="Calibri" w:cs="Calibri"/>
        </w:rPr>
        <w:t xml:space="preserve"> </w:t>
      </w:r>
      <w:r w:rsidR="007B6860" w:rsidRPr="00E97B5B">
        <w:rPr>
          <w:rFonts w:ascii="Calibri" w:hAnsi="Calibri" w:cs="Calibri"/>
        </w:rPr>
        <w:t xml:space="preserve">welke bestanden er in </w:t>
      </w:r>
      <w:r w:rsidR="006F276F" w:rsidRPr="00E97B5B">
        <w:rPr>
          <w:rFonts w:ascii="Calibri" w:hAnsi="Calibri" w:cs="Calibri"/>
        </w:rPr>
        <w:t xml:space="preserve">de </w:t>
      </w:r>
      <w:r w:rsidR="00821959">
        <w:rPr>
          <w:rFonts w:ascii="Calibri" w:hAnsi="Calibri" w:cs="Calibri"/>
        </w:rPr>
        <w:t>a</w:t>
      </w:r>
      <w:r w:rsidR="006F276F" w:rsidRPr="00E97B5B">
        <w:rPr>
          <w:rFonts w:ascii="Calibri" w:hAnsi="Calibri" w:cs="Calibri"/>
        </w:rPr>
        <w:t>anlevering</w:t>
      </w:r>
      <w:r w:rsidR="007B6860" w:rsidRPr="00E97B5B">
        <w:rPr>
          <w:rFonts w:ascii="Calibri" w:hAnsi="Calibri" w:cs="Calibri"/>
        </w:rPr>
        <w:t xml:space="preserve"> moeten zitten wat voor eisen er zijn aan de namen van de bestanden etc.</w:t>
      </w:r>
    </w:p>
    <w:p w14:paraId="31D2FCAE" w14:textId="023CAA3E" w:rsidR="007B6860" w:rsidRPr="007B6860" w:rsidRDefault="007B6860" w:rsidP="007B6860">
      <w:pPr>
        <w:numPr>
          <w:ilvl w:val="0"/>
          <w:numId w:val="47"/>
        </w:numPr>
        <w:textAlignment w:val="center"/>
        <w:rPr>
          <w:rFonts w:ascii="Calibri" w:hAnsi="Calibri" w:cs="Calibri"/>
        </w:rPr>
      </w:pPr>
      <w:r>
        <w:rPr>
          <w:rFonts w:ascii="Calibri" w:hAnsi="Calibri" w:cs="Calibri"/>
        </w:rPr>
        <w:t xml:space="preserve">De </w:t>
      </w:r>
      <w:hyperlink r:id="rId12" w:history="1">
        <w:r w:rsidRPr="007B6860">
          <w:rPr>
            <w:rStyle w:val="Hyperlink"/>
            <w:rFonts w:ascii="Calibri" w:hAnsi="Calibri" w:cs="Calibri"/>
          </w:rPr>
          <w:t>STOP</w:t>
        </w:r>
      </w:hyperlink>
      <w:r>
        <w:rPr>
          <w:rFonts w:ascii="Calibri" w:hAnsi="Calibri" w:cs="Calibri"/>
        </w:rPr>
        <w:t xml:space="preserve"> </w:t>
      </w:r>
      <w:r w:rsidRPr="007B6860">
        <w:rPr>
          <w:rFonts w:ascii="Calibri" w:hAnsi="Calibri" w:cs="Calibri"/>
        </w:rPr>
        <w:t>standaard legt de documentstructuur van de tekst van het besluit</w:t>
      </w:r>
      <w:r w:rsidR="00821959">
        <w:rPr>
          <w:rFonts w:ascii="Calibri" w:hAnsi="Calibri" w:cs="Calibri"/>
        </w:rPr>
        <w:t>deel van de aanlevering</w:t>
      </w:r>
      <w:r w:rsidRPr="007B6860">
        <w:rPr>
          <w:rFonts w:ascii="Calibri" w:hAnsi="Calibri" w:cs="Calibri"/>
        </w:rPr>
        <w:t xml:space="preserve"> vast. Ook beschrijft deze standaard veel metadata voor de verwerking van het besluit. Verder </w:t>
      </w:r>
      <w:r>
        <w:rPr>
          <w:rFonts w:ascii="Calibri" w:hAnsi="Calibri" w:cs="Calibri"/>
        </w:rPr>
        <w:t>beschrijft de STOP standaard</w:t>
      </w:r>
      <w:r w:rsidRPr="007B6860">
        <w:rPr>
          <w:rFonts w:ascii="Calibri" w:hAnsi="Calibri" w:cs="Calibri"/>
        </w:rPr>
        <w:t xml:space="preserve"> </w:t>
      </w:r>
      <w:r>
        <w:rPr>
          <w:rFonts w:ascii="Calibri" w:hAnsi="Calibri" w:cs="Calibri"/>
        </w:rPr>
        <w:t>hoe</w:t>
      </w:r>
      <w:r w:rsidRPr="007B6860">
        <w:rPr>
          <w:rFonts w:ascii="Calibri" w:hAnsi="Calibri" w:cs="Calibri"/>
        </w:rPr>
        <w:t xml:space="preserve"> geografische informatieobjecten (</w:t>
      </w:r>
      <w:proofErr w:type="spellStart"/>
      <w:r w:rsidRPr="007B6860">
        <w:rPr>
          <w:rFonts w:ascii="Calibri" w:hAnsi="Calibri" w:cs="Calibri"/>
        </w:rPr>
        <w:t>GIO’s</w:t>
      </w:r>
      <w:proofErr w:type="spellEnd"/>
      <w:r w:rsidRPr="007B6860">
        <w:rPr>
          <w:rFonts w:ascii="Calibri" w:hAnsi="Calibri" w:cs="Calibri"/>
        </w:rPr>
        <w:t xml:space="preserve">) </w:t>
      </w:r>
      <w:r>
        <w:rPr>
          <w:rFonts w:ascii="Calibri" w:hAnsi="Calibri" w:cs="Calibri"/>
        </w:rPr>
        <w:t>moeten worden aangeleverd</w:t>
      </w:r>
      <w:r w:rsidRPr="007B6860">
        <w:rPr>
          <w:rFonts w:ascii="Calibri" w:hAnsi="Calibri" w:cs="Calibri"/>
        </w:rPr>
        <w:t>.</w:t>
      </w:r>
    </w:p>
    <w:p w14:paraId="06345E4E" w14:textId="1546842C" w:rsidR="007B6860" w:rsidRPr="00E97B5B" w:rsidRDefault="007B6860" w:rsidP="007B6860">
      <w:pPr>
        <w:numPr>
          <w:ilvl w:val="0"/>
          <w:numId w:val="47"/>
        </w:numPr>
        <w:textAlignment w:val="center"/>
        <w:rPr>
          <w:rFonts w:ascii="Calibri" w:hAnsi="Calibri" w:cs="Calibri"/>
        </w:rPr>
      </w:pPr>
      <w:r w:rsidRPr="007B6860">
        <w:rPr>
          <w:rFonts w:ascii="Calibri" w:hAnsi="Calibri" w:cs="Calibri"/>
        </w:rPr>
        <w:t xml:space="preserve">Het </w:t>
      </w:r>
      <w:hyperlink r:id="rId13" w:history="1">
        <w:r w:rsidRPr="007B6860">
          <w:rPr>
            <w:rStyle w:val="Hyperlink"/>
            <w:rFonts w:ascii="Calibri" w:hAnsi="Calibri" w:cs="Calibri"/>
          </w:rPr>
          <w:t>IMOW</w:t>
        </w:r>
      </w:hyperlink>
      <w:r>
        <w:rPr>
          <w:rFonts w:ascii="Calibri" w:hAnsi="Calibri" w:cs="Calibri"/>
        </w:rPr>
        <w:t xml:space="preserve"> (dit document)</w:t>
      </w:r>
      <w:r w:rsidRPr="007B6860">
        <w:rPr>
          <w:rFonts w:ascii="Calibri" w:hAnsi="Calibri" w:cs="Calibri"/>
        </w:rPr>
        <w:t xml:space="preserve"> </w:t>
      </w:r>
      <w:r>
        <w:rPr>
          <w:rFonts w:ascii="Calibri" w:hAnsi="Calibri" w:cs="Calibri"/>
        </w:rPr>
        <w:t xml:space="preserve">beschrijft hoe </w:t>
      </w:r>
      <w:r w:rsidRPr="007B6860">
        <w:rPr>
          <w:rFonts w:ascii="Calibri" w:hAnsi="Calibri" w:cs="Calibri"/>
        </w:rPr>
        <w:t xml:space="preserve">de tekstonderdelen van </w:t>
      </w:r>
      <w:r>
        <w:rPr>
          <w:rFonts w:ascii="Calibri" w:hAnsi="Calibri" w:cs="Calibri"/>
        </w:rPr>
        <w:t>een</w:t>
      </w:r>
      <w:r w:rsidRPr="007B6860">
        <w:rPr>
          <w:rFonts w:ascii="Calibri" w:hAnsi="Calibri" w:cs="Calibri"/>
        </w:rPr>
        <w:t xml:space="preserve"> </w:t>
      </w:r>
      <w:r w:rsidR="00B558D5">
        <w:rPr>
          <w:rFonts w:ascii="Calibri" w:hAnsi="Calibri" w:cs="Calibri"/>
        </w:rPr>
        <w:t>regeling</w:t>
      </w:r>
      <w:r w:rsidRPr="007B6860">
        <w:rPr>
          <w:rFonts w:ascii="Calibri" w:hAnsi="Calibri" w:cs="Calibri"/>
        </w:rPr>
        <w:t xml:space="preserve"> te annoteren</w:t>
      </w:r>
      <w:r>
        <w:rPr>
          <w:rFonts w:ascii="Calibri" w:hAnsi="Calibri" w:cs="Calibri"/>
        </w:rPr>
        <w:t xml:space="preserve"> zijn, zodat ze beter verwerkt (en op een kaart getoond) kunnen worden in het DSO</w:t>
      </w:r>
      <w:r w:rsidRPr="007B6860">
        <w:rPr>
          <w:rFonts w:ascii="Calibri" w:hAnsi="Calibri" w:cs="Calibri"/>
        </w:rPr>
        <w:t xml:space="preserve">. Een annotatie bestaat uit een </w:t>
      </w:r>
      <w:r w:rsidR="00821959">
        <w:rPr>
          <w:rFonts w:ascii="Calibri" w:hAnsi="Calibri" w:cs="Calibri"/>
        </w:rPr>
        <w:t>OW-object</w:t>
      </w:r>
      <w:r w:rsidRPr="007B6860">
        <w:rPr>
          <w:rFonts w:ascii="Calibri" w:hAnsi="Calibri" w:cs="Calibri"/>
        </w:rPr>
        <w:t xml:space="preserve">  dat gekoppeld is aan identificeerbare onderdelen van de tekst</w:t>
      </w:r>
      <w:r w:rsidR="008F3BB5">
        <w:rPr>
          <w:rFonts w:ascii="Calibri" w:hAnsi="Calibri" w:cs="Calibri"/>
        </w:rPr>
        <w:t xml:space="preserve">. </w:t>
      </w:r>
      <w:r w:rsidR="008F3BB5" w:rsidRPr="00022065">
        <w:t>Het IMOW is bedoeld voor het realiseren van functionaliteit ten behoeve van het bevragen van een regeling in DSO-verband. Data zijn hiervoor bezien van uit geografisch perspectief. Bij een IMOW-aanlevering kun je denken aan het duiden van specifieke activiteiten op de kaart of het meeleveren van functies of beperkingengebieden</w:t>
      </w:r>
      <w:r w:rsidR="008F3BB5">
        <w:t xml:space="preserve">. </w:t>
      </w:r>
      <w:r w:rsidR="00821959">
        <w:t>De</w:t>
      </w:r>
      <w:r w:rsidR="008F3BB5" w:rsidRPr="00022065">
        <w:t xml:space="preserve"> gegevens die aangeleverd worden vanuit het IMOW </w:t>
      </w:r>
      <w:r w:rsidR="00821959">
        <w:t>helpen</w:t>
      </w:r>
      <w:r w:rsidR="008F3BB5" w:rsidRPr="00022065">
        <w:t xml:space="preserve"> de buitenwereld in </w:t>
      </w:r>
      <w:r w:rsidR="00821959">
        <w:t>met het op een kaart terugvinden van</w:t>
      </w:r>
      <w:r w:rsidR="008F3BB5" w:rsidRPr="00022065">
        <w:t xml:space="preserve"> Omgevingswet-</w:t>
      </w:r>
      <w:r w:rsidR="00E97B5B">
        <w:t>.</w:t>
      </w:r>
      <w:r w:rsidR="00E97B5B" w:rsidRPr="00E97B5B">
        <w:t xml:space="preserve"> Dit document beschrijft hoe annotaties bij een besluit aangeleverd dienen te worden en hoe je aanlevert conform de set van </w:t>
      </w:r>
      <w:proofErr w:type="spellStart"/>
      <w:r w:rsidR="00E97B5B" w:rsidRPr="00E97B5B">
        <w:t>IMOW.xsd’s</w:t>
      </w:r>
      <w:proofErr w:type="spellEnd"/>
      <w:r w:rsidR="00E97B5B" w:rsidRPr="00E97B5B">
        <w:t xml:space="preserve">. Deze </w:t>
      </w:r>
      <w:proofErr w:type="spellStart"/>
      <w:r w:rsidR="00E97B5B" w:rsidRPr="00E97B5B">
        <w:t>XSD’s</w:t>
      </w:r>
      <w:proofErr w:type="spellEnd"/>
      <w:r w:rsidR="00E97B5B" w:rsidRPr="00E97B5B">
        <w:t xml:space="preserve"> (XML-schema’s) worden gebruikt voor de beschrijving van XML-gebaseerde gegevensuitwisseling in het DSO. Het IMOW implementeert de objecten beschreven in het CIM-OW.</w:t>
      </w:r>
    </w:p>
    <w:p w14:paraId="73A80BBD" w14:textId="4F5FF224" w:rsidR="00E97B5B" w:rsidRPr="007B6860" w:rsidRDefault="00821959" w:rsidP="007B6860">
      <w:pPr>
        <w:numPr>
          <w:ilvl w:val="0"/>
          <w:numId w:val="47"/>
        </w:numPr>
        <w:textAlignment w:val="center"/>
        <w:rPr>
          <w:rFonts w:ascii="Calibri" w:hAnsi="Calibri" w:cs="Calibri"/>
        </w:rPr>
      </w:pPr>
      <w:r>
        <w:rPr>
          <w:rFonts w:ascii="Calibri" w:hAnsi="Calibri" w:cs="Calibri"/>
        </w:rPr>
        <w:t>In het</w:t>
      </w:r>
      <w:r w:rsidR="00E97B5B" w:rsidRPr="00E97B5B">
        <w:rPr>
          <w:rFonts w:ascii="Calibri" w:hAnsi="Calibri" w:cs="Calibri"/>
        </w:rPr>
        <w:t xml:space="preserve"> </w:t>
      </w:r>
      <w:r w:rsidR="00E97B5B">
        <w:rPr>
          <w:rFonts w:ascii="Calibri" w:hAnsi="Calibri" w:cs="Calibri"/>
        </w:rPr>
        <w:t>CIM-OW (</w:t>
      </w:r>
      <w:r w:rsidR="00E97B5B" w:rsidRPr="00E97B5B">
        <w:rPr>
          <w:rFonts w:ascii="Calibri" w:hAnsi="Calibri" w:cs="Calibri"/>
        </w:rPr>
        <w:t xml:space="preserve">conceptueel </w:t>
      </w:r>
      <w:proofErr w:type="spellStart"/>
      <w:r w:rsidR="00E97B5B" w:rsidRPr="00E97B5B">
        <w:rPr>
          <w:rFonts w:ascii="Calibri" w:hAnsi="Calibri" w:cs="Calibri"/>
        </w:rPr>
        <w:t>informatiemodel</w:t>
      </w:r>
      <w:proofErr w:type="spellEnd"/>
      <w:r w:rsidR="00E97B5B">
        <w:rPr>
          <w:rFonts w:ascii="Calibri" w:hAnsi="Calibri" w:cs="Calibri"/>
        </w:rPr>
        <w:t xml:space="preserve"> </w:t>
      </w:r>
      <w:r>
        <w:rPr>
          <w:rFonts w:ascii="Calibri" w:hAnsi="Calibri" w:cs="Calibri"/>
        </w:rPr>
        <w:t>Omgevingswet)</w:t>
      </w:r>
      <w:r w:rsidR="00E97B5B" w:rsidRPr="00E97B5B">
        <w:rPr>
          <w:rFonts w:ascii="Calibri" w:hAnsi="Calibri" w:cs="Calibri"/>
        </w:rPr>
        <w:t xml:space="preserve"> staat beschreven welke objecttypen het IMOW kent en hoe deze zich tot elkaar verhouden. Het CIM-OW is het leidende </w:t>
      </w:r>
      <w:proofErr w:type="spellStart"/>
      <w:r w:rsidR="00E97B5B" w:rsidRPr="00E97B5B">
        <w:rPr>
          <w:rFonts w:ascii="Calibri" w:hAnsi="Calibri" w:cs="Calibri"/>
        </w:rPr>
        <w:t>informatiemodel</w:t>
      </w:r>
      <w:proofErr w:type="spellEnd"/>
      <w:r w:rsidR="00E97B5B" w:rsidRPr="00E97B5B">
        <w:rPr>
          <w:rFonts w:ascii="Calibri" w:hAnsi="Calibri" w:cs="Calibri"/>
        </w:rPr>
        <w:t xml:space="preserve"> voor informatie-uitwisseling binnen het DSO.</w:t>
      </w:r>
    </w:p>
    <w:p w14:paraId="7314E713" w14:textId="5999E313" w:rsidR="00821959" w:rsidRPr="00821959" w:rsidRDefault="007B6860" w:rsidP="00821959">
      <w:pPr>
        <w:numPr>
          <w:ilvl w:val="0"/>
          <w:numId w:val="47"/>
        </w:numPr>
        <w:textAlignment w:val="center"/>
        <w:rPr>
          <w:rFonts w:ascii="Calibri" w:hAnsi="Calibri" w:cs="Calibri"/>
        </w:rPr>
      </w:pPr>
      <w:r w:rsidRPr="007B6860">
        <w:rPr>
          <w:rFonts w:ascii="Calibri" w:hAnsi="Calibri" w:cs="Calibri"/>
        </w:rPr>
        <w:t>Toepassingsprofielen omgevingsdocumenten (</w:t>
      </w:r>
      <w:proofErr w:type="spellStart"/>
      <w:r w:rsidR="00F7457C" w:rsidRPr="007B6860">
        <w:rPr>
          <w:rFonts w:ascii="Calibri" w:hAnsi="Calibri" w:cs="Calibri"/>
        </w:rPr>
        <w:t>TPOD’s</w:t>
      </w:r>
      <w:proofErr w:type="spellEnd"/>
      <w:r w:rsidRPr="007B6860">
        <w:rPr>
          <w:rFonts w:ascii="Calibri" w:hAnsi="Calibri" w:cs="Calibri"/>
        </w:rPr>
        <w:t>). Per type omgevingsdocument is er ook een set aanvullende regels specifiek voor dat type omgevingsdocument.</w:t>
      </w:r>
      <w:r w:rsidR="00EA715F">
        <w:rPr>
          <w:rFonts w:ascii="Calibri" w:hAnsi="Calibri" w:cs="Calibri"/>
        </w:rPr>
        <w:t xml:space="preserve"> In de </w:t>
      </w:r>
      <w:proofErr w:type="spellStart"/>
      <w:r w:rsidR="00EA715F">
        <w:rPr>
          <w:rFonts w:ascii="Calibri" w:hAnsi="Calibri" w:cs="Calibri"/>
        </w:rPr>
        <w:t>TPOD’s</w:t>
      </w:r>
      <w:proofErr w:type="spellEnd"/>
      <w:r w:rsidR="00EA715F">
        <w:rPr>
          <w:rFonts w:ascii="Calibri" w:hAnsi="Calibri" w:cs="Calibri"/>
        </w:rPr>
        <w:t xml:space="preserve"> is opgenomen hoe die toegepast moeten worden.</w:t>
      </w:r>
      <w:r w:rsidR="00821959">
        <w:rPr>
          <w:rFonts w:ascii="Calibri" w:hAnsi="Calibri" w:cs="Calibri"/>
        </w:rPr>
        <w:t xml:space="preserve"> </w:t>
      </w:r>
      <w:r w:rsidR="00821959" w:rsidRPr="00821959">
        <w:rPr>
          <w:rFonts w:ascii="Calibri" w:hAnsi="Calibri" w:cs="Calibri"/>
        </w:rPr>
        <w:t>Toepassingsprofielen voor omgevingsdocumenten (</w:t>
      </w:r>
      <w:proofErr w:type="spellStart"/>
      <w:r w:rsidR="00821959" w:rsidRPr="00821959">
        <w:rPr>
          <w:rFonts w:ascii="Calibri" w:hAnsi="Calibri" w:cs="Calibri"/>
        </w:rPr>
        <w:t>TPOD's</w:t>
      </w:r>
      <w:proofErr w:type="spellEnd"/>
      <w:r w:rsidR="00821959" w:rsidRPr="00821959">
        <w:rPr>
          <w:rFonts w:ascii="Calibri" w:hAnsi="Calibri" w:cs="Calibri"/>
        </w:rPr>
        <w:t xml:space="preserve">) beschrijven de juridische en informatiekundige context voor de specifieke omgevingsdocumenten. </w:t>
      </w:r>
      <w:r w:rsidR="00B90094">
        <w:rPr>
          <w:rFonts w:ascii="Calibri" w:hAnsi="Calibri" w:cs="Calibri"/>
        </w:rPr>
        <w:t>Voor onder meer de volgende typen omgevingsdocumenten zijn toepassingsprofielen gepubliceerd:</w:t>
      </w:r>
    </w:p>
    <w:p w14:paraId="03F1A922"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Omgevingsplan (het omgevingsdocument dat gemeenten aanleveren, het voormalige bestemmingsplan)</w:t>
      </w:r>
    </w:p>
    <w:p w14:paraId="68F2401C"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Omgevingsverordening (het omgevingsdocument dat provincies aanleveren, de voormalige provinciale verordening)</w:t>
      </w:r>
    </w:p>
    <w:p w14:paraId="30926C4E" w14:textId="77777777" w:rsidR="00821959" w:rsidRPr="00821959" w:rsidRDefault="00821959" w:rsidP="00821959">
      <w:pPr>
        <w:numPr>
          <w:ilvl w:val="1"/>
          <w:numId w:val="47"/>
        </w:numPr>
        <w:textAlignment w:val="center"/>
        <w:rPr>
          <w:rFonts w:ascii="Calibri" w:hAnsi="Calibri" w:cs="Calibri"/>
        </w:rPr>
      </w:pPr>
      <w:proofErr w:type="spellStart"/>
      <w:r w:rsidRPr="00821959">
        <w:rPr>
          <w:rFonts w:ascii="Calibri" w:hAnsi="Calibri" w:cs="Calibri"/>
        </w:rPr>
        <w:lastRenderedPageBreak/>
        <w:t>Waterschapsverordening</w:t>
      </w:r>
      <w:proofErr w:type="spellEnd"/>
      <w:r w:rsidRPr="00821959">
        <w:rPr>
          <w:rFonts w:ascii="Calibri" w:hAnsi="Calibri" w:cs="Calibri"/>
        </w:rPr>
        <w:t xml:space="preserve"> (het omgevingsdocument dat waterschappen aanleveren)</w:t>
      </w:r>
    </w:p>
    <w:p w14:paraId="7C51C905"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Algemene maatregelen van bestuur/ ministeriële regeling (AMvB/MR, de omgevingsdocumenten die worden aangeleverd vanuit het rijk)</w:t>
      </w:r>
    </w:p>
    <w:p w14:paraId="6899B91A"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Projectbesluit (het omgevingsdocument waarmee een specifiek project mogelijk wordt gemaakt)</w:t>
      </w:r>
    </w:p>
    <w:p w14:paraId="6C5F170C" w14:textId="77777777" w:rsidR="00821959" w:rsidRDefault="00821959" w:rsidP="00821959">
      <w:pPr>
        <w:numPr>
          <w:ilvl w:val="1"/>
          <w:numId w:val="47"/>
        </w:numPr>
        <w:textAlignment w:val="center"/>
        <w:rPr>
          <w:rFonts w:ascii="Calibri" w:hAnsi="Calibri" w:cs="Calibri"/>
        </w:rPr>
      </w:pPr>
      <w:r w:rsidRPr="00821959">
        <w:rPr>
          <w:rFonts w:ascii="Calibri" w:hAnsi="Calibri" w:cs="Calibri"/>
        </w:rPr>
        <w:t>Omgevingsvisie (het omgevingsdocument waarmee het bevoegd gezag een visie kan maken)</w:t>
      </w:r>
    </w:p>
    <w:p w14:paraId="33D64C4B" w14:textId="1B4B0650" w:rsidR="00821959" w:rsidRDefault="00821959" w:rsidP="00821959">
      <w:pPr>
        <w:numPr>
          <w:ilvl w:val="0"/>
          <w:numId w:val="47"/>
        </w:numPr>
        <w:textAlignment w:val="center"/>
        <w:rPr>
          <w:rFonts w:ascii="Calibri" w:hAnsi="Calibri" w:cs="Calibri"/>
        </w:rPr>
      </w:pPr>
      <w:r>
        <w:rPr>
          <w:rFonts w:ascii="Calibri" w:hAnsi="Calibri" w:cs="Calibri"/>
        </w:rPr>
        <w:t>De validatiematr</w:t>
      </w:r>
      <w:r w:rsidR="00B90094">
        <w:rPr>
          <w:rFonts w:ascii="Calibri" w:hAnsi="Calibri" w:cs="Calibri"/>
        </w:rPr>
        <w:t>i</w:t>
      </w:r>
      <w:r>
        <w:rPr>
          <w:rFonts w:ascii="Calibri" w:hAnsi="Calibri" w:cs="Calibri"/>
        </w:rPr>
        <w:t>x</w:t>
      </w:r>
      <w:r w:rsidRPr="00821959">
        <w:rPr>
          <w:rFonts w:ascii="Calibri" w:hAnsi="Calibri" w:cs="Calibri"/>
        </w:rPr>
        <w:t xml:space="preserve"> beschrijft regels waaraan aanleveringen dienen te voldoen. Dit document is zelf geen standaard maar is een opsomming van regels die in de standaarden beschreven staan en waar tegen gevalideerd kan worden</w:t>
      </w:r>
    </w:p>
    <w:p w14:paraId="59BDA581" w14:textId="500F5ECD" w:rsidR="00821959" w:rsidRDefault="00821959" w:rsidP="00821959">
      <w:pPr>
        <w:numPr>
          <w:ilvl w:val="0"/>
          <w:numId w:val="47"/>
        </w:numPr>
        <w:textAlignment w:val="center"/>
        <w:rPr>
          <w:rFonts w:ascii="Calibri" w:hAnsi="Calibri" w:cs="Calibri"/>
        </w:rPr>
      </w:pPr>
      <w:r>
        <w:rPr>
          <w:rFonts w:ascii="Calibri" w:hAnsi="Calibri" w:cs="Calibri"/>
        </w:rPr>
        <w:t>Voorbeeldbestanden</w:t>
      </w:r>
      <w:r w:rsidRPr="00821959">
        <w:rPr>
          <w:rFonts w:ascii="Calibri" w:hAnsi="Calibri" w:cs="Calibri"/>
        </w:rPr>
        <w:t xml:space="preserve"> van correcte aanleveringen. Deze geven inzicht hoe IMOP en IMOW technisch toegepast moeten worden om een nieuw omgevingsdocument aan te leveren.</w:t>
      </w:r>
    </w:p>
    <w:p w14:paraId="4BE0FAC3" w14:textId="3984E1E1" w:rsidR="00821959" w:rsidRDefault="00821959" w:rsidP="00821959">
      <w:pPr>
        <w:numPr>
          <w:ilvl w:val="0"/>
          <w:numId w:val="47"/>
        </w:numPr>
        <w:textAlignment w:val="center"/>
        <w:rPr>
          <w:rFonts w:ascii="Calibri" w:hAnsi="Calibri" w:cs="Calibri"/>
        </w:rPr>
      </w:pPr>
      <w:r>
        <w:rPr>
          <w:rFonts w:ascii="Calibri" w:hAnsi="Calibri" w:cs="Calibri"/>
        </w:rPr>
        <w:t>Waardelijsten</w:t>
      </w:r>
      <w:r w:rsidRPr="00821959">
        <w:rPr>
          <w:rFonts w:ascii="Calibri" w:hAnsi="Calibri" w:cs="Calibri"/>
        </w:rPr>
        <w:t xml:space="preserve"> geeft aan wat de toegestane waardes zijn bij attributen van IMOW die aan een </w:t>
      </w:r>
      <w:proofErr w:type="spellStart"/>
      <w:r w:rsidRPr="00821959">
        <w:rPr>
          <w:rFonts w:ascii="Calibri" w:hAnsi="Calibri" w:cs="Calibri"/>
        </w:rPr>
        <w:t>waardelijst</w:t>
      </w:r>
      <w:proofErr w:type="spellEnd"/>
      <w:r w:rsidRPr="00821959">
        <w:rPr>
          <w:rFonts w:ascii="Calibri" w:hAnsi="Calibri" w:cs="Calibri"/>
        </w:rPr>
        <w:t xml:space="preserve"> gekoppeld zijn. Waardelijsten worden in de Stelselcatalogus (https://stelselcatalogus.omgevingswet.overheid.nl/waardelijsten) gepubliceerd.</w:t>
      </w:r>
    </w:p>
    <w:p w14:paraId="076CDC40" w14:textId="77777777" w:rsidR="00821959" w:rsidRDefault="00821959" w:rsidP="00821959">
      <w:pPr>
        <w:textAlignment w:val="center"/>
        <w:rPr>
          <w:rFonts w:ascii="Calibri" w:hAnsi="Calibri" w:cs="Calibri"/>
        </w:rPr>
      </w:pPr>
    </w:p>
    <w:p w14:paraId="4A95083B" w14:textId="17042A30" w:rsidR="007B6860" w:rsidRPr="007B6860" w:rsidRDefault="007B6860" w:rsidP="00821959">
      <w:pPr>
        <w:textAlignment w:val="center"/>
        <w:rPr>
          <w:rFonts w:ascii="Calibri" w:hAnsi="Calibri" w:cs="Calibri"/>
        </w:rPr>
      </w:pPr>
    </w:p>
    <w:p w14:paraId="6BC5560E" w14:textId="552FC522" w:rsidR="00F50572" w:rsidRPr="00022065" w:rsidRDefault="00F50572" w:rsidP="00022065"/>
    <w:p w14:paraId="1730F947" w14:textId="0C360643" w:rsidR="000B6F58" w:rsidRPr="00C76A7E" w:rsidRDefault="0048561B" w:rsidP="00372555">
      <w:pPr>
        <w:pStyle w:val="Figuur"/>
      </w:pPr>
      <w:r>
        <w:rPr>
          <w:noProof/>
        </w:rPr>
        <w:drawing>
          <wp:inline distT="0" distB="0" distL="0" distR="0" wp14:anchorId="003DED5E" wp14:editId="6E36DBAB">
            <wp:extent cx="5490210" cy="25571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210" cy="2557145"/>
                    </a:xfrm>
                    <a:prstGeom prst="rect">
                      <a:avLst/>
                    </a:prstGeom>
                    <a:noFill/>
                    <a:ln>
                      <a:noFill/>
                    </a:ln>
                  </pic:spPr>
                </pic:pic>
              </a:graphicData>
            </a:graphic>
          </wp:inline>
        </w:drawing>
      </w:r>
    </w:p>
    <w:p w14:paraId="1D76CF78" w14:textId="578E1FBB" w:rsidR="002D6A0E" w:rsidRPr="0013696E" w:rsidRDefault="00BA3B66" w:rsidP="0013696E">
      <w:pPr>
        <w:pStyle w:val="Figuurbijschrift"/>
      </w:pPr>
      <w:r w:rsidRPr="0013696E">
        <w:t>Schematisch overzicht van aanlevering conform d</w:t>
      </w:r>
      <w:r w:rsidR="002D6A0E" w:rsidRPr="0013696E">
        <w:t>e standaard</w:t>
      </w:r>
    </w:p>
    <w:p w14:paraId="7D1A4EEB" w14:textId="77777777" w:rsidR="00EF424C" w:rsidRDefault="00EF424C" w:rsidP="00EF424C">
      <w:pPr>
        <w:pStyle w:val="Koptekst"/>
        <w:rPr>
          <w:b/>
          <w:bCs/>
        </w:rPr>
      </w:pPr>
    </w:p>
    <w:p w14:paraId="6AB1D937" w14:textId="29AD1CB8" w:rsidR="006934CA" w:rsidRDefault="006934CA" w:rsidP="00AB542F">
      <w:pPr>
        <w:pStyle w:val="Kop2"/>
      </w:pPr>
      <w:bookmarkStart w:id="6" w:name="_Toc158300638"/>
      <w:bookmarkStart w:id="7" w:name="_Ref40341289"/>
      <w:bookmarkStart w:id="8" w:name="_Ref92176514"/>
      <w:bookmarkStart w:id="9" w:name="Inleiding_leeswijzer"/>
      <w:r>
        <w:t>Normatieve referenties</w:t>
      </w:r>
      <w:bookmarkEnd w:id="6"/>
    </w:p>
    <w:p w14:paraId="2B542E34" w14:textId="6B5A6285" w:rsidR="006934CA" w:rsidRDefault="006934CA" w:rsidP="006934CA">
      <w:pPr>
        <w:textAlignment w:val="center"/>
        <w:rPr>
          <w:rFonts w:ascii="Calibri" w:hAnsi="Calibri" w:cs="Calibri"/>
        </w:rPr>
      </w:pPr>
      <w:r>
        <w:rPr>
          <w:rFonts w:ascii="Calibri" w:hAnsi="Calibri" w:cs="Calibri"/>
        </w:rPr>
        <w:t>Dit document is gebaseerd op de versies van de volgende standaarden:</w:t>
      </w:r>
    </w:p>
    <w:p w14:paraId="77BCD61A" w14:textId="0184AD3D" w:rsidR="006934CA" w:rsidRDefault="006934CA" w:rsidP="006934CA">
      <w:pPr>
        <w:pStyle w:val="Lijstalinea"/>
        <w:numPr>
          <w:ilvl w:val="0"/>
          <w:numId w:val="62"/>
        </w:numPr>
        <w:textAlignment w:val="center"/>
        <w:rPr>
          <w:rFonts w:ascii="Calibri" w:hAnsi="Calibri" w:cs="Calibri"/>
        </w:rPr>
      </w:pPr>
      <w:r>
        <w:rPr>
          <w:rFonts w:ascii="Calibri" w:hAnsi="Calibri" w:cs="Calibri"/>
        </w:rPr>
        <w:t>STOP Standaard (Versie STOP-IC)</w:t>
      </w:r>
    </w:p>
    <w:p w14:paraId="685069F9" w14:textId="308838F7" w:rsidR="006934CA" w:rsidRDefault="006934CA" w:rsidP="006934CA">
      <w:pPr>
        <w:pStyle w:val="Lijstalinea"/>
        <w:numPr>
          <w:ilvl w:val="0"/>
          <w:numId w:val="62"/>
        </w:numPr>
        <w:textAlignment w:val="center"/>
        <w:rPr>
          <w:rFonts w:ascii="Calibri" w:hAnsi="Calibri" w:cs="Calibri"/>
        </w:rPr>
      </w:pPr>
      <w:r>
        <w:rPr>
          <w:rFonts w:ascii="Calibri" w:hAnsi="Calibri" w:cs="Calibri"/>
        </w:rPr>
        <w:t>LVBB Bronhouderkoppelvlak</w:t>
      </w:r>
    </w:p>
    <w:p w14:paraId="53ED3B28" w14:textId="3C855C0D" w:rsidR="006934CA" w:rsidRDefault="006934CA" w:rsidP="006934CA">
      <w:pPr>
        <w:pStyle w:val="Lijstalinea"/>
        <w:numPr>
          <w:ilvl w:val="0"/>
          <w:numId w:val="62"/>
        </w:numPr>
        <w:textAlignment w:val="center"/>
        <w:rPr>
          <w:rFonts w:ascii="Calibri" w:hAnsi="Calibri" w:cs="Calibri"/>
        </w:rPr>
      </w:pPr>
      <w:r>
        <w:rPr>
          <w:rFonts w:ascii="Calibri" w:hAnsi="Calibri" w:cs="Calibri"/>
        </w:rPr>
        <w:t>CIM-OP</w:t>
      </w:r>
    </w:p>
    <w:p w14:paraId="6C43E09C" w14:textId="2F91A761" w:rsidR="006934CA" w:rsidRPr="006934CA" w:rsidRDefault="006934CA" w:rsidP="006934CA">
      <w:pPr>
        <w:pStyle w:val="Lijstalinea"/>
        <w:numPr>
          <w:ilvl w:val="0"/>
          <w:numId w:val="62"/>
        </w:numPr>
        <w:textAlignment w:val="center"/>
        <w:rPr>
          <w:rFonts w:ascii="Calibri" w:hAnsi="Calibri" w:cs="Calibri"/>
        </w:rPr>
      </w:pPr>
      <w:r>
        <w:rPr>
          <w:rFonts w:ascii="Calibri" w:hAnsi="Calibri" w:cs="Calibri"/>
        </w:rPr>
        <w:t>CIM-OW</w:t>
      </w:r>
    </w:p>
    <w:p w14:paraId="62B1CC0A" w14:textId="77777777" w:rsidR="006934CA" w:rsidRPr="006934CA" w:rsidRDefault="006934CA" w:rsidP="006934CA"/>
    <w:p w14:paraId="28F55C8C" w14:textId="2B796203" w:rsidR="00240489" w:rsidRDefault="0062237C" w:rsidP="00AB542F">
      <w:pPr>
        <w:pStyle w:val="Kop2"/>
      </w:pPr>
      <w:bookmarkStart w:id="10" w:name="_Ref158194268"/>
      <w:bookmarkStart w:id="11" w:name="_Toc158300639"/>
      <w:r>
        <w:lastRenderedPageBreak/>
        <w:t>Leeswijzer</w:t>
      </w:r>
      <w:bookmarkEnd w:id="7"/>
      <w:bookmarkEnd w:id="8"/>
      <w:bookmarkEnd w:id="10"/>
      <w:bookmarkEnd w:id="11"/>
    </w:p>
    <w:bookmarkEnd w:id="9"/>
    <w:p w14:paraId="2EF00504" w14:textId="28A8EE22" w:rsidR="00720719" w:rsidRPr="00022065" w:rsidRDefault="006934CA" w:rsidP="00022065">
      <w:r>
        <w:t>De rest van dit document is als volgt opgebouwd: h</w:t>
      </w:r>
      <w:r w:rsidR="0062237C" w:rsidRPr="00022065">
        <w:t xml:space="preserve">oofdstuk </w:t>
      </w:r>
      <w:r w:rsidR="006603E4" w:rsidRPr="00022065">
        <w:fldChar w:fldCharType="begin"/>
      </w:r>
      <w:r w:rsidR="006603E4" w:rsidRPr="00022065">
        <w:instrText xml:space="preserve"> REF _Ref92176530 \n \h </w:instrText>
      </w:r>
      <w:r w:rsidR="006603E4" w:rsidRPr="00022065">
        <w:fldChar w:fldCharType="separate"/>
      </w:r>
      <w:r>
        <w:t>2</w:t>
      </w:r>
      <w:r w:rsidR="006603E4" w:rsidRPr="00022065">
        <w:fldChar w:fldCharType="end"/>
      </w:r>
      <w:r w:rsidR="0062237C" w:rsidRPr="00022065">
        <w:t xml:space="preserve"> </w:t>
      </w:r>
      <w:r w:rsidR="00990A34">
        <w:t>beschrijft</w:t>
      </w:r>
      <w:r w:rsidR="0062237C" w:rsidRPr="00022065">
        <w:t xml:space="preserve"> het </w:t>
      </w:r>
      <w:proofErr w:type="spellStart"/>
      <w:r>
        <w:t>i</w:t>
      </w:r>
      <w:r w:rsidRPr="00022065">
        <w:t>nformatiemodel</w:t>
      </w:r>
      <w:proofErr w:type="spellEnd"/>
      <w:r w:rsidR="00CA11DE" w:rsidRPr="00022065">
        <w:t xml:space="preserve"> </w:t>
      </w:r>
      <w:r w:rsidR="00990A34">
        <w:t>en zijn onderdelen</w:t>
      </w:r>
      <w:r w:rsidR="00CA11DE" w:rsidRPr="00022065">
        <w:t xml:space="preserve">. Verder wordt het </w:t>
      </w:r>
      <w:proofErr w:type="spellStart"/>
      <w:r w:rsidR="00CA11DE" w:rsidRPr="00022065">
        <w:t>informatiemodel</w:t>
      </w:r>
      <w:proofErr w:type="spellEnd"/>
      <w:r w:rsidR="00CA11DE" w:rsidRPr="00022065">
        <w:t xml:space="preserve"> in de context geplaatst van de standaard voor officiële publicaties.</w:t>
      </w:r>
      <w:r>
        <w:t xml:space="preserve"> </w:t>
      </w:r>
      <w:r w:rsidR="00CA11DE" w:rsidRPr="00022065">
        <w:t xml:space="preserve">Hoofdstuk </w:t>
      </w:r>
      <w:r w:rsidR="006603E4" w:rsidRPr="00022065">
        <w:fldChar w:fldCharType="begin"/>
      </w:r>
      <w:r w:rsidR="006603E4" w:rsidRPr="00022065">
        <w:instrText xml:space="preserve"> REF _Ref92176541 \n \h </w:instrText>
      </w:r>
      <w:r w:rsidR="006603E4" w:rsidRPr="00022065">
        <w:fldChar w:fldCharType="separate"/>
      </w:r>
      <w:r>
        <w:t>3</w:t>
      </w:r>
      <w:r w:rsidR="006603E4" w:rsidRPr="00022065">
        <w:fldChar w:fldCharType="end"/>
      </w:r>
      <w:r w:rsidR="00CA11DE" w:rsidRPr="00022065">
        <w:t xml:space="preserve"> bespreekt de technische implementatie en geeft hierbij aan welke bestanden er verwacht worden en </w:t>
      </w:r>
      <w:r w:rsidR="00990A34">
        <w:t>beschrijft de</w:t>
      </w:r>
      <w:r w:rsidR="00CA11DE" w:rsidRPr="00022065">
        <w:t xml:space="preserve"> randvoorwaarden voor het aanleveren.</w:t>
      </w:r>
      <w:r>
        <w:t xml:space="preserve"> Hoofdstuk </w:t>
      </w:r>
      <w:r>
        <w:fldChar w:fldCharType="begin"/>
      </w:r>
      <w:r>
        <w:instrText xml:space="preserve"> REF _Ref157181527 \n \h </w:instrText>
      </w:r>
      <w:r>
        <w:fldChar w:fldCharType="separate"/>
      </w:r>
      <w:r>
        <w:t>4</w:t>
      </w:r>
      <w:r>
        <w:fldChar w:fldCharType="end"/>
      </w:r>
      <w:r w:rsidR="00CA11DE" w:rsidRPr="00022065">
        <w:t xml:space="preserve"> gaat gedetailleerd in op hoe de OW-bestanden er uit dienen te zien en geeft een XML-beschrijving van ieder bestand dat aangeleverd kan worden.</w:t>
      </w:r>
      <w:r>
        <w:t xml:space="preserve"> </w:t>
      </w:r>
      <w:r w:rsidR="00CA11DE" w:rsidRPr="00022065">
        <w:t xml:space="preserve">Hoofdstuk </w:t>
      </w:r>
      <w:r w:rsidR="006603E4" w:rsidRPr="00022065">
        <w:fldChar w:fldCharType="begin"/>
      </w:r>
      <w:r w:rsidR="006603E4" w:rsidRPr="00022065">
        <w:instrText xml:space="preserve"> REF _Ref92176561 \n \h </w:instrText>
      </w:r>
      <w:r w:rsidR="006603E4" w:rsidRPr="00022065">
        <w:fldChar w:fldCharType="separate"/>
      </w:r>
      <w:r>
        <w:t>5</w:t>
      </w:r>
      <w:r w:rsidR="006603E4" w:rsidRPr="00022065">
        <w:fldChar w:fldCharType="end"/>
      </w:r>
      <w:r w:rsidR="00CA11DE" w:rsidRPr="00022065">
        <w:t xml:space="preserve"> geeft weer waar het CIM</w:t>
      </w:r>
      <w:r w:rsidR="004A77A2">
        <w:t>-</w:t>
      </w:r>
      <w:r w:rsidR="00CA11DE" w:rsidRPr="00022065">
        <w:t xml:space="preserve">OW en IMOW afwijken. </w:t>
      </w:r>
      <w:r w:rsidR="00CA59ED" w:rsidRPr="00022065">
        <w:t xml:space="preserve">Hoofdstuk </w:t>
      </w:r>
      <w:r w:rsidR="006603E4" w:rsidRPr="00022065">
        <w:fldChar w:fldCharType="begin"/>
      </w:r>
      <w:r w:rsidR="006603E4" w:rsidRPr="00022065">
        <w:instrText xml:space="preserve"> REF _Ref69207263 \n \h </w:instrText>
      </w:r>
      <w:r w:rsidR="006603E4" w:rsidRPr="00022065">
        <w:fldChar w:fldCharType="separate"/>
      </w:r>
      <w:r>
        <w:t>6</w:t>
      </w:r>
      <w:r w:rsidR="006603E4" w:rsidRPr="00022065">
        <w:fldChar w:fldCharType="end"/>
      </w:r>
      <w:r w:rsidR="00CA59ED" w:rsidRPr="00022065">
        <w:t xml:space="preserve"> </w:t>
      </w:r>
      <w:r w:rsidR="000327B2">
        <w:t>beschrijft</w:t>
      </w:r>
      <w:r w:rsidR="000327B2" w:rsidRPr="00022065">
        <w:t xml:space="preserve"> </w:t>
      </w:r>
      <w:r w:rsidR="0087669E" w:rsidRPr="00022065">
        <w:t>enkele aspecten uit STOP die relevant zijn voor de werking van O</w:t>
      </w:r>
      <w:r w:rsidR="00720719" w:rsidRPr="00022065">
        <w:t>W</w:t>
      </w:r>
      <w:r w:rsidR="0087669E" w:rsidRPr="00022065">
        <w:t xml:space="preserve"> en geeft richtlijnen over de wijze waarop OW zich verhoudt </w:t>
      </w:r>
      <w:r w:rsidR="00720719" w:rsidRPr="00022065">
        <w:t>tot STOP.</w:t>
      </w:r>
      <w:r w:rsidR="00990A34">
        <w:t xml:space="preserve"> </w:t>
      </w:r>
      <w:r>
        <w:t xml:space="preserve">Hoofdstuk </w:t>
      </w:r>
      <w:r>
        <w:fldChar w:fldCharType="begin"/>
      </w:r>
      <w:r>
        <w:instrText xml:space="preserve"> REF _Ref158194016 \n \h </w:instrText>
      </w:r>
      <w:r>
        <w:fldChar w:fldCharType="separate"/>
      </w:r>
      <w:r>
        <w:t>7</w:t>
      </w:r>
      <w:r>
        <w:fldChar w:fldCharType="end"/>
      </w:r>
      <w:r>
        <w:t xml:space="preserve"> </w:t>
      </w:r>
      <w:r w:rsidR="00AE5310">
        <w:t xml:space="preserve">beschrijft het </w:t>
      </w:r>
      <w:r>
        <w:t>wijzigen</w:t>
      </w:r>
      <w:r w:rsidR="00AE5310">
        <w:t xml:space="preserve"> van OW-objecten.</w:t>
      </w:r>
    </w:p>
    <w:p w14:paraId="320F8A13" w14:textId="44BC425F" w:rsidR="00444510" w:rsidRDefault="00444510" w:rsidP="00A542F5">
      <w:pPr>
        <w:pStyle w:val="Kop1"/>
      </w:pPr>
      <w:bookmarkStart w:id="12" w:name="_Ref92176530"/>
      <w:bookmarkStart w:id="13" w:name="_Toc158300640"/>
      <w:bookmarkStart w:id="14" w:name="IMOW"/>
      <w:r>
        <w:lastRenderedPageBreak/>
        <w:t xml:space="preserve">Informatiemodel </w:t>
      </w:r>
      <w:r w:rsidR="008E2B01" w:rsidRPr="00A542F5">
        <w:t>O</w:t>
      </w:r>
      <w:r w:rsidRPr="00A542F5">
        <w:t>mgevingswet</w:t>
      </w:r>
      <w:bookmarkEnd w:id="12"/>
      <w:bookmarkEnd w:id="13"/>
    </w:p>
    <w:bookmarkEnd w:id="14"/>
    <w:p w14:paraId="454AD2BE" w14:textId="4A8776F0" w:rsidR="00444510" w:rsidRPr="00022065" w:rsidRDefault="006F1F9A" w:rsidP="00022065">
      <w:r>
        <w:t>Dit hoofdstuk beschrijft</w:t>
      </w:r>
      <w:r w:rsidR="00444510" w:rsidRPr="00022065">
        <w:t xml:space="preserve"> het </w:t>
      </w:r>
      <w:r w:rsidR="00CE6BAF">
        <w:t>I</w:t>
      </w:r>
      <w:r w:rsidR="00444510" w:rsidRPr="00022065">
        <w:t xml:space="preserve">nformatiemodel </w:t>
      </w:r>
      <w:r w:rsidR="008E2B01" w:rsidRPr="00022065">
        <w:t>O</w:t>
      </w:r>
      <w:r w:rsidR="00DD4228" w:rsidRPr="00022065">
        <w:t>mgevingswet</w:t>
      </w:r>
      <w:r>
        <w:t xml:space="preserve"> (IMOW)</w:t>
      </w:r>
      <w:r w:rsidR="00DD4228" w:rsidRPr="00022065">
        <w:t xml:space="preserve">. </w:t>
      </w:r>
      <w:r w:rsidR="00CE6E7B" w:rsidRPr="00022065">
        <w:t xml:space="preserve">Paragraaf </w:t>
      </w:r>
      <w:r w:rsidR="006B6934" w:rsidRPr="00022065">
        <w:fldChar w:fldCharType="begin"/>
      </w:r>
      <w:r w:rsidR="006B6934" w:rsidRPr="00022065">
        <w:instrText xml:space="preserve"> REF _Ref36562704 \r \h </w:instrText>
      </w:r>
      <w:r w:rsidR="006B6934" w:rsidRPr="00022065">
        <w:fldChar w:fldCharType="separate"/>
      </w:r>
      <w:r w:rsidR="006934CA">
        <w:t>2.1</w:t>
      </w:r>
      <w:r w:rsidR="006B6934" w:rsidRPr="00022065">
        <w:fldChar w:fldCharType="end"/>
      </w:r>
      <w:r w:rsidR="006B6934" w:rsidRPr="00022065">
        <w:t xml:space="preserve"> </w:t>
      </w:r>
      <w:r w:rsidR="009C6F69">
        <w:t>beschrijft de context van</w:t>
      </w:r>
      <w:r w:rsidR="00CE6E7B" w:rsidRPr="00022065">
        <w:t xml:space="preserve"> het IMOW</w:t>
      </w:r>
      <w:r w:rsidR="00B40F27" w:rsidRPr="00022065">
        <w:t xml:space="preserve">, </w:t>
      </w:r>
      <w:r w:rsidR="00CE6E7B" w:rsidRPr="00022065">
        <w:t xml:space="preserve">in paragraaf </w:t>
      </w:r>
      <w:r w:rsidR="007F2DBB" w:rsidRPr="00022065">
        <w:fldChar w:fldCharType="begin"/>
      </w:r>
      <w:r w:rsidR="007F2DBB" w:rsidRPr="00022065">
        <w:instrText xml:space="preserve"> REF _Ref80972473 \r \h </w:instrText>
      </w:r>
      <w:r w:rsidR="007F2DBB" w:rsidRPr="00022065">
        <w:fldChar w:fldCharType="separate"/>
      </w:r>
      <w:r w:rsidR="006934CA">
        <w:rPr>
          <w:b/>
          <w:bCs/>
        </w:rPr>
        <w:t>Fout! Verwijzingsbron niet gevonden.</w:t>
      </w:r>
      <w:r w:rsidR="007F2DBB" w:rsidRPr="00022065">
        <w:fldChar w:fldCharType="end"/>
      </w:r>
      <w:r w:rsidR="00CE6E7B" w:rsidRPr="00022065">
        <w:t xml:space="preserve"> </w:t>
      </w:r>
      <w:r w:rsidR="009C6F69">
        <w:t>vastgelegd</w:t>
      </w:r>
      <w:r w:rsidR="009C6F69" w:rsidRPr="00022065">
        <w:t xml:space="preserve"> </w:t>
      </w:r>
      <w:r w:rsidR="00CE6E7B" w:rsidRPr="00022065">
        <w:t xml:space="preserve">hoe </w:t>
      </w:r>
      <w:r w:rsidR="00E210E4" w:rsidRPr="00022065">
        <w:t xml:space="preserve">het IMOW eruitziet bij vrijetekststructuur en in paragraaf </w:t>
      </w:r>
      <w:r w:rsidR="006B6934" w:rsidRPr="00022065">
        <w:fldChar w:fldCharType="begin"/>
      </w:r>
      <w:r w:rsidR="006B6934" w:rsidRPr="00022065">
        <w:instrText xml:space="preserve"> REF _Ref36562716 \r \h </w:instrText>
      </w:r>
      <w:r w:rsidR="006B6934" w:rsidRPr="00022065">
        <w:fldChar w:fldCharType="separate"/>
      </w:r>
      <w:r w:rsidR="006934CA">
        <w:t>2.2.2</w:t>
      </w:r>
      <w:r w:rsidR="006B6934" w:rsidRPr="00022065">
        <w:fldChar w:fldCharType="end"/>
      </w:r>
      <w:r w:rsidR="006B6934" w:rsidRPr="00022065">
        <w:t xml:space="preserve"> </w:t>
      </w:r>
      <w:r w:rsidR="00E210E4" w:rsidRPr="00022065">
        <w:t xml:space="preserve">wordt de artikelsgewijze structuur </w:t>
      </w:r>
      <w:r w:rsidR="009C6F69">
        <w:t>beschreven</w:t>
      </w:r>
      <w:r w:rsidR="00CE6E7B" w:rsidRPr="00022065">
        <w:t xml:space="preserve">. </w:t>
      </w:r>
      <w:r w:rsidR="00F15AAA">
        <w:t>I</w:t>
      </w:r>
      <w:r w:rsidR="006B6934" w:rsidRPr="00022065">
        <w:t xml:space="preserve">n paragraaf </w:t>
      </w:r>
      <w:r w:rsidR="00816A9C">
        <w:fldChar w:fldCharType="begin"/>
      </w:r>
      <w:r w:rsidR="00816A9C">
        <w:instrText xml:space="preserve"> REF _Ref124236869 \n \h </w:instrText>
      </w:r>
      <w:r w:rsidR="00816A9C">
        <w:fldChar w:fldCharType="separate"/>
      </w:r>
      <w:r w:rsidR="006934CA">
        <w:t>2.3</w:t>
      </w:r>
      <w:r w:rsidR="00816A9C">
        <w:fldChar w:fldCharType="end"/>
      </w:r>
      <w:r w:rsidR="00CE6BAF">
        <w:t xml:space="preserve"> </w:t>
      </w:r>
      <w:r w:rsidR="00F15AAA">
        <w:t xml:space="preserve">wordt </w:t>
      </w:r>
      <w:r w:rsidR="00CE6BAF">
        <w:t>een aantal belangrijke diagrammen uitgelicht</w:t>
      </w:r>
      <w:r w:rsidR="006B6934" w:rsidRPr="00022065">
        <w:t>.</w:t>
      </w:r>
      <w:r w:rsidR="00F15AAA">
        <w:t xml:space="preserve"> In paragraaf </w:t>
      </w:r>
      <w:r w:rsidR="00F15AAA">
        <w:fldChar w:fldCharType="begin"/>
      </w:r>
      <w:r w:rsidR="00F15AAA">
        <w:instrText xml:space="preserve"> REF _Ref124236892 \n \h </w:instrText>
      </w:r>
      <w:r w:rsidR="00F15AAA">
        <w:fldChar w:fldCharType="separate"/>
      </w:r>
      <w:r w:rsidR="006934CA">
        <w:t>2.4</w:t>
      </w:r>
      <w:r w:rsidR="00F15AAA">
        <w:fldChar w:fldCharType="end"/>
      </w:r>
      <w:r w:rsidR="00F15AAA">
        <w:t xml:space="preserve"> tenslotte wor</w:t>
      </w:r>
      <w:r w:rsidR="00304780">
        <w:t>dt de verhouding tussen OP en OW beschreven.</w:t>
      </w:r>
    </w:p>
    <w:p w14:paraId="29F6886D" w14:textId="5C3839E9" w:rsidR="005C1A4C" w:rsidRDefault="003C2DA9" w:rsidP="00D7079F">
      <w:pPr>
        <w:pStyle w:val="Kop2"/>
      </w:pPr>
      <w:bookmarkStart w:id="15" w:name="_Ref36562704"/>
      <w:bookmarkStart w:id="16" w:name="_Toc158300641"/>
      <w:bookmarkStart w:id="17" w:name="IMOW_context"/>
      <w:r>
        <w:t>Context IMOW</w:t>
      </w:r>
      <w:bookmarkEnd w:id="15"/>
      <w:bookmarkEnd w:id="16"/>
    </w:p>
    <w:bookmarkEnd w:id="17"/>
    <w:p w14:paraId="7E5FC587" w14:textId="32651A45" w:rsidR="00CC6A99" w:rsidRDefault="005C484C" w:rsidP="00022065">
      <w:r>
        <w:t xml:space="preserve">De IMOW standaard </w:t>
      </w:r>
      <w:r w:rsidR="009C6F69">
        <w:t xml:space="preserve">schrijft voor </w:t>
      </w:r>
      <w:r>
        <w:t xml:space="preserve">hoe je de tekst van een regeling (zoals beschreven in de STOP standaard) </w:t>
      </w:r>
      <w:r w:rsidR="009C6F69">
        <w:t>annoteert</w:t>
      </w:r>
      <w:r>
        <w:t xml:space="preserve"> met OW-objecten. Dit gebeurt door </w:t>
      </w:r>
      <w:r w:rsidR="004725D3">
        <w:t xml:space="preserve">OW-objecten mee te sturen in een </w:t>
      </w:r>
      <w:r w:rsidR="003461EB">
        <w:t>Aanlevering</w:t>
      </w:r>
      <w:r w:rsidR="004725D3">
        <w:t xml:space="preserve"> en deze aan</w:t>
      </w:r>
      <w:r w:rsidR="00CB4BA4">
        <w:t xml:space="preserve"> </w:t>
      </w:r>
      <w:r>
        <w:t>tekstonderdel</w:t>
      </w:r>
      <w:r w:rsidR="00CB4BA4">
        <w:t>en</w:t>
      </w:r>
      <w:r w:rsidR="004725D3">
        <w:t xml:space="preserve"> </w:t>
      </w:r>
      <w:r w:rsidR="00134183">
        <w:t xml:space="preserve">van OP </w:t>
      </w:r>
      <w:r w:rsidR="004725D3">
        <w:t>te koppelen via de identificatie van die tekstonderdelen,</w:t>
      </w:r>
      <w:r>
        <w:t xml:space="preserve"> het </w:t>
      </w:r>
      <w:proofErr w:type="spellStart"/>
      <w:r>
        <w:t>wId</w:t>
      </w:r>
      <w:proofErr w:type="spellEnd"/>
      <w:r w:rsidR="004725D3">
        <w:t xml:space="preserve">. OW-objecten zelf kunnen weer gekoppeld </w:t>
      </w:r>
      <w:r w:rsidR="00134183">
        <w:t xml:space="preserve">zijn </w:t>
      </w:r>
      <w:r w:rsidR="004725D3">
        <w:t xml:space="preserve">aan andere OW-objecten waardoor er naast de tekst ook een gestructureerde collectie objecten bij een regeling ontstaat. Deze structuur kan bijvoorbeeld gebruikt worden om de inhoud van de regeling via een kaart te ontsluiten. </w:t>
      </w:r>
    </w:p>
    <w:p w14:paraId="4A79C212" w14:textId="77777777" w:rsidR="00CC6A99" w:rsidRDefault="00CC6A99" w:rsidP="00022065"/>
    <w:p w14:paraId="10CD8972" w14:textId="2C938BED" w:rsidR="00304EFE" w:rsidRPr="00022065" w:rsidRDefault="00CC6A99" w:rsidP="00CC5400">
      <w:r>
        <w:t xml:space="preserve">De </w:t>
      </w:r>
      <w:r w:rsidR="005C484C">
        <w:t xml:space="preserve">STOP standaard </w:t>
      </w:r>
      <w:r>
        <w:t>beschrijft</w:t>
      </w:r>
      <w:r w:rsidR="005C484C">
        <w:t xml:space="preserve"> twee soorten </w:t>
      </w:r>
      <w:r w:rsidR="00345B16" w:rsidRPr="00022065">
        <w:t>tekststructuren</w:t>
      </w:r>
      <w:r>
        <w:t xml:space="preserve"> voor omgevingsdocument</w:t>
      </w:r>
      <w:r w:rsidR="005C484C">
        <w:t>: de</w:t>
      </w:r>
      <w:r w:rsidR="005A465C" w:rsidRPr="00022065">
        <w:t xml:space="preserve"> artikelsgewijze structuur </w:t>
      </w:r>
      <w:r w:rsidR="00482D89" w:rsidRPr="00022065">
        <w:t xml:space="preserve">en </w:t>
      </w:r>
      <w:r>
        <w:t>de</w:t>
      </w:r>
      <w:r w:rsidR="00482D89" w:rsidRPr="00022065">
        <w:t xml:space="preserve"> vrijetekststructuur. </w:t>
      </w:r>
      <w:r>
        <w:t xml:space="preserve">Afhankelijk van de documentstructuur (welke je kunt gebruiken is vastgelegd in de TPOD documenten) worden verschillende objecten meegeleverd. </w:t>
      </w:r>
      <w:r w:rsidR="005F4ABB" w:rsidRPr="00022065">
        <w:t xml:space="preserve">Voor beide </w:t>
      </w:r>
      <w:r w:rsidR="00837F6E" w:rsidRPr="00022065">
        <w:t>typen</w:t>
      </w:r>
      <w:r w:rsidR="005F4ABB" w:rsidRPr="00022065">
        <w:t xml:space="preserve"> </w:t>
      </w:r>
      <w:r w:rsidR="000A5C6B">
        <w:t>tekststructuren</w:t>
      </w:r>
      <w:r w:rsidR="000A5C6B" w:rsidRPr="00022065">
        <w:t xml:space="preserve"> </w:t>
      </w:r>
      <w:r w:rsidR="005F4ABB" w:rsidRPr="00022065">
        <w:t xml:space="preserve">is </w:t>
      </w:r>
      <w:r w:rsidR="000C0CDA" w:rsidRPr="00022065">
        <w:t>een diagram toegevoegd met hierin de aanwezige objecttypen</w:t>
      </w:r>
      <w:r w:rsidR="00837F6E" w:rsidRPr="00022065">
        <w:t>,</w:t>
      </w:r>
      <w:r w:rsidR="000C0CDA" w:rsidRPr="00022065">
        <w:t xml:space="preserve"> attributen</w:t>
      </w:r>
      <w:r w:rsidR="00837F6E" w:rsidRPr="00022065">
        <w:t xml:space="preserve"> en relaties</w:t>
      </w:r>
      <w:r w:rsidR="000C0CDA" w:rsidRPr="00022065">
        <w:t xml:space="preserve">. </w:t>
      </w:r>
    </w:p>
    <w:p w14:paraId="5B40AEB2" w14:textId="5B7AD0E2" w:rsidR="00292B82" w:rsidRPr="00022065" w:rsidRDefault="00292B82" w:rsidP="00022065"/>
    <w:p w14:paraId="4D618231" w14:textId="77777777" w:rsidR="00CE6BAF" w:rsidRDefault="00292B82" w:rsidP="00CE6BAF">
      <w:r w:rsidRPr="00022065">
        <w:t>De UML-</w:t>
      </w:r>
      <w:r w:rsidR="00CC5400">
        <w:t>diagrammen</w:t>
      </w:r>
      <w:r w:rsidRPr="00022065">
        <w:t xml:space="preserve"> worden gebruikt om de IMOW-schema’s mee </w:t>
      </w:r>
      <w:r w:rsidR="00BC575E" w:rsidRPr="00022065">
        <w:t xml:space="preserve">te genereren. </w:t>
      </w:r>
      <w:r w:rsidR="00CC5400">
        <w:t>Deze koppeling zorgt voor</w:t>
      </w:r>
      <w:r w:rsidR="00BC575E" w:rsidRPr="00022065">
        <w:t xml:space="preserve"> directe </w:t>
      </w:r>
      <w:r w:rsidR="00CC5400">
        <w:t xml:space="preserve">link tussen wat je in de diagrammen ziet en de </w:t>
      </w:r>
      <w:r w:rsidR="00BC575E" w:rsidRPr="00022065">
        <w:t>wijze waarop OW-bestanden gestructureerd moeten worden.</w:t>
      </w:r>
      <w:r w:rsidR="00CE6BAF">
        <w:t xml:space="preserve"> In deze diagrammen wordt de volgende legenda gebruikt:</w:t>
      </w:r>
    </w:p>
    <w:p w14:paraId="10D652D7" w14:textId="77777777" w:rsidR="0013696E" w:rsidRDefault="00CE6BAF" w:rsidP="0013696E">
      <w:pPr>
        <w:keepNext/>
      </w:pPr>
      <w:r w:rsidRPr="00C67532">
        <w:rPr>
          <w:noProof/>
        </w:rPr>
        <w:drawing>
          <wp:inline distT="0" distB="0" distL="0" distR="0" wp14:anchorId="0CBF7161" wp14:editId="276D59E6">
            <wp:extent cx="1371416" cy="16167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1371416" cy="1616710"/>
                    </a:xfrm>
                    <a:prstGeom prst="rect">
                      <a:avLst/>
                    </a:prstGeom>
                  </pic:spPr>
                </pic:pic>
              </a:graphicData>
            </a:graphic>
          </wp:inline>
        </w:drawing>
      </w:r>
    </w:p>
    <w:p w14:paraId="30CC7934" w14:textId="14DBF2F4" w:rsidR="00CE6BAF" w:rsidRDefault="0013696E" w:rsidP="0013696E">
      <w:pPr>
        <w:pStyle w:val="Figuurbijschrift"/>
      </w:pPr>
      <w:r>
        <w:t>Legenda gebruikt bij UML</w:t>
      </w:r>
      <w:r w:rsidR="00AA6762">
        <w:t>-</w:t>
      </w:r>
      <w:r>
        <w:t>diagrammen</w:t>
      </w:r>
    </w:p>
    <w:p w14:paraId="2F528CD8" w14:textId="1681A429" w:rsidR="00CE6BAF" w:rsidRDefault="00CE6BAF" w:rsidP="00CE6BAF">
      <w:r>
        <w:t>OP-koppelingsverwijzingen</w:t>
      </w:r>
      <w:r w:rsidRPr="00022065">
        <w:t xml:space="preserve"> zijn</w:t>
      </w:r>
      <w:r>
        <w:t xml:space="preserve"> </w:t>
      </w:r>
      <w:r w:rsidR="000A5C6B">
        <w:t>OW-</w:t>
      </w:r>
      <w:r>
        <w:t>objecten</w:t>
      </w:r>
      <w:r w:rsidRPr="00022065">
        <w:t xml:space="preserve"> die </w:t>
      </w:r>
      <w:r w:rsidR="000A5C6B">
        <w:t>een 1 op 1 tegenhanger hebben in STOP</w:t>
      </w:r>
      <w:r w:rsidRPr="00022065">
        <w:t xml:space="preserve">. </w:t>
      </w:r>
    </w:p>
    <w:p w14:paraId="0CF202DA" w14:textId="1603B499" w:rsidR="00CE6BAF" w:rsidRPr="00022065" w:rsidRDefault="00CE6BAF" w:rsidP="00CE6BAF">
      <w:r>
        <w:t>Een Regelobject verwijst naar een regel</w:t>
      </w:r>
      <w:r w:rsidRPr="00022065">
        <w:t xml:space="preserve">. </w:t>
      </w:r>
      <w:r>
        <w:t>Regellocatie objecten koppelen Locaties aan regels</w:t>
      </w:r>
      <w:r w:rsidRPr="00022065">
        <w:t xml:space="preserve">. </w:t>
      </w:r>
      <w:r>
        <w:t>Datatypes groeperen bij elkaar horende gegevens. Locatie objecten zijn</w:t>
      </w:r>
      <w:r w:rsidRPr="00022065">
        <w:t xml:space="preserve"> concrete locaties. </w:t>
      </w:r>
      <w:r>
        <w:t xml:space="preserve">Geometrie geeft een geometrie in coördinaten. Context objecten </w:t>
      </w:r>
      <w:r w:rsidR="000A5C6B">
        <w:t xml:space="preserve">maken geen deel uit van het IMOW  maar </w:t>
      </w:r>
      <w:r>
        <w:t>plaatsen de objecten van het IMOW in een bredere context.</w:t>
      </w:r>
    </w:p>
    <w:p w14:paraId="11AC4F5D" w14:textId="3B642A81" w:rsidR="00292B82" w:rsidRPr="00022065" w:rsidRDefault="00292B82" w:rsidP="00022065"/>
    <w:p w14:paraId="1AAA8879" w14:textId="77777777" w:rsidR="00292B82" w:rsidRPr="00022065" w:rsidRDefault="00292B82" w:rsidP="00022065">
      <w:bookmarkStart w:id="18" w:name="_Ref36562709"/>
      <w:r w:rsidRPr="00022065">
        <w:br w:type="page"/>
      </w:r>
    </w:p>
    <w:p w14:paraId="0C4480E2" w14:textId="72438C22" w:rsidR="00794742" w:rsidRDefault="00CF1692" w:rsidP="00D7079F">
      <w:pPr>
        <w:pStyle w:val="Kop2"/>
      </w:pPr>
      <w:bookmarkStart w:id="19" w:name="_Toc158300642"/>
      <w:bookmarkStart w:id="20" w:name="IMOW_vrijetekst"/>
      <w:bookmarkEnd w:id="18"/>
      <w:r>
        <w:lastRenderedPageBreak/>
        <w:t>Overzicht IMOW</w:t>
      </w:r>
      <w:bookmarkEnd w:id="19"/>
    </w:p>
    <w:p w14:paraId="43590CD3" w14:textId="05342340" w:rsidR="00676212" w:rsidRDefault="00CF1692" w:rsidP="00676212">
      <w:r>
        <w:t xml:space="preserve">Binnen het DSO zijn er twee types van Regeling te onderscheiden die </w:t>
      </w:r>
      <w:r w:rsidR="001977A1">
        <w:t>duidelijk een verschillende structuur hebben:</w:t>
      </w:r>
      <w:r>
        <w:t xml:space="preserve"> de </w:t>
      </w:r>
      <w:r w:rsidRPr="00CF1692">
        <w:t>vrijetekststructuur en de artikelstructuur.</w:t>
      </w:r>
      <w:r w:rsidR="001977A1">
        <w:t xml:space="preserve">  Deze structuurverschillen zorgen ook voor verschil in de manier waarop ze geannoteerd zijn. De mogelijke annotaties zijn </w:t>
      </w:r>
      <w:proofErr w:type="spellStart"/>
      <w:r w:rsidR="001977A1">
        <w:t>bechreven</w:t>
      </w:r>
      <w:proofErr w:type="spellEnd"/>
      <w:r w:rsidR="001977A1">
        <w:t xml:space="preserve"> in de volgende twee paragrafen:</w:t>
      </w:r>
    </w:p>
    <w:p w14:paraId="04EBE1AB" w14:textId="77777777" w:rsidR="00EF424C" w:rsidRDefault="00EF424C" w:rsidP="00676212"/>
    <w:p w14:paraId="40526A1D" w14:textId="5F1681FA" w:rsidR="00EF424C" w:rsidRPr="00676212" w:rsidRDefault="00EF424C" w:rsidP="00EF424C">
      <w:pPr>
        <w:pStyle w:val="Kop3"/>
      </w:pPr>
      <w:bookmarkStart w:id="21" w:name="_Toc158300643"/>
      <w:r>
        <w:t>Vrijetekststructuur</w:t>
      </w:r>
      <w:bookmarkEnd w:id="21"/>
    </w:p>
    <w:bookmarkEnd w:id="20"/>
    <w:p w14:paraId="39F0317B" w14:textId="77777777" w:rsidR="00CC5400" w:rsidRDefault="00CC5400" w:rsidP="00022065"/>
    <w:p w14:paraId="03BC5BA0" w14:textId="4B60702E" w:rsidR="00285655" w:rsidRPr="00022065" w:rsidRDefault="009C6F69" w:rsidP="00022065">
      <w:r>
        <w:fldChar w:fldCharType="begin"/>
      </w:r>
      <w:r>
        <w:instrText xml:space="preserve"> REF _Ref149306326 \r \h </w:instrText>
      </w:r>
      <w:r>
        <w:fldChar w:fldCharType="separate"/>
      </w:r>
      <w:r w:rsidR="006934CA">
        <w:t>Figuur 3</w:t>
      </w:r>
      <w:r>
        <w:fldChar w:fldCharType="end"/>
      </w:r>
      <w:r>
        <w:t xml:space="preserve"> bevat </w:t>
      </w:r>
      <w:r w:rsidR="00C5514C" w:rsidRPr="00022065">
        <w:t xml:space="preserve">het UML-diagram voor </w:t>
      </w:r>
      <w:r>
        <w:t xml:space="preserve">de </w:t>
      </w:r>
      <w:r w:rsidR="00C5514C" w:rsidRPr="00022065">
        <w:t>vrijetekststructuur.</w:t>
      </w:r>
    </w:p>
    <w:p w14:paraId="3B1114F3" w14:textId="6C13C331" w:rsidR="00794742" w:rsidRDefault="001D1268" w:rsidP="008D2DFA">
      <w:pPr>
        <w:pStyle w:val="Figuur"/>
      </w:pPr>
      <w:r>
        <w:rPr>
          <w:noProof/>
        </w:rPr>
        <w:drawing>
          <wp:inline distT="0" distB="0" distL="0" distR="0" wp14:anchorId="44DB9DB1" wp14:editId="287CFC7B">
            <wp:extent cx="5385209" cy="4208536"/>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7">
                      <a:extLst>
                        <a:ext uri="{96DAC541-7B7A-43D3-8B79-37D633B846F1}">
                          <asvg:svgBlip xmlns:asvg="http://schemas.microsoft.com/office/drawing/2016/SVG/main" r:embed="rId18"/>
                        </a:ext>
                      </a:extLst>
                    </a:blip>
                    <a:stretch>
                      <a:fillRect/>
                    </a:stretch>
                  </pic:blipFill>
                  <pic:spPr>
                    <a:xfrm>
                      <a:off x="0" y="0"/>
                      <a:ext cx="5385209" cy="4208536"/>
                    </a:xfrm>
                    <a:prstGeom prst="rect">
                      <a:avLst/>
                    </a:prstGeom>
                  </pic:spPr>
                </pic:pic>
              </a:graphicData>
            </a:graphic>
          </wp:inline>
        </w:drawing>
      </w:r>
    </w:p>
    <w:p w14:paraId="16B3C454" w14:textId="17E5BE08" w:rsidR="00346321" w:rsidRPr="000143E4" w:rsidRDefault="00346321" w:rsidP="008D2DFA">
      <w:pPr>
        <w:pStyle w:val="Figuurbijschrift"/>
      </w:pPr>
      <w:bookmarkStart w:id="22" w:name="_Ref149306326"/>
      <w:r w:rsidRPr="000143E4">
        <w:t>UML-</w:t>
      </w:r>
      <w:r w:rsidR="00F41165" w:rsidRPr="000143E4">
        <w:t>diagram vrijetekststructuur</w:t>
      </w:r>
      <w:bookmarkEnd w:id="22"/>
    </w:p>
    <w:p w14:paraId="416A1AAD" w14:textId="2813F049" w:rsidR="00285655" w:rsidRPr="00022065" w:rsidRDefault="001977A1" w:rsidP="00022065">
      <w:r>
        <w:t>In de vrijetekststructuur zijn documenten gestructureerd in Divisie en Divisietekst element. Dit zijn dan ook de elementen waar de annotaties aan hangen.</w:t>
      </w:r>
      <w:r w:rsidR="00C5514C" w:rsidRPr="00022065">
        <w:t xml:space="preserve"> </w:t>
      </w:r>
      <w:r w:rsidR="003158A1" w:rsidRPr="00022065">
        <w:t>D</w:t>
      </w:r>
      <w:r w:rsidR="00105764" w:rsidRPr="00022065">
        <w:t xml:space="preserve">it betekent dat de inhoudelijke </w:t>
      </w:r>
      <w:r w:rsidR="00E52903" w:rsidRPr="00022065">
        <w:t>tekst</w:t>
      </w:r>
      <w:r w:rsidR="00105764" w:rsidRPr="00022065">
        <w:t xml:space="preserve">gegevens worden aangeleverd in het IMOP-gedeelte en dat je vanuit OW verwijst naar deze </w:t>
      </w:r>
      <w:r w:rsidR="00285144" w:rsidRPr="00022065">
        <w:t>Divisie</w:t>
      </w:r>
      <w:r w:rsidR="002C650E" w:rsidRPr="00022065">
        <w:t xml:space="preserve">. </w:t>
      </w:r>
      <w:r w:rsidR="00D52D86" w:rsidRPr="00022065">
        <w:t xml:space="preserve">Vanuit OW kun je een of meerdere tekstdelen aangeven bij </w:t>
      </w:r>
      <w:r w:rsidR="002D1BB1" w:rsidRPr="00022065">
        <w:t xml:space="preserve">de </w:t>
      </w:r>
      <w:r w:rsidR="00253BB9" w:rsidRPr="00022065">
        <w:t>Divisie</w:t>
      </w:r>
      <w:r w:rsidR="002D1BB1" w:rsidRPr="00022065">
        <w:t xml:space="preserve">. Een tekstdeel </w:t>
      </w:r>
      <w:r w:rsidR="00FB57E7" w:rsidRPr="00022065">
        <w:t xml:space="preserve">kan </w:t>
      </w:r>
      <w:r w:rsidR="0062783C" w:rsidRPr="00022065">
        <w:t xml:space="preserve">optioneel </w:t>
      </w:r>
      <w:r w:rsidR="002D1BB1" w:rsidRPr="00022065">
        <w:t xml:space="preserve">nog </w:t>
      </w:r>
      <w:r w:rsidR="009C2E3B" w:rsidRPr="00022065">
        <w:t>één</w:t>
      </w:r>
      <w:r w:rsidR="00E62F94" w:rsidRPr="00022065">
        <w:t xml:space="preserve"> of </w:t>
      </w:r>
      <w:r w:rsidR="005E4B6B" w:rsidRPr="00022065">
        <w:t>meerdere hoofdlijnen</w:t>
      </w:r>
      <w:r w:rsidR="00520D5A" w:rsidRPr="00022065">
        <w:t>,</w:t>
      </w:r>
      <w:r w:rsidR="005E4B6B" w:rsidRPr="00022065">
        <w:t xml:space="preserve"> gebiedsaanwijzingen</w:t>
      </w:r>
      <w:r w:rsidR="00520D5A" w:rsidRPr="00022065">
        <w:t>, en/of locaties</w:t>
      </w:r>
      <w:r w:rsidR="005E4B6B" w:rsidRPr="00022065">
        <w:t xml:space="preserve"> bevatten. Tevens kan er een locatie direct gekoppeld zijn aan het tekstdeel</w:t>
      </w:r>
      <w:r w:rsidR="000C5A3D" w:rsidRPr="00022065">
        <w:t xml:space="preserve"> of kan de locatie via de gebiedsaanwijzing gekoppeld zijn aan het tekstdeel. De locatie is een supertype van ofwel een lijn, punt, gebied of een groep van lijnen, punten of gebieden. </w:t>
      </w:r>
      <w:r w:rsidR="00320D97" w:rsidRPr="00022065">
        <w:t>Uiteindelijk heeft ieder subtype van locatie een geometrie die als los GML-bestand wordt meegeleverd.</w:t>
      </w:r>
    </w:p>
    <w:p w14:paraId="666B1089" w14:textId="7AC4A30D" w:rsidR="00FB747F" w:rsidRPr="000143E4" w:rsidRDefault="004D69E5" w:rsidP="00EF424C">
      <w:pPr>
        <w:pStyle w:val="Kop3"/>
      </w:pPr>
      <w:bookmarkStart w:id="23" w:name="_Ref36562716"/>
      <w:bookmarkStart w:id="24" w:name="_Toc158300644"/>
      <w:bookmarkStart w:id="25" w:name="IMOW_artikel"/>
      <w:r w:rsidRPr="000143E4">
        <w:lastRenderedPageBreak/>
        <w:t>Artikelstructuur</w:t>
      </w:r>
      <w:bookmarkEnd w:id="23"/>
      <w:bookmarkEnd w:id="24"/>
    </w:p>
    <w:bookmarkEnd w:id="25"/>
    <w:p w14:paraId="6D887F8D" w14:textId="51A7A05C" w:rsidR="00285655" w:rsidRPr="00022065" w:rsidRDefault="0013696E" w:rsidP="00022065">
      <w:r>
        <w:fldChar w:fldCharType="begin"/>
      </w:r>
      <w:r>
        <w:instrText xml:space="preserve"> REF _Ref122436527 \n \h </w:instrText>
      </w:r>
      <w:r>
        <w:fldChar w:fldCharType="separate"/>
      </w:r>
      <w:r w:rsidR="006934CA">
        <w:t>Figuur 4</w:t>
      </w:r>
      <w:r>
        <w:fldChar w:fldCharType="end"/>
      </w:r>
      <w:r w:rsidR="005B7757">
        <w:t xml:space="preserve"> </w:t>
      </w:r>
      <w:r w:rsidR="00E202EC">
        <w:t xml:space="preserve">toont </w:t>
      </w:r>
      <w:r w:rsidR="00774463" w:rsidRPr="00022065">
        <w:t>het UML-diagram voor artikelsgewijze structuur.</w:t>
      </w:r>
    </w:p>
    <w:p w14:paraId="57CCB29B" w14:textId="28923823" w:rsidR="00774463" w:rsidRDefault="00AE0A54" w:rsidP="008D2DFA">
      <w:pPr>
        <w:pStyle w:val="Figuur"/>
      </w:pPr>
      <w:r w:rsidRPr="00AE0A54">
        <w:rPr>
          <w:noProof/>
        </w:rPr>
        <w:drawing>
          <wp:inline distT="0" distB="0" distL="0" distR="0" wp14:anchorId="08ACF0F8" wp14:editId="2C95BEC9">
            <wp:extent cx="5093685" cy="398702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extLst>
                        <a:ext uri="{96DAC541-7B7A-43D3-8B79-37D633B846F1}">
                          <asvg:svgBlip xmlns:asvg="http://schemas.microsoft.com/office/drawing/2016/SVG/main" r:embed="rId20"/>
                        </a:ext>
                      </a:extLst>
                    </a:blip>
                    <a:stretch>
                      <a:fillRect/>
                    </a:stretch>
                  </pic:blipFill>
                  <pic:spPr>
                    <a:xfrm>
                      <a:off x="0" y="0"/>
                      <a:ext cx="5093685" cy="3987021"/>
                    </a:xfrm>
                    <a:prstGeom prst="rect">
                      <a:avLst/>
                    </a:prstGeom>
                  </pic:spPr>
                </pic:pic>
              </a:graphicData>
            </a:graphic>
          </wp:inline>
        </w:drawing>
      </w:r>
    </w:p>
    <w:p w14:paraId="620CF45A" w14:textId="1C10EA95" w:rsidR="00F41165" w:rsidRPr="000143E4" w:rsidRDefault="00F41165" w:rsidP="008D2DFA">
      <w:pPr>
        <w:pStyle w:val="Figuurbijschrift"/>
      </w:pPr>
      <w:bookmarkStart w:id="26" w:name="_Ref122436527"/>
      <w:r w:rsidRPr="000143E4">
        <w:t xml:space="preserve">UML-diagram </w:t>
      </w:r>
      <w:r w:rsidR="00AA6762">
        <w:t>a</w:t>
      </w:r>
      <w:r w:rsidRPr="000143E4">
        <w:t>rtikelstructuur</w:t>
      </w:r>
      <w:bookmarkEnd w:id="26"/>
    </w:p>
    <w:p w14:paraId="7FEBD7A0" w14:textId="4FF01C2E" w:rsidR="008E10DA" w:rsidRPr="00022065" w:rsidRDefault="001977A1" w:rsidP="00022065">
      <w:r>
        <w:t xml:space="preserve">Waar bij vrije-tekstdocumenten de tekstelement worden geannoteerd zijn het bij de artikelstructuur de </w:t>
      </w:r>
      <w:r w:rsidR="00FC4939">
        <w:t>artikelen of leden</w:t>
      </w:r>
      <w:r>
        <w:t xml:space="preserve"> die worden geannoteerd. </w:t>
      </w:r>
      <w:r w:rsidR="00E81C41">
        <w:t xml:space="preserve">Het Regeltekst object bevat de verwijzing naar het </w:t>
      </w:r>
      <w:proofErr w:type="spellStart"/>
      <w:r w:rsidR="00E81C41">
        <w:t>wId</w:t>
      </w:r>
      <w:proofErr w:type="spellEnd"/>
      <w:r w:rsidR="00E81C41">
        <w:t xml:space="preserve"> van de STOP tekst die wordt geannoteerd. </w:t>
      </w:r>
      <w:r w:rsidR="007D11AA" w:rsidRPr="00022065">
        <w:t xml:space="preserve">Vervolgens kunnen er een of meerdere Juridische regels zijn die verbonden zijn aan de regeltekst. </w:t>
      </w:r>
      <w:r w:rsidR="008E5975" w:rsidRPr="00022065">
        <w:t>Een juridische regel heeft drie subtypen (</w:t>
      </w:r>
      <w:proofErr w:type="spellStart"/>
      <w:r w:rsidR="008E5975" w:rsidRPr="00022065">
        <w:t>RegelVoorIedereen</w:t>
      </w:r>
      <w:proofErr w:type="spellEnd"/>
      <w:r w:rsidR="008E5975" w:rsidRPr="00022065">
        <w:t>, Instructieregel, Omgevingswaarderegel) die allen afzonderlijke relaties hebbe</w:t>
      </w:r>
      <w:r w:rsidR="009D79F4" w:rsidRPr="00022065">
        <w:t>n</w:t>
      </w:r>
      <w:r w:rsidR="006A63AF" w:rsidRPr="00022065">
        <w:t xml:space="preserve"> met de verschillende OW-objecten. Deze OW-objecten zijn: </w:t>
      </w:r>
      <w:r w:rsidR="00CB15DA" w:rsidRPr="00022065">
        <w:t>G</w:t>
      </w:r>
      <w:r w:rsidR="006A63AF" w:rsidRPr="00022065">
        <w:t xml:space="preserve">ebiedsaanwijzing, </w:t>
      </w:r>
      <w:r w:rsidR="00CB15DA" w:rsidRPr="00022065">
        <w:t>A</w:t>
      </w:r>
      <w:r w:rsidR="006A63AF" w:rsidRPr="00022065">
        <w:t>ctiviteit</w:t>
      </w:r>
      <w:r w:rsidR="004D277B" w:rsidRPr="00022065">
        <w:t xml:space="preserve">, </w:t>
      </w:r>
      <w:r w:rsidR="00CB15DA" w:rsidRPr="00022065">
        <w:t>O</w:t>
      </w:r>
      <w:r w:rsidR="004D277B" w:rsidRPr="00022065">
        <w:t xml:space="preserve">mgevingswaarde en </w:t>
      </w:r>
      <w:r w:rsidR="00CB15DA" w:rsidRPr="00022065">
        <w:t>O</w:t>
      </w:r>
      <w:r w:rsidR="004D277B" w:rsidRPr="00022065">
        <w:t xml:space="preserve">mgevingsnorm. </w:t>
      </w:r>
      <w:r w:rsidR="00BE59E9" w:rsidRPr="00022065">
        <w:t xml:space="preserve">Een </w:t>
      </w:r>
      <w:r w:rsidR="00A951FC" w:rsidRPr="00022065">
        <w:t>O</w:t>
      </w:r>
      <w:r w:rsidR="00BE59E9" w:rsidRPr="00022065">
        <w:t xml:space="preserve">mgevingsnorm of </w:t>
      </w:r>
      <w:r w:rsidR="00A951FC" w:rsidRPr="00022065">
        <w:t>O</w:t>
      </w:r>
      <w:r w:rsidR="00BE59E9" w:rsidRPr="00022065">
        <w:t>mgevingswaarde hebben altijd een Normwaarde, dit kan zijn een kwalitatieve of kwantitatieve waarde. Vervolgens hebben Normwaarde, Activiteit en Gebiedsaanwijzing nog een relatie met een Locatie</w:t>
      </w:r>
      <w:r w:rsidR="00E81C41">
        <w:t xml:space="preserve"> (een locatie is verder uitgewerkt in paragraaf</w:t>
      </w:r>
      <w:r w:rsidR="00E81C41" w:rsidRPr="00E81C41">
        <w:t xml:space="preserve"> 3.1.4</w:t>
      </w:r>
      <w:r w:rsidR="00E81C41">
        <w:t xml:space="preserve">. </w:t>
      </w:r>
      <w:r w:rsidR="008A2266" w:rsidRPr="00022065">
        <w:t>Aanvullend hierop heeft de artikelstructuur een Pons-object die alleen gebruikt kan worden bij het omgevingsplan</w:t>
      </w:r>
      <w:r w:rsidR="00E210E4" w:rsidRPr="00022065">
        <w:t>, dit is een losstaand objecttype dat een relatie heeft met een Locatie (zie</w:t>
      </w:r>
      <w:r w:rsidR="00F7457C">
        <w:t xml:space="preserve"> </w:t>
      </w:r>
      <w:r w:rsidR="00347799">
        <w:fldChar w:fldCharType="begin"/>
      </w:r>
      <w:r w:rsidR="00347799">
        <w:instrText xml:space="preserve"> REF _Ref90035925 \r \h </w:instrText>
      </w:r>
      <w:r w:rsidR="00347799">
        <w:fldChar w:fldCharType="separate"/>
      </w:r>
      <w:r w:rsidR="006934CA">
        <w:t>3.9</w:t>
      </w:r>
      <w:r w:rsidR="00347799">
        <w:fldChar w:fldCharType="end"/>
      </w:r>
      <w:r w:rsidR="00E210E4" w:rsidRPr="00022065">
        <w:t>).</w:t>
      </w:r>
    </w:p>
    <w:p w14:paraId="333F8802" w14:textId="64F4650D" w:rsidR="00B43C5B" w:rsidRDefault="00B43C5B" w:rsidP="00D7079F">
      <w:pPr>
        <w:pStyle w:val="Kop2"/>
      </w:pPr>
      <w:bookmarkStart w:id="27" w:name="_Ref124236869"/>
      <w:bookmarkStart w:id="28" w:name="_Toc158300645"/>
      <w:r>
        <w:t>Details IMOW</w:t>
      </w:r>
      <w:bookmarkEnd w:id="27"/>
      <w:bookmarkEnd w:id="28"/>
    </w:p>
    <w:p w14:paraId="0ED5A19B" w14:textId="53DC9B94" w:rsidR="001A489A" w:rsidRPr="001A489A" w:rsidRDefault="001A489A" w:rsidP="001A489A">
      <w:r>
        <w:t>Onderstaande diagrammen bevatten een nadere detaillering van objecten uit het IMOW</w:t>
      </w:r>
    </w:p>
    <w:p w14:paraId="6A0BF36E" w14:textId="7BA005DC" w:rsidR="00791D5A" w:rsidRDefault="005B1E85" w:rsidP="00B43C5B">
      <w:pPr>
        <w:pStyle w:val="Kop3"/>
      </w:pPr>
      <w:bookmarkStart w:id="29" w:name="_Ref124235733"/>
      <w:bookmarkStart w:id="30" w:name="_Toc158300646"/>
      <w:r>
        <w:lastRenderedPageBreak/>
        <w:t>OW-object</w:t>
      </w:r>
      <w:bookmarkEnd w:id="29"/>
      <w:bookmarkEnd w:id="30"/>
    </w:p>
    <w:p w14:paraId="609DE91D" w14:textId="6AF314E6" w:rsidR="005B1E85" w:rsidRDefault="005B1E85" w:rsidP="00791D5A">
      <w:r>
        <w:t>In de lopende tekst wordt gesproken over OW-object</w:t>
      </w:r>
      <w:r w:rsidR="004E76B5">
        <w:t>.</w:t>
      </w:r>
      <w:r w:rsidR="00E202EC">
        <w:t xml:space="preserve"> Instanties van de in dit diagram genoemde </w:t>
      </w:r>
      <w:proofErr w:type="spellStart"/>
      <w:r w:rsidR="00E202EC">
        <w:t>klasses</w:t>
      </w:r>
      <w:proofErr w:type="spellEnd"/>
      <w:r w:rsidR="00E202EC">
        <w:t xml:space="preserve"> (en </w:t>
      </w:r>
      <w:proofErr w:type="spellStart"/>
      <w:r w:rsidR="00E202EC">
        <w:t>subklasses</w:t>
      </w:r>
      <w:proofErr w:type="spellEnd"/>
      <w:r w:rsidR="00E202EC">
        <w:t>) kunnen voorkomen in het IMOW deel van een aanlevering.</w:t>
      </w:r>
    </w:p>
    <w:p w14:paraId="4ECB060C" w14:textId="77777777" w:rsidR="0013696E" w:rsidRDefault="0041370C" w:rsidP="0013696E">
      <w:pPr>
        <w:keepNext/>
      </w:pPr>
      <w:r w:rsidRPr="0041370C">
        <w:rPr>
          <w:noProof/>
        </w:rPr>
        <w:drawing>
          <wp:inline distT="0" distB="0" distL="0" distR="0" wp14:anchorId="6BC0BED3" wp14:editId="4A705EDE">
            <wp:extent cx="5092018" cy="268000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092018" cy="2680009"/>
                    </a:xfrm>
                    <a:prstGeom prst="rect">
                      <a:avLst/>
                    </a:prstGeom>
                  </pic:spPr>
                </pic:pic>
              </a:graphicData>
            </a:graphic>
          </wp:inline>
        </w:drawing>
      </w:r>
    </w:p>
    <w:p w14:paraId="1F6C62E0" w14:textId="3449E82C" w:rsidR="0041370C" w:rsidRDefault="00AA6762" w:rsidP="0013696E">
      <w:pPr>
        <w:pStyle w:val="Figuurbijschrift"/>
      </w:pPr>
      <w:r w:rsidRPr="00AA6762">
        <w:t xml:space="preserve">UML-diagram </w:t>
      </w:r>
      <w:r w:rsidR="0013696E">
        <w:t>OW-objecten</w:t>
      </w:r>
    </w:p>
    <w:p w14:paraId="4033D499" w14:textId="77777777" w:rsidR="00774ABF" w:rsidRDefault="00774ABF" w:rsidP="00774ABF"/>
    <w:p w14:paraId="5203A135"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1" w:name="_Ref36460877"/>
      <w:bookmarkStart w:id="32" w:name="Techn_aanlever_status"/>
      <w:r w:rsidRPr="00774ABF">
        <w:rPr>
          <w:rFonts w:eastAsiaTheme="majorEastAsia" w:cstheme="majorBidi"/>
          <w:b/>
          <w:color w:val="003359"/>
          <w:szCs w:val="24"/>
        </w:rPr>
        <w:t>Status</w:t>
      </w:r>
      <w:bookmarkEnd w:id="31"/>
    </w:p>
    <w:p w14:paraId="704C6251" w14:textId="77777777" w:rsidR="00774ABF" w:rsidRPr="00774ABF" w:rsidRDefault="00774ABF" w:rsidP="00774ABF">
      <w:bookmarkStart w:id="33" w:name="_Hlk157175123"/>
      <w:bookmarkEnd w:id="32"/>
      <w:r w:rsidRPr="00774ABF">
        <w:t>De status van een OW-object kan actief of beëindigd zijn</w:t>
      </w:r>
      <w:bookmarkEnd w:id="33"/>
      <w:r w:rsidRPr="00774ABF">
        <w:t>. In de uitwisseling wordt deze status als volgt meegegeven:</w:t>
      </w:r>
    </w:p>
    <w:p w14:paraId="3D64A521" w14:textId="77777777" w:rsidR="00774ABF" w:rsidRPr="00774ABF" w:rsidRDefault="00774ABF" w:rsidP="00774ABF">
      <w:pPr>
        <w:numPr>
          <w:ilvl w:val="0"/>
          <w:numId w:val="49"/>
        </w:numPr>
        <w:contextualSpacing/>
      </w:pPr>
      <w:r w:rsidRPr="00774ABF">
        <w:t>Als het veld ‘status’  geen waarde heeft is het OW-object actief.</w:t>
      </w:r>
    </w:p>
    <w:p w14:paraId="591FA573" w14:textId="77777777" w:rsidR="00774ABF" w:rsidRPr="00774ABF" w:rsidRDefault="00774ABF" w:rsidP="00774ABF">
      <w:pPr>
        <w:numPr>
          <w:ilvl w:val="0"/>
          <w:numId w:val="49"/>
        </w:numPr>
        <w:contextualSpacing/>
      </w:pPr>
      <w:r w:rsidRPr="00774ABF">
        <w:t>Als het veld status de waarde ‘B’ is het OW-object beëindigd. Het zal het OW-object alleen nog tonen worden als iemand een tijdreis-vraag stelt.</w:t>
      </w:r>
    </w:p>
    <w:p w14:paraId="2E1B0B0A"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4" w:name="_Ref36460902"/>
      <w:bookmarkStart w:id="35" w:name="Techn_aanlever_procedurestatus"/>
      <w:r w:rsidRPr="00774ABF">
        <w:rPr>
          <w:rFonts w:eastAsiaTheme="majorEastAsia" w:cstheme="majorBidi"/>
          <w:b/>
          <w:color w:val="003359"/>
          <w:szCs w:val="24"/>
        </w:rPr>
        <w:t>Procedurestatus</w:t>
      </w:r>
      <w:bookmarkStart w:id="36" w:name="_Ref147442293"/>
      <w:bookmarkEnd w:id="34"/>
      <w:bookmarkEnd w:id="35"/>
      <w:r w:rsidRPr="00774ABF">
        <w:rPr>
          <w:rFonts w:eastAsiaTheme="majorEastAsia" w:cstheme="majorBidi"/>
          <w:b/>
          <w:color w:val="003359"/>
          <w:szCs w:val="24"/>
        </w:rPr>
        <w:t xml:space="preserve"> en ontwerpbesluiten</w:t>
      </w:r>
    </w:p>
    <w:p w14:paraId="5E834570" w14:textId="77777777" w:rsidR="00774ABF" w:rsidRPr="00774ABF" w:rsidRDefault="00774ABF" w:rsidP="00774ABF">
      <w:r w:rsidRPr="00774ABF">
        <w:t>In de STOP standaard kunnen ontwerpregelingen gemaakt worden met een ontwerpbesluit. Zo’n besluit wijzigt de tekst en de OW-object behorend bij een bestaande regelingversie. Alle OW-objecten die gewijzigd worden in het in ontwerpbesluit krijgen als procedurestatus de waarde ‘ontwerp’ waaruit je kan concluderen dat het object niet bij vastgestelde regelgeving hoort.  Als het veld procedurestatus geen waarde heeft dan wordt het OW-object beschouwd als behorend bij vastgestelde regelgeving.</w:t>
      </w:r>
    </w:p>
    <w:bookmarkEnd w:id="36"/>
    <w:p w14:paraId="6D0BCC7A" w14:textId="77777777" w:rsidR="00774ABF" w:rsidRPr="00774ABF" w:rsidRDefault="00774ABF" w:rsidP="00774ABF"/>
    <w:p w14:paraId="78B048A5" w14:textId="77777777" w:rsidR="00774ABF" w:rsidRPr="00774ABF" w:rsidRDefault="00774ABF" w:rsidP="00774ABF">
      <w:r w:rsidRPr="00774ABF">
        <w:t>Voor een STOP ontwerpbesluit gelden de volgende regels:</w:t>
      </w:r>
    </w:p>
    <w:p w14:paraId="1DDFEA8A" w14:textId="77777777" w:rsidR="00774ABF" w:rsidRPr="00774ABF" w:rsidRDefault="00774ABF" w:rsidP="00774ABF">
      <w:pPr>
        <w:numPr>
          <w:ilvl w:val="0"/>
          <w:numId w:val="61"/>
        </w:numPr>
        <w:contextualSpacing/>
      </w:pPr>
      <w:r w:rsidRPr="00774ABF">
        <w:t>Het soortprocedure (c.q. proceduretype) is ontwerp (i.p.v. definitief).</w:t>
      </w:r>
    </w:p>
    <w:p w14:paraId="323568B4" w14:textId="77777777" w:rsidR="00774ABF" w:rsidRPr="00774ABF" w:rsidRDefault="00774ABF" w:rsidP="00774ABF">
      <w:pPr>
        <w:numPr>
          <w:ilvl w:val="0"/>
          <w:numId w:val="61"/>
        </w:numPr>
        <w:contextualSpacing/>
      </w:pPr>
      <w:r w:rsidRPr="00774ABF">
        <w:t>Er mogen minder procedurestappen gebruikt worden in vergelijking met definitieve regelgeving.</w:t>
      </w:r>
    </w:p>
    <w:p w14:paraId="45FEA08D" w14:textId="77777777" w:rsidR="00774ABF" w:rsidRPr="00774ABF" w:rsidRDefault="00774ABF" w:rsidP="00774ABF">
      <w:pPr>
        <w:numPr>
          <w:ilvl w:val="0"/>
          <w:numId w:val="61"/>
        </w:numPr>
        <w:contextualSpacing/>
      </w:pPr>
      <w:r w:rsidRPr="00774ABF">
        <w:t xml:space="preserve">De </w:t>
      </w:r>
      <w:proofErr w:type="spellStart"/>
      <w:r w:rsidRPr="00774ABF">
        <w:t>ConsolidatieInformatie</w:t>
      </w:r>
      <w:proofErr w:type="spellEnd"/>
      <w:r w:rsidRPr="00774ABF">
        <w:t xml:space="preserve"> mag geen tijdstempels bevatten.</w:t>
      </w:r>
    </w:p>
    <w:p w14:paraId="54620EEC" w14:textId="77777777" w:rsidR="00774ABF" w:rsidRPr="00774ABF" w:rsidRDefault="00774ABF" w:rsidP="00774ABF"/>
    <w:p w14:paraId="50E35B6F" w14:textId="77777777" w:rsidR="00774ABF" w:rsidRPr="00774ABF" w:rsidRDefault="00774ABF" w:rsidP="00774ABF"/>
    <w:p w14:paraId="3D379A26" w14:textId="77777777" w:rsidR="00774ABF" w:rsidRPr="00774ABF" w:rsidRDefault="00774ABF" w:rsidP="00774ABF">
      <w:r w:rsidRPr="00774ABF">
        <w:t>Voor ontwerp-OW-objecten gelden ook andere regels:</w:t>
      </w:r>
    </w:p>
    <w:p w14:paraId="19218211" w14:textId="77777777" w:rsidR="00774ABF" w:rsidRPr="00774ABF" w:rsidRDefault="00774ABF" w:rsidP="00774ABF"/>
    <w:p w14:paraId="35878CFC" w14:textId="77777777" w:rsidR="00774ABF" w:rsidRPr="00774ABF" w:rsidRDefault="00774ABF" w:rsidP="00774ABF">
      <w:r w:rsidRPr="00774ABF">
        <w:rPr>
          <w:b/>
          <w:bCs/>
        </w:rPr>
        <w:lastRenderedPageBreak/>
        <w:t xml:space="preserve">Regel: </w:t>
      </w:r>
      <w:r w:rsidRPr="00774ABF">
        <w:t xml:space="preserve">OW-objecten met de procedurestatus ‘ontwerp’ kunnen niet gemuteerd worden. </w:t>
      </w:r>
    </w:p>
    <w:p w14:paraId="2C386BFA" w14:textId="77777777" w:rsidR="00774ABF" w:rsidRPr="00774ABF" w:rsidRDefault="00774ABF" w:rsidP="00774ABF"/>
    <w:p w14:paraId="0B9313CA" w14:textId="77777777" w:rsidR="00774ABF" w:rsidRPr="00774ABF" w:rsidRDefault="00774ABF" w:rsidP="00774ABF">
      <w:r w:rsidRPr="00774ABF">
        <w:t>Deze ontwerp-OW-objecten worden gezien als een nieuwe versie van een OW-object die niet hoort bij vastgestelde regelgeving. Dit is ook omdat ontwerpbesluiten niet gemuteerd kunnen worden, maar een losstaande status hebben t.o.v. vastgestelde regelgeving. Ontwerp-OW-objecten komen voor bij een initieel ontwerpbesluit en bij een wijzigingsontwerpbesluit.</w:t>
      </w:r>
    </w:p>
    <w:p w14:paraId="246AE82D" w14:textId="77777777" w:rsidR="00774ABF" w:rsidRPr="00774ABF" w:rsidRDefault="00774ABF" w:rsidP="00774ABF"/>
    <w:p w14:paraId="3459DE3D" w14:textId="77777777" w:rsidR="00774ABF" w:rsidRPr="00774ABF" w:rsidRDefault="00774ABF" w:rsidP="00774ABF">
      <w:r w:rsidRPr="00774ABF">
        <w:t xml:space="preserve">Bij een initieel ontwerpbesluit zijn alle OW-objecten on ontwerp. Een ontwerpwijzigingsbesluit beschrijft een ontwerp ten opzicht van een actuele regeling. Alleen de OW-objecten die wijzigen ten opzicht van de actuele levering worden aangeleverd. </w:t>
      </w:r>
    </w:p>
    <w:p w14:paraId="76AFA678" w14:textId="77777777" w:rsidR="00774ABF" w:rsidRPr="00774ABF" w:rsidRDefault="00774ABF" w:rsidP="00774ABF"/>
    <w:p w14:paraId="4B924167" w14:textId="77777777" w:rsidR="00774ABF" w:rsidRPr="00774ABF" w:rsidRDefault="00774ABF" w:rsidP="00774ABF">
      <w:r w:rsidRPr="00774ABF">
        <w:rPr>
          <w:b/>
          <w:bCs/>
        </w:rPr>
        <w:t>Regel</w:t>
      </w:r>
      <w:r w:rsidRPr="00774ABF">
        <w:t>: Iedere OW-object behorend OW-aanlevering bij een ontwerpbesluit moet de procedurestatus ontwerp hebben.</w:t>
      </w:r>
    </w:p>
    <w:p w14:paraId="44E3F757" w14:textId="77777777" w:rsidR="00774ABF" w:rsidRPr="00774ABF" w:rsidRDefault="00774ABF" w:rsidP="00774ABF"/>
    <w:p w14:paraId="7894A629" w14:textId="77777777" w:rsidR="00774ABF" w:rsidRPr="00774ABF" w:rsidRDefault="00774ABF" w:rsidP="00774ABF">
      <w:r w:rsidRPr="00774ABF">
        <w:t>Ontwerp-activiteiten zullen niet verschijnen in de registratie van toepasbare regels, dus er kunnen geen vragenbomen op ontwerp-activiteiten gemaakt worden.</w:t>
      </w:r>
    </w:p>
    <w:p w14:paraId="79B75FC3" w14:textId="77777777" w:rsidR="00774ABF" w:rsidRPr="00774ABF" w:rsidRDefault="00774ABF" w:rsidP="00774ABF"/>
    <w:p w14:paraId="0AE1B933" w14:textId="77777777" w:rsidR="00774ABF" w:rsidRPr="00774ABF" w:rsidRDefault="00774ABF" w:rsidP="00774ABF">
      <w:r w:rsidRPr="00774ABF">
        <w:t xml:space="preserve">Net zoals bij een ‘regulier’ wijzigingsbesluit worden bij een ontwerpwijzigingsbesluit alleen annotaties die wijzigen ten opzichte van de vastgestelde regelgeving aangeleverd. Het is bij een ontwerpwijzigingsbesluit wel mogelijk om te verwijzen naar annotaties uit de vastgestelde regelgeving. </w:t>
      </w:r>
    </w:p>
    <w:p w14:paraId="108A88A9" w14:textId="77777777" w:rsidR="00774ABF" w:rsidRPr="00774ABF" w:rsidRDefault="00774ABF" w:rsidP="00774ABF"/>
    <w:p w14:paraId="2DA9788A" w14:textId="77777777" w:rsidR="00774ABF" w:rsidRPr="00774ABF" w:rsidRDefault="00774ABF" w:rsidP="00774ABF">
      <w:pPr>
        <w:ind w:left="708"/>
      </w:pPr>
      <w:r w:rsidRPr="00774ABF">
        <w:t>Voorbeeld: Artikel 1: Het is verboden om te zwemmen in het centrumgebied.</w:t>
      </w:r>
    </w:p>
    <w:p w14:paraId="59820200" w14:textId="77777777" w:rsidR="00774ABF" w:rsidRPr="00774ABF" w:rsidRDefault="00774ABF" w:rsidP="00774ABF">
      <w:pPr>
        <w:ind w:left="708"/>
      </w:pPr>
      <w:r w:rsidRPr="00774ABF">
        <w:t xml:space="preserve">Gaat gewijzigd worden op de volgende manier: </w:t>
      </w:r>
    </w:p>
    <w:p w14:paraId="6B9398DB" w14:textId="77777777" w:rsidR="00774ABF" w:rsidRPr="00774ABF" w:rsidRDefault="00774ABF" w:rsidP="00774ABF">
      <w:pPr>
        <w:ind w:left="708"/>
      </w:pPr>
      <w:r w:rsidRPr="00774ABF">
        <w:t>Artikel 1: Het is verboden om te zwemmen in het centrumgebied en in het stiltegebied.</w:t>
      </w:r>
    </w:p>
    <w:p w14:paraId="185C081D" w14:textId="77777777" w:rsidR="00774ABF" w:rsidRPr="00774ABF" w:rsidRDefault="00774ABF" w:rsidP="00774ABF">
      <w:pPr>
        <w:ind w:left="708"/>
      </w:pPr>
    </w:p>
    <w:p w14:paraId="1DB0126F" w14:textId="77777777" w:rsidR="00774ABF" w:rsidRPr="00774ABF" w:rsidRDefault="00774ABF" w:rsidP="00774ABF">
      <w:pPr>
        <w:ind w:left="708"/>
      </w:pPr>
      <w:r w:rsidRPr="00774ABF">
        <w:t>In dit geval hoeft het Regeltekst-object niet te worden aangeleverd, deze bestaat immers al.</w:t>
      </w:r>
    </w:p>
    <w:p w14:paraId="06BFF442" w14:textId="77777777" w:rsidR="00774ABF" w:rsidRPr="00774ABF" w:rsidRDefault="00774ABF" w:rsidP="00774ABF">
      <w:pPr>
        <w:ind w:left="708"/>
      </w:pPr>
      <w:r w:rsidRPr="00774ABF">
        <w:t>Er is wel noodzaak voor een ontwerpversie van de juridische regel, aangezien de locatie waar deze regel over gaat wordt uitgebreid. Er is ook noodzaak voor een nieuwe OW-locatie in ontwerp, aangezien er een stiltegebied-GIO wordt toegevoegd in dit ontwerpwijzigingsbesluit.</w:t>
      </w:r>
    </w:p>
    <w:p w14:paraId="0D0A49D8" w14:textId="77777777" w:rsidR="00774ABF" w:rsidRPr="00774ABF" w:rsidRDefault="00774ABF" w:rsidP="00774ABF">
      <w:pPr>
        <w:ind w:left="708"/>
      </w:pPr>
    </w:p>
    <w:p w14:paraId="5EBF89FB" w14:textId="77777777" w:rsidR="00774ABF" w:rsidRPr="00774ABF" w:rsidRDefault="00774ABF" w:rsidP="00774ABF">
      <w:pPr>
        <w:ind w:left="708"/>
      </w:pPr>
      <w:r w:rsidRPr="00774ABF">
        <w:t>Voorbeeld: Artikel 1: Het is verboden om te zwemmen in het centrumgebied en in het stiltegebied.</w:t>
      </w:r>
    </w:p>
    <w:p w14:paraId="751D49F5" w14:textId="77777777" w:rsidR="00774ABF" w:rsidRPr="00774ABF" w:rsidRDefault="00774ABF" w:rsidP="00774ABF">
      <w:pPr>
        <w:ind w:left="708"/>
      </w:pPr>
      <w:r w:rsidRPr="00774ABF">
        <w:t>Gaat gewijzigd worden op de volgende manier:</w:t>
      </w:r>
    </w:p>
    <w:p w14:paraId="7FAB2BCB" w14:textId="77777777" w:rsidR="00774ABF" w:rsidRPr="00774ABF" w:rsidRDefault="00774ABF" w:rsidP="00774ABF">
      <w:pPr>
        <w:ind w:left="708"/>
      </w:pPr>
      <w:r w:rsidRPr="00774ABF">
        <w:t>Artikel 1: Het is verboden om te zwemmen in het centrumgebied en in het stiltegebied.</w:t>
      </w:r>
    </w:p>
    <w:p w14:paraId="64BC0B3F" w14:textId="77777777" w:rsidR="00774ABF" w:rsidRPr="00774ABF" w:rsidRDefault="00774ABF" w:rsidP="00774ABF">
      <w:pPr>
        <w:ind w:left="708"/>
      </w:pPr>
      <w:r w:rsidRPr="00774ABF">
        <w:t>Artikel 2: Er geldt een meldingsplicht omtrent het zwemmen in het stiltegebied.</w:t>
      </w:r>
    </w:p>
    <w:p w14:paraId="1D085D82" w14:textId="77777777" w:rsidR="00774ABF" w:rsidRPr="00774ABF" w:rsidRDefault="00774ABF" w:rsidP="00774ABF">
      <w:pPr>
        <w:ind w:left="708"/>
      </w:pPr>
    </w:p>
    <w:p w14:paraId="64F81419" w14:textId="77777777" w:rsidR="00774ABF" w:rsidRPr="00774ABF" w:rsidRDefault="00774ABF" w:rsidP="00774ABF">
      <w:pPr>
        <w:ind w:left="708"/>
      </w:pPr>
      <w:r w:rsidRPr="00774ABF">
        <w:t>Voor Artikel 1 wordt de juridische regel die verwijst naar het stiltegebied in ontwerp gewijzigd t.o.v. de vastgestelde versie van de juridische regel. Voor Artikel 2 wordt wel een ontwerp-Regeltekst-object aangeleverd inclusief bijbehorende ontwerp-OW-annotaties. De OW-Locatie stiltegebied en de OW-activiteit zwemmen hoeven niet te worden aangeleverd aangezien deze al bestonden in vastgestelde regelgeving.</w:t>
      </w:r>
    </w:p>
    <w:p w14:paraId="1C27F50D" w14:textId="77777777" w:rsidR="00774ABF" w:rsidRPr="00774ABF" w:rsidRDefault="00774ABF" w:rsidP="00774ABF"/>
    <w:p w14:paraId="43F0B1C3" w14:textId="77777777" w:rsidR="00774ABF" w:rsidRPr="00774ABF" w:rsidRDefault="00774ABF" w:rsidP="00774ABF">
      <w:r w:rsidRPr="00774ABF">
        <w:rPr>
          <w:b/>
          <w:bCs/>
        </w:rPr>
        <w:t>Regel</w:t>
      </w:r>
      <w:r w:rsidRPr="00774ABF">
        <w:t xml:space="preserve">: Alleen OW-objecten die de procedurestatus ‘ontwerp’ hebben mogen verwijzen naar OW-objecten met de procedurestatus ‘ontwerp’. </w:t>
      </w:r>
    </w:p>
    <w:p w14:paraId="03E06EF8" w14:textId="77777777" w:rsidR="00774ABF" w:rsidRPr="00774ABF" w:rsidRDefault="00774ABF" w:rsidP="00774ABF"/>
    <w:p w14:paraId="540DCD80" w14:textId="77777777" w:rsidR="00774ABF" w:rsidRPr="00774ABF" w:rsidRDefault="00774ABF" w:rsidP="00774ABF">
      <w:r w:rsidRPr="00774ABF">
        <w:rPr>
          <w:b/>
          <w:bCs/>
        </w:rPr>
        <w:t xml:space="preserve">Regel: </w:t>
      </w:r>
      <w:r w:rsidRPr="00774ABF">
        <w:t xml:space="preserve">Een ontwerpregeling is altijd gebaseerd op een bestaande versie van een regeling. Verwijzingen vanuit OW-objecten met de procedurestap ‘ontwerp’ verwijzen altijd naar de </w:t>
      </w:r>
      <w:r w:rsidRPr="00774ABF">
        <w:lastRenderedPageBreak/>
        <w:t>versie van het OW-object zoals bekend in de regelingversie waarop de ontwerpregeling gebaseerd is.</w:t>
      </w:r>
    </w:p>
    <w:p w14:paraId="30918430" w14:textId="77777777" w:rsidR="00774ABF" w:rsidRPr="00774ABF" w:rsidRDefault="00774ABF" w:rsidP="00774ABF"/>
    <w:p w14:paraId="5988F35D" w14:textId="77777777" w:rsidR="00774ABF" w:rsidRPr="00774ABF" w:rsidRDefault="00774ABF" w:rsidP="00774ABF">
      <w:r w:rsidRPr="00774ABF">
        <w:t>Bij het aanleveren van Ontwerp-OW-objecten is het aan te bevelen dat de identificaties identiek blijven aan de OW-objecten die horen bij vastgestelde regelingen. De voorziening zorgt ervoor dat er geen validatieconflicten zijn, omdat ontwerp-objecten in aparte tabellen opgeslagen worden.</w:t>
      </w:r>
    </w:p>
    <w:p w14:paraId="1D29B370" w14:textId="77777777" w:rsidR="00774ABF" w:rsidRPr="00774ABF" w:rsidRDefault="00774ABF" w:rsidP="00774ABF"/>
    <w:p w14:paraId="53BEF2D1" w14:textId="0D7C4FB6" w:rsidR="00791D5A" w:rsidRDefault="00791D5A" w:rsidP="00791D5A">
      <w:pPr>
        <w:pStyle w:val="Kop3"/>
      </w:pPr>
      <w:bookmarkStart w:id="37" w:name="_Ref113026518"/>
      <w:bookmarkStart w:id="38" w:name="_Toc158300647"/>
      <w:r>
        <w:t>OP</w:t>
      </w:r>
      <w:r w:rsidR="005B1E85">
        <w:t>-</w:t>
      </w:r>
      <w:r>
        <w:t>object</w:t>
      </w:r>
      <w:bookmarkEnd w:id="37"/>
      <w:bookmarkEnd w:id="38"/>
    </w:p>
    <w:p w14:paraId="750AB009" w14:textId="24BDB321" w:rsidR="00E202EC" w:rsidRPr="00E202EC" w:rsidRDefault="00E202EC" w:rsidP="00E202EC">
      <w:r>
        <w:t>OP-objecten zijn OW-objecten die een rech</w:t>
      </w:r>
      <w:r w:rsidR="00134183">
        <w:t>t</w:t>
      </w:r>
      <w:r>
        <w:t xml:space="preserve">streekse verwijzing bevatten naar een geïdentificeerd onderdeel van </w:t>
      </w:r>
      <w:r w:rsidR="00A564BD">
        <w:t>het tekstdeel van de Regeling waar dit OW-object bij hoort</w:t>
      </w:r>
      <w:r>
        <w:t xml:space="preserve">. </w:t>
      </w:r>
    </w:p>
    <w:p w14:paraId="03841D22" w14:textId="77777777" w:rsidR="0013696E" w:rsidRDefault="006E4886" w:rsidP="0013696E">
      <w:pPr>
        <w:keepNext/>
        <w:jc w:val="center"/>
      </w:pPr>
      <w:r w:rsidRPr="006E4886">
        <w:rPr>
          <w:noProof/>
        </w:rPr>
        <w:drawing>
          <wp:inline distT="0" distB="0" distL="0" distR="0" wp14:anchorId="460FAE9F" wp14:editId="76C56338">
            <wp:extent cx="4286732" cy="2418156"/>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4286732" cy="2418156"/>
                    </a:xfrm>
                    <a:prstGeom prst="rect">
                      <a:avLst/>
                    </a:prstGeom>
                  </pic:spPr>
                </pic:pic>
              </a:graphicData>
            </a:graphic>
          </wp:inline>
        </w:drawing>
      </w:r>
    </w:p>
    <w:p w14:paraId="78CB53CC" w14:textId="60702987" w:rsidR="00791D5A" w:rsidRDefault="00AA6762" w:rsidP="0013696E">
      <w:pPr>
        <w:pStyle w:val="Figuurbijschrift"/>
      </w:pPr>
      <w:r w:rsidRPr="00AA6762">
        <w:t xml:space="preserve">UML-diagram </w:t>
      </w:r>
      <w:r w:rsidR="0013696E">
        <w:t>OP-objecten</w:t>
      </w:r>
    </w:p>
    <w:p w14:paraId="5BF280BF" w14:textId="6B7FE694" w:rsidR="00774ABF" w:rsidRDefault="00774ABF" w:rsidP="00774ABF">
      <w:r>
        <w:t xml:space="preserve">OP-objecten zij de koppeling tussen het IMOW en de tekstelementen in de STOP standaard. Voor documenten met de regelstructuur gebeurt dit via het object Regeltekst. Voor vrijetekst via Divisie en Divisietekst.  De OP-objecten bevatten attribuut </w:t>
      </w:r>
      <w:proofErr w:type="spellStart"/>
      <w:r>
        <w:t>wId</w:t>
      </w:r>
      <w:proofErr w:type="spellEnd"/>
      <w:r>
        <w:t xml:space="preserve"> dat verwijst naar het ID van het artikel of lid uit IMOP. Daarnaast hebben deze objecten NEN3610 identificatie zoals gebruikt in het IMOW.</w:t>
      </w:r>
    </w:p>
    <w:p w14:paraId="0142061E" w14:textId="77777777" w:rsidR="00774ABF" w:rsidRDefault="00774ABF" w:rsidP="00774ABF"/>
    <w:p w14:paraId="5CF1617F" w14:textId="77777777" w:rsidR="00774ABF" w:rsidRDefault="00774ABF" w:rsidP="00774ABF">
      <w:r w:rsidRPr="00774ABF">
        <w:rPr>
          <w:b/>
          <w:bCs/>
        </w:rPr>
        <w:t>Regel</w:t>
      </w:r>
      <w:r>
        <w:t xml:space="preserve">: Voor ieder Artikel (zonder leden) of Lid moet er een gekoppeld OW-object zijn.  </w:t>
      </w:r>
    </w:p>
    <w:p w14:paraId="3336329C" w14:textId="77777777" w:rsidR="00774ABF" w:rsidRDefault="00774ABF" w:rsidP="00774ABF"/>
    <w:p w14:paraId="41405813" w14:textId="77777777" w:rsidR="00774ABF" w:rsidRDefault="00774ABF" w:rsidP="00774ABF">
      <w:r>
        <w:t xml:space="preserve">Een Regeltekst verwijst altijd naar minstens één Juridische Regel. Juridische Regel is een abstract objecttype dat drie subtypen heeft, namelijk: </w:t>
      </w:r>
      <w:proofErr w:type="spellStart"/>
      <w:r>
        <w:t>RegelVoorIedereen</w:t>
      </w:r>
      <w:proofErr w:type="spellEnd"/>
      <w:r>
        <w:t>, Instructieregel en Omgevingswaarderegel.</w:t>
      </w:r>
    </w:p>
    <w:p w14:paraId="5C7F9CBA" w14:textId="77777777" w:rsidR="00774ABF" w:rsidRDefault="00774ABF" w:rsidP="00774ABF"/>
    <w:p w14:paraId="26AC84E2" w14:textId="77777777" w:rsidR="00774ABF" w:rsidRDefault="00774ABF" w:rsidP="00774ABF">
      <w:r>
        <w:t>De Juridische regels hebben een identificatie. Tevens hebben ze een relatie genaamd: ‘</w:t>
      </w:r>
      <w:proofErr w:type="spellStart"/>
      <w:r>
        <w:t>artikelOfLid</w:t>
      </w:r>
      <w:proofErr w:type="spellEnd"/>
      <w:r>
        <w:t xml:space="preserve">’, welke verwijst naar de OW-Regeltekst object. </w:t>
      </w:r>
    </w:p>
    <w:p w14:paraId="43728880" w14:textId="77777777" w:rsidR="00774ABF" w:rsidRDefault="00774ABF" w:rsidP="00774ABF"/>
    <w:p w14:paraId="0CAC52E1" w14:textId="1BEB6B65" w:rsidR="00774ABF" w:rsidRDefault="00774ABF" w:rsidP="00774ABF">
      <w:r>
        <w:t>OW-objecten hebben ook onderlinge relaties. Zo heeft een Juridische regel een relatie naar o.a. een Activiteit, Omgevingsnorm, Gebiedsaanwijzing en andere objecten.</w:t>
      </w:r>
    </w:p>
    <w:p w14:paraId="178A0153" w14:textId="77777777" w:rsidR="005B1E85" w:rsidRPr="00791D5A" w:rsidRDefault="005B1E85" w:rsidP="006E4886">
      <w:pPr>
        <w:jc w:val="center"/>
      </w:pPr>
    </w:p>
    <w:p w14:paraId="110333AD" w14:textId="20D0B817" w:rsidR="000A5C6B" w:rsidRDefault="000A5C6B" w:rsidP="0069374F">
      <w:pPr>
        <w:pStyle w:val="Kop3"/>
      </w:pPr>
      <w:bookmarkStart w:id="39" w:name="_Toc158300648"/>
      <w:bookmarkStart w:id="40" w:name="_Ref113026420"/>
      <w:r>
        <w:lastRenderedPageBreak/>
        <w:t>Activiteit</w:t>
      </w:r>
      <w:bookmarkEnd w:id="39"/>
    </w:p>
    <w:p w14:paraId="39478B9E" w14:textId="77777777" w:rsidR="00D43A95" w:rsidRDefault="00AF4A82" w:rsidP="00C80A71">
      <w:pPr>
        <w:keepNext/>
      </w:pPr>
      <w:r>
        <w:rPr>
          <w:noProof/>
        </w:rPr>
        <w:drawing>
          <wp:inline distT="0" distB="0" distL="0" distR="0" wp14:anchorId="50A6E495" wp14:editId="577CBC50">
            <wp:extent cx="3733800" cy="1695450"/>
            <wp:effectExtent l="0" t="0" r="0" b="0"/>
            <wp:docPr id="16314354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5455" name="Graphic 1631435455"/>
                    <pic:cNvPicPr/>
                  </pic:nvPicPr>
                  <pic:blipFill>
                    <a:blip r:embed="rId25">
                      <a:extLst>
                        <a:ext uri="{96DAC541-7B7A-43D3-8B79-37D633B846F1}">
                          <asvg:svgBlip xmlns:asvg="http://schemas.microsoft.com/office/drawing/2016/SVG/main" r:embed="rId26"/>
                        </a:ext>
                      </a:extLst>
                    </a:blip>
                    <a:stretch>
                      <a:fillRect/>
                    </a:stretch>
                  </pic:blipFill>
                  <pic:spPr>
                    <a:xfrm>
                      <a:off x="0" y="0"/>
                      <a:ext cx="3733800" cy="1695450"/>
                    </a:xfrm>
                    <a:prstGeom prst="rect">
                      <a:avLst/>
                    </a:prstGeom>
                  </pic:spPr>
                </pic:pic>
              </a:graphicData>
            </a:graphic>
          </wp:inline>
        </w:drawing>
      </w:r>
    </w:p>
    <w:p w14:paraId="205A6054" w14:textId="6023C32C" w:rsidR="009C454B" w:rsidRPr="000A5C6B" w:rsidRDefault="00D43A95" w:rsidP="00C80A71">
      <w:pPr>
        <w:pStyle w:val="Figuurbijschrift"/>
      </w:pPr>
      <w:r>
        <w:t>UML-diagram Activiteit</w:t>
      </w:r>
    </w:p>
    <w:p w14:paraId="68FA3E75" w14:textId="4E46E670" w:rsidR="0069374F" w:rsidRDefault="00476AC8" w:rsidP="0069374F">
      <w:pPr>
        <w:pStyle w:val="Kop3"/>
      </w:pPr>
      <w:bookmarkStart w:id="41" w:name="_Toc158300649"/>
      <w:r>
        <w:t>Locatie</w:t>
      </w:r>
      <w:bookmarkEnd w:id="40"/>
      <w:bookmarkEnd w:id="41"/>
    </w:p>
    <w:p w14:paraId="0FC5469F" w14:textId="0FA0177F" w:rsidR="0069374F" w:rsidRDefault="0069374F" w:rsidP="006876D1">
      <w:r>
        <w:t>Locatie</w:t>
      </w:r>
      <w:r w:rsidR="00F7457C">
        <w:t xml:space="preserve"> </w:t>
      </w:r>
      <w:r>
        <w:t xml:space="preserve">modelleert de locatie die aan OW-objecten wordt toegekend. </w:t>
      </w:r>
      <w:r w:rsidR="00A779BC">
        <w:t>Een locatie kan de vorm hebben van een</w:t>
      </w:r>
      <w:r>
        <w:t xml:space="preserve"> punt, lijn, gebied </w:t>
      </w:r>
      <w:r w:rsidR="00A779BC">
        <w:t>of</w:t>
      </w:r>
      <w:r>
        <w:t xml:space="preserve"> samengestelde groepen daarvan. Met een verwijzing naar Geometrie worden de coördinaten opgenomen.</w:t>
      </w:r>
      <w:r w:rsidR="00DE4C00">
        <w:t xml:space="preserve"> De Geometrie objecten worden uitgewisseld in een apart geometrie-bestand.</w:t>
      </w:r>
    </w:p>
    <w:p w14:paraId="65E3DB54" w14:textId="77777777" w:rsidR="00632DC7" w:rsidRDefault="00632DC7" w:rsidP="006876D1"/>
    <w:p w14:paraId="09303FB4" w14:textId="77777777" w:rsidR="00632DC7" w:rsidRDefault="00632DC7" w:rsidP="006876D1">
      <w:r>
        <w:t xml:space="preserve">Punt, Lijn en Gebied  </w:t>
      </w:r>
      <w:r w:rsidRPr="00632DC7">
        <w:t>verwijzen naar de ID van de geometrie in de meegeleverde GIO</w:t>
      </w:r>
    </w:p>
    <w:p w14:paraId="75398DCF" w14:textId="3C023868" w:rsidR="00632DC7" w:rsidRPr="0069374F" w:rsidRDefault="00632DC7" w:rsidP="006876D1">
      <w:r w:rsidRPr="00632DC7">
        <w:t xml:space="preserve">Ambtsgebied </w:t>
      </w:r>
      <w:r>
        <w:t xml:space="preserve">bevat </w:t>
      </w:r>
      <w:r w:rsidRPr="00632DC7">
        <w:t xml:space="preserve">een verwijzing naar de </w:t>
      </w:r>
      <w:proofErr w:type="spellStart"/>
      <w:r w:rsidRPr="00632DC7">
        <w:t>bestuurlijkeGrenzen</w:t>
      </w:r>
      <w:proofErr w:type="spellEnd"/>
      <w:r w:rsidRPr="00632DC7">
        <w:t>-voorziening</w:t>
      </w:r>
    </w:p>
    <w:p w14:paraId="4C6672F7" w14:textId="77777777" w:rsidR="00AA6762" w:rsidRDefault="004965B4" w:rsidP="00AA6762">
      <w:pPr>
        <w:keepNext/>
      </w:pPr>
      <w:r w:rsidRPr="004965B4">
        <w:t xml:space="preserve"> </w:t>
      </w:r>
      <w:r w:rsidRPr="004965B4">
        <w:rPr>
          <w:noProof/>
        </w:rPr>
        <w:drawing>
          <wp:inline distT="0" distB="0" distL="0" distR="0" wp14:anchorId="2CA59B76" wp14:editId="7183C0DC">
            <wp:extent cx="4770402" cy="436576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4770402" cy="4365769"/>
                    </a:xfrm>
                    <a:prstGeom prst="rect">
                      <a:avLst/>
                    </a:prstGeom>
                  </pic:spPr>
                </pic:pic>
              </a:graphicData>
            </a:graphic>
          </wp:inline>
        </w:drawing>
      </w:r>
    </w:p>
    <w:p w14:paraId="72FA9F26" w14:textId="185176A8" w:rsidR="00476AC8" w:rsidRPr="00476AC8" w:rsidRDefault="00AA6762" w:rsidP="00AA6762">
      <w:pPr>
        <w:pStyle w:val="Figuurbijschrift"/>
      </w:pPr>
      <w:r>
        <w:t>UML-diagram Locatie</w:t>
      </w:r>
    </w:p>
    <w:p w14:paraId="6BE539E7" w14:textId="452E92BA" w:rsidR="00B43C5B" w:rsidRDefault="00B43C5B" w:rsidP="00B43C5B">
      <w:pPr>
        <w:pStyle w:val="Kop3"/>
      </w:pPr>
      <w:bookmarkStart w:id="42" w:name="_Ref113026552"/>
      <w:bookmarkStart w:id="43" w:name="_Toc158300650"/>
      <w:r>
        <w:lastRenderedPageBreak/>
        <w:t xml:space="preserve">Kaart en </w:t>
      </w:r>
      <w:proofErr w:type="spellStart"/>
      <w:r>
        <w:t>Kaar</w:t>
      </w:r>
      <w:r w:rsidR="002455C1">
        <w:t>t</w:t>
      </w:r>
      <w:r>
        <w:t>laag</w:t>
      </w:r>
      <w:bookmarkEnd w:id="42"/>
      <w:bookmarkEnd w:id="43"/>
      <w:proofErr w:type="spellEnd"/>
    </w:p>
    <w:p w14:paraId="26BFB22D" w14:textId="6800BBE9" w:rsidR="0069374F" w:rsidRPr="0069374F" w:rsidRDefault="00C262F6" w:rsidP="006876D1">
      <w:r>
        <w:t>De klasse K</w:t>
      </w:r>
      <w:r w:rsidR="0069374F">
        <w:t xml:space="preserve">aart modelleert de onderdelen die nodig zijn om een kaart </w:t>
      </w:r>
      <w:r w:rsidR="00CA3F67">
        <w:t xml:space="preserve">te benoemen </w:t>
      </w:r>
      <w:r w:rsidR="0069374F">
        <w:t xml:space="preserve">en kaartlagen samen te stellen uit </w:t>
      </w:r>
      <w:r w:rsidR="00CA3F67">
        <w:t xml:space="preserve">locatie en inhoudelijke </w:t>
      </w:r>
      <w:r w:rsidR="0069374F">
        <w:t>informatie</w:t>
      </w:r>
      <w:r w:rsidR="00CA3F67">
        <w:t xml:space="preserve"> van andere OW-objecten.</w:t>
      </w:r>
    </w:p>
    <w:p w14:paraId="1BEA391D" w14:textId="77777777" w:rsidR="00AA6762" w:rsidRDefault="001A489A" w:rsidP="00AA6762">
      <w:pPr>
        <w:keepNext/>
      </w:pPr>
      <w:r>
        <w:rPr>
          <w:noProof/>
        </w:rPr>
        <w:drawing>
          <wp:inline distT="0" distB="0" distL="0" distR="0" wp14:anchorId="2D1611D7" wp14:editId="4927C830">
            <wp:extent cx="5489575" cy="45447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29">
                      <a:extLst>
                        <a:ext uri="{96DAC541-7B7A-43D3-8B79-37D633B846F1}">
                          <asvg:svgBlip xmlns:asvg="http://schemas.microsoft.com/office/drawing/2016/SVG/main" r:embed="rId30"/>
                        </a:ext>
                      </a:extLst>
                    </a:blip>
                    <a:stretch>
                      <a:fillRect/>
                    </a:stretch>
                  </pic:blipFill>
                  <pic:spPr>
                    <a:xfrm>
                      <a:off x="0" y="0"/>
                      <a:ext cx="5489575" cy="4544725"/>
                    </a:xfrm>
                    <a:prstGeom prst="rect">
                      <a:avLst/>
                    </a:prstGeom>
                  </pic:spPr>
                </pic:pic>
              </a:graphicData>
            </a:graphic>
          </wp:inline>
        </w:drawing>
      </w:r>
    </w:p>
    <w:p w14:paraId="1FCE3235" w14:textId="35A6F0B7" w:rsidR="001A489A" w:rsidRDefault="00AA6762" w:rsidP="00AA6762">
      <w:pPr>
        <w:pStyle w:val="Figuurbijschrift"/>
      </w:pPr>
      <w:r>
        <w:t>UML-diagram Kaart</w:t>
      </w:r>
      <w:r w:rsidR="009B6387">
        <w:t xml:space="preserve"> en </w:t>
      </w:r>
      <w:proofErr w:type="spellStart"/>
      <w:r w:rsidR="009B6387">
        <w:t>kaartlaag</w:t>
      </w:r>
      <w:proofErr w:type="spellEnd"/>
    </w:p>
    <w:p w14:paraId="4BEB9F19" w14:textId="77777777" w:rsidR="00C40C0F" w:rsidRDefault="00D63423" w:rsidP="00D7079F">
      <w:pPr>
        <w:pStyle w:val="Kop2"/>
      </w:pPr>
      <w:bookmarkStart w:id="44" w:name="_Ref124236892"/>
      <w:bookmarkStart w:id="45" w:name="_Toc158300651"/>
      <w:r>
        <w:t>Verhouding OP en OW</w:t>
      </w:r>
      <w:bookmarkEnd w:id="44"/>
      <w:bookmarkEnd w:id="45"/>
    </w:p>
    <w:p w14:paraId="59A85E5F" w14:textId="6B267124" w:rsidR="00285655" w:rsidRPr="00022065" w:rsidRDefault="00C262F6" w:rsidP="00022065">
      <w:r>
        <w:t>Het IMOW model maakt de tekst in een STOP document machine leesbaar door aan verschillende geïdentificeerd elementen van een STOP document een OW-object te koppelen.  Deze koppeling zit in de OW-objecten:</w:t>
      </w:r>
      <w:r w:rsidR="00347196" w:rsidRPr="00022065">
        <w:t xml:space="preserve"> Regeltekst, </w:t>
      </w:r>
      <w:r w:rsidR="00C81B92" w:rsidRPr="00022065">
        <w:t>Divisie</w:t>
      </w:r>
      <w:r w:rsidR="00347196" w:rsidRPr="00022065">
        <w:t xml:space="preserve"> en Geometrie.</w:t>
      </w:r>
      <w:r w:rsidR="008E6061" w:rsidRPr="00022065">
        <w:t xml:space="preserve"> OP maakt ook onderscheid tussen de vrijetekststructuur en artikelsgewijze structuur.</w:t>
      </w:r>
      <w:bookmarkStart w:id="46" w:name="IMOW_OPenOW_vrijetekstOP"/>
    </w:p>
    <w:p w14:paraId="5C36F869" w14:textId="2B3954A1" w:rsidR="00CA054E" w:rsidRDefault="00CA054E" w:rsidP="00D7079F">
      <w:pPr>
        <w:pStyle w:val="Kop3"/>
      </w:pPr>
      <w:bookmarkStart w:id="47" w:name="_Toc158300652"/>
      <w:r>
        <w:t>Vrijetekststructuur in OP</w:t>
      </w:r>
      <w:bookmarkEnd w:id="47"/>
    </w:p>
    <w:bookmarkEnd w:id="46"/>
    <w:p w14:paraId="7D275DBA" w14:textId="5733733D" w:rsidR="00285655" w:rsidRPr="00022065" w:rsidRDefault="004C5AB8" w:rsidP="00022065">
      <w:r>
        <w:t xml:space="preserve">Vrijetekststructuur in </w:t>
      </w:r>
      <w:r w:rsidR="0062269D" w:rsidRPr="00022065">
        <w:t xml:space="preserve">OP bouwt </w:t>
      </w:r>
      <w:r>
        <w:t>gebruikt</w:t>
      </w:r>
      <w:r w:rsidR="0062269D" w:rsidRPr="00022065">
        <w:t xml:space="preserve"> twee elementtypen, namelijk: Divisie en </w:t>
      </w:r>
      <w:r w:rsidR="008E3BC9" w:rsidRPr="00022065">
        <w:t>Divisietekst</w:t>
      </w:r>
      <w:r w:rsidR="0062269D" w:rsidRPr="00022065">
        <w:t xml:space="preserve">. </w:t>
      </w:r>
      <w:r w:rsidR="00504C59" w:rsidRPr="00022065">
        <w:t>Het hoogste niveau is altijd een Divisie</w:t>
      </w:r>
      <w:r w:rsidR="00D81E64" w:rsidRPr="00022065">
        <w:t xml:space="preserve">, </w:t>
      </w:r>
      <w:r w:rsidR="00580177" w:rsidRPr="00022065">
        <w:t xml:space="preserve">deze mag onderliggende Divisies bevatten waar uiteindelijk ook een </w:t>
      </w:r>
      <w:r w:rsidR="001B29DD" w:rsidRPr="00022065">
        <w:t xml:space="preserve">Divisietekst met </w:t>
      </w:r>
      <w:r w:rsidR="00580177" w:rsidRPr="00022065">
        <w:t xml:space="preserve">Inhoud in moet zitten. De Inhoud bevat alleen inhoudelijke tekst. </w:t>
      </w:r>
      <w:r>
        <w:t xml:space="preserve">De </w:t>
      </w:r>
      <w:r w:rsidR="00025B2F" w:rsidRPr="00022065">
        <w:t xml:space="preserve">Divisie </w:t>
      </w:r>
      <w:r>
        <w:t xml:space="preserve">wordt </w:t>
      </w:r>
      <w:r w:rsidR="00025B2F" w:rsidRPr="00022065">
        <w:t xml:space="preserve">gebruikt om de tekst </w:t>
      </w:r>
      <w:r w:rsidR="001031EF" w:rsidRPr="00022065">
        <w:t>te structureren in bijvoorbeeld verschillende hoofdstukken of paragra</w:t>
      </w:r>
      <w:r w:rsidR="00580177" w:rsidRPr="00022065">
        <w:t>f</w:t>
      </w:r>
      <w:r w:rsidR="001031EF" w:rsidRPr="00022065">
        <w:t>en.</w:t>
      </w:r>
    </w:p>
    <w:p w14:paraId="4B7CF857" w14:textId="6A439A02" w:rsidR="0062269D" w:rsidRPr="00022065" w:rsidRDefault="0062269D" w:rsidP="00022065"/>
    <w:p w14:paraId="53BE4050" w14:textId="52960818" w:rsidR="000E1B8B" w:rsidRPr="00022065" w:rsidRDefault="00EA3AF7" w:rsidP="00022065">
      <w:r w:rsidRPr="00022065">
        <w:t xml:space="preserve">Binnen OW is </w:t>
      </w:r>
      <w:r w:rsidR="00E70F50" w:rsidRPr="00022065">
        <w:t xml:space="preserve">Divisie </w:t>
      </w:r>
      <w:r w:rsidR="00CA054E" w:rsidRPr="00022065">
        <w:t xml:space="preserve">een </w:t>
      </w:r>
      <w:r w:rsidR="006876D1">
        <w:t>subklasse</w:t>
      </w:r>
      <w:r w:rsidR="006876D1" w:rsidRPr="00022065">
        <w:t xml:space="preserve"> </w:t>
      </w:r>
      <w:r w:rsidR="00CA054E" w:rsidRPr="00022065">
        <w:t xml:space="preserve">van OP-object. Dit betekent dat er vanuit </w:t>
      </w:r>
      <w:r w:rsidR="00E70F50" w:rsidRPr="00022065">
        <w:t>Divisie</w:t>
      </w:r>
      <w:r w:rsidR="00CA054E" w:rsidRPr="00022065">
        <w:t xml:space="preserve"> een verwijzing is naar de</w:t>
      </w:r>
      <w:r w:rsidRPr="00022065">
        <w:t xml:space="preserve"> </w:t>
      </w:r>
      <w:proofErr w:type="spellStart"/>
      <w:r w:rsidR="004C5AB8">
        <w:t>wId</w:t>
      </w:r>
      <w:proofErr w:type="spellEnd"/>
      <w:r w:rsidR="004C5AB8">
        <w:t xml:space="preserve"> (</w:t>
      </w:r>
      <w:r w:rsidRPr="00022065">
        <w:t>identificatie</w:t>
      </w:r>
      <w:r w:rsidR="004C5AB8">
        <w:t>)</w:t>
      </w:r>
      <w:r w:rsidRPr="00022065">
        <w:t xml:space="preserve"> </w:t>
      </w:r>
      <w:r w:rsidR="000E7777">
        <w:t>in</w:t>
      </w:r>
      <w:r w:rsidRPr="00022065">
        <w:t xml:space="preserve"> OP ofwel de </w:t>
      </w:r>
      <w:proofErr w:type="spellStart"/>
      <w:r w:rsidRPr="00022065">
        <w:t>wId</w:t>
      </w:r>
      <w:proofErr w:type="spellEnd"/>
      <w:r w:rsidRPr="00022065">
        <w:t xml:space="preserve"> </w:t>
      </w:r>
      <w:r w:rsidR="00CA054E" w:rsidRPr="00022065">
        <w:t xml:space="preserve">van de </w:t>
      </w:r>
      <w:r w:rsidR="00E70F50" w:rsidRPr="00022065">
        <w:t>Divisie</w:t>
      </w:r>
      <w:r w:rsidR="00CA054E" w:rsidRPr="00022065">
        <w:t xml:space="preserve"> in OP</w:t>
      </w:r>
      <w:r w:rsidR="000E1B8B" w:rsidRPr="00022065">
        <w:t xml:space="preserve"> en naar de </w:t>
      </w:r>
      <w:r w:rsidR="000E1B8B" w:rsidRPr="00022065">
        <w:lastRenderedPageBreak/>
        <w:t xml:space="preserve">identificatie van de regeling </w:t>
      </w:r>
      <w:r w:rsidR="000E7777">
        <w:t>in</w:t>
      </w:r>
      <w:r w:rsidR="000E1B8B" w:rsidRPr="00022065">
        <w:t xml:space="preserve"> OP, de </w:t>
      </w:r>
      <w:proofErr w:type="spellStart"/>
      <w:r w:rsidR="000E7777">
        <w:t>wId</w:t>
      </w:r>
      <w:proofErr w:type="spellEnd"/>
      <w:r w:rsidR="000E1B8B" w:rsidRPr="00022065">
        <w:t xml:space="preserve"> van de regeling. Zo zorgt het OW dat er op het diepste inhoudelijke niveau een verwijzing is naar het </w:t>
      </w:r>
      <w:proofErr w:type="spellStart"/>
      <w:r w:rsidR="000E1B8B" w:rsidRPr="00022065">
        <w:t>OP-deel</w:t>
      </w:r>
      <w:proofErr w:type="spellEnd"/>
      <w:r w:rsidR="000E1B8B" w:rsidRPr="00022065">
        <w:t>.</w:t>
      </w:r>
    </w:p>
    <w:p w14:paraId="60068255" w14:textId="54B1F984" w:rsidR="00BF61FE" w:rsidRDefault="00BF61FE" w:rsidP="00D7079F">
      <w:pPr>
        <w:pStyle w:val="Kop3"/>
      </w:pPr>
      <w:bookmarkStart w:id="48" w:name="_Toc158300653"/>
      <w:bookmarkStart w:id="49" w:name="IMOW_OPenOW_artikelOP"/>
      <w:r>
        <w:t>Artikelsgewijze structuur in OP</w:t>
      </w:r>
      <w:bookmarkEnd w:id="48"/>
    </w:p>
    <w:bookmarkEnd w:id="49"/>
    <w:p w14:paraId="130BA710" w14:textId="7BFF320A" w:rsidR="00285655" w:rsidRPr="00022065" w:rsidRDefault="000D16A2" w:rsidP="00022065">
      <w:r w:rsidRPr="00022065">
        <w:t xml:space="preserve">OP bouwt artikelsgewijze structuur op door te benoemen welke elementen </w:t>
      </w:r>
      <w:r w:rsidR="00796C68" w:rsidRPr="00022065">
        <w:t xml:space="preserve">binnen een ander element mogen vallen. Zo heeft </w:t>
      </w:r>
      <w:r w:rsidR="00C9256F" w:rsidRPr="00022065">
        <w:t xml:space="preserve">bijvoorbeeld </w:t>
      </w:r>
      <w:r w:rsidR="009D4ECC" w:rsidRPr="00022065">
        <w:t>binnen een Regeling een Hoofdstuk de mogelijkheid om meerdere Paragra</w:t>
      </w:r>
      <w:r w:rsidR="001102A8" w:rsidRPr="00022065">
        <w:t>f</w:t>
      </w:r>
      <w:r w:rsidR="009D4ECC" w:rsidRPr="00022065">
        <w:t xml:space="preserve">en te bevatten of </w:t>
      </w:r>
      <w:r w:rsidR="00C9256F" w:rsidRPr="00022065">
        <w:t xml:space="preserve">meerdere Artikelen, een Paragraaf kan op zijn beurt weer meerdere Artikelen of </w:t>
      </w:r>
      <w:proofErr w:type="spellStart"/>
      <w:r w:rsidR="00C9256F" w:rsidRPr="00022065">
        <w:t>Subparagra</w:t>
      </w:r>
      <w:r w:rsidR="00CC7DE5" w:rsidRPr="00022065">
        <w:t>f</w:t>
      </w:r>
      <w:r w:rsidR="00C9256F" w:rsidRPr="00022065">
        <w:t>en</w:t>
      </w:r>
      <w:proofErr w:type="spellEnd"/>
      <w:r w:rsidR="00C9256F" w:rsidRPr="00022065">
        <w:t xml:space="preserve"> bevatten. </w:t>
      </w:r>
      <w:r w:rsidR="00BF61FE" w:rsidRPr="00022065">
        <w:t>Zodoende kom je uiteindelijk uit op het diepste niveau, namelijk Artikel waarbinnen Inhoud moet zitten, hier staat de inhoudelijke tekst van het artikel in.</w:t>
      </w:r>
    </w:p>
    <w:p w14:paraId="03896449" w14:textId="4114CE7B" w:rsidR="008E6061" w:rsidRPr="00022065" w:rsidRDefault="008E6061" w:rsidP="00022065"/>
    <w:p w14:paraId="371EC5F8" w14:textId="7659C8D9" w:rsidR="00347196" w:rsidRPr="00022065" w:rsidRDefault="00CA054E" w:rsidP="00022065">
      <w:r w:rsidRPr="00022065">
        <w:t xml:space="preserve">Binnen OW is </w:t>
      </w:r>
      <w:r w:rsidR="00347196" w:rsidRPr="00022065">
        <w:t xml:space="preserve">Regeltekst </w:t>
      </w:r>
      <w:r w:rsidR="003348A5" w:rsidRPr="00022065">
        <w:t xml:space="preserve">een subtype van OP-object, dit betekent dat er vanuit Regeltekst een verwijzing is naar </w:t>
      </w:r>
      <w:r w:rsidR="004F6815" w:rsidRPr="00022065">
        <w:t xml:space="preserve">de identificatie </w:t>
      </w:r>
      <w:r w:rsidR="000E7777">
        <w:t>in</w:t>
      </w:r>
      <w:r w:rsidR="004F6815" w:rsidRPr="00022065">
        <w:t xml:space="preserve"> OP ofwel </w:t>
      </w:r>
      <w:r w:rsidR="003348A5" w:rsidRPr="00022065">
        <w:t xml:space="preserve">de </w:t>
      </w:r>
      <w:proofErr w:type="spellStart"/>
      <w:r w:rsidR="003348A5" w:rsidRPr="00022065">
        <w:t>wId</w:t>
      </w:r>
      <w:proofErr w:type="spellEnd"/>
      <w:r w:rsidR="003348A5" w:rsidRPr="00022065">
        <w:t xml:space="preserve"> van het artikel </w:t>
      </w:r>
      <w:r w:rsidR="004F6815" w:rsidRPr="00022065">
        <w:t>en naar de identificatie van de regeling vanuit OP</w:t>
      </w:r>
      <w:r w:rsidR="00087EC5" w:rsidRPr="00022065">
        <w:t xml:space="preserve">, de </w:t>
      </w:r>
      <w:proofErr w:type="spellStart"/>
      <w:r w:rsidR="00101ADE" w:rsidRPr="00022065">
        <w:t>W</w:t>
      </w:r>
      <w:r w:rsidR="00A82B15" w:rsidRPr="00022065">
        <w:t>ork</w:t>
      </w:r>
      <w:r w:rsidR="00101ADE" w:rsidRPr="00022065">
        <w:t>ID</w:t>
      </w:r>
      <w:proofErr w:type="spellEnd"/>
      <w:r w:rsidR="00087EC5" w:rsidRPr="00022065">
        <w:t xml:space="preserve"> van de regeling. </w:t>
      </w:r>
      <w:r w:rsidRPr="00022065">
        <w:t>Zo zorgt het OW</w:t>
      </w:r>
      <w:r w:rsidR="000E1B8B" w:rsidRPr="00022065">
        <w:t xml:space="preserve"> ook bij artikelsgewijze structuur</w:t>
      </w:r>
      <w:r w:rsidRPr="00022065">
        <w:t xml:space="preserve"> dat er op het diepste inhoudelijke niveau een verwijzing is naar het </w:t>
      </w:r>
      <w:proofErr w:type="spellStart"/>
      <w:r w:rsidRPr="00022065">
        <w:t>OP-deel</w:t>
      </w:r>
      <w:proofErr w:type="spellEnd"/>
      <w:r w:rsidRPr="00022065">
        <w:t>.</w:t>
      </w:r>
    </w:p>
    <w:p w14:paraId="7AEB1600" w14:textId="34B6E826" w:rsidR="00E41A48" w:rsidRDefault="000E1B8B" w:rsidP="00D7079F">
      <w:pPr>
        <w:pStyle w:val="Kop3"/>
      </w:pPr>
      <w:bookmarkStart w:id="50" w:name="_Toc158300654"/>
      <w:bookmarkStart w:id="51" w:name="IMOW_OPenOW_GIOOP"/>
      <w:r>
        <w:t>Geometrie in OP</w:t>
      </w:r>
      <w:bookmarkEnd w:id="50"/>
    </w:p>
    <w:bookmarkEnd w:id="51"/>
    <w:p w14:paraId="40F4BF4C" w14:textId="53490644" w:rsidR="00285655" w:rsidRPr="00022065" w:rsidRDefault="00C262F6" w:rsidP="00022065">
      <w:r>
        <w:t>In Off</w:t>
      </w:r>
      <w:r w:rsidR="00015292" w:rsidRPr="00015292">
        <w:t>i</w:t>
      </w:r>
      <w:r w:rsidR="00015292">
        <w:t>ciële Publicaties</w:t>
      </w:r>
      <w:r>
        <w:t xml:space="preserve"> wordt geometrie aangeleverd in Geografisch Informatie Objecten</w:t>
      </w:r>
      <w:r w:rsidR="00015292">
        <w:t xml:space="preserve"> </w:t>
      </w:r>
      <w:proofErr w:type="spellStart"/>
      <w:r w:rsidR="00015292">
        <w:t>GIOs</w:t>
      </w:r>
      <w:proofErr w:type="spellEnd"/>
      <w:r w:rsidR="00015292">
        <w:t>)</w:t>
      </w:r>
      <w:r>
        <w:t>.</w:t>
      </w:r>
      <w:r w:rsidR="00015292">
        <w:t xml:space="preserve"> In de lopende tekst wordt er naar deze </w:t>
      </w:r>
      <w:proofErr w:type="spellStart"/>
      <w:r w:rsidR="00015292">
        <w:t>GIOs</w:t>
      </w:r>
      <w:proofErr w:type="spellEnd"/>
      <w:r w:rsidR="00015292">
        <w:t xml:space="preserve"> verwezen via hun STOP identificatie.</w:t>
      </w:r>
      <w:r>
        <w:t xml:space="preserve"> </w:t>
      </w:r>
    </w:p>
    <w:p w14:paraId="1157E8BF" w14:textId="085B90CB" w:rsidR="00144365" w:rsidRPr="00022065" w:rsidRDefault="00144365" w:rsidP="00022065"/>
    <w:p w14:paraId="7740BD89" w14:textId="523DBEE6" w:rsidR="00285655" w:rsidRPr="00022065" w:rsidRDefault="006C0E78" w:rsidP="00022065">
      <w:r w:rsidRPr="00022065">
        <w:t xml:space="preserve">In OW worden geen </w:t>
      </w:r>
      <w:proofErr w:type="spellStart"/>
      <w:r w:rsidRPr="00022065">
        <w:t>GIO’s</w:t>
      </w:r>
      <w:proofErr w:type="spellEnd"/>
      <w:r w:rsidRPr="00022065">
        <w:t xml:space="preserve"> aangeleverd, maar juist locaties, zoals toegelicht in </w:t>
      </w:r>
      <w:r w:rsidR="00821A5F" w:rsidRPr="00022065">
        <w:fldChar w:fldCharType="begin"/>
      </w:r>
      <w:r w:rsidR="00821A5F" w:rsidRPr="00022065">
        <w:instrText xml:space="preserve"> REF _Ref80972473 \n \h </w:instrText>
      </w:r>
      <w:r w:rsidR="00821A5F" w:rsidRPr="00022065">
        <w:fldChar w:fldCharType="separate"/>
      </w:r>
      <w:r w:rsidR="006934CA">
        <w:rPr>
          <w:b/>
          <w:bCs/>
        </w:rPr>
        <w:t>Fout! Verwijzingsbron niet gevonden.</w:t>
      </w:r>
      <w:r w:rsidR="00821A5F" w:rsidRPr="00022065">
        <w:fldChar w:fldCharType="end"/>
      </w:r>
      <w:r w:rsidRPr="00022065">
        <w:t xml:space="preserve"> en </w:t>
      </w:r>
      <w:r w:rsidR="00821A5F" w:rsidRPr="00022065">
        <w:fldChar w:fldCharType="begin"/>
      </w:r>
      <w:r w:rsidR="00821A5F" w:rsidRPr="00022065">
        <w:instrText xml:space="preserve"> REF _Ref36562716 \n \h </w:instrText>
      </w:r>
      <w:r w:rsidR="00821A5F" w:rsidRPr="00022065">
        <w:fldChar w:fldCharType="separate"/>
      </w:r>
      <w:r w:rsidR="006934CA">
        <w:t>2.2.2</w:t>
      </w:r>
      <w:r w:rsidR="00821A5F" w:rsidRPr="00022065">
        <w:fldChar w:fldCharType="end"/>
      </w:r>
      <w:r w:rsidRPr="00022065">
        <w:t xml:space="preserve">. </w:t>
      </w:r>
      <w:r w:rsidR="00E02E08" w:rsidRPr="00022065">
        <w:t>Uiteindelijk verwijst zowel OW als OP naar hetzelfde geometrie-bestand, maar op een andere manier</w:t>
      </w:r>
      <w:r w:rsidR="008F024E" w:rsidRPr="00022065">
        <w:t xml:space="preserve"> (OP via </w:t>
      </w:r>
      <w:proofErr w:type="spellStart"/>
      <w:r w:rsidR="008F024E" w:rsidRPr="00022065">
        <w:t>GIO’s</w:t>
      </w:r>
      <w:proofErr w:type="spellEnd"/>
      <w:r w:rsidR="008F024E" w:rsidRPr="00022065">
        <w:t xml:space="preserve"> en OW via Locaties).</w:t>
      </w:r>
      <w:bookmarkStart w:id="52" w:name="Techn"/>
    </w:p>
    <w:p w14:paraId="5C716AFD" w14:textId="01329C56" w:rsidR="00404396" w:rsidRDefault="006A1A76" w:rsidP="00404396">
      <w:pPr>
        <w:pStyle w:val="Kop1"/>
      </w:pPr>
      <w:bookmarkStart w:id="53" w:name="_Toc158300655"/>
      <w:bookmarkStart w:id="54" w:name="_Ref92176541"/>
      <w:r>
        <w:lastRenderedPageBreak/>
        <w:t>Details IMOW</w:t>
      </w:r>
      <w:bookmarkEnd w:id="53"/>
    </w:p>
    <w:p w14:paraId="06226346" w14:textId="00691DD2" w:rsidR="00404396" w:rsidRPr="00022065" w:rsidRDefault="00C96ABC" w:rsidP="00404396">
      <w:r>
        <w:t xml:space="preserve">Dit hoofdstuk beschrijft de kenmerken van de OW-objecten in detail. </w:t>
      </w:r>
    </w:p>
    <w:p w14:paraId="70473577" w14:textId="77777777" w:rsidR="00404396" w:rsidRPr="00022065" w:rsidRDefault="00404396" w:rsidP="00404396"/>
    <w:p w14:paraId="76DB098B" w14:textId="047EDDA6" w:rsidR="00404396" w:rsidRPr="00022065" w:rsidRDefault="00404396" w:rsidP="00404396">
      <w:r w:rsidRPr="00022065">
        <w:t xml:space="preserve">Voor de tabellen in dit hoofdstuk </w:t>
      </w:r>
      <w:r w:rsidR="00835440">
        <w:t>is</w:t>
      </w:r>
      <w:r w:rsidRPr="00022065">
        <w:t xml:space="preserve"> in de kolom Type tussen de haakjes het maximum aantal karakters voor het veld is toegevoegd. De volgorde van de elementen </w:t>
      </w:r>
      <w:r w:rsidR="00835440">
        <w:t>is van belang</w:t>
      </w:r>
      <w:r w:rsidRPr="00022065">
        <w:t xml:space="preserve"> voor het aanleveren</w:t>
      </w:r>
      <w:r w:rsidR="00835440">
        <w:t>.</w:t>
      </w:r>
    </w:p>
    <w:p w14:paraId="5972B05D" w14:textId="77777777" w:rsidR="00404396" w:rsidRDefault="00404396" w:rsidP="00001AC9">
      <w:pPr>
        <w:pStyle w:val="Kop2"/>
      </w:pPr>
      <w:bookmarkStart w:id="55" w:name="_Ref39823116"/>
      <w:bookmarkStart w:id="56" w:name="_Toc158300656"/>
      <w:bookmarkStart w:id="57" w:name="XML_art_regeltekst"/>
      <w:r>
        <w:t>Regeltekst</w:t>
      </w:r>
      <w:bookmarkEnd w:id="55"/>
      <w:bookmarkEnd w:id="56"/>
    </w:p>
    <w:bookmarkEnd w:id="57"/>
    <w:p w14:paraId="24F9DD91" w14:textId="234369F4" w:rsidR="00404396" w:rsidRDefault="00404396" w:rsidP="009453CF">
      <w:r w:rsidRPr="00022065">
        <w:t>Doel van het objecttype Regeltekst is het leggen van de verbinding tussen de Juridische regel uit het Omgevingswet-domein en het artikel of lid uit STOP.</w:t>
      </w:r>
    </w:p>
    <w:p w14:paraId="6699E88F" w14:textId="77777777" w:rsidR="00160341" w:rsidRDefault="00160341" w:rsidP="009453CF"/>
    <w:p w14:paraId="17F47066" w14:textId="77777777" w:rsidR="009453CF" w:rsidRDefault="009453CF" w:rsidP="009453CF"/>
    <w:p w14:paraId="754F0109" w14:textId="77777777" w:rsidR="009453CF" w:rsidRPr="00F13C5F" w:rsidRDefault="009453CF" w:rsidP="009453CF"/>
    <w:tbl>
      <w:tblPr>
        <w:tblStyle w:val="Tabelraster"/>
        <w:tblW w:w="9634" w:type="dxa"/>
        <w:tblLayout w:type="fixed"/>
        <w:tblLook w:val="0620" w:firstRow="1" w:lastRow="0" w:firstColumn="0" w:lastColumn="0" w:noHBand="1" w:noVBand="1"/>
      </w:tblPr>
      <w:tblGrid>
        <w:gridCol w:w="3397"/>
        <w:gridCol w:w="1196"/>
        <w:gridCol w:w="1277"/>
        <w:gridCol w:w="3764"/>
      </w:tblGrid>
      <w:tr w:rsidR="00404396" w:rsidRPr="00022065" w14:paraId="1521ECBC"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0B5C2C5" w14:textId="77777777" w:rsidR="00404396" w:rsidRPr="00E45F7A" w:rsidRDefault="00404396" w:rsidP="008C3F95">
            <w:pPr>
              <w:pStyle w:val="Tabel"/>
              <w:rPr>
                <w:szCs w:val="20"/>
              </w:rPr>
            </w:pPr>
            <w:r w:rsidRPr="00E45F7A">
              <w:rPr>
                <w:szCs w:val="20"/>
              </w:rPr>
              <w:t>Element</w:t>
            </w:r>
          </w:p>
        </w:tc>
        <w:tc>
          <w:tcPr>
            <w:tcW w:w="1196" w:type="dxa"/>
          </w:tcPr>
          <w:p w14:paraId="77FDB0CB"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277" w:type="dxa"/>
          </w:tcPr>
          <w:p w14:paraId="5A74428C" w14:textId="77777777" w:rsidR="00404396" w:rsidRPr="00E45F7A" w:rsidRDefault="00404396" w:rsidP="008C3F95">
            <w:pPr>
              <w:pStyle w:val="Tabel"/>
              <w:rPr>
                <w:szCs w:val="20"/>
              </w:rPr>
            </w:pPr>
            <w:r w:rsidRPr="00E45F7A">
              <w:rPr>
                <w:szCs w:val="20"/>
              </w:rPr>
              <w:t>Type</w:t>
            </w:r>
          </w:p>
        </w:tc>
        <w:tc>
          <w:tcPr>
            <w:tcW w:w="3764" w:type="dxa"/>
          </w:tcPr>
          <w:p w14:paraId="3929D6CB" w14:textId="77777777" w:rsidR="00404396" w:rsidRPr="00E45F7A" w:rsidRDefault="00404396" w:rsidP="008C3F95">
            <w:pPr>
              <w:pStyle w:val="Tabel"/>
              <w:rPr>
                <w:szCs w:val="20"/>
              </w:rPr>
            </w:pPr>
            <w:r>
              <w:rPr>
                <w:szCs w:val="20"/>
              </w:rPr>
              <w:t>Toelichting</w:t>
            </w:r>
          </w:p>
        </w:tc>
      </w:tr>
      <w:tr w:rsidR="00404396" w:rsidRPr="00022065" w14:paraId="2C99B869" w14:textId="77777777" w:rsidTr="008C3F95">
        <w:trPr>
          <w:cantSplit/>
        </w:trPr>
        <w:tc>
          <w:tcPr>
            <w:tcW w:w="3397" w:type="dxa"/>
          </w:tcPr>
          <w:p w14:paraId="5183AA9C" w14:textId="77777777" w:rsidR="00404396" w:rsidRPr="00A7586D" w:rsidRDefault="00404396" w:rsidP="008C3F95">
            <w:pPr>
              <w:pStyle w:val="Tabel"/>
              <w:rPr>
                <w:bCs w:val="0"/>
                <w:szCs w:val="18"/>
              </w:rPr>
            </w:pPr>
            <w:proofErr w:type="spellStart"/>
            <w:r w:rsidRPr="00A7586D">
              <w:rPr>
                <w:bCs w:val="0"/>
                <w:szCs w:val="18"/>
              </w:rPr>
              <w:t>owObject</w:t>
            </w:r>
            <w:proofErr w:type="spellEnd"/>
          </w:p>
        </w:tc>
        <w:tc>
          <w:tcPr>
            <w:tcW w:w="1196" w:type="dxa"/>
          </w:tcPr>
          <w:p w14:paraId="4334F2FF" w14:textId="77777777" w:rsidR="00404396" w:rsidRPr="00A7586D" w:rsidRDefault="00404396" w:rsidP="008C3F95">
            <w:pPr>
              <w:pStyle w:val="Tabel"/>
              <w:rPr>
                <w:bCs w:val="0"/>
                <w:szCs w:val="18"/>
              </w:rPr>
            </w:pPr>
            <w:r w:rsidRPr="00A7586D">
              <w:rPr>
                <w:bCs w:val="0"/>
                <w:szCs w:val="18"/>
              </w:rPr>
              <w:t>[1..1]</w:t>
            </w:r>
          </w:p>
        </w:tc>
        <w:tc>
          <w:tcPr>
            <w:tcW w:w="1277" w:type="dxa"/>
          </w:tcPr>
          <w:p w14:paraId="615AEFAF" w14:textId="77777777" w:rsidR="00404396" w:rsidRPr="00A7586D" w:rsidRDefault="00404396" w:rsidP="008C3F95">
            <w:pPr>
              <w:pStyle w:val="Tabel"/>
              <w:rPr>
                <w:bCs w:val="0"/>
                <w:szCs w:val="18"/>
              </w:rPr>
            </w:pPr>
          </w:p>
        </w:tc>
        <w:tc>
          <w:tcPr>
            <w:tcW w:w="3764" w:type="dxa"/>
          </w:tcPr>
          <w:p w14:paraId="78A9FE9D" w14:textId="77777777" w:rsidR="00404396" w:rsidRPr="00A7586D" w:rsidRDefault="00404396" w:rsidP="008C3F95">
            <w:pPr>
              <w:pStyle w:val="Tabel"/>
              <w:rPr>
                <w:bCs w:val="0"/>
                <w:szCs w:val="18"/>
              </w:rPr>
            </w:pPr>
            <w:r>
              <w:rPr>
                <w:bCs w:val="0"/>
                <w:szCs w:val="18"/>
              </w:rPr>
              <w:t>Container van het specifieke OW-object.</w:t>
            </w:r>
          </w:p>
        </w:tc>
      </w:tr>
      <w:tr w:rsidR="00404396" w:rsidRPr="00022065" w14:paraId="7E84D1B9" w14:textId="77777777" w:rsidTr="008C3F95">
        <w:trPr>
          <w:cantSplit/>
        </w:trPr>
        <w:tc>
          <w:tcPr>
            <w:tcW w:w="3397" w:type="dxa"/>
          </w:tcPr>
          <w:p w14:paraId="204452DD" w14:textId="77777777" w:rsidR="00404396" w:rsidRPr="00A7586D" w:rsidRDefault="00404396" w:rsidP="008C3F95">
            <w:pPr>
              <w:pStyle w:val="Tabel"/>
              <w:ind w:left="284"/>
              <w:rPr>
                <w:bCs w:val="0"/>
                <w:szCs w:val="18"/>
              </w:rPr>
            </w:pPr>
            <w:r w:rsidRPr="00A7586D">
              <w:rPr>
                <w:bCs w:val="0"/>
                <w:szCs w:val="18"/>
              </w:rPr>
              <w:t>Regeltekst</w:t>
            </w:r>
          </w:p>
        </w:tc>
        <w:tc>
          <w:tcPr>
            <w:tcW w:w="1196" w:type="dxa"/>
          </w:tcPr>
          <w:p w14:paraId="782B9D08" w14:textId="77777777" w:rsidR="00404396" w:rsidRPr="00A7586D" w:rsidRDefault="00404396" w:rsidP="008C3F95">
            <w:pPr>
              <w:pStyle w:val="Tabel"/>
              <w:rPr>
                <w:bCs w:val="0"/>
                <w:szCs w:val="18"/>
              </w:rPr>
            </w:pPr>
            <w:r w:rsidRPr="00A7586D">
              <w:rPr>
                <w:bCs w:val="0"/>
                <w:szCs w:val="18"/>
              </w:rPr>
              <w:t>[1..1]</w:t>
            </w:r>
          </w:p>
        </w:tc>
        <w:tc>
          <w:tcPr>
            <w:tcW w:w="1277" w:type="dxa"/>
          </w:tcPr>
          <w:p w14:paraId="3C343750" w14:textId="77777777" w:rsidR="00404396" w:rsidRPr="00A7586D" w:rsidRDefault="00404396" w:rsidP="008C3F95">
            <w:pPr>
              <w:pStyle w:val="Tabel"/>
              <w:rPr>
                <w:bCs w:val="0"/>
                <w:szCs w:val="18"/>
              </w:rPr>
            </w:pPr>
          </w:p>
        </w:tc>
        <w:tc>
          <w:tcPr>
            <w:tcW w:w="3764" w:type="dxa"/>
          </w:tcPr>
          <w:p w14:paraId="3A3AD832" w14:textId="77777777" w:rsidR="00404396" w:rsidRPr="00A7586D" w:rsidRDefault="00404396" w:rsidP="008C3F95">
            <w:pPr>
              <w:pStyle w:val="Tabel"/>
              <w:rPr>
                <w:bCs w:val="0"/>
                <w:szCs w:val="18"/>
              </w:rPr>
            </w:pPr>
            <w:r w:rsidRPr="00A7586D">
              <w:rPr>
                <w:bCs w:val="0"/>
                <w:szCs w:val="18"/>
              </w:rPr>
              <w:t>Element bedoeld voor koppeling tussen artikel/lid en juridische regel</w:t>
            </w:r>
            <w:r>
              <w:rPr>
                <w:bCs w:val="0"/>
                <w:szCs w:val="18"/>
              </w:rPr>
              <w:t>.</w:t>
            </w:r>
          </w:p>
        </w:tc>
      </w:tr>
      <w:tr w:rsidR="00404396" w:rsidRPr="00022065" w14:paraId="2D3B94FC" w14:textId="77777777" w:rsidTr="008C3F95">
        <w:trPr>
          <w:cantSplit/>
        </w:trPr>
        <w:tc>
          <w:tcPr>
            <w:tcW w:w="3397" w:type="dxa"/>
          </w:tcPr>
          <w:p w14:paraId="486EA50F" w14:textId="77777777" w:rsidR="00404396" w:rsidRPr="00A7586D" w:rsidRDefault="00404396" w:rsidP="008C3F95">
            <w:pPr>
              <w:pStyle w:val="Tabel"/>
              <w:ind w:left="568"/>
              <w:rPr>
                <w:bCs w:val="0"/>
                <w:szCs w:val="18"/>
              </w:rPr>
            </w:pPr>
            <w:r w:rsidRPr="00A7586D">
              <w:rPr>
                <w:bCs w:val="0"/>
                <w:szCs w:val="18"/>
              </w:rPr>
              <w:t>[@wId]</w:t>
            </w:r>
          </w:p>
        </w:tc>
        <w:tc>
          <w:tcPr>
            <w:tcW w:w="1196" w:type="dxa"/>
          </w:tcPr>
          <w:p w14:paraId="57BF1E38" w14:textId="77777777" w:rsidR="00404396" w:rsidRPr="00A7586D" w:rsidRDefault="00404396" w:rsidP="008C3F95">
            <w:pPr>
              <w:pStyle w:val="Tabel"/>
              <w:rPr>
                <w:bCs w:val="0"/>
                <w:szCs w:val="18"/>
              </w:rPr>
            </w:pPr>
            <w:r w:rsidRPr="00A7586D">
              <w:rPr>
                <w:bCs w:val="0"/>
                <w:szCs w:val="18"/>
              </w:rPr>
              <w:t>[1..1]</w:t>
            </w:r>
          </w:p>
        </w:tc>
        <w:tc>
          <w:tcPr>
            <w:tcW w:w="1277" w:type="dxa"/>
          </w:tcPr>
          <w:p w14:paraId="59F72827" w14:textId="77777777" w:rsidR="00404396" w:rsidRPr="00A7586D" w:rsidRDefault="00404396" w:rsidP="008C3F95">
            <w:pPr>
              <w:pStyle w:val="Tabel"/>
              <w:rPr>
                <w:bCs w:val="0"/>
                <w:szCs w:val="18"/>
              </w:rPr>
            </w:pPr>
            <w:r w:rsidRPr="00A7586D">
              <w:rPr>
                <w:bCs w:val="0"/>
                <w:szCs w:val="18"/>
              </w:rPr>
              <w:t>String</w:t>
            </w:r>
            <w:r>
              <w:rPr>
                <w:bCs w:val="0"/>
                <w:szCs w:val="18"/>
              </w:rPr>
              <w:t>(255)</w:t>
            </w:r>
          </w:p>
        </w:tc>
        <w:tc>
          <w:tcPr>
            <w:tcW w:w="3764" w:type="dxa"/>
          </w:tcPr>
          <w:p w14:paraId="79CC49E3" w14:textId="77777777" w:rsidR="00404396" w:rsidRPr="00A7586D" w:rsidRDefault="00404396" w:rsidP="008C3F95">
            <w:pPr>
              <w:pStyle w:val="Tabel"/>
              <w:rPr>
                <w:bCs w:val="0"/>
                <w:szCs w:val="18"/>
              </w:rPr>
            </w:pPr>
            <w:r w:rsidRPr="00A7586D">
              <w:rPr>
                <w:bCs w:val="0"/>
                <w:szCs w:val="18"/>
              </w:rPr>
              <w:t>Identificatie van artikel of lid uit OP-bestand</w:t>
            </w:r>
            <w:r>
              <w:rPr>
                <w:bCs w:val="0"/>
                <w:szCs w:val="18"/>
              </w:rPr>
              <w:t>.</w:t>
            </w:r>
          </w:p>
        </w:tc>
      </w:tr>
      <w:tr w:rsidR="00404396" w:rsidRPr="00022065" w14:paraId="356121ED" w14:textId="77777777" w:rsidTr="008C3F95">
        <w:trPr>
          <w:cantSplit/>
        </w:trPr>
        <w:tc>
          <w:tcPr>
            <w:tcW w:w="3397" w:type="dxa"/>
          </w:tcPr>
          <w:p w14:paraId="61CF436A" w14:textId="77777777" w:rsidR="00404396" w:rsidRPr="00A7586D" w:rsidRDefault="00404396" w:rsidP="008C3F95">
            <w:pPr>
              <w:pStyle w:val="Tabel"/>
              <w:ind w:left="568"/>
              <w:rPr>
                <w:bCs w:val="0"/>
                <w:szCs w:val="18"/>
              </w:rPr>
            </w:pPr>
            <w:r w:rsidRPr="00A7586D">
              <w:rPr>
                <w:bCs w:val="0"/>
                <w:szCs w:val="18"/>
              </w:rPr>
              <w:t>status</w:t>
            </w:r>
          </w:p>
        </w:tc>
        <w:tc>
          <w:tcPr>
            <w:tcW w:w="1196" w:type="dxa"/>
          </w:tcPr>
          <w:p w14:paraId="675A185D" w14:textId="77777777" w:rsidR="00404396" w:rsidRPr="00A7586D" w:rsidRDefault="00404396" w:rsidP="008C3F95">
            <w:pPr>
              <w:pStyle w:val="Tabel"/>
              <w:rPr>
                <w:bCs w:val="0"/>
                <w:szCs w:val="18"/>
              </w:rPr>
            </w:pPr>
            <w:r w:rsidRPr="00A7586D">
              <w:rPr>
                <w:bCs w:val="0"/>
                <w:szCs w:val="18"/>
              </w:rPr>
              <w:t>[0..1]</w:t>
            </w:r>
          </w:p>
        </w:tc>
        <w:tc>
          <w:tcPr>
            <w:tcW w:w="1277" w:type="dxa"/>
          </w:tcPr>
          <w:p w14:paraId="0665A658"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04AB296E" w14:textId="53B39D46" w:rsidR="00404396" w:rsidRPr="00A7586D" w:rsidRDefault="00404396" w:rsidP="008C3F95">
            <w:pPr>
              <w:pStyle w:val="Tabel"/>
              <w:rPr>
                <w:bCs w:val="0"/>
                <w:szCs w:val="18"/>
              </w:rPr>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4F452BDA" w14:textId="77777777" w:rsidTr="008C3F95">
        <w:trPr>
          <w:cantSplit/>
        </w:trPr>
        <w:tc>
          <w:tcPr>
            <w:tcW w:w="3397" w:type="dxa"/>
          </w:tcPr>
          <w:p w14:paraId="6A5F4714" w14:textId="77777777" w:rsidR="00404396" w:rsidRPr="00A7586D" w:rsidRDefault="00404396" w:rsidP="008C3F95">
            <w:pPr>
              <w:pStyle w:val="Tabel"/>
              <w:ind w:left="568"/>
              <w:rPr>
                <w:bCs w:val="0"/>
                <w:szCs w:val="18"/>
              </w:rPr>
            </w:pPr>
            <w:r w:rsidRPr="00A7586D">
              <w:rPr>
                <w:bCs w:val="0"/>
                <w:szCs w:val="18"/>
              </w:rPr>
              <w:t>procedurestatus</w:t>
            </w:r>
          </w:p>
        </w:tc>
        <w:tc>
          <w:tcPr>
            <w:tcW w:w="1196" w:type="dxa"/>
          </w:tcPr>
          <w:p w14:paraId="6436BD21" w14:textId="77777777" w:rsidR="00404396" w:rsidRPr="00A7586D" w:rsidRDefault="00404396" w:rsidP="008C3F95">
            <w:pPr>
              <w:pStyle w:val="Tabel"/>
              <w:rPr>
                <w:bCs w:val="0"/>
                <w:szCs w:val="18"/>
              </w:rPr>
            </w:pPr>
            <w:r w:rsidRPr="00A7586D">
              <w:rPr>
                <w:bCs w:val="0"/>
                <w:szCs w:val="18"/>
              </w:rPr>
              <w:t>[0..1]</w:t>
            </w:r>
          </w:p>
        </w:tc>
        <w:tc>
          <w:tcPr>
            <w:tcW w:w="1277" w:type="dxa"/>
          </w:tcPr>
          <w:p w14:paraId="2302864A"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32E67C8E" w14:textId="63113EB5"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2A7591E2" w14:textId="77777777" w:rsidTr="008C3F95">
        <w:trPr>
          <w:cantSplit/>
          <w:trHeight w:val="53"/>
        </w:trPr>
        <w:tc>
          <w:tcPr>
            <w:tcW w:w="3397" w:type="dxa"/>
          </w:tcPr>
          <w:p w14:paraId="2BB022FD" w14:textId="77777777" w:rsidR="00404396" w:rsidRPr="00A7586D" w:rsidRDefault="00404396" w:rsidP="008C3F95">
            <w:pPr>
              <w:pStyle w:val="Tabel"/>
              <w:ind w:left="568"/>
              <w:rPr>
                <w:bCs w:val="0"/>
                <w:szCs w:val="18"/>
              </w:rPr>
            </w:pPr>
            <w:r w:rsidRPr="00A7586D">
              <w:rPr>
                <w:bCs w:val="0"/>
                <w:szCs w:val="18"/>
              </w:rPr>
              <w:t>identificatie</w:t>
            </w:r>
          </w:p>
        </w:tc>
        <w:tc>
          <w:tcPr>
            <w:tcW w:w="1196" w:type="dxa"/>
          </w:tcPr>
          <w:p w14:paraId="1F3B00C1" w14:textId="77777777" w:rsidR="00404396" w:rsidRPr="00A7586D" w:rsidRDefault="00404396" w:rsidP="008C3F95">
            <w:pPr>
              <w:pStyle w:val="Tabel"/>
              <w:rPr>
                <w:bCs w:val="0"/>
                <w:szCs w:val="18"/>
              </w:rPr>
            </w:pPr>
            <w:r w:rsidRPr="00A7586D">
              <w:rPr>
                <w:bCs w:val="0"/>
                <w:szCs w:val="18"/>
              </w:rPr>
              <w:t>[1..1]</w:t>
            </w:r>
          </w:p>
        </w:tc>
        <w:tc>
          <w:tcPr>
            <w:tcW w:w="1277" w:type="dxa"/>
          </w:tcPr>
          <w:p w14:paraId="3598B279" w14:textId="77777777" w:rsidR="00404396" w:rsidRPr="00A7586D" w:rsidRDefault="00404396" w:rsidP="008C3F95">
            <w:pPr>
              <w:pStyle w:val="Tabel"/>
              <w:rPr>
                <w:bCs w:val="0"/>
                <w:szCs w:val="18"/>
              </w:rPr>
            </w:pPr>
            <w:r w:rsidRPr="00A7586D">
              <w:rPr>
                <w:bCs w:val="0"/>
                <w:szCs w:val="18"/>
              </w:rPr>
              <w:t>NEN3610</w:t>
            </w:r>
            <w:r>
              <w:rPr>
                <w:bCs w:val="0"/>
                <w:szCs w:val="18"/>
              </w:rPr>
              <w:t>(80)</w:t>
            </w:r>
          </w:p>
        </w:tc>
        <w:tc>
          <w:tcPr>
            <w:tcW w:w="3764" w:type="dxa"/>
          </w:tcPr>
          <w:p w14:paraId="3E0394F0" w14:textId="2D5ED6D9" w:rsidR="00404396" w:rsidRPr="00A7586D" w:rsidRDefault="00404396" w:rsidP="008C3F95">
            <w:pPr>
              <w:pStyle w:val="Tabel"/>
              <w:rPr>
                <w:bCs w:val="0"/>
                <w:szCs w:val="18"/>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bl>
    <w:p w14:paraId="7B6A44A5" w14:textId="77777777" w:rsidR="00404396" w:rsidRDefault="00404396" w:rsidP="00001AC9">
      <w:pPr>
        <w:pStyle w:val="Kop2"/>
      </w:pPr>
      <w:bookmarkStart w:id="58" w:name="_Ref49518162"/>
      <w:bookmarkStart w:id="59" w:name="_Toc158300657"/>
      <w:bookmarkStart w:id="60" w:name="XML_art_juridischeregel"/>
      <w:r>
        <w:t>Juridische regel</w:t>
      </w:r>
      <w:bookmarkEnd w:id="58"/>
      <w:bookmarkEnd w:id="59"/>
    </w:p>
    <w:bookmarkEnd w:id="60"/>
    <w:p w14:paraId="36D85AF7" w14:textId="27A71934" w:rsidR="00404396" w:rsidRPr="00022065" w:rsidRDefault="00404396" w:rsidP="00404396">
      <w:r w:rsidRPr="00022065">
        <w:t>Een Juridische regel is een abstract objecttype dat drie verschijningsvormen heeft</w:t>
      </w:r>
      <w:r>
        <w:t xml:space="preserve">: </w:t>
      </w:r>
      <w:proofErr w:type="spellStart"/>
      <w:r>
        <w:t>RegelVoorIedereen</w:t>
      </w:r>
      <w:proofErr w:type="spellEnd"/>
      <w:r>
        <w:t xml:space="preserve">, Instructieregel en Omgevingswaarderegel. </w:t>
      </w:r>
      <w:r w:rsidRPr="00022065">
        <w:t>Bij het gebruik van de juridische regel is het verplicht om hetzelfde type Juridische Regel te hanteren per Regeltekst.</w:t>
      </w:r>
    </w:p>
    <w:p w14:paraId="2526744C" w14:textId="77777777" w:rsidR="00404396" w:rsidRDefault="00404396" w:rsidP="00001AC9">
      <w:pPr>
        <w:pStyle w:val="Kop3"/>
      </w:pPr>
      <w:bookmarkStart w:id="61" w:name="_Ref39493910"/>
      <w:bookmarkStart w:id="62" w:name="_Toc158300658"/>
      <w:bookmarkStart w:id="63" w:name="XML_art_juridischeregel_rvi"/>
      <w:proofErr w:type="spellStart"/>
      <w:r>
        <w:t>RegelVoorIedereen</w:t>
      </w:r>
      <w:bookmarkEnd w:id="61"/>
      <w:bookmarkEnd w:id="62"/>
      <w:proofErr w:type="spellEnd"/>
    </w:p>
    <w:p w14:paraId="3CDA6284"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992"/>
        <w:gridCol w:w="3969"/>
      </w:tblGrid>
      <w:tr w:rsidR="00404396" w:rsidRPr="00022065" w14:paraId="0E96756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63"/>
          <w:p w14:paraId="24E9804F" w14:textId="77777777" w:rsidR="00404396" w:rsidRPr="00E45F7A" w:rsidRDefault="00404396" w:rsidP="008C3F95">
            <w:pPr>
              <w:pStyle w:val="Tabel"/>
              <w:rPr>
                <w:szCs w:val="20"/>
              </w:rPr>
            </w:pPr>
            <w:r w:rsidRPr="00E45F7A">
              <w:rPr>
                <w:szCs w:val="20"/>
              </w:rPr>
              <w:t>Element</w:t>
            </w:r>
          </w:p>
        </w:tc>
        <w:tc>
          <w:tcPr>
            <w:tcW w:w="1276" w:type="dxa"/>
          </w:tcPr>
          <w:p w14:paraId="2CEC0FA5" w14:textId="77777777" w:rsidR="00404396" w:rsidRPr="005515F1" w:rsidRDefault="00404396" w:rsidP="008C3F95">
            <w:pPr>
              <w:pStyle w:val="Tabel"/>
              <w:rPr>
                <w:sz w:val="16"/>
              </w:rPr>
            </w:pPr>
            <w:r w:rsidRPr="005515F1">
              <w:rPr>
                <w:sz w:val="16"/>
              </w:rPr>
              <w:t>M(</w:t>
            </w:r>
            <w:proofErr w:type="spellStart"/>
            <w:r w:rsidRPr="005515F1">
              <w:rPr>
                <w:sz w:val="16"/>
              </w:rPr>
              <w:t>ultipliciteit</w:t>
            </w:r>
            <w:proofErr w:type="spellEnd"/>
            <w:r w:rsidRPr="005515F1">
              <w:rPr>
                <w:sz w:val="16"/>
              </w:rPr>
              <w:t>)</w:t>
            </w:r>
          </w:p>
        </w:tc>
        <w:tc>
          <w:tcPr>
            <w:tcW w:w="992" w:type="dxa"/>
          </w:tcPr>
          <w:p w14:paraId="77210893" w14:textId="77777777" w:rsidR="00404396" w:rsidRPr="00E45F7A" w:rsidRDefault="00404396" w:rsidP="008C3F95">
            <w:pPr>
              <w:pStyle w:val="Tabel"/>
              <w:rPr>
                <w:szCs w:val="20"/>
              </w:rPr>
            </w:pPr>
            <w:r w:rsidRPr="00E45F7A">
              <w:rPr>
                <w:szCs w:val="20"/>
              </w:rPr>
              <w:t>Type</w:t>
            </w:r>
          </w:p>
        </w:tc>
        <w:tc>
          <w:tcPr>
            <w:tcW w:w="3969" w:type="dxa"/>
          </w:tcPr>
          <w:p w14:paraId="4952F539" w14:textId="77777777" w:rsidR="00404396" w:rsidRPr="00E45F7A" w:rsidRDefault="00404396" w:rsidP="008C3F95">
            <w:pPr>
              <w:pStyle w:val="Tabel"/>
              <w:rPr>
                <w:szCs w:val="20"/>
              </w:rPr>
            </w:pPr>
            <w:r w:rsidRPr="00E45F7A">
              <w:rPr>
                <w:szCs w:val="20"/>
              </w:rPr>
              <w:t>Omschrijving</w:t>
            </w:r>
          </w:p>
        </w:tc>
      </w:tr>
      <w:tr w:rsidR="00404396" w:rsidRPr="00022065" w14:paraId="57022FC7" w14:textId="77777777" w:rsidTr="008C3F95">
        <w:trPr>
          <w:cantSplit/>
        </w:trPr>
        <w:tc>
          <w:tcPr>
            <w:tcW w:w="3397" w:type="dxa"/>
          </w:tcPr>
          <w:p w14:paraId="3D23E21D"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24A6549E" w14:textId="77777777" w:rsidR="00404396" w:rsidRPr="005E17A4" w:rsidRDefault="00404396" w:rsidP="008C3F95">
            <w:pPr>
              <w:pStyle w:val="Tabel"/>
              <w:rPr>
                <w:bCs w:val="0"/>
              </w:rPr>
            </w:pPr>
            <w:r w:rsidRPr="005E17A4">
              <w:rPr>
                <w:bCs w:val="0"/>
              </w:rPr>
              <w:t>[1..1]</w:t>
            </w:r>
          </w:p>
        </w:tc>
        <w:tc>
          <w:tcPr>
            <w:tcW w:w="992" w:type="dxa"/>
          </w:tcPr>
          <w:p w14:paraId="1C090253" w14:textId="77777777" w:rsidR="00404396" w:rsidRPr="005E17A4" w:rsidRDefault="00404396" w:rsidP="008C3F95">
            <w:pPr>
              <w:pStyle w:val="Tabel"/>
              <w:rPr>
                <w:bCs w:val="0"/>
              </w:rPr>
            </w:pPr>
          </w:p>
        </w:tc>
        <w:tc>
          <w:tcPr>
            <w:tcW w:w="3969" w:type="dxa"/>
          </w:tcPr>
          <w:p w14:paraId="20AAE439" w14:textId="77777777" w:rsidR="00404396" w:rsidRPr="005E17A4" w:rsidRDefault="00404396" w:rsidP="008C3F95">
            <w:pPr>
              <w:pStyle w:val="Tabel"/>
              <w:rPr>
                <w:bCs w:val="0"/>
              </w:rPr>
            </w:pPr>
            <w:r>
              <w:rPr>
                <w:bCs w:val="0"/>
                <w:szCs w:val="18"/>
              </w:rPr>
              <w:t>Container van het specifieke OW-object.</w:t>
            </w:r>
          </w:p>
        </w:tc>
      </w:tr>
      <w:tr w:rsidR="00404396" w:rsidRPr="00022065" w14:paraId="705C8AB5" w14:textId="77777777" w:rsidTr="008C3F95">
        <w:trPr>
          <w:cantSplit/>
        </w:trPr>
        <w:tc>
          <w:tcPr>
            <w:tcW w:w="3397" w:type="dxa"/>
          </w:tcPr>
          <w:p w14:paraId="09EFD3AA" w14:textId="77777777" w:rsidR="00404396" w:rsidRPr="005E17A4" w:rsidRDefault="00404396" w:rsidP="008C3F95">
            <w:pPr>
              <w:pStyle w:val="Tabel"/>
              <w:ind w:left="284"/>
              <w:rPr>
                <w:bCs w:val="0"/>
              </w:rPr>
            </w:pPr>
            <w:proofErr w:type="spellStart"/>
            <w:r w:rsidRPr="005E17A4">
              <w:rPr>
                <w:bCs w:val="0"/>
              </w:rPr>
              <w:t>RegelVoorIedereen</w:t>
            </w:r>
            <w:proofErr w:type="spellEnd"/>
          </w:p>
        </w:tc>
        <w:tc>
          <w:tcPr>
            <w:tcW w:w="1276" w:type="dxa"/>
          </w:tcPr>
          <w:p w14:paraId="5097E996" w14:textId="77777777" w:rsidR="00404396" w:rsidRPr="005E17A4" w:rsidRDefault="00404396" w:rsidP="008C3F95">
            <w:pPr>
              <w:pStyle w:val="Tabel"/>
              <w:rPr>
                <w:bCs w:val="0"/>
              </w:rPr>
            </w:pPr>
            <w:r w:rsidRPr="005E17A4">
              <w:rPr>
                <w:bCs w:val="0"/>
              </w:rPr>
              <w:t>[1..1]</w:t>
            </w:r>
          </w:p>
        </w:tc>
        <w:tc>
          <w:tcPr>
            <w:tcW w:w="992" w:type="dxa"/>
          </w:tcPr>
          <w:p w14:paraId="6EE90E9C" w14:textId="77777777" w:rsidR="00404396" w:rsidRPr="005E17A4" w:rsidRDefault="00404396" w:rsidP="008C3F95">
            <w:pPr>
              <w:pStyle w:val="Tabel"/>
              <w:rPr>
                <w:bCs w:val="0"/>
              </w:rPr>
            </w:pPr>
          </w:p>
        </w:tc>
        <w:tc>
          <w:tcPr>
            <w:tcW w:w="3969" w:type="dxa"/>
          </w:tcPr>
          <w:p w14:paraId="7DE25ED2" w14:textId="77777777" w:rsidR="00404396" w:rsidRPr="005E17A4" w:rsidRDefault="00404396" w:rsidP="008C3F95">
            <w:pPr>
              <w:pStyle w:val="Tabel"/>
              <w:rPr>
                <w:bCs w:val="0"/>
              </w:rPr>
            </w:pPr>
            <w:r>
              <w:rPr>
                <w:bCs w:val="0"/>
              </w:rPr>
              <w:t>Juridische regel die voor iedereen bedoeld is.</w:t>
            </w:r>
          </w:p>
        </w:tc>
      </w:tr>
      <w:tr w:rsidR="00404396" w:rsidRPr="00022065" w14:paraId="7FA11FBD" w14:textId="77777777" w:rsidTr="008C3F95">
        <w:trPr>
          <w:cantSplit/>
        </w:trPr>
        <w:tc>
          <w:tcPr>
            <w:tcW w:w="3397" w:type="dxa"/>
          </w:tcPr>
          <w:p w14:paraId="29423BAA" w14:textId="77777777" w:rsidR="00404396" w:rsidRPr="005E17A4" w:rsidRDefault="00404396" w:rsidP="008C3F95">
            <w:pPr>
              <w:pStyle w:val="Tabel"/>
              <w:ind w:left="568"/>
              <w:rPr>
                <w:bCs w:val="0"/>
              </w:rPr>
            </w:pPr>
            <w:r w:rsidRPr="005E17A4">
              <w:rPr>
                <w:bCs w:val="0"/>
              </w:rPr>
              <w:t>status</w:t>
            </w:r>
          </w:p>
        </w:tc>
        <w:tc>
          <w:tcPr>
            <w:tcW w:w="1276" w:type="dxa"/>
          </w:tcPr>
          <w:p w14:paraId="6CF7B09D" w14:textId="77777777" w:rsidR="00404396" w:rsidRPr="005E17A4" w:rsidRDefault="00404396" w:rsidP="008C3F95">
            <w:pPr>
              <w:pStyle w:val="Tabel"/>
              <w:rPr>
                <w:bCs w:val="0"/>
              </w:rPr>
            </w:pPr>
            <w:r w:rsidRPr="005E17A4">
              <w:rPr>
                <w:bCs w:val="0"/>
              </w:rPr>
              <w:t>[0..1]</w:t>
            </w:r>
          </w:p>
        </w:tc>
        <w:tc>
          <w:tcPr>
            <w:tcW w:w="992" w:type="dxa"/>
          </w:tcPr>
          <w:p w14:paraId="753F584A"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1A2B0665" w14:textId="02E1B17B"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E4F32CB" w14:textId="77777777" w:rsidTr="008C3F95">
        <w:trPr>
          <w:cantSplit/>
        </w:trPr>
        <w:tc>
          <w:tcPr>
            <w:tcW w:w="3397" w:type="dxa"/>
          </w:tcPr>
          <w:p w14:paraId="634B87B3" w14:textId="77777777" w:rsidR="00404396" w:rsidRPr="005E17A4" w:rsidRDefault="00404396" w:rsidP="008C3F95">
            <w:pPr>
              <w:pStyle w:val="Tabel"/>
              <w:ind w:left="568"/>
              <w:rPr>
                <w:bCs w:val="0"/>
              </w:rPr>
            </w:pPr>
            <w:r w:rsidRPr="005E17A4">
              <w:rPr>
                <w:bCs w:val="0"/>
              </w:rPr>
              <w:t>procedurestatus</w:t>
            </w:r>
          </w:p>
        </w:tc>
        <w:tc>
          <w:tcPr>
            <w:tcW w:w="1276" w:type="dxa"/>
          </w:tcPr>
          <w:p w14:paraId="63A1C98C" w14:textId="77777777" w:rsidR="00404396" w:rsidRPr="005E17A4" w:rsidRDefault="00404396" w:rsidP="008C3F95">
            <w:pPr>
              <w:pStyle w:val="Tabel"/>
              <w:rPr>
                <w:bCs w:val="0"/>
              </w:rPr>
            </w:pPr>
            <w:r w:rsidRPr="005E17A4">
              <w:rPr>
                <w:bCs w:val="0"/>
              </w:rPr>
              <w:t>[0..1]</w:t>
            </w:r>
          </w:p>
        </w:tc>
        <w:tc>
          <w:tcPr>
            <w:tcW w:w="992" w:type="dxa"/>
          </w:tcPr>
          <w:p w14:paraId="50BDF2CC"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22186E61" w14:textId="069CE615"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131D62A" w14:textId="77777777" w:rsidTr="008C3F95">
        <w:trPr>
          <w:cantSplit/>
        </w:trPr>
        <w:tc>
          <w:tcPr>
            <w:tcW w:w="3397" w:type="dxa"/>
          </w:tcPr>
          <w:p w14:paraId="5F5C4805" w14:textId="77777777" w:rsidR="00404396" w:rsidRPr="005E17A4" w:rsidRDefault="00404396" w:rsidP="008C3F95">
            <w:pPr>
              <w:pStyle w:val="Tabel"/>
              <w:ind w:left="568"/>
              <w:rPr>
                <w:bCs w:val="0"/>
              </w:rPr>
            </w:pPr>
            <w:r w:rsidRPr="005E17A4">
              <w:rPr>
                <w:bCs w:val="0"/>
              </w:rPr>
              <w:t>identificatie</w:t>
            </w:r>
          </w:p>
        </w:tc>
        <w:tc>
          <w:tcPr>
            <w:tcW w:w="1276" w:type="dxa"/>
          </w:tcPr>
          <w:p w14:paraId="7243E372" w14:textId="77777777" w:rsidR="00404396" w:rsidRPr="005E17A4" w:rsidRDefault="00404396" w:rsidP="008C3F95">
            <w:pPr>
              <w:pStyle w:val="Tabel"/>
              <w:rPr>
                <w:bCs w:val="0"/>
              </w:rPr>
            </w:pPr>
            <w:r w:rsidRPr="005E17A4">
              <w:rPr>
                <w:bCs w:val="0"/>
              </w:rPr>
              <w:t>[1..1]</w:t>
            </w:r>
          </w:p>
        </w:tc>
        <w:tc>
          <w:tcPr>
            <w:tcW w:w="992" w:type="dxa"/>
          </w:tcPr>
          <w:p w14:paraId="31798161" w14:textId="77777777" w:rsidR="00404396" w:rsidRDefault="00404396" w:rsidP="008C3F95">
            <w:pPr>
              <w:pStyle w:val="Tabel"/>
              <w:rPr>
                <w:bCs w:val="0"/>
              </w:rPr>
            </w:pPr>
            <w:r w:rsidRPr="005E17A4">
              <w:rPr>
                <w:bCs w:val="0"/>
              </w:rPr>
              <w:t>NEN3610</w:t>
            </w:r>
          </w:p>
          <w:p w14:paraId="1D652E8C" w14:textId="77777777" w:rsidR="00404396" w:rsidRPr="005E17A4" w:rsidRDefault="00404396" w:rsidP="008C3F95">
            <w:pPr>
              <w:pStyle w:val="Tabel"/>
              <w:rPr>
                <w:bCs w:val="0"/>
              </w:rPr>
            </w:pPr>
            <w:r>
              <w:rPr>
                <w:bCs w:val="0"/>
              </w:rPr>
              <w:t>(80)</w:t>
            </w:r>
          </w:p>
        </w:tc>
        <w:tc>
          <w:tcPr>
            <w:tcW w:w="3969" w:type="dxa"/>
          </w:tcPr>
          <w:p w14:paraId="4DB76F33" w14:textId="693B5D2C"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23B08B0B" w14:textId="77777777" w:rsidTr="008C3F95">
        <w:trPr>
          <w:cantSplit/>
        </w:trPr>
        <w:tc>
          <w:tcPr>
            <w:tcW w:w="3397" w:type="dxa"/>
          </w:tcPr>
          <w:p w14:paraId="3FF1CC8B" w14:textId="77777777" w:rsidR="00404396" w:rsidRPr="005E17A4" w:rsidRDefault="00404396" w:rsidP="008C3F95">
            <w:pPr>
              <w:pStyle w:val="Tabel"/>
              <w:ind w:left="568"/>
              <w:rPr>
                <w:bCs w:val="0"/>
              </w:rPr>
            </w:pPr>
            <w:r w:rsidRPr="005E17A4">
              <w:rPr>
                <w:bCs w:val="0"/>
              </w:rPr>
              <w:t>idealisatie</w:t>
            </w:r>
          </w:p>
        </w:tc>
        <w:tc>
          <w:tcPr>
            <w:tcW w:w="1276" w:type="dxa"/>
          </w:tcPr>
          <w:p w14:paraId="3A40CEAE" w14:textId="77777777" w:rsidR="00404396" w:rsidRPr="005E17A4" w:rsidRDefault="00404396" w:rsidP="008C3F95">
            <w:pPr>
              <w:pStyle w:val="Tabel"/>
              <w:rPr>
                <w:bCs w:val="0"/>
              </w:rPr>
            </w:pPr>
            <w:r w:rsidRPr="005E17A4">
              <w:rPr>
                <w:bCs w:val="0"/>
              </w:rPr>
              <w:t>[1..1]</w:t>
            </w:r>
          </w:p>
        </w:tc>
        <w:tc>
          <w:tcPr>
            <w:tcW w:w="992" w:type="dxa"/>
          </w:tcPr>
          <w:p w14:paraId="6345CF69" w14:textId="77777777" w:rsidR="00404396" w:rsidRPr="005E17A4" w:rsidRDefault="00404396" w:rsidP="008C3F95">
            <w:pPr>
              <w:pStyle w:val="Tabel"/>
              <w:rPr>
                <w:bCs w:val="0"/>
              </w:rPr>
            </w:pPr>
            <w:r w:rsidRPr="005E17A4">
              <w:rPr>
                <w:bCs w:val="0"/>
              </w:rPr>
              <w:t>String</w:t>
            </w:r>
            <w:r>
              <w:rPr>
                <w:bCs w:val="0"/>
              </w:rPr>
              <w:br/>
              <w:t>(255)</w:t>
            </w:r>
          </w:p>
        </w:tc>
        <w:tc>
          <w:tcPr>
            <w:tcW w:w="3969" w:type="dxa"/>
          </w:tcPr>
          <w:p w14:paraId="0832E60F"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0274A4CA" w14:textId="77777777" w:rsidTr="008C3F95">
        <w:trPr>
          <w:cantSplit/>
        </w:trPr>
        <w:tc>
          <w:tcPr>
            <w:tcW w:w="3397" w:type="dxa"/>
          </w:tcPr>
          <w:p w14:paraId="46D2E44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238D9733" w14:textId="77777777" w:rsidR="00404396" w:rsidRPr="005E17A4" w:rsidRDefault="00404396" w:rsidP="008C3F95">
            <w:pPr>
              <w:pStyle w:val="Tabel"/>
              <w:rPr>
                <w:bCs w:val="0"/>
              </w:rPr>
            </w:pPr>
            <w:r w:rsidRPr="005E17A4">
              <w:rPr>
                <w:bCs w:val="0"/>
              </w:rPr>
              <w:t>[1..1]</w:t>
            </w:r>
          </w:p>
        </w:tc>
        <w:tc>
          <w:tcPr>
            <w:tcW w:w="992" w:type="dxa"/>
          </w:tcPr>
          <w:p w14:paraId="09EE339B" w14:textId="77777777" w:rsidR="00404396" w:rsidRPr="005E17A4" w:rsidRDefault="00404396" w:rsidP="008C3F95">
            <w:pPr>
              <w:pStyle w:val="Tabel"/>
              <w:rPr>
                <w:bCs w:val="0"/>
              </w:rPr>
            </w:pPr>
          </w:p>
        </w:tc>
        <w:tc>
          <w:tcPr>
            <w:tcW w:w="3969" w:type="dxa"/>
          </w:tcPr>
          <w:p w14:paraId="123E7E01" w14:textId="77777777" w:rsidR="00404396" w:rsidRPr="005E17A4" w:rsidRDefault="00404396" w:rsidP="008C3F95">
            <w:pPr>
              <w:pStyle w:val="Tabel"/>
              <w:rPr>
                <w:bCs w:val="0"/>
              </w:rPr>
            </w:pPr>
            <w:r>
              <w:rPr>
                <w:bCs w:val="0"/>
              </w:rPr>
              <w:t>Het artikel of lid waar de Juridische regel bij hoort.</w:t>
            </w:r>
          </w:p>
        </w:tc>
      </w:tr>
      <w:tr w:rsidR="00404396" w:rsidRPr="00022065" w14:paraId="6CA60F4E" w14:textId="77777777" w:rsidTr="008C3F95">
        <w:trPr>
          <w:cantSplit/>
        </w:trPr>
        <w:tc>
          <w:tcPr>
            <w:tcW w:w="3397" w:type="dxa"/>
          </w:tcPr>
          <w:p w14:paraId="4FE2843E" w14:textId="77777777" w:rsidR="00404396" w:rsidRPr="005E17A4" w:rsidRDefault="00404396" w:rsidP="008C3F95">
            <w:pPr>
              <w:pStyle w:val="Tabel"/>
              <w:ind w:left="852"/>
              <w:rPr>
                <w:bCs w:val="0"/>
              </w:rPr>
            </w:pPr>
            <w:r w:rsidRPr="005E17A4">
              <w:rPr>
                <w:bCs w:val="0"/>
              </w:rPr>
              <w:lastRenderedPageBreak/>
              <w:t>[@Regeltekst</w:t>
            </w:r>
            <w:r>
              <w:rPr>
                <w:bCs w:val="0"/>
              </w:rPr>
              <w:t>R</w:t>
            </w:r>
            <w:r w:rsidRPr="005E17A4">
              <w:rPr>
                <w:bCs w:val="0"/>
              </w:rPr>
              <w:t>ef]</w:t>
            </w:r>
          </w:p>
        </w:tc>
        <w:tc>
          <w:tcPr>
            <w:tcW w:w="1276" w:type="dxa"/>
          </w:tcPr>
          <w:p w14:paraId="3FF81478" w14:textId="77777777" w:rsidR="00404396" w:rsidRPr="005E17A4" w:rsidRDefault="00404396" w:rsidP="008C3F95">
            <w:pPr>
              <w:pStyle w:val="Tabel"/>
              <w:rPr>
                <w:bCs w:val="0"/>
              </w:rPr>
            </w:pPr>
            <w:r w:rsidRPr="005E17A4">
              <w:rPr>
                <w:bCs w:val="0"/>
              </w:rPr>
              <w:t>[1..1]</w:t>
            </w:r>
          </w:p>
        </w:tc>
        <w:tc>
          <w:tcPr>
            <w:tcW w:w="992" w:type="dxa"/>
          </w:tcPr>
          <w:p w14:paraId="2B361730"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55244CE0"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507BE139" w14:textId="77777777" w:rsidTr="008C3F95">
        <w:trPr>
          <w:cantSplit/>
        </w:trPr>
        <w:tc>
          <w:tcPr>
            <w:tcW w:w="3397" w:type="dxa"/>
          </w:tcPr>
          <w:p w14:paraId="39A60CB0" w14:textId="77777777" w:rsidR="00404396" w:rsidRPr="005E17A4" w:rsidRDefault="00404396" w:rsidP="008C3F95">
            <w:pPr>
              <w:pStyle w:val="Tabel"/>
              <w:ind w:left="568"/>
              <w:rPr>
                <w:bCs w:val="0"/>
              </w:rPr>
            </w:pPr>
            <w:r>
              <w:rPr>
                <w:bCs w:val="0"/>
              </w:rPr>
              <w:t>thema</w:t>
            </w:r>
          </w:p>
        </w:tc>
        <w:tc>
          <w:tcPr>
            <w:tcW w:w="1276" w:type="dxa"/>
          </w:tcPr>
          <w:p w14:paraId="32417E66" w14:textId="77777777" w:rsidR="00404396" w:rsidRPr="005E17A4" w:rsidRDefault="00404396" w:rsidP="008C3F95">
            <w:pPr>
              <w:pStyle w:val="Tabel"/>
              <w:rPr>
                <w:bCs w:val="0"/>
              </w:rPr>
            </w:pPr>
            <w:r>
              <w:rPr>
                <w:bCs w:val="0"/>
              </w:rPr>
              <w:t>[0..*]</w:t>
            </w:r>
          </w:p>
        </w:tc>
        <w:tc>
          <w:tcPr>
            <w:tcW w:w="992" w:type="dxa"/>
          </w:tcPr>
          <w:p w14:paraId="159AED51" w14:textId="77777777" w:rsidR="00404396" w:rsidRPr="005E17A4" w:rsidRDefault="00404396" w:rsidP="008C3F95">
            <w:pPr>
              <w:pStyle w:val="Tabel"/>
              <w:rPr>
                <w:bCs w:val="0"/>
              </w:rPr>
            </w:pPr>
            <w:r>
              <w:rPr>
                <w:bCs w:val="0"/>
              </w:rPr>
              <w:t>URI(255)</w:t>
            </w:r>
          </w:p>
        </w:tc>
        <w:tc>
          <w:tcPr>
            <w:tcW w:w="3969" w:type="dxa"/>
          </w:tcPr>
          <w:p w14:paraId="738F033B"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59A0CDA7" w14:textId="77777777" w:rsidTr="008C3F95">
        <w:trPr>
          <w:cantSplit/>
        </w:trPr>
        <w:tc>
          <w:tcPr>
            <w:tcW w:w="3397" w:type="dxa"/>
          </w:tcPr>
          <w:p w14:paraId="3B7C2C09"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25B2376D" w14:textId="77777777" w:rsidR="00404396" w:rsidRPr="005E17A4" w:rsidRDefault="00404396" w:rsidP="008C3F95">
            <w:pPr>
              <w:pStyle w:val="Tabel"/>
              <w:rPr>
                <w:bCs w:val="0"/>
              </w:rPr>
            </w:pPr>
            <w:r w:rsidRPr="005E17A4">
              <w:rPr>
                <w:bCs w:val="0"/>
              </w:rPr>
              <w:t>[1..1]</w:t>
            </w:r>
          </w:p>
        </w:tc>
        <w:tc>
          <w:tcPr>
            <w:tcW w:w="992" w:type="dxa"/>
          </w:tcPr>
          <w:p w14:paraId="4105287D" w14:textId="77777777" w:rsidR="00404396" w:rsidRPr="005E17A4" w:rsidRDefault="00404396" w:rsidP="008C3F95">
            <w:pPr>
              <w:pStyle w:val="Tabel"/>
              <w:rPr>
                <w:bCs w:val="0"/>
              </w:rPr>
            </w:pPr>
          </w:p>
        </w:tc>
        <w:tc>
          <w:tcPr>
            <w:tcW w:w="3969" w:type="dxa"/>
          </w:tcPr>
          <w:p w14:paraId="7DEF1FB8" w14:textId="77777777" w:rsidR="00404396" w:rsidRPr="005E17A4" w:rsidRDefault="00404396" w:rsidP="008C3F95">
            <w:pPr>
              <w:pStyle w:val="Tabel"/>
              <w:rPr>
                <w:bCs w:val="0"/>
              </w:rPr>
            </w:pPr>
            <w:r>
              <w:rPr>
                <w:bCs w:val="0"/>
              </w:rPr>
              <w:t>De Locatie waar de Juridische regel van kracht is.</w:t>
            </w:r>
          </w:p>
        </w:tc>
      </w:tr>
      <w:tr w:rsidR="00404396" w:rsidRPr="00022065" w14:paraId="567E7FF6" w14:textId="77777777" w:rsidTr="008C3F95">
        <w:trPr>
          <w:cantSplit/>
        </w:trPr>
        <w:tc>
          <w:tcPr>
            <w:tcW w:w="3397" w:type="dxa"/>
          </w:tcPr>
          <w:p w14:paraId="08FE6A98" w14:textId="77777777" w:rsidR="00404396" w:rsidRPr="005E17A4" w:rsidRDefault="00404396" w:rsidP="008C3F95">
            <w:pPr>
              <w:pStyle w:val="Tabel"/>
              <w:ind w:left="852"/>
              <w:rPr>
                <w:bCs w:val="0"/>
              </w:rPr>
            </w:pPr>
            <w:r w:rsidRPr="005E17A4">
              <w:rPr>
                <w:bCs w:val="0"/>
              </w:rPr>
              <w:t>[@Locatie</w:t>
            </w:r>
            <w:r>
              <w:rPr>
                <w:bCs w:val="0"/>
              </w:rPr>
              <w:t>R</w:t>
            </w:r>
            <w:r w:rsidRPr="005E17A4">
              <w:rPr>
                <w:bCs w:val="0"/>
              </w:rPr>
              <w:t>ef]</w:t>
            </w:r>
          </w:p>
        </w:tc>
        <w:tc>
          <w:tcPr>
            <w:tcW w:w="1276" w:type="dxa"/>
          </w:tcPr>
          <w:p w14:paraId="234C046A" w14:textId="77777777" w:rsidR="00404396" w:rsidRPr="005E17A4" w:rsidRDefault="00404396" w:rsidP="008C3F95">
            <w:pPr>
              <w:pStyle w:val="Tabel"/>
              <w:rPr>
                <w:bCs w:val="0"/>
              </w:rPr>
            </w:pPr>
            <w:r w:rsidRPr="005E17A4">
              <w:rPr>
                <w:bCs w:val="0"/>
              </w:rPr>
              <w:t>[1..*]</w:t>
            </w:r>
          </w:p>
        </w:tc>
        <w:tc>
          <w:tcPr>
            <w:tcW w:w="992" w:type="dxa"/>
          </w:tcPr>
          <w:p w14:paraId="36521D04"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72FF960"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734D558B" w14:textId="77777777" w:rsidTr="008C3F95">
        <w:trPr>
          <w:cantSplit/>
        </w:trPr>
        <w:tc>
          <w:tcPr>
            <w:tcW w:w="3397" w:type="dxa"/>
          </w:tcPr>
          <w:p w14:paraId="4DFFE106"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6C688928" w14:textId="77777777" w:rsidR="00404396" w:rsidRPr="005E17A4" w:rsidRDefault="00404396" w:rsidP="008C3F95">
            <w:pPr>
              <w:pStyle w:val="Tabel"/>
              <w:rPr>
                <w:bCs w:val="0"/>
              </w:rPr>
            </w:pPr>
            <w:r>
              <w:rPr>
                <w:bCs w:val="0"/>
              </w:rPr>
              <w:t>[0..1]</w:t>
            </w:r>
          </w:p>
        </w:tc>
        <w:tc>
          <w:tcPr>
            <w:tcW w:w="992" w:type="dxa"/>
          </w:tcPr>
          <w:p w14:paraId="0162A58B" w14:textId="77777777" w:rsidR="00404396" w:rsidRPr="005E17A4" w:rsidRDefault="00404396" w:rsidP="008C3F95">
            <w:pPr>
              <w:pStyle w:val="Tabel"/>
              <w:rPr>
                <w:bCs w:val="0"/>
              </w:rPr>
            </w:pPr>
          </w:p>
        </w:tc>
        <w:tc>
          <w:tcPr>
            <w:tcW w:w="3969" w:type="dxa"/>
          </w:tcPr>
          <w:p w14:paraId="40756916" w14:textId="77777777" w:rsidR="00404396" w:rsidRPr="005E17A4" w:rsidRDefault="00404396" w:rsidP="008C3F95">
            <w:pPr>
              <w:pStyle w:val="Tabel"/>
              <w:rPr>
                <w:bCs w:val="0"/>
              </w:rPr>
            </w:pPr>
            <w:r>
              <w:rPr>
                <w:bCs w:val="0"/>
              </w:rPr>
              <w:t>De aanwijzing van een specifiek gebied.</w:t>
            </w:r>
          </w:p>
        </w:tc>
      </w:tr>
      <w:tr w:rsidR="00404396" w:rsidRPr="00022065" w14:paraId="2CC3C992" w14:textId="77777777" w:rsidTr="008C3F95">
        <w:trPr>
          <w:cantSplit/>
        </w:trPr>
        <w:tc>
          <w:tcPr>
            <w:tcW w:w="3397" w:type="dxa"/>
          </w:tcPr>
          <w:p w14:paraId="78D7B805"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6BB81D8" w14:textId="77777777" w:rsidR="00404396" w:rsidRPr="005E17A4" w:rsidRDefault="00404396" w:rsidP="008C3F95">
            <w:pPr>
              <w:pStyle w:val="Tabel"/>
              <w:rPr>
                <w:bCs w:val="0"/>
              </w:rPr>
            </w:pPr>
            <w:r>
              <w:rPr>
                <w:bCs w:val="0"/>
              </w:rPr>
              <w:t>[1..*]</w:t>
            </w:r>
          </w:p>
        </w:tc>
        <w:tc>
          <w:tcPr>
            <w:tcW w:w="992" w:type="dxa"/>
          </w:tcPr>
          <w:p w14:paraId="6270EFD8"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1AE0A0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74F2FA39" w14:textId="77777777" w:rsidTr="008C3F95">
        <w:trPr>
          <w:cantSplit/>
        </w:trPr>
        <w:tc>
          <w:tcPr>
            <w:tcW w:w="3397" w:type="dxa"/>
          </w:tcPr>
          <w:p w14:paraId="6E18B8C2" w14:textId="77777777" w:rsidR="00404396" w:rsidRPr="005E17A4" w:rsidRDefault="00404396" w:rsidP="008C3F95">
            <w:pPr>
              <w:pStyle w:val="Tabel"/>
              <w:ind w:left="568"/>
              <w:rPr>
                <w:bCs w:val="0"/>
              </w:rPr>
            </w:pPr>
            <w:r>
              <w:rPr>
                <w:bCs w:val="0"/>
              </w:rPr>
              <w:t>kaartaanduiding</w:t>
            </w:r>
          </w:p>
        </w:tc>
        <w:tc>
          <w:tcPr>
            <w:tcW w:w="1276" w:type="dxa"/>
          </w:tcPr>
          <w:p w14:paraId="4574D8B2" w14:textId="77777777" w:rsidR="00404396" w:rsidRDefault="00404396" w:rsidP="008C3F95">
            <w:pPr>
              <w:pStyle w:val="Tabel"/>
              <w:rPr>
                <w:bCs w:val="0"/>
              </w:rPr>
            </w:pPr>
            <w:r>
              <w:rPr>
                <w:bCs w:val="0"/>
              </w:rPr>
              <w:t>[0..1]</w:t>
            </w:r>
          </w:p>
        </w:tc>
        <w:tc>
          <w:tcPr>
            <w:tcW w:w="992" w:type="dxa"/>
          </w:tcPr>
          <w:p w14:paraId="2EAA05FF" w14:textId="77777777" w:rsidR="00404396" w:rsidRDefault="00404396" w:rsidP="008C3F95">
            <w:pPr>
              <w:pStyle w:val="Tabel"/>
              <w:rPr>
                <w:bCs w:val="0"/>
              </w:rPr>
            </w:pPr>
          </w:p>
        </w:tc>
        <w:tc>
          <w:tcPr>
            <w:tcW w:w="3969" w:type="dxa"/>
          </w:tcPr>
          <w:p w14:paraId="4BB4DF9A" w14:textId="77777777" w:rsidR="00404396" w:rsidRDefault="00404396" w:rsidP="008C3F95">
            <w:pPr>
              <w:pStyle w:val="Tabel"/>
              <w:rPr>
                <w:bCs w:val="0"/>
              </w:rPr>
            </w:pPr>
            <w:r>
              <w:rPr>
                <w:bCs w:val="0"/>
              </w:rPr>
              <w:t>Specifieke kaart die geduid wordt</w:t>
            </w:r>
          </w:p>
        </w:tc>
      </w:tr>
      <w:tr w:rsidR="00404396" w:rsidRPr="00022065" w14:paraId="5F0B695F" w14:textId="77777777" w:rsidTr="008C3F95">
        <w:trPr>
          <w:cantSplit/>
        </w:trPr>
        <w:tc>
          <w:tcPr>
            <w:tcW w:w="3397" w:type="dxa"/>
          </w:tcPr>
          <w:p w14:paraId="28765066" w14:textId="77777777" w:rsidR="00404396" w:rsidRPr="005E17A4" w:rsidRDefault="00404396" w:rsidP="008C3F95">
            <w:pPr>
              <w:pStyle w:val="Tabel"/>
              <w:ind w:left="852"/>
              <w:rPr>
                <w:bCs w:val="0"/>
              </w:rPr>
            </w:pPr>
            <w:r>
              <w:rPr>
                <w:bCs w:val="0"/>
              </w:rPr>
              <w:t>[@KaartRef]</w:t>
            </w:r>
          </w:p>
        </w:tc>
        <w:tc>
          <w:tcPr>
            <w:tcW w:w="1276" w:type="dxa"/>
          </w:tcPr>
          <w:p w14:paraId="5DF71DEA" w14:textId="77777777" w:rsidR="00404396" w:rsidRDefault="00404396" w:rsidP="008C3F95">
            <w:pPr>
              <w:pStyle w:val="Tabel"/>
              <w:rPr>
                <w:bCs w:val="0"/>
              </w:rPr>
            </w:pPr>
            <w:r>
              <w:rPr>
                <w:bCs w:val="0"/>
              </w:rPr>
              <w:t>[1..*]</w:t>
            </w:r>
          </w:p>
        </w:tc>
        <w:tc>
          <w:tcPr>
            <w:tcW w:w="992" w:type="dxa"/>
          </w:tcPr>
          <w:p w14:paraId="6C437112"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7255C249"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2F7BC17A" w14:textId="77777777" w:rsidTr="008C3F95">
        <w:trPr>
          <w:cantSplit/>
        </w:trPr>
        <w:tc>
          <w:tcPr>
            <w:tcW w:w="3397" w:type="dxa"/>
          </w:tcPr>
          <w:p w14:paraId="53D64F48" w14:textId="77777777" w:rsidR="00404396" w:rsidRPr="005E17A4" w:rsidRDefault="00404396" w:rsidP="008C3F95">
            <w:pPr>
              <w:pStyle w:val="Tabel"/>
              <w:ind w:left="568"/>
              <w:rPr>
                <w:bCs w:val="0"/>
              </w:rPr>
            </w:pPr>
            <w:r>
              <w:rPr>
                <w:bCs w:val="0"/>
              </w:rPr>
              <w:t>activiteitaanduiding</w:t>
            </w:r>
          </w:p>
        </w:tc>
        <w:tc>
          <w:tcPr>
            <w:tcW w:w="1276" w:type="dxa"/>
          </w:tcPr>
          <w:p w14:paraId="5FAC5AF7" w14:textId="77777777" w:rsidR="00404396" w:rsidRPr="005E17A4" w:rsidRDefault="00404396" w:rsidP="008C3F95">
            <w:pPr>
              <w:pStyle w:val="Tabel"/>
              <w:rPr>
                <w:bCs w:val="0"/>
              </w:rPr>
            </w:pPr>
            <w:r>
              <w:rPr>
                <w:bCs w:val="0"/>
              </w:rPr>
              <w:t>[0..*]</w:t>
            </w:r>
          </w:p>
        </w:tc>
        <w:tc>
          <w:tcPr>
            <w:tcW w:w="992" w:type="dxa"/>
          </w:tcPr>
          <w:p w14:paraId="722A9F74" w14:textId="77777777" w:rsidR="00404396" w:rsidRPr="005E17A4" w:rsidRDefault="00404396" w:rsidP="008C3F95">
            <w:pPr>
              <w:pStyle w:val="Tabel"/>
              <w:rPr>
                <w:bCs w:val="0"/>
              </w:rPr>
            </w:pPr>
          </w:p>
        </w:tc>
        <w:tc>
          <w:tcPr>
            <w:tcW w:w="3969" w:type="dxa"/>
          </w:tcPr>
          <w:p w14:paraId="68340A4B" w14:textId="77777777" w:rsidR="00404396" w:rsidRPr="005E17A4" w:rsidRDefault="00404396" w:rsidP="008C3F95">
            <w:pPr>
              <w:pStyle w:val="Tabel"/>
              <w:rPr>
                <w:bCs w:val="0"/>
              </w:rPr>
            </w:pPr>
            <w:r>
              <w:rPr>
                <w:bCs w:val="0"/>
              </w:rPr>
              <w:t>De activiteit die gereguleerd wordt in de Juridische regel.</w:t>
            </w:r>
          </w:p>
        </w:tc>
      </w:tr>
      <w:tr w:rsidR="00404396" w:rsidRPr="00022065" w14:paraId="3E83BBF8" w14:textId="77777777" w:rsidTr="008C3F95">
        <w:trPr>
          <w:cantSplit/>
        </w:trPr>
        <w:tc>
          <w:tcPr>
            <w:tcW w:w="3397" w:type="dxa"/>
          </w:tcPr>
          <w:p w14:paraId="39BA442E" w14:textId="77777777" w:rsidR="00404396" w:rsidRDefault="00404396" w:rsidP="008C3F95">
            <w:pPr>
              <w:pStyle w:val="Tabel"/>
              <w:ind w:left="852"/>
              <w:rPr>
                <w:bCs w:val="0"/>
              </w:rPr>
            </w:pPr>
            <w:r>
              <w:rPr>
                <w:bCs w:val="0"/>
              </w:rPr>
              <w:t>[@ActiviteitRef]</w:t>
            </w:r>
          </w:p>
        </w:tc>
        <w:tc>
          <w:tcPr>
            <w:tcW w:w="1276" w:type="dxa"/>
          </w:tcPr>
          <w:p w14:paraId="39D670E7" w14:textId="77777777" w:rsidR="00404396" w:rsidRPr="005E17A4" w:rsidRDefault="00404396" w:rsidP="008C3F95">
            <w:pPr>
              <w:pStyle w:val="Tabel"/>
              <w:rPr>
                <w:bCs w:val="0"/>
              </w:rPr>
            </w:pPr>
            <w:r>
              <w:rPr>
                <w:bCs w:val="0"/>
              </w:rPr>
              <w:t>[1..1]</w:t>
            </w:r>
          </w:p>
        </w:tc>
        <w:tc>
          <w:tcPr>
            <w:tcW w:w="992" w:type="dxa"/>
          </w:tcPr>
          <w:p w14:paraId="72B61FBD"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4FEC7CFC" w14:textId="77777777" w:rsidR="00404396" w:rsidRPr="005E17A4" w:rsidRDefault="00404396" w:rsidP="008C3F95">
            <w:pPr>
              <w:pStyle w:val="Tabel"/>
              <w:rPr>
                <w:bCs w:val="0"/>
              </w:rPr>
            </w:pPr>
            <w:r>
              <w:rPr>
                <w:bCs w:val="0"/>
              </w:rPr>
              <w:t>Verwijzing naar de identificatie van de Activiteit.</w:t>
            </w:r>
          </w:p>
        </w:tc>
      </w:tr>
      <w:tr w:rsidR="00404396" w:rsidRPr="00022065" w14:paraId="54FF4A74" w14:textId="77777777" w:rsidTr="008C3F95">
        <w:trPr>
          <w:cantSplit/>
        </w:trPr>
        <w:tc>
          <w:tcPr>
            <w:tcW w:w="3397" w:type="dxa"/>
          </w:tcPr>
          <w:p w14:paraId="5ECEEC90" w14:textId="77777777" w:rsidR="00404396" w:rsidRDefault="00404396" w:rsidP="008C3F95">
            <w:pPr>
              <w:pStyle w:val="Tabel"/>
              <w:ind w:left="852"/>
              <w:rPr>
                <w:bCs w:val="0"/>
              </w:rPr>
            </w:pPr>
            <w:r>
              <w:rPr>
                <w:bCs w:val="0"/>
              </w:rPr>
              <w:t>ActiviteitLocatieaanduiding</w:t>
            </w:r>
          </w:p>
        </w:tc>
        <w:tc>
          <w:tcPr>
            <w:tcW w:w="1276" w:type="dxa"/>
          </w:tcPr>
          <w:p w14:paraId="4356377D" w14:textId="77777777" w:rsidR="00404396" w:rsidRDefault="00404396" w:rsidP="008C3F95">
            <w:pPr>
              <w:pStyle w:val="Tabel"/>
              <w:rPr>
                <w:bCs w:val="0"/>
              </w:rPr>
            </w:pPr>
            <w:r>
              <w:rPr>
                <w:bCs w:val="0"/>
              </w:rPr>
              <w:t>[1..1]</w:t>
            </w:r>
          </w:p>
        </w:tc>
        <w:tc>
          <w:tcPr>
            <w:tcW w:w="992" w:type="dxa"/>
          </w:tcPr>
          <w:p w14:paraId="5D9B94D1" w14:textId="77777777" w:rsidR="00404396" w:rsidRDefault="00404396" w:rsidP="008C3F95">
            <w:pPr>
              <w:pStyle w:val="Tabel"/>
              <w:rPr>
                <w:bCs w:val="0"/>
              </w:rPr>
            </w:pPr>
          </w:p>
        </w:tc>
        <w:tc>
          <w:tcPr>
            <w:tcW w:w="3969" w:type="dxa"/>
          </w:tcPr>
          <w:p w14:paraId="34A91109" w14:textId="77777777" w:rsidR="00404396" w:rsidRPr="005E17A4" w:rsidRDefault="00404396" w:rsidP="008C3F95">
            <w:pPr>
              <w:pStyle w:val="Tabel"/>
              <w:rPr>
                <w:bCs w:val="0"/>
              </w:rPr>
            </w:pPr>
            <w:r>
              <w:rPr>
                <w:bCs w:val="0"/>
              </w:rPr>
              <w:t xml:space="preserve">De locatie waar de activiteit gereguleerd wordt. Deze komt even vaak voor als de </w:t>
            </w:r>
            <w:proofErr w:type="spellStart"/>
            <w:r>
              <w:rPr>
                <w:bCs w:val="0"/>
              </w:rPr>
              <w:t>ActiviteitRef</w:t>
            </w:r>
            <w:proofErr w:type="spellEnd"/>
            <w:r>
              <w:rPr>
                <w:bCs w:val="0"/>
              </w:rPr>
              <w:t>.</w:t>
            </w:r>
          </w:p>
        </w:tc>
      </w:tr>
      <w:tr w:rsidR="00404396" w:rsidRPr="00022065" w14:paraId="42F93E6B" w14:textId="77777777" w:rsidTr="008C3F95">
        <w:trPr>
          <w:cantSplit/>
        </w:trPr>
        <w:tc>
          <w:tcPr>
            <w:tcW w:w="3397" w:type="dxa"/>
          </w:tcPr>
          <w:p w14:paraId="60D82938" w14:textId="77777777" w:rsidR="00404396" w:rsidRDefault="00404396" w:rsidP="008C3F95">
            <w:pPr>
              <w:pStyle w:val="Tabel"/>
              <w:ind w:left="1136"/>
              <w:rPr>
                <w:bCs w:val="0"/>
              </w:rPr>
            </w:pPr>
            <w:r>
              <w:rPr>
                <w:bCs w:val="0"/>
              </w:rPr>
              <w:t>identificatie</w:t>
            </w:r>
          </w:p>
        </w:tc>
        <w:tc>
          <w:tcPr>
            <w:tcW w:w="1276" w:type="dxa"/>
          </w:tcPr>
          <w:p w14:paraId="5FB22474" w14:textId="77777777" w:rsidR="00404396" w:rsidRDefault="00404396" w:rsidP="008C3F95">
            <w:pPr>
              <w:pStyle w:val="Tabel"/>
              <w:rPr>
                <w:bCs w:val="0"/>
              </w:rPr>
            </w:pPr>
            <w:r>
              <w:rPr>
                <w:bCs w:val="0"/>
              </w:rPr>
              <w:t>[1..1]</w:t>
            </w:r>
          </w:p>
        </w:tc>
        <w:tc>
          <w:tcPr>
            <w:tcW w:w="992" w:type="dxa"/>
          </w:tcPr>
          <w:p w14:paraId="502D718C" w14:textId="77777777" w:rsidR="00404396" w:rsidRDefault="00404396" w:rsidP="008C3F95">
            <w:pPr>
              <w:pStyle w:val="Tabel"/>
              <w:rPr>
                <w:bCs w:val="0"/>
              </w:rPr>
            </w:pPr>
            <w:r>
              <w:rPr>
                <w:bCs w:val="0"/>
              </w:rPr>
              <w:t>NEN3610</w:t>
            </w:r>
          </w:p>
          <w:p w14:paraId="7A69E7EA" w14:textId="77777777" w:rsidR="00404396" w:rsidRDefault="00404396" w:rsidP="008C3F95">
            <w:pPr>
              <w:pStyle w:val="Tabel"/>
              <w:rPr>
                <w:bCs w:val="0"/>
              </w:rPr>
            </w:pPr>
            <w:r>
              <w:rPr>
                <w:bCs w:val="0"/>
              </w:rPr>
              <w:t>(80)</w:t>
            </w:r>
          </w:p>
        </w:tc>
        <w:tc>
          <w:tcPr>
            <w:tcW w:w="3969" w:type="dxa"/>
          </w:tcPr>
          <w:p w14:paraId="4BF2F6F7" w14:textId="2B4A36B0" w:rsidR="00404396" w:rsidRDefault="00404396" w:rsidP="008C3F95">
            <w:pPr>
              <w:pStyle w:val="Tabel"/>
              <w:rPr>
                <w:bCs w:val="0"/>
              </w:rPr>
            </w:pPr>
            <w:r>
              <w:rPr>
                <w:bCs w:val="0"/>
              </w:rPr>
              <w:t xml:space="preserve">Identificatie van deze ActiviteitLocatieaanduiding zie </w:t>
            </w:r>
            <w:r>
              <w:rPr>
                <w:bCs w:val="0"/>
              </w:rPr>
              <w:fldChar w:fldCharType="begin"/>
            </w:r>
            <w:r>
              <w:rPr>
                <w:bCs w:val="0"/>
              </w:rPr>
              <w:instrText xml:space="preserve"> REF _Ref75176935 \r \h </w:instrText>
            </w:r>
            <w:r>
              <w:rPr>
                <w:bCs w:val="0"/>
              </w:rPr>
            </w:r>
            <w:r>
              <w:rPr>
                <w:bCs w:val="0"/>
              </w:rPr>
              <w:fldChar w:fldCharType="separate"/>
            </w:r>
            <w:r w:rsidR="006934CA">
              <w:rPr>
                <w:bCs w:val="0"/>
              </w:rPr>
              <w:t>4.2.1</w:t>
            </w:r>
            <w:r>
              <w:rPr>
                <w:bCs w:val="0"/>
              </w:rPr>
              <w:fldChar w:fldCharType="end"/>
            </w:r>
            <w:r>
              <w:rPr>
                <w:bCs w:val="0"/>
                <w:szCs w:val="18"/>
              </w:rPr>
              <w:t>. Een ActiviteitLocatieaanduiding hoort bij precies één combinatie van een Activiteit en een Juridische regel. Dit betekent dat iedere combinatie van een Activiteit en een Juridische regel een eigen unieke identificatie moet krijgen. In eerder versies van de standaard stond dit niet helder geformuleerd daarom wordt dit bij implementatie van de standaard nog niet afgedwongen. In een toekomstige versie kan dit wel gebeuren.</w:t>
            </w:r>
          </w:p>
        </w:tc>
      </w:tr>
      <w:tr w:rsidR="00404396" w:rsidRPr="00022065" w14:paraId="2287AB82" w14:textId="77777777" w:rsidTr="008C3F95">
        <w:trPr>
          <w:cantSplit/>
        </w:trPr>
        <w:tc>
          <w:tcPr>
            <w:tcW w:w="3397" w:type="dxa"/>
          </w:tcPr>
          <w:p w14:paraId="6EDC5CCB" w14:textId="77777777" w:rsidR="00404396" w:rsidRDefault="00404396" w:rsidP="008C3F95">
            <w:pPr>
              <w:pStyle w:val="Tabel"/>
              <w:ind w:left="1136"/>
              <w:rPr>
                <w:bCs w:val="0"/>
              </w:rPr>
            </w:pPr>
            <w:r>
              <w:rPr>
                <w:bCs w:val="0"/>
              </w:rPr>
              <w:t>activiteitregelkwalificatie</w:t>
            </w:r>
          </w:p>
        </w:tc>
        <w:tc>
          <w:tcPr>
            <w:tcW w:w="1276" w:type="dxa"/>
          </w:tcPr>
          <w:p w14:paraId="16E0D45B" w14:textId="77777777" w:rsidR="00404396" w:rsidRDefault="00404396" w:rsidP="008C3F95">
            <w:pPr>
              <w:pStyle w:val="Tabel"/>
              <w:rPr>
                <w:bCs w:val="0"/>
              </w:rPr>
            </w:pPr>
            <w:r>
              <w:rPr>
                <w:bCs w:val="0"/>
              </w:rPr>
              <w:t>[1..1]</w:t>
            </w:r>
          </w:p>
        </w:tc>
        <w:tc>
          <w:tcPr>
            <w:tcW w:w="992" w:type="dxa"/>
          </w:tcPr>
          <w:p w14:paraId="4A3F5D3B" w14:textId="77777777" w:rsidR="00404396" w:rsidRDefault="00404396" w:rsidP="008C3F95">
            <w:pPr>
              <w:pStyle w:val="Tabel"/>
              <w:rPr>
                <w:bCs w:val="0"/>
              </w:rPr>
            </w:pPr>
            <w:r>
              <w:rPr>
                <w:bCs w:val="0"/>
              </w:rPr>
              <w:t>String</w:t>
            </w:r>
            <w:r>
              <w:rPr>
                <w:bCs w:val="0"/>
              </w:rPr>
              <w:br/>
              <w:t>(255)</w:t>
            </w:r>
          </w:p>
        </w:tc>
        <w:tc>
          <w:tcPr>
            <w:tcW w:w="3969" w:type="dxa"/>
          </w:tcPr>
          <w:p w14:paraId="7BE886C8"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‘activiteitregelkwalificatie’.</w:t>
            </w:r>
          </w:p>
        </w:tc>
      </w:tr>
      <w:tr w:rsidR="00404396" w:rsidRPr="00022065" w14:paraId="48680A3F" w14:textId="77777777" w:rsidTr="008C3F95">
        <w:trPr>
          <w:cantSplit/>
        </w:trPr>
        <w:tc>
          <w:tcPr>
            <w:tcW w:w="3397" w:type="dxa"/>
          </w:tcPr>
          <w:p w14:paraId="49CB4FA6" w14:textId="77777777" w:rsidR="00404396" w:rsidRDefault="00404396" w:rsidP="008C3F95">
            <w:pPr>
              <w:pStyle w:val="Tabel"/>
              <w:ind w:left="1420"/>
              <w:rPr>
                <w:bCs w:val="0"/>
              </w:rPr>
            </w:pPr>
            <w:r>
              <w:rPr>
                <w:bCs w:val="0"/>
              </w:rPr>
              <w:t>Locatieaanduiding</w:t>
            </w:r>
          </w:p>
        </w:tc>
        <w:tc>
          <w:tcPr>
            <w:tcW w:w="1276" w:type="dxa"/>
          </w:tcPr>
          <w:p w14:paraId="17BB80B4" w14:textId="77777777" w:rsidR="00404396" w:rsidRDefault="00404396" w:rsidP="008C3F95">
            <w:pPr>
              <w:pStyle w:val="Tabel"/>
              <w:rPr>
                <w:bCs w:val="0"/>
              </w:rPr>
            </w:pPr>
            <w:r>
              <w:rPr>
                <w:bCs w:val="0"/>
              </w:rPr>
              <w:t>[1..1]</w:t>
            </w:r>
          </w:p>
        </w:tc>
        <w:tc>
          <w:tcPr>
            <w:tcW w:w="992" w:type="dxa"/>
          </w:tcPr>
          <w:p w14:paraId="0F45345D" w14:textId="77777777" w:rsidR="00404396" w:rsidRDefault="00404396" w:rsidP="008C3F95">
            <w:pPr>
              <w:pStyle w:val="Tabel"/>
              <w:rPr>
                <w:bCs w:val="0"/>
              </w:rPr>
            </w:pPr>
          </w:p>
        </w:tc>
        <w:tc>
          <w:tcPr>
            <w:tcW w:w="3969" w:type="dxa"/>
          </w:tcPr>
          <w:p w14:paraId="6CF68563" w14:textId="77777777" w:rsidR="00404396" w:rsidRPr="005E17A4" w:rsidRDefault="00404396" w:rsidP="008C3F95">
            <w:pPr>
              <w:pStyle w:val="Tabel"/>
              <w:rPr>
                <w:bCs w:val="0"/>
              </w:rPr>
            </w:pPr>
            <w:r>
              <w:rPr>
                <w:bCs w:val="0"/>
              </w:rPr>
              <w:t>De locatie die gekwalificeerd wordt door de activiteit.</w:t>
            </w:r>
          </w:p>
        </w:tc>
      </w:tr>
      <w:tr w:rsidR="00404396" w:rsidRPr="00022065" w14:paraId="4935C14C" w14:textId="77777777" w:rsidTr="008C3F95">
        <w:trPr>
          <w:cantSplit/>
        </w:trPr>
        <w:tc>
          <w:tcPr>
            <w:tcW w:w="3397" w:type="dxa"/>
          </w:tcPr>
          <w:p w14:paraId="5A5DE049" w14:textId="77777777" w:rsidR="00404396" w:rsidRDefault="00404396" w:rsidP="008C3F95">
            <w:pPr>
              <w:pStyle w:val="Tabel"/>
              <w:ind w:left="1704"/>
              <w:rPr>
                <w:bCs w:val="0"/>
              </w:rPr>
            </w:pPr>
            <w:r>
              <w:rPr>
                <w:bCs w:val="0"/>
              </w:rPr>
              <w:t>[@LocatieRef]</w:t>
            </w:r>
          </w:p>
        </w:tc>
        <w:tc>
          <w:tcPr>
            <w:tcW w:w="1276" w:type="dxa"/>
          </w:tcPr>
          <w:p w14:paraId="5E7242B5" w14:textId="77777777" w:rsidR="00404396" w:rsidRDefault="00404396" w:rsidP="008C3F95">
            <w:pPr>
              <w:pStyle w:val="Tabel"/>
              <w:rPr>
                <w:bCs w:val="0"/>
              </w:rPr>
            </w:pPr>
            <w:r>
              <w:rPr>
                <w:bCs w:val="0"/>
              </w:rPr>
              <w:t>[1..*]</w:t>
            </w:r>
          </w:p>
        </w:tc>
        <w:tc>
          <w:tcPr>
            <w:tcW w:w="992" w:type="dxa"/>
          </w:tcPr>
          <w:p w14:paraId="60761310"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CC62993" w14:textId="77777777" w:rsidR="00404396" w:rsidRDefault="00404396" w:rsidP="008C3F95">
            <w:pPr>
              <w:pStyle w:val="Tabel"/>
              <w:rPr>
                <w:bCs w:val="0"/>
              </w:rPr>
            </w:pPr>
            <w:r>
              <w:rPr>
                <w:bCs w:val="0"/>
              </w:rPr>
              <w:t>Verwijzing naar de identificatie(s) van de locatie die gekwalificeerd wordt(/worden) door de activiteit.</w:t>
            </w:r>
          </w:p>
        </w:tc>
      </w:tr>
      <w:tr w:rsidR="00404396" w:rsidRPr="00022065" w14:paraId="7380C493" w14:textId="77777777" w:rsidTr="008C3F95">
        <w:trPr>
          <w:cantSplit/>
        </w:trPr>
        <w:tc>
          <w:tcPr>
            <w:tcW w:w="3397" w:type="dxa"/>
          </w:tcPr>
          <w:p w14:paraId="2E4552BB" w14:textId="77777777" w:rsidR="00404396" w:rsidRDefault="00404396" w:rsidP="008C3F95">
            <w:pPr>
              <w:pStyle w:val="Tabel"/>
              <w:ind w:left="568"/>
              <w:rPr>
                <w:bCs w:val="0"/>
              </w:rPr>
            </w:pPr>
            <w:r>
              <w:rPr>
                <w:bCs w:val="0"/>
              </w:rPr>
              <w:t>omgevingsnormaanduiding</w:t>
            </w:r>
          </w:p>
        </w:tc>
        <w:tc>
          <w:tcPr>
            <w:tcW w:w="1276" w:type="dxa"/>
          </w:tcPr>
          <w:p w14:paraId="3483ACC5" w14:textId="77777777" w:rsidR="00404396" w:rsidRPr="005E17A4" w:rsidRDefault="00404396" w:rsidP="008C3F95">
            <w:pPr>
              <w:pStyle w:val="Tabel"/>
              <w:rPr>
                <w:bCs w:val="0"/>
              </w:rPr>
            </w:pPr>
            <w:r>
              <w:rPr>
                <w:bCs w:val="0"/>
              </w:rPr>
              <w:t>[0..*]</w:t>
            </w:r>
          </w:p>
        </w:tc>
        <w:tc>
          <w:tcPr>
            <w:tcW w:w="992" w:type="dxa"/>
          </w:tcPr>
          <w:p w14:paraId="3A87DD6E" w14:textId="77777777" w:rsidR="00404396" w:rsidRPr="005E17A4" w:rsidRDefault="00404396" w:rsidP="008C3F95">
            <w:pPr>
              <w:pStyle w:val="Tabel"/>
              <w:rPr>
                <w:bCs w:val="0"/>
              </w:rPr>
            </w:pPr>
          </w:p>
        </w:tc>
        <w:tc>
          <w:tcPr>
            <w:tcW w:w="3969" w:type="dxa"/>
          </w:tcPr>
          <w:p w14:paraId="094692F7" w14:textId="77777777" w:rsidR="00404396" w:rsidRPr="005E17A4" w:rsidRDefault="00404396" w:rsidP="008C3F95">
            <w:pPr>
              <w:pStyle w:val="Tabel"/>
              <w:rPr>
                <w:bCs w:val="0"/>
              </w:rPr>
            </w:pPr>
            <w:r>
              <w:rPr>
                <w:bCs w:val="0"/>
              </w:rPr>
              <w:t>De omgevingsnorm die gesteld wordt.</w:t>
            </w:r>
          </w:p>
        </w:tc>
      </w:tr>
      <w:tr w:rsidR="00404396" w:rsidRPr="00022065" w14:paraId="5DBDD223" w14:textId="77777777" w:rsidTr="008C3F95">
        <w:trPr>
          <w:cantSplit/>
        </w:trPr>
        <w:tc>
          <w:tcPr>
            <w:tcW w:w="3397" w:type="dxa"/>
          </w:tcPr>
          <w:p w14:paraId="2E023A1C" w14:textId="77777777" w:rsidR="00404396" w:rsidRDefault="00404396" w:rsidP="008C3F95">
            <w:pPr>
              <w:pStyle w:val="Tabel"/>
              <w:ind w:left="852"/>
              <w:rPr>
                <w:bCs w:val="0"/>
              </w:rPr>
            </w:pPr>
            <w:r>
              <w:rPr>
                <w:bCs w:val="0"/>
              </w:rPr>
              <w:t>[@OmgevingsnormRef]</w:t>
            </w:r>
          </w:p>
        </w:tc>
        <w:tc>
          <w:tcPr>
            <w:tcW w:w="1276" w:type="dxa"/>
          </w:tcPr>
          <w:p w14:paraId="267BFDA5" w14:textId="77777777" w:rsidR="00404396" w:rsidRPr="005E17A4" w:rsidRDefault="00404396" w:rsidP="008C3F95">
            <w:pPr>
              <w:pStyle w:val="Tabel"/>
              <w:rPr>
                <w:bCs w:val="0"/>
              </w:rPr>
            </w:pPr>
            <w:r>
              <w:rPr>
                <w:bCs w:val="0"/>
              </w:rPr>
              <w:t>[1..*]</w:t>
            </w:r>
          </w:p>
        </w:tc>
        <w:tc>
          <w:tcPr>
            <w:tcW w:w="992" w:type="dxa"/>
          </w:tcPr>
          <w:p w14:paraId="7DBE62A1"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BDAA377" w14:textId="77777777" w:rsidR="00404396" w:rsidRPr="005E17A4" w:rsidRDefault="00404396" w:rsidP="008C3F95">
            <w:pPr>
              <w:pStyle w:val="Tabel"/>
              <w:rPr>
                <w:bCs w:val="0"/>
              </w:rPr>
            </w:pPr>
            <w:r>
              <w:rPr>
                <w:bCs w:val="0"/>
              </w:rPr>
              <w:t xml:space="preserve">Verwijzing naar de identificatie(s) van de omgevingsnorm die gesteld wordt. </w:t>
            </w:r>
          </w:p>
        </w:tc>
      </w:tr>
    </w:tbl>
    <w:p w14:paraId="5633749C" w14:textId="77777777" w:rsidR="00404396" w:rsidRPr="00022065" w:rsidRDefault="00404396" w:rsidP="00404396"/>
    <w:p w14:paraId="122B7405" w14:textId="69E41FFE" w:rsidR="00404396" w:rsidRDefault="00404396" w:rsidP="00001AC9">
      <w:pPr>
        <w:pStyle w:val="Kop3"/>
      </w:pPr>
      <w:bookmarkStart w:id="64" w:name="_Ref39493800"/>
      <w:bookmarkStart w:id="65" w:name="_Toc158300659"/>
      <w:bookmarkStart w:id="66" w:name="XML_art_juridischeregel_ins"/>
      <w:r w:rsidRPr="007004E0">
        <w:t>Instructierege</w:t>
      </w:r>
      <w:bookmarkEnd w:id="64"/>
      <w:r w:rsidR="009453CF">
        <w:t>l</w:t>
      </w:r>
      <w:bookmarkEnd w:id="65"/>
    </w:p>
    <w:p w14:paraId="3D56ABAC"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7652DF8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66"/>
          <w:p w14:paraId="280E993E" w14:textId="77777777" w:rsidR="00404396" w:rsidRPr="00E45F7A" w:rsidRDefault="00404396" w:rsidP="008C3F95">
            <w:pPr>
              <w:pStyle w:val="Tabel"/>
              <w:rPr>
                <w:szCs w:val="20"/>
              </w:rPr>
            </w:pPr>
            <w:r w:rsidRPr="00E45F7A">
              <w:rPr>
                <w:szCs w:val="20"/>
              </w:rPr>
              <w:t>Element</w:t>
            </w:r>
          </w:p>
        </w:tc>
        <w:tc>
          <w:tcPr>
            <w:tcW w:w="1276" w:type="dxa"/>
          </w:tcPr>
          <w:p w14:paraId="5319A68E" w14:textId="77777777" w:rsidR="00404396" w:rsidRPr="00153279" w:rsidRDefault="00404396" w:rsidP="008C3F95">
            <w:pPr>
              <w:pStyle w:val="Tabel"/>
              <w:rPr>
                <w:sz w:val="16"/>
              </w:rPr>
            </w:pPr>
            <w:r w:rsidRPr="00153279">
              <w:rPr>
                <w:sz w:val="16"/>
              </w:rPr>
              <w:t>M(</w:t>
            </w:r>
            <w:proofErr w:type="spellStart"/>
            <w:r w:rsidRPr="00153279">
              <w:rPr>
                <w:sz w:val="16"/>
              </w:rPr>
              <w:t>ultipliciteit</w:t>
            </w:r>
            <w:proofErr w:type="spellEnd"/>
            <w:r w:rsidRPr="00153279">
              <w:rPr>
                <w:sz w:val="16"/>
              </w:rPr>
              <w:t>)</w:t>
            </w:r>
          </w:p>
        </w:tc>
        <w:tc>
          <w:tcPr>
            <w:tcW w:w="1134" w:type="dxa"/>
          </w:tcPr>
          <w:p w14:paraId="1A1776EC" w14:textId="77777777" w:rsidR="00404396" w:rsidRPr="00E45F7A" w:rsidRDefault="00404396" w:rsidP="008C3F95">
            <w:pPr>
              <w:pStyle w:val="Tabel"/>
              <w:rPr>
                <w:szCs w:val="20"/>
              </w:rPr>
            </w:pPr>
            <w:r w:rsidRPr="00E45F7A">
              <w:rPr>
                <w:szCs w:val="20"/>
              </w:rPr>
              <w:t>Type</w:t>
            </w:r>
          </w:p>
        </w:tc>
        <w:tc>
          <w:tcPr>
            <w:tcW w:w="3827" w:type="dxa"/>
          </w:tcPr>
          <w:p w14:paraId="1139ED57" w14:textId="77777777" w:rsidR="00404396" w:rsidRPr="00E45F7A" w:rsidRDefault="00404396" w:rsidP="008C3F95">
            <w:pPr>
              <w:pStyle w:val="Tabel"/>
              <w:rPr>
                <w:szCs w:val="20"/>
              </w:rPr>
            </w:pPr>
            <w:r w:rsidRPr="00E45F7A">
              <w:rPr>
                <w:szCs w:val="20"/>
              </w:rPr>
              <w:t>Omschrijving</w:t>
            </w:r>
          </w:p>
        </w:tc>
      </w:tr>
      <w:tr w:rsidR="00404396" w:rsidRPr="00022065" w14:paraId="36DE80BC" w14:textId="77777777" w:rsidTr="008C3F95">
        <w:trPr>
          <w:cantSplit/>
        </w:trPr>
        <w:tc>
          <w:tcPr>
            <w:tcW w:w="3397" w:type="dxa"/>
          </w:tcPr>
          <w:p w14:paraId="6455E501"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4E3F4296" w14:textId="77777777" w:rsidR="00404396" w:rsidRPr="005E17A4" w:rsidRDefault="00404396" w:rsidP="008C3F95">
            <w:pPr>
              <w:pStyle w:val="Tabel"/>
              <w:rPr>
                <w:bCs w:val="0"/>
              </w:rPr>
            </w:pPr>
            <w:r w:rsidRPr="005E17A4">
              <w:rPr>
                <w:bCs w:val="0"/>
              </w:rPr>
              <w:t>[1..1]</w:t>
            </w:r>
          </w:p>
        </w:tc>
        <w:tc>
          <w:tcPr>
            <w:tcW w:w="1134" w:type="dxa"/>
          </w:tcPr>
          <w:p w14:paraId="6BEA4B8E" w14:textId="77777777" w:rsidR="00404396" w:rsidRPr="005E17A4" w:rsidRDefault="00404396" w:rsidP="008C3F95">
            <w:pPr>
              <w:pStyle w:val="Tabel"/>
              <w:rPr>
                <w:bCs w:val="0"/>
              </w:rPr>
            </w:pPr>
          </w:p>
        </w:tc>
        <w:tc>
          <w:tcPr>
            <w:tcW w:w="3827" w:type="dxa"/>
          </w:tcPr>
          <w:p w14:paraId="16618957" w14:textId="77777777" w:rsidR="00404396" w:rsidRPr="005E17A4" w:rsidRDefault="00404396" w:rsidP="008C3F95">
            <w:pPr>
              <w:pStyle w:val="Tabel"/>
              <w:rPr>
                <w:bCs w:val="0"/>
              </w:rPr>
            </w:pPr>
            <w:r>
              <w:rPr>
                <w:bCs w:val="0"/>
                <w:szCs w:val="18"/>
              </w:rPr>
              <w:t>Container van het specifieke OW-object.</w:t>
            </w:r>
          </w:p>
        </w:tc>
      </w:tr>
      <w:tr w:rsidR="00404396" w:rsidRPr="00022065" w14:paraId="38F71A22" w14:textId="77777777" w:rsidTr="008C3F95">
        <w:trPr>
          <w:cantSplit/>
        </w:trPr>
        <w:tc>
          <w:tcPr>
            <w:tcW w:w="3397" w:type="dxa"/>
          </w:tcPr>
          <w:p w14:paraId="10FD73A2" w14:textId="77777777" w:rsidR="00404396" w:rsidRPr="005E17A4" w:rsidRDefault="00404396" w:rsidP="008C3F95">
            <w:pPr>
              <w:pStyle w:val="Tabel"/>
              <w:ind w:left="284"/>
              <w:rPr>
                <w:bCs w:val="0"/>
              </w:rPr>
            </w:pPr>
            <w:r>
              <w:rPr>
                <w:bCs w:val="0"/>
              </w:rPr>
              <w:lastRenderedPageBreak/>
              <w:t>Instructieregel</w:t>
            </w:r>
          </w:p>
        </w:tc>
        <w:tc>
          <w:tcPr>
            <w:tcW w:w="1276" w:type="dxa"/>
          </w:tcPr>
          <w:p w14:paraId="6649BE54" w14:textId="77777777" w:rsidR="00404396" w:rsidRPr="005E17A4" w:rsidRDefault="00404396" w:rsidP="008C3F95">
            <w:pPr>
              <w:pStyle w:val="Tabel"/>
              <w:rPr>
                <w:bCs w:val="0"/>
              </w:rPr>
            </w:pPr>
            <w:r w:rsidRPr="005E17A4">
              <w:rPr>
                <w:bCs w:val="0"/>
              </w:rPr>
              <w:t>[1..1]</w:t>
            </w:r>
          </w:p>
        </w:tc>
        <w:tc>
          <w:tcPr>
            <w:tcW w:w="1134" w:type="dxa"/>
          </w:tcPr>
          <w:p w14:paraId="36178A5D" w14:textId="77777777" w:rsidR="00404396" w:rsidRPr="005E17A4" w:rsidRDefault="00404396" w:rsidP="008C3F95">
            <w:pPr>
              <w:pStyle w:val="Tabel"/>
              <w:rPr>
                <w:bCs w:val="0"/>
              </w:rPr>
            </w:pPr>
          </w:p>
        </w:tc>
        <w:tc>
          <w:tcPr>
            <w:tcW w:w="3827" w:type="dxa"/>
          </w:tcPr>
          <w:p w14:paraId="4023D033" w14:textId="77777777" w:rsidR="00404396" w:rsidRPr="005E17A4" w:rsidRDefault="00404396" w:rsidP="008C3F95">
            <w:pPr>
              <w:pStyle w:val="Tabel"/>
              <w:rPr>
                <w:bCs w:val="0"/>
              </w:rPr>
            </w:pPr>
            <w:r>
              <w:rPr>
                <w:bCs w:val="0"/>
              </w:rPr>
              <w:t>Juridische regel die bedoeld is voor een ander bevoegd gezag.</w:t>
            </w:r>
          </w:p>
        </w:tc>
      </w:tr>
      <w:tr w:rsidR="00404396" w:rsidRPr="00022065" w14:paraId="6DC9261E" w14:textId="77777777" w:rsidTr="008C3F95">
        <w:trPr>
          <w:cantSplit/>
        </w:trPr>
        <w:tc>
          <w:tcPr>
            <w:tcW w:w="3397" w:type="dxa"/>
          </w:tcPr>
          <w:p w14:paraId="7AB24983" w14:textId="77777777" w:rsidR="00404396" w:rsidRPr="005E17A4" w:rsidRDefault="00404396" w:rsidP="008C3F95">
            <w:pPr>
              <w:pStyle w:val="Tabel"/>
              <w:ind w:left="568"/>
              <w:rPr>
                <w:bCs w:val="0"/>
              </w:rPr>
            </w:pPr>
            <w:r w:rsidRPr="005E17A4">
              <w:rPr>
                <w:bCs w:val="0"/>
              </w:rPr>
              <w:t>status</w:t>
            </w:r>
          </w:p>
        </w:tc>
        <w:tc>
          <w:tcPr>
            <w:tcW w:w="1276" w:type="dxa"/>
          </w:tcPr>
          <w:p w14:paraId="24BB2B84" w14:textId="77777777" w:rsidR="00404396" w:rsidRPr="005E17A4" w:rsidRDefault="00404396" w:rsidP="008C3F95">
            <w:pPr>
              <w:pStyle w:val="Tabel"/>
              <w:rPr>
                <w:bCs w:val="0"/>
              </w:rPr>
            </w:pPr>
            <w:r w:rsidRPr="005E17A4">
              <w:rPr>
                <w:bCs w:val="0"/>
              </w:rPr>
              <w:t>[0..1]</w:t>
            </w:r>
          </w:p>
        </w:tc>
        <w:tc>
          <w:tcPr>
            <w:tcW w:w="1134" w:type="dxa"/>
          </w:tcPr>
          <w:p w14:paraId="3B81236C"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6438B01D" w14:textId="581A6BF8"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7085934" w14:textId="77777777" w:rsidTr="008C3F95">
        <w:trPr>
          <w:cantSplit/>
        </w:trPr>
        <w:tc>
          <w:tcPr>
            <w:tcW w:w="3397" w:type="dxa"/>
          </w:tcPr>
          <w:p w14:paraId="58C84814" w14:textId="77777777" w:rsidR="00404396" w:rsidRPr="005E17A4" w:rsidRDefault="00404396" w:rsidP="008C3F95">
            <w:pPr>
              <w:pStyle w:val="Tabel"/>
              <w:ind w:left="568"/>
              <w:rPr>
                <w:bCs w:val="0"/>
              </w:rPr>
            </w:pPr>
            <w:r w:rsidRPr="005E17A4">
              <w:rPr>
                <w:bCs w:val="0"/>
              </w:rPr>
              <w:t>procedurestatus</w:t>
            </w:r>
          </w:p>
        </w:tc>
        <w:tc>
          <w:tcPr>
            <w:tcW w:w="1276" w:type="dxa"/>
          </w:tcPr>
          <w:p w14:paraId="168218C9" w14:textId="77777777" w:rsidR="00404396" w:rsidRPr="005E17A4" w:rsidRDefault="00404396" w:rsidP="008C3F95">
            <w:pPr>
              <w:pStyle w:val="Tabel"/>
              <w:rPr>
                <w:bCs w:val="0"/>
              </w:rPr>
            </w:pPr>
            <w:r w:rsidRPr="005E17A4">
              <w:rPr>
                <w:bCs w:val="0"/>
              </w:rPr>
              <w:t>[0..1]</w:t>
            </w:r>
          </w:p>
        </w:tc>
        <w:tc>
          <w:tcPr>
            <w:tcW w:w="1134" w:type="dxa"/>
          </w:tcPr>
          <w:p w14:paraId="17FD919E"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75C80F85" w14:textId="6DACE3EC"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00CAE686" w14:textId="77777777" w:rsidTr="008C3F95">
        <w:trPr>
          <w:cantSplit/>
        </w:trPr>
        <w:tc>
          <w:tcPr>
            <w:tcW w:w="3397" w:type="dxa"/>
          </w:tcPr>
          <w:p w14:paraId="3652EB58" w14:textId="77777777" w:rsidR="00404396" w:rsidRPr="005E17A4" w:rsidRDefault="00404396" w:rsidP="008C3F95">
            <w:pPr>
              <w:pStyle w:val="Tabel"/>
              <w:ind w:left="568"/>
              <w:rPr>
                <w:bCs w:val="0"/>
              </w:rPr>
            </w:pPr>
            <w:r w:rsidRPr="005E17A4">
              <w:rPr>
                <w:bCs w:val="0"/>
              </w:rPr>
              <w:t>identificatie</w:t>
            </w:r>
          </w:p>
        </w:tc>
        <w:tc>
          <w:tcPr>
            <w:tcW w:w="1276" w:type="dxa"/>
          </w:tcPr>
          <w:p w14:paraId="261B6570" w14:textId="77777777" w:rsidR="00404396" w:rsidRPr="005E17A4" w:rsidRDefault="00404396" w:rsidP="008C3F95">
            <w:pPr>
              <w:pStyle w:val="Tabel"/>
              <w:rPr>
                <w:bCs w:val="0"/>
              </w:rPr>
            </w:pPr>
            <w:r w:rsidRPr="005E17A4">
              <w:rPr>
                <w:bCs w:val="0"/>
              </w:rPr>
              <w:t>[1..1]</w:t>
            </w:r>
          </w:p>
        </w:tc>
        <w:tc>
          <w:tcPr>
            <w:tcW w:w="1134" w:type="dxa"/>
          </w:tcPr>
          <w:p w14:paraId="040F44B2" w14:textId="77777777" w:rsidR="00404396" w:rsidRPr="005E17A4" w:rsidRDefault="00404396" w:rsidP="008C3F95">
            <w:pPr>
              <w:pStyle w:val="Tabel"/>
              <w:rPr>
                <w:bCs w:val="0"/>
              </w:rPr>
            </w:pPr>
            <w:r w:rsidRPr="005E17A4">
              <w:rPr>
                <w:bCs w:val="0"/>
              </w:rPr>
              <w:t>NEN3610</w:t>
            </w:r>
            <w:r>
              <w:rPr>
                <w:bCs w:val="0"/>
              </w:rPr>
              <w:t xml:space="preserve"> (80)</w:t>
            </w:r>
          </w:p>
        </w:tc>
        <w:tc>
          <w:tcPr>
            <w:tcW w:w="3827" w:type="dxa"/>
          </w:tcPr>
          <w:p w14:paraId="58CB0D52" w14:textId="4478E8DE"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5A20678F" w14:textId="77777777" w:rsidTr="008C3F95">
        <w:trPr>
          <w:cantSplit/>
        </w:trPr>
        <w:tc>
          <w:tcPr>
            <w:tcW w:w="3397" w:type="dxa"/>
          </w:tcPr>
          <w:p w14:paraId="02FA4D18" w14:textId="77777777" w:rsidR="00404396" w:rsidRPr="005E17A4" w:rsidRDefault="00404396" w:rsidP="008C3F95">
            <w:pPr>
              <w:pStyle w:val="Tabel"/>
              <w:ind w:left="568"/>
              <w:rPr>
                <w:bCs w:val="0"/>
              </w:rPr>
            </w:pPr>
            <w:r w:rsidRPr="005E17A4">
              <w:rPr>
                <w:bCs w:val="0"/>
              </w:rPr>
              <w:t>idealisatie</w:t>
            </w:r>
          </w:p>
        </w:tc>
        <w:tc>
          <w:tcPr>
            <w:tcW w:w="1276" w:type="dxa"/>
          </w:tcPr>
          <w:p w14:paraId="576C3DDA" w14:textId="77777777" w:rsidR="00404396" w:rsidRPr="005E17A4" w:rsidRDefault="00404396" w:rsidP="008C3F95">
            <w:pPr>
              <w:pStyle w:val="Tabel"/>
              <w:rPr>
                <w:bCs w:val="0"/>
              </w:rPr>
            </w:pPr>
            <w:r w:rsidRPr="005E17A4">
              <w:rPr>
                <w:bCs w:val="0"/>
              </w:rPr>
              <w:t>[1..1]</w:t>
            </w:r>
          </w:p>
        </w:tc>
        <w:tc>
          <w:tcPr>
            <w:tcW w:w="1134" w:type="dxa"/>
          </w:tcPr>
          <w:p w14:paraId="6E8DB902" w14:textId="77777777" w:rsidR="00404396" w:rsidRPr="005E17A4" w:rsidRDefault="00404396" w:rsidP="008C3F95">
            <w:pPr>
              <w:pStyle w:val="Tabel"/>
              <w:rPr>
                <w:bCs w:val="0"/>
              </w:rPr>
            </w:pPr>
            <w:r w:rsidRPr="005E17A4">
              <w:rPr>
                <w:bCs w:val="0"/>
              </w:rPr>
              <w:t>String</w:t>
            </w:r>
            <w:r>
              <w:rPr>
                <w:bCs w:val="0"/>
              </w:rPr>
              <w:br/>
              <w:t>(255)</w:t>
            </w:r>
          </w:p>
        </w:tc>
        <w:tc>
          <w:tcPr>
            <w:tcW w:w="3827" w:type="dxa"/>
          </w:tcPr>
          <w:p w14:paraId="4DFF6707"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71E4A109" w14:textId="77777777" w:rsidTr="008C3F95">
        <w:trPr>
          <w:cantSplit/>
        </w:trPr>
        <w:tc>
          <w:tcPr>
            <w:tcW w:w="3397" w:type="dxa"/>
          </w:tcPr>
          <w:p w14:paraId="2831C7F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18D23C75" w14:textId="77777777" w:rsidR="00404396" w:rsidRPr="005E17A4" w:rsidRDefault="00404396" w:rsidP="008C3F95">
            <w:pPr>
              <w:pStyle w:val="Tabel"/>
              <w:rPr>
                <w:bCs w:val="0"/>
              </w:rPr>
            </w:pPr>
            <w:r w:rsidRPr="005E17A4">
              <w:rPr>
                <w:bCs w:val="0"/>
              </w:rPr>
              <w:t>[1..1]</w:t>
            </w:r>
          </w:p>
        </w:tc>
        <w:tc>
          <w:tcPr>
            <w:tcW w:w="1134" w:type="dxa"/>
          </w:tcPr>
          <w:p w14:paraId="54661E88" w14:textId="77777777" w:rsidR="00404396" w:rsidRPr="005E17A4" w:rsidRDefault="00404396" w:rsidP="008C3F95">
            <w:pPr>
              <w:pStyle w:val="Tabel"/>
              <w:rPr>
                <w:bCs w:val="0"/>
              </w:rPr>
            </w:pPr>
          </w:p>
        </w:tc>
        <w:tc>
          <w:tcPr>
            <w:tcW w:w="3827" w:type="dxa"/>
          </w:tcPr>
          <w:p w14:paraId="6CAE32ED" w14:textId="77777777" w:rsidR="00404396" w:rsidRPr="005E17A4" w:rsidRDefault="00404396" w:rsidP="008C3F95">
            <w:pPr>
              <w:pStyle w:val="Tabel"/>
              <w:rPr>
                <w:bCs w:val="0"/>
              </w:rPr>
            </w:pPr>
            <w:r>
              <w:rPr>
                <w:bCs w:val="0"/>
              </w:rPr>
              <w:t>Het artikel of lid waar de Juridische regel bij hoort.</w:t>
            </w:r>
          </w:p>
        </w:tc>
      </w:tr>
      <w:tr w:rsidR="00404396" w:rsidRPr="00022065" w14:paraId="338804AF" w14:textId="77777777" w:rsidTr="008C3F95">
        <w:trPr>
          <w:cantSplit/>
        </w:trPr>
        <w:tc>
          <w:tcPr>
            <w:tcW w:w="3397" w:type="dxa"/>
          </w:tcPr>
          <w:p w14:paraId="6B02C8AF"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64D9C97F" w14:textId="77777777" w:rsidR="00404396" w:rsidRPr="005E17A4" w:rsidRDefault="00404396" w:rsidP="008C3F95">
            <w:pPr>
              <w:pStyle w:val="Tabel"/>
              <w:rPr>
                <w:bCs w:val="0"/>
              </w:rPr>
            </w:pPr>
            <w:r w:rsidRPr="005E17A4">
              <w:rPr>
                <w:bCs w:val="0"/>
              </w:rPr>
              <w:t>[1..1]</w:t>
            </w:r>
          </w:p>
        </w:tc>
        <w:tc>
          <w:tcPr>
            <w:tcW w:w="1134" w:type="dxa"/>
          </w:tcPr>
          <w:p w14:paraId="12140AF2"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25F4986B"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3E3D8114" w14:textId="77777777" w:rsidTr="008C3F95">
        <w:trPr>
          <w:cantSplit/>
        </w:trPr>
        <w:tc>
          <w:tcPr>
            <w:tcW w:w="3397" w:type="dxa"/>
          </w:tcPr>
          <w:p w14:paraId="04286FD1" w14:textId="77777777" w:rsidR="00404396" w:rsidRPr="005E17A4" w:rsidRDefault="00404396" w:rsidP="008C3F95">
            <w:pPr>
              <w:pStyle w:val="Tabel"/>
              <w:ind w:left="568"/>
              <w:rPr>
                <w:bCs w:val="0"/>
              </w:rPr>
            </w:pPr>
            <w:r>
              <w:rPr>
                <w:bCs w:val="0"/>
              </w:rPr>
              <w:t>thema</w:t>
            </w:r>
          </w:p>
        </w:tc>
        <w:tc>
          <w:tcPr>
            <w:tcW w:w="1276" w:type="dxa"/>
          </w:tcPr>
          <w:p w14:paraId="1E5647EB" w14:textId="77777777" w:rsidR="00404396" w:rsidRPr="005E17A4" w:rsidRDefault="00404396" w:rsidP="008C3F95">
            <w:pPr>
              <w:pStyle w:val="Tabel"/>
              <w:rPr>
                <w:bCs w:val="0"/>
              </w:rPr>
            </w:pPr>
            <w:r>
              <w:rPr>
                <w:bCs w:val="0"/>
              </w:rPr>
              <w:t>[0..*]</w:t>
            </w:r>
          </w:p>
        </w:tc>
        <w:tc>
          <w:tcPr>
            <w:tcW w:w="1134" w:type="dxa"/>
          </w:tcPr>
          <w:p w14:paraId="6F11D58A" w14:textId="77777777" w:rsidR="00404396" w:rsidRPr="005E17A4" w:rsidRDefault="00404396" w:rsidP="008C3F95">
            <w:pPr>
              <w:pStyle w:val="Tabel"/>
              <w:rPr>
                <w:bCs w:val="0"/>
              </w:rPr>
            </w:pPr>
            <w:r>
              <w:rPr>
                <w:bCs w:val="0"/>
              </w:rPr>
              <w:t>String(255)</w:t>
            </w:r>
          </w:p>
        </w:tc>
        <w:tc>
          <w:tcPr>
            <w:tcW w:w="3827" w:type="dxa"/>
          </w:tcPr>
          <w:p w14:paraId="1A3A00CD"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6A4F0C95" w14:textId="77777777" w:rsidTr="008C3F95">
        <w:trPr>
          <w:cantSplit/>
        </w:trPr>
        <w:tc>
          <w:tcPr>
            <w:tcW w:w="3397" w:type="dxa"/>
          </w:tcPr>
          <w:p w14:paraId="588DB67A"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4F9E5AD5" w14:textId="77777777" w:rsidR="00404396" w:rsidRPr="005E17A4" w:rsidRDefault="00404396" w:rsidP="008C3F95">
            <w:pPr>
              <w:pStyle w:val="Tabel"/>
              <w:rPr>
                <w:bCs w:val="0"/>
              </w:rPr>
            </w:pPr>
            <w:r w:rsidRPr="005E17A4">
              <w:rPr>
                <w:bCs w:val="0"/>
              </w:rPr>
              <w:t>[1..1]</w:t>
            </w:r>
          </w:p>
        </w:tc>
        <w:tc>
          <w:tcPr>
            <w:tcW w:w="1134" w:type="dxa"/>
          </w:tcPr>
          <w:p w14:paraId="090F8888" w14:textId="77777777" w:rsidR="00404396" w:rsidRPr="005E17A4" w:rsidRDefault="00404396" w:rsidP="008C3F95">
            <w:pPr>
              <w:pStyle w:val="Tabel"/>
              <w:rPr>
                <w:bCs w:val="0"/>
              </w:rPr>
            </w:pPr>
          </w:p>
        </w:tc>
        <w:tc>
          <w:tcPr>
            <w:tcW w:w="3827" w:type="dxa"/>
          </w:tcPr>
          <w:p w14:paraId="33F57324" w14:textId="77777777" w:rsidR="00404396" w:rsidRPr="005E17A4" w:rsidRDefault="00404396" w:rsidP="008C3F95">
            <w:pPr>
              <w:pStyle w:val="Tabel"/>
              <w:rPr>
                <w:bCs w:val="0"/>
              </w:rPr>
            </w:pPr>
            <w:r>
              <w:rPr>
                <w:bCs w:val="0"/>
              </w:rPr>
              <w:t>De Locatie waar de Juridische regel van kracht is.</w:t>
            </w:r>
          </w:p>
        </w:tc>
      </w:tr>
      <w:tr w:rsidR="00404396" w:rsidRPr="00022065" w14:paraId="09B3F9E4" w14:textId="77777777" w:rsidTr="008C3F95">
        <w:trPr>
          <w:cantSplit/>
        </w:trPr>
        <w:tc>
          <w:tcPr>
            <w:tcW w:w="3397" w:type="dxa"/>
          </w:tcPr>
          <w:p w14:paraId="75A2AE88" w14:textId="77777777" w:rsidR="00404396" w:rsidRPr="005E17A4" w:rsidRDefault="00404396" w:rsidP="008C3F95">
            <w:pPr>
              <w:pStyle w:val="Tabel"/>
              <w:ind w:left="852"/>
              <w:rPr>
                <w:bCs w:val="0"/>
              </w:rPr>
            </w:pPr>
            <w:r w:rsidRPr="005E17A4">
              <w:rPr>
                <w:bCs w:val="0"/>
              </w:rPr>
              <w:t>[@Locatie</w:t>
            </w:r>
            <w:r>
              <w:rPr>
                <w:bCs w:val="0"/>
              </w:rPr>
              <w:t>R</w:t>
            </w:r>
            <w:r w:rsidRPr="005E17A4">
              <w:rPr>
                <w:bCs w:val="0"/>
              </w:rPr>
              <w:t>ef]</w:t>
            </w:r>
          </w:p>
        </w:tc>
        <w:tc>
          <w:tcPr>
            <w:tcW w:w="1276" w:type="dxa"/>
          </w:tcPr>
          <w:p w14:paraId="7D0E81A7" w14:textId="77777777" w:rsidR="00404396" w:rsidRPr="005E17A4" w:rsidRDefault="00404396" w:rsidP="008C3F95">
            <w:pPr>
              <w:pStyle w:val="Tabel"/>
              <w:rPr>
                <w:bCs w:val="0"/>
              </w:rPr>
            </w:pPr>
            <w:r w:rsidRPr="005E17A4">
              <w:rPr>
                <w:bCs w:val="0"/>
              </w:rPr>
              <w:t>[1..*]</w:t>
            </w:r>
          </w:p>
        </w:tc>
        <w:tc>
          <w:tcPr>
            <w:tcW w:w="1134" w:type="dxa"/>
          </w:tcPr>
          <w:p w14:paraId="3090D363"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F0A5036"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2C40D4C6" w14:textId="77777777" w:rsidTr="008C3F95">
        <w:trPr>
          <w:cantSplit/>
        </w:trPr>
        <w:tc>
          <w:tcPr>
            <w:tcW w:w="3397" w:type="dxa"/>
          </w:tcPr>
          <w:p w14:paraId="5886643D"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36C04BC8" w14:textId="77777777" w:rsidR="00404396" w:rsidRPr="005E17A4" w:rsidRDefault="00404396" w:rsidP="008C3F95">
            <w:pPr>
              <w:pStyle w:val="Tabel"/>
              <w:rPr>
                <w:bCs w:val="0"/>
              </w:rPr>
            </w:pPr>
            <w:r>
              <w:rPr>
                <w:bCs w:val="0"/>
              </w:rPr>
              <w:t>[0..1]</w:t>
            </w:r>
          </w:p>
        </w:tc>
        <w:tc>
          <w:tcPr>
            <w:tcW w:w="1134" w:type="dxa"/>
          </w:tcPr>
          <w:p w14:paraId="0A280669" w14:textId="77777777" w:rsidR="00404396" w:rsidRPr="005E17A4" w:rsidRDefault="00404396" w:rsidP="008C3F95">
            <w:pPr>
              <w:pStyle w:val="Tabel"/>
              <w:rPr>
                <w:bCs w:val="0"/>
              </w:rPr>
            </w:pPr>
          </w:p>
        </w:tc>
        <w:tc>
          <w:tcPr>
            <w:tcW w:w="3827" w:type="dxa"/>
          </w:tcPr>
          <w:p w14:paraId="3C8A99F3" w14:textId="77777777" w:rsidR="00404396" w:rsidRPr="005E17A4" w:rsidRDefault="00404396" w:rsidP="008C3F95">
            <w:pPr>
              <w:pStyle w:val="Tabel"/>
              <w:rPr>
                <w:bCs w:val="0"/>
              </w:rPr>
            </w:pPr>
            <w:r>
              <w:rPr>
                <w:bCs w:val="0"/>
              </w:rPr>
              <w:t>De aanwijzing van een specifiek gebied.</w:t>
            </w:r>
          </w:p>
        </w:tc>
      </w:tr>
      <w:tr w:rsidR="00404396" w:rsidRPr="00022065" w14:paraId="3E0FD548" w14:textId="77777777" w:rsidTr="008C3F95">
        <w:trPr>
          <w:cantSplit/>
        </w:trPr>
        <w:tc>
          <w:tcPr>
            <w:tcW w:w="3397" w:type="dxa"/>
          </w:tcPr>
          <w:p w14:paraId="4E2F6D12"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C782DC6" w14:textId="77777777" w:rsidR="00404396" w:rsidRPr="005E17A4" w:rsidRDefault="00404396" w:rsidP="008C3F95">
            <w:pPr>
              <w:pStyle w:val="Tabel"/>
              <w:rPr>
                <w:bCs w:val="0"/>
              </w:rPr>
            </w:pPr>
            <w:r>
              <w:rPr>
                <w:bCs w:val="0"/>
              </w:rPr>
              <w:t>[1..*]</w:t>
            </w:r>
          </w:p>
        </w:tc>
        <w:tc>
          <w:tcPr>
            <w:tcW w:w="1134" w:type="dxa"/>
          </w:tcPr>
          <w:p w14:paraId="7980BD6C"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5AEFD6C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559FB6E7" w14:textId="77777777" w:rsidTr="008C3F95">
        <w:trPr>
          <w:cantSplit/>
        </w:trPr>
        <w:tc>
          <w:tcPr>
            <w:tcW w:w="3397" w:type="dxa"/>
          </w:tcPr>
          <w:p w14:paraId="0075F317" w14:textId="77777777" w:rsidR="00404396" w:rsidRPr="005E17A4" w:rsidRDefault="00404396" w:rsidP="008C3F95">
            <w:pPr>
              <w:pStyle w:val="Tabel"/>
              <w:ind w:left="568"/>
              <w:rPr>
                <w:bCs w:val="0"/>
              </w:rPr>
            </w:pPr>
            <w:r>
              <w:rPr>
                <w:bCs w:val="0"/>
              </w:rPr>
              <w:t>kaartaanduiding</w:t>
            </w:r>
          </w:p>
        </w:tc>
        <w:tc>
          <w:tcPr>
            <w:tcW w:w="1276" w:type="dxa"/>
          </w:tcPr>
          <w:p w14:paraId="47FB7B38" w14:textId="77777777" w:rsidR="00404396" w:rsidRDefault="00404396" w:rsidP="008C3F95">
            <w:pPr>
              <w:pStyle w:val="Tabel"/>
              <w:rPr>
                <w:bCs w:val="0"/>
              </w:rPr>
            </w:pPr>
            <w:r>
              <w:rPr>
                <w:bCs w:val="0"/>
              </w:rPr>
              <w:t>[0..1]</w:t>
            </w:r>
          </w:p>
        </w:tc>
        <w:tc>
          <w:tcPr>
            <w:tcW w:w="1134" w:type="dxa"/>
          </w:tcPr>
          <w:p w14:paraId="15B2E039" w14:textId="77777777" w:rsidR="00404396" w:rsidRDefault="00404396" w:rsidP="008C3F95">
            <w:pPr>
              <w:pStyle w:val="Tabel"/>
              <w:rPr>
                <w:bCs w:val="0"/>
              </w:rPr>
            </w:pPr>
          </w:p>
        </w:tc>
        <w:tc>
          <w:tcPr>
            <w:tcW w:w="3827" w:type="dxa"/>
          </w:tcPr>
          <w:p w14:paraId="0A50B796" w14:textId="77777777" w:rsidR="00404396" w:rsidRDefault="00404396" w:rsidP="008C3F95">
            <w:pPr>
              <w:pStyle w:val="Tabel"/>
              <w:rPr>
                <w:bCs w:val="0"/>
              </w:rPr>
            </w:pPr>
            <w:r>
              <w:rPr>
                <w:bCs w:val="0"/>
              </w:rPr>
              <w:t>Specifieke kaart die geduid wordt</w:t>
            </w:r>
          </w:p>
        </w:tc>
      </w:tr>
      <w:tr w:rsidR="00404396" w:rsidRPr="00022065" w14:paraId="3B6768F5" w14:textId="77777777" w:rsidTr="008C3F95">
        <w:trPr>
          <w:cantSplit/>
        </w:trPr>
        <w:tc>
          <w:tcPr>
            <w:tcW w:w="3397" w:type="dxa"/>
          </w:tcPr>
          <w:p w14:paraId="6B38ABB5" w14:textId="77777777" w:rsidR="00404396" w:rsidRPr="005E17A4" w:rsidRDefault="00404396" w:rsidP="008C3F95">
            <w:pPr>
              <w:pStyle w:val="Tabel"/>
              <w:ind w:left="852"/>
              <w:rPr>
                <w:bCs w:val="0"/>
              </w:rPr>
            </w:pPr>
            <w:r>
              <w:rPr>
                <w:bCs w:val="0"/>
              </w:rPr>
              <w:t>[@KaartRef]</w:t>
            </w:r>
          </w:p>
        </w:tc>
        <w:tc>
          <w:tcPr>
            <w:tcW w:w="1276" w:type="dxa"/>
          </w:tcPr>
          <w:p w14:paraId="78203F41" w14:textId="77777777" w:rsidR="00404396" w:rsidRDefault="00404396" w:rsidP="008C3F95">
            <w:pPr>
              <w:pStyle w:val="Tabel"/>
              <w:rPr>
                <w:bCs w:val="0"/>
              </w:rPr>
            </w:pPr>
            <w:r>
              <w:rPr>
                <w:bCs w:val="0"/>
              </w:rPr>
              <w:t>[1..*]</w:t>
            </w:r>
          </w:p>
        </w:tc>
        <w:tc>
          <w:tcPr>
            <w:tcW w:w="1134" w:type="dxa"/>
          </w:tcPr>
          <w:p w14:paraId="08278E3D"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708863BE"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727AA762" w14:textId="77777777" w:rsidTr="008C3F95">
        <w:trPr>
          <w:cantSplit/>
        </w:trPr>
        <w:tc>
          <w:tcPr>
            <w:tcW w:w="3397" w:type="dxa"/>
          </w:tcPr>
          <w:p w14:paraId="09325F71" w14:textId="77777777" w:rsidR="00404396" w:rsidRPr="005E17A4" w:rsidRDefault="00404396" w:rsidP="008C3F95">
            <w:pPr>
              <w:pStyle w:val="Tabel"/>
              <w:ind w:left="568"/>
              <w:rPr>
                <w:bCs w:val="0"/>
              </w:rPr>
            </w:pPr>
            <w:proofErr w:type="spellStart"/>
            <w:r>
              <w:rPr>
                <w:bCs w:val="0"/>
              </w:rPr>
              <w:t>instructieregelInstrument</w:t>
            </w:r>
            <w:proofErr w:type="spellEnd"/>
          </w:p>
        </w:tc>
        <w:tc>
          <w:tcPr>
            <w:tcW w:w="1276" w:type="dxa"/>
          </w:tcPr>
          <w:p w14:paraId="6C841CC2" w14:textId="77777777" w:rsidR="00404396" w:rsidRDefault="00404396" w:rsidP="008C3F95">
            <w:pPr>
              <w:pStyle w:val="Tabel"/>
              <w:rPr>
                <w:bCs w:val="0"/>
              </w:rPr>
            </w:pPr>
            <w:r>
              <w:rPr>
                <w:bCs w:val="0"/>
              </w:rPr>
              <w:t>[0..*]</w:t>
            </w:r>
          </w:p>
        </w:tc>
        <w:tc>
          <w:tcPr>
            <w:tcW w:w="1134" w:type="dxa"/>
          </w:tcPr>
          <w:p w14:paraId="23502CD9" w14:textId="77777777" w:rsidR="00404396" w:rsidRDefault="00404396" w:rsidP="008C3F95">
            <w:pPr>
              <w:pStyle w:val="Tabel"/>
              <w:rPr>
                <w:bCs w:val="0"/>
              </w:rPr>
            </w:pPr>
            <w:r>
              <w:rPr>
                <w:bCs w:val="0"/>
              </w:rPr>
              <w:t>String (255)</w:t>
            </w:r>
          </w:p>
        </w:tc>
        <w:tc>
          <w:tcPr>
            <w:tcW w:w="3827" w:type="dxa"/>
          </w:tcPr>
          <w:p w14:paraId="55D549BC" w14:textId="5F695270"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‘instrument’.</w:t>
            </w:r>
            <w:r w:rsidR="00ED2DDF">
              <w:t xml:space="preserve"> </w:t>
            </w:r>
            <w:r w:rsidR="00ED2DDF" w:rsidRPr="00ED2DDF">
              <w:rPr>
                <w:bCs w:val="0"/>
              </w:rPr>
              <w:t xml:space="preserve">De waarde voor </w:t>
            </w:r>
            <w:proofErr w:type="spellStart"/>
            <w:r w:rsidR="00ED2DDF" w:rsidRPr="00ED2DDF">
              <w:rPr>
                <w:bCs w:val="0"/>
              </w:rPr>
              <w:t>instructieregelInstrument</w:t>
            </w:r>
            <w:proofErr w:type="spellEnd"/>
            <w:r w:rsidR="00ED2DDF" w:rsidRPr="00ED2DDF">
              <w:rPr>
                <w:bCs w:val="0"/>
              </w:rPr>
              <w:t xml:space="preserve"> en </w:t>
            </w:r>
            <w:proofErr w:type="spellStart"/>
            <w:r w:rsidR="00ED2DDF" w:rsidRPr="00ED2DDF">
              <w:rPr>
                <w:bCs w:val="0"/>
              </w:rPr>
              <w:t>instructieregelTaakuitoefening</w:t>
            </w:r>
            <w:proofErr w:type="spellEnd"/>
            <w:r w:rsidR="00ED2DDF" w:rsidRPr="00ED2DDF">
              <w:rPr>
                <w:bCs w:val="0"/>
              </w:rPr>
              <w:t xml:space="preserve"> mogen niet in dezelfde Juridische regel voorkomen.</w:t>
            </w:r>
          </w:p>
        </w:tc>
      </w:tr>
      <w:tr w:rsidR="00404396" w:rsidRPr="00022065" w14:paraId="6DAB5069" w14:textId="77777777" w:rsidTr="008C3F95">
        <w:trPr>
          <w:cantSplit/>
        </w:trPr>
        <w:tc>
          <w:tcPr>
            <w:tcW w:w="3397" w:type="dxa"/>
          </w:tcPr>
          <w:p w14:paraId="66743EA1" w14:textId="77777777" w:rsidR="00404396" w:rsidRPr="005E17A4" w:rsidRDefault="00404396" w:rsidP="008C3F95">
            <w:pPr>
              <w:pStyle w:val="Tabel"/>
              <w:ind w:left="568"/>
              <w:rPr>
                <w:bCs w:val="0"/>
              </w:rPr>
            </w:pPr>
            <w:proofErr w:type="spellStart"/>
            <w:r>
              <w:rPr>
                <w:bCs w:val="0"/>
              </w:rPr>
              <w:t>instructieregelTaakuitoefening</w:t>
            </w:r>
            <w:proofErr w:type="spellEnd"/>
          </w:p>
        </w:tc>
        <w:tc>
          <w:tcPr>
            <w:tcW w:w="1276" w:type="dxa"/>
          </w:tcPr>
          <w:p w14:paraId="14939336" w14:textId="77777777" w:rsidR="00404396" w:rsidRDefault="00404396" w:rsidP="008C3F95">
            <w:pPr>
              <w:pStyle w:val="Tabel"/>
              <w:rPr>
                <w:bCs w:val="0"/>
              </w:rPr>
            </w:pPr>
            <w:r>
              <w:rPr>
                <w:bCs w:val="0"/>
              </w:rPr>
              <w:t>[0..*]</w:t>
            </w:r>
          </w:p>
        </w:tc>
        <w:tc>
          <w:tcPr>
            <w:tcW w:w="1134" w:type="dxa"/>
          </w:tcPr>
          <w:p w14:paraId="7C834798" w14:textId="77777777" w:rsidR="00404396" w:rsidRDefault="00404396" w:rsidP="008C3F95">
            <w:pPr>
              <w:pStyle w:val="Tabel"/>
              <w:rPr>
                <w:bCs w:val="0"/>
              </w:rPr>
            </w:pPr>
            <w:r>
              <w:rPr>
                <w:bCs w:val="0"/>
              </w:rPr>
              <w:t>String (255)</w:t>
            </w:r>
          </w:p>
        </w:tc>
        <w:tc>
          <w:tcPr>
            <w:tcW w:w="3827" w:type="dxa"/>
          </w:tcPr>
          <w:p w14:paraId="535E8F46" w14:textId="1916BE62"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w:t>
            </w:r>
            <w:proofErr w:type="spellStart"/>
            <w:r>
              <w:rPr>
                <w:bCs w:val="0"/>
              </w:rPr>
              <w:t>adressaat</w:t>
            </w:r>
            <w:proofErr w:type="spellEnd"/>
            <w:r>
              <w:rPr>
                <w:bCs w:val="0"/>
              </w:rPr>
              <w:t>’.</w:t>
            </w:r>
            <w:r w:rsidR="00ED2DDF">
              <w:t xml:space="preserve"> </w:t>
            </w:r>
            <w:r w:rsidR="00ED2DDF" w:rsidRPr="00ED2DDF">
              <w:rPr>
                <w:bCs w:val="0"/>
              </w:rPr>
              <w:t xml:space="preserve">De waarde voor </w:t>
            </w:r>
            <w:proofErr w:type="spellStart"/>
            <w:r w:rsidR="00ED2DDF" w:rsidRPr="00ED2DDF">
              <w:rPr>
                <w:bCs w:val="0"/>
              </w:rPr>
              <w:t>instructieregelInstrument</w:t>
            </w:r>
            <w:proofErr w:type="spellEnd"/>
            <w:r w:rsidR="00ED2DDF" w:rsidRPr="00ED2DDF">
              <w:rPr>
                <w:bCs w:val="0"/>
              </w:rPr>
              <w:t xml:space="preserve"> en </w:t>
            </w:r>
            <w:proofErr w:type="spellStart"/>
            <w:r w:rsidR="00ED2DDF" w:rsidRPr="00ED2DDF">
              <w:rPr>
                <w:bCs w:val="0"/>
              </w:rPr>
              <w:t>instructieregelTaakuitoefening</w:t>
            </w:r>
            <w:proofErr w:type="spellEnd"/>
            <w:r w:rsidR="00ED2DDF" w:rsidRPr="00ED2DDF">
              <w:rPr>
                <w:bCs w:val="0"/>
              </w:rPr>
              <w:t xml:space="preserve"> mogen niet in dezelfde Juridische regel voorkomen.</w:t>
            </w:r>
          </w:p>
        </w:tc>
      </w:tr>
      <w:tr w:rsidR="00404396" w:rsidRPr="00022065" w14:paraId="602790F4" w14:textId="77777777" w:rsidTr="008C3F95">
        <w:trPr>
          <w:cantSplit/>
        </w:trPr>
        <w:tc>
          <w:tcPr>
            <w:tcW w:w="3397" w:type="dxa"/>
          </w:tcPr>
          <w:p w14:paraId="6038C022" w14:textId="77777777" w:rsidR="00404396" w:rsidRPr="005E17A4" w:rsidRDefault="00404396" w:rsidP="008C3F95">
            <w:pPr>
              <w:pStyle w:val="Tabel"/>
              <w:ind w:left="568"/>
              <w:rPr>
                <w:bCs w:val="0"/>
              </w:rPr>
            </w:pPr>
            <w:r>
              <w:rPr>
                <w:bCs w:val="0"/>
              </w:rPr>
              <w:t>omgevingsnormaanduiding</w:t>
            </w:r>
          </w:p>
        </w:tc>
        <w:tc>
          <w:tcPr>
            <w:tcW w:w="1276" w:type="dxa"/>
          </w:tcPr>
          <w:p w14:paraId="7C2FB915" w14:textId="77777777" w:rsidR="00404396" w:rsidRDefault="00404396" w:rsidP="008C3F95">
            <w:pPr>
              <w:pStyle w:val="Tabel"/>
              <w:rPr>
                <w:bCs w:val="0"/>
              </w:rPr>
            </w:pPr>
            <w:r>
              <w:rPr>
                <w:bCs w:val="0"/>
              </w:rPr>
              <w:t>[0..1]</w:t>
            </w:r>
          </w:p>
        </w:tc>
        <w:tc>
          <w:tcPr>
            <w:tcW w:w="1134" w:type="dxa"/>
          </w:tcPr>
          <w:p w14:paraId="4DDC4793" w14:textId="77777777" w:rsidR="00404396" w:rsidRDefault="00404396" w:rsidP="008C3F95">
            <w:pPr>
              <w:pStyle w:val="Tabel"/>
              <w:rPr>
                <w:bCs w:val="0"/>
              </w:rPr>
            </w:pPr>
          </w:p>
        </w:tc>
        <w:tc>
          <w:tcPr>
            <w:tcW w:w="3827" w:type="dxa"/>
          </w:tcPr>
          <w:p w14:paraId="16B2B071" w14:textId="77777777" w:rsidR="00404396" w:rsidRDefault="00404396" w:rsidP="008C3F95">
            <w:pPr>
              <w:pStyle w:val="Tabel"/>
              <w:rPr>
                <w:bCs w:val="0"/>
              </w:rPr>
            </w:pPr>
            <w:r>
              <w:rPr>
                <w:bCs w:val="0"/>
              </w:rPr>
              <w:t>De omgevingsnorm die gesteld wordt.</w:t>
            </w:r>
          </w:p>
        </w:tc>
      </w:tr>
      <w:tr w:rsidR="00404396" w:rsidRPr="00022065" w14:paraId="5FFB22E5" w14:textId="77777777" w:rsidTr="008C3F95">
        <w:trPr>
          <w:cantSplit/>
        </w:trPr>
        <w:tc>
          <w:tcPr>
            <w:tcW w:w="3397" w:type="dxa"/>
          </w:tcPr>
          <w:p w14:paraId="68F0B96E" w14:textId="77777777" w:rsidR="00404396" w:rsidRPr="005E17A4" w:rsidRDefault="00404396" w:rsidP="008C3F95">
            <w:pPr>
              <w:pStyle w:val="Tabel"/>
              <w:ind w:left="852"/>
              <w:rPr>
                <w:bCs w:val="0"/>
              </w:rPr>
            </w:pPr>
            <w:r>
              <w:rPr>
                <w:bCs w:val="0"/>
              </w:rPr>
              <w:t>[@OmgevingsnormRef]</w:t>
            </w:r>
          </w:p>
        </w:tc>
        <w:tc>
          <w:tcPr>
            <w:tcW w:w="1276" w:type="dxa"/>
          </w:tcPr>
          <w:p w14:paraId="7606942A" w14:textId="77777777" w:rsidR="00404396" w:rsidRDefault="00404396" w:rsidP="008C3F95">
            <w:pPr>
              <w:pStyle w:val="Tabel"/>
              <w:rPr>
                <w:bCs w:val="0"/>
              </w:rPr>
            </w:pPr>
            <w:r>
              <w:rPr>
                <w:bCs w:val="0"/>
              </w:rPr>
              <w:t>[1..*]</w:t>
            </w:r>
          </w:p>
        </w:tc>
        <w:tc>
          <w:tcPr>
            <w:tcW w:w="1134" w:type="dxa"/>
          </w:tcPr>
          <w:p w14:paraId="756EFBFA"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DC5953D" w14:textId="77777777" w:rsidR="00404396" w:rsidRDefault="00404396" w:rsidP="008C3F95">
            <w:pPr>
              <w:pStyle w:val="Tabel"/>
              <w:rPr>
                <w:bCs w:val="0"/>
              </w:rPr>
            </w:pPr>
            <w:r>
              <w:rPr>
                <w:bCs w:val="0"/>
              </w:rPr>
              <w:t xml:space="preserve">Verwijzing naar de identificatie(s) van de omgevingsnorm(en) die gesteld wordt(/worden). </w:t>
            </w:r>
          </w:p>
        </w:tc>
      </w:tr>
    </w:tbl>
    <w:p w14:paraId="40768DF2" w14:textId="189278D1" w:rsidR="00404396" w:rsidRPr="00022065" w:rsidRDefault="00404396" w:rsidP="00404396"/>
    <w:p w14:paraId="1ECD2125" w14:textId="76D04B11" w:rsidR="00404396" w:rsidRDefault="00404396" w:rsidP="00001AC9">
      <w:pPr>
        <w:pStyle w:val="Kop3"/>
      </w:pPr>
      <w:bookmarkStart w:id="67" w:name="_Ref39493893"/>
      <w:bookmarkStart w:id="68" w:name="_Toc158300660"/>
      <w:bookmarkStart w:id="69" w:name="XML_art_juridischeregel_omgwaarde"/>
      <w:r w:rsidRPr="00B505F2">
        <w:t>Omgevingswaarderegel</w:t>
      </w:r>
      <w:bookmarkEnd w:id="67"/>
      <w:bookmarkEnd w:id="68"/>
    </w:p>
    <w:p w14:paraId="4433DCD5"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66FFF0E9"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69"/>
          <w:p w14:paraId="3E7D5CE3" w14:textId="77777777" w:rsidR="00404396" w:rsidRPr="00E45F7A" w:rsidRDefault="00404396" w:rsidP="008C3F95">
            <w:pPr>
              <w:pStyle w:val="Tabel"/>
            </w:pPr>
            <w:r w:rsidRPr="00E45F7A">
              <w:t>Element</w:t>
            </w:r>
          </w:p>
        </w:tc>
        <w:tc>
          <w:tcPr>
            <w:tcW w:w="1276" w:type="dxa"/>
          </w:tcPr>
          <w:p w14:paraId="6A613F23" w14:textId="77777777" w:rsidR="00404396" w:rsidRPr="00B60C13" w:rsidRDefault="00404396" w:rsidP="008C3F95">
            <w:pPr>
              <w:pStyle w:val="Tabel"/>
              <w:rPr>
                <w:sz w:val="16"/>
              </w:rPr>
            </w:pPr>
            <w:r w:rsidRPr="00B60C13">
              <w:rPr>
                <w:sz w:val="16"/>
              </w:rPr>
              <w:t>M(</w:t>
            </w:r>
            <w:proofErr w:type="spellStart"/>
            <w:r w:rsidRPr="00B60C13">
              <w:rPr>
                <w:sz w:val="16"/>
              </w:rPr>
              <w:t>ultipliciteit</w:t>
            </w:r>
            <w:proofErr w:type="spellEnd"/>
            <w:r w:rsidRPr="00B60C13">
              <w:rPr>
                <w:sz w:val="16"/>
              </w:rPr>
              <w:t>)</w:t>
            </w:r>
          </w:p>
        </w:tc>
        <w:tc>
          <w:tcPr>
            <w:tcW w:w="1134" w:type="dxa"/>
          </w:tcPr>
          <w:p w14:paraId="2FC01747" w14:textId="77777777" w:rsidR="00404396" w:rsidRPr="00E45F7A" w:rsidRDefault="00404396" w:rsidP="008C3F95">
            <w:pPr>
              <w:pStyle w:val="Tabel"/>
            </w:pPr>
            <w:r w:rsidRPr="00E45F7A">
              <w:t>Type</w:t>
            </w:r>
          </w:p>
        </w:tc>
        <w:tc>
          <w:tcPr>
            <w:tcW w:w="3827" w:type="dxa"/>
          </w:tcPr>
          <w:p w14:paraId="7749D867" w14:textId="77777777" w:rsidR="00404396" w:rsidRPr="00E45F7A" w:rsidRDefault="00404396" w:rsidP="008C3F95">
            <w:pPr>
              <w:pStyle w:val="Tabel"/>
            </w:pPr>
            <w:r w:rsidRPr="00E45F7A">
              <w:t>Omschrijving</w:t>
            </w:r>
          </w:p>
        </w:tc>
      </w:tr>
      <w:tr w:rsidR="00404396" w:rsidRPr="00022065" w14:paraId="0B9C46D8" w14:textId="77777777" w:rsidTr="008C3F95">
        <w:trPr>
          <w:cantSplit/>
        </w:trPr>
        <w:tc>
          <w:tcPr>
            <w:tcW w:w="3397" w:type="dxa"/>
          </w:tcPr>
          <w:p w14:paraId="03CA007A" w14:textId="77777777" w:rsidR="00404396" w:rsidRPr="005E17A4" w:rsidRDefault="00404396" w:rsidP="008C3F95">
            <w:pPr>
              <w:pStyle w:val="Tabel"/>
            </w:pPr>
            <w:proofErr w:type="spellStart"/>
            <w:r w:rsidRPr="005E17A4">
              <w:t>owObject</w:t>
            </w:r>
            <w:proofErr w:type="spellEnd"/>
          </w:p>
        </w:tc>
        <w:tc>
          <w:tcPr>
            <w:tcW w:w="1276" w:type="dxa"/>
          </w:tcPr>
          <w:p w14:paraId="7780F606" w14:textId="77777777" w:rsidR="00404396" w:rsidRPr="005E17A4" w:rsidRDefault="00404396" w:rsidP="008C3F95">
            <w:pPr>
              <w:pStyle w:val="Tabel"/>
            </w:pPr>
            <w:r w:rsidRPr="005E17A4">
              <w:t>[1..1]</w:t>
            </w:r>
          </w:p>
        </w:tc>
        <w:tc>
          <w:tcPr>
            <w:tcW w:w="1134" w:type="dxa"/>
          </w:tcPr>
          <w:p w14:paraId="296B3CBE" w14:textId="77777777" w:rsidR="00404396" w:rsidRPr="005E17A4" w:rsidRDefault="00404396" w:rsidP="008C3F95">
            <w:pPr>
              <w:pStyle w:val="Tabel"/>
            </w:pPr>
          </w:p>
        </w:tc>
        <w:tc>
          <w:tcPr>
            <w:tcW w:w="3827" w:type="dxa"/>
          </w:tcPr>
          <w:p w14:paraId="1206028B" w14:textId="77777777" w:rsidR="00404396" w:rsidRPr="005E17A4" w:rsidRDefault="00404396" w:rsidP="008C3F95">
            <w:pPr>
              <w:pStyle w:val="Tabel"/>
            </w:pPr>
            <w:r>
              <w:t>Container van het specifieke OW-object.</w:t>
            </w:r>
          </w:p>
        </w:tc>
      </w:tr>
      <w:tr w:rsidR="00404396" w:rsidRPr="00022065" w14:paraId="4FACE171" w14:textId="77777777" w:rsidTr="008C3F95">
        <w:trPr>
          <w:cantSplit/>
        </w:trPr>
        <w:tc>
          <w:tcPr>
            <w:tcW w:w="3397" w:type="dxa"/>
          </w:tcPr>
          <w:p w14:paraId="055696BA" w14:textId="77777777" w:rsidR="00404396" w:rsidRPr="005E17A4" w:rsidRDefault="00404396" w:rsidP="008C3F95">
            <w:pPr>
              <w:pStyle w:val="Tabel"/>
              <w:ind w:left="284"/>
            </w:pPr>
            <w:r>
              <w:t>Omgevingswaarderegel</w:t>
            </w:r>
          </w:p>
        </w:tc>
        <w:tc>
          <w:tcPr>
            <w:tcW w:w="1276" w:type="dxa"/>
          </w:tcPr>
          <w:p w14:paraId="65E11145" w14:textId="77777777" w:rsidR="00404396" w:rsidRPr="005E17A4" w:rsidRDefault="00404396" w:rsidP="008C3F95">
            <w:pPr>
              <w:pStyle w:val="Tabel"/>
            </w:pPr>
            <w:r w:rsidRPr="005E17A4">
              <w:t>[1..1]</w:t>
            </w:r>
          </w:p>
        </w:tc>
        <w:tc>
          <w:tcPr>
            <w:tcW w:w="1134" w:type="dxa"/>
          </w:tcPr>
          <w:p w14:paraId="06606AA6" w14:textId="77777777" w:rsidR="00404396" w:rsidRPr="005E17A4" w:rsidRDefault="00404396" w:rsidP="008C3F95">
            <w:pPr>
              <w:pStyle w:val="Tabel"/>
            </w:pPr>
          </w:p>
        </w:tc>
        <w:tc>
          <w:tcPr>
            <w:tcW w:w="3827" w:type="dxa"/>
          </w:tcPr>
          <w:p w14:paraId="3BE808F8" w14:textId="77777777" w:rsidR="00404396" w:rsidRPr="005E17A4" w:rsidRDefault="00404396" w:rsidP="008C3F95">
            <w:pPr>
              <w:pStyle w:val="Tabel"/>
            </w:pPr>
            <w:r>
              <w:t>Juridische regel die bedoeld is voor het eigen bevoegd gezag.</w:t>
            </w:r>
          </w:p>
        </w:tc>
      </w:tr>
      <w:tr w:rsidR="00404396" w:rsidRPr="00022065" w14:paraId="113B4E5E" w14:textId="77777777" w:rsidTr="008C3F95">
        <w:trPr>
          <w:cantSplit/>
        </w:trPr>
        <w:tc>
          <w:tcPr>
            <w:tcW w:w="3397" w:type="dxa"/>
          </w:tcPr>
          <w:p w14:paraId="3651939A" w14:textId="77777777" w:rsidR="00404396" w:rsidRPr="005E17A4" w:rsidRDefault="00404396" w:rsidP="008C3F95">
            <w:pPr>
              <w:pStyle w:val="Tabel"/>
              <w:ind w:left="568"/>
            </w:pPr>
            <w:r w:rsidRPr="005E17A4">
              <w:t>status</w:t>
            </w:r>
          </w:p>
        </w:tc>
        <w:tc>
          <w:tcPr>
            <w:tcW w:w="1276" w:type="dxa"/>
          </w:tcPr>
          <w:p w14:paraId="729855D5" w14:textId="77777777" w:rsidR="00404396" w:rsidRPr="005E17A4" w:rsidRDefault="00404396" w:rsidP="008C3F95">
            <w:pPr>
              <w:pStyle w:val="Tabel"/>
            </w:pPr>
            <w:r w:rsidRPr="005E17A4">
              <w:t>[0..1]</w:t>
            </w:r>
          </w:p>
        </w:tc>
        <w:tc>
          <w:tcPr>
            <w:tcW w:w="1134" w:type="dxa"/>
          </w:tcPr>
          <w:p w14:paraId="5921B2E1" w14:textId="77777777" w:rsidR="00404396" w:rsidRPr="005E17A4" w:rsidRDefault="00404396" w:rsidP="008C3F95">
            <w:pPr>
              <w:pStyle w:val="Tabel"/>
            </w:pPr>
            <w:r w:rsidRPr="005E17A4">
              <w:t>String</w:t>
            </w:r>
            <w:r>
              <w:t>(80)</w:t>
            </w:r>
          </w:p>
        </w:tc>
        <w:tc>
          <w:tcPr>
            <w:tcW w:w="3827" w:type="dxa"/>
          </w:tcPr>
          <w:p w14:paraId="7CD84E28" w14:textId="73AFA261" w:rsidR="00404396" w:rsidRPr="005E17A4"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A9BCEB0" w14:textId="77777777" w:rsidTr="008C3F95">
        <w:trPr>
          <w:cantSplit/>
        </w:trPr>
        <w:tc>
          <w:tcPr>
            <w:tcW w:w="3397" w:type="dxa"/>
          </w:tcPr>
          <w:p w14:paraId="2B3A2D1D" w14:textId="77777777" w:rsidR="00404396" w:rsidRPr="005E17A4" w:rsidRDefault="00404396" w:rsidP="008C3F95">
            <w:pPr>
              <w:pStyle w:val="Tabel"/>
              <w:ind w:left="568"/>
            </w:pPr>
            <w:r w:rsidRPr="005E17A4">
              <w:lastRenderedPageBreak/>
              <w:t>procedurestatus</w:t>
            </w:r>
          </w:p>
        </w:tc>
        <w:tc>
          <w:tcPr>
            <w:tcW w:w="1276" w:type="dxa"/>
          </w:tcPr>
          <w:p w14:paraId="71E17784" w14:textId="77777777" w:rsidR="00404396" w:rsidRPr="005E17A4" w:rsidRDefault="00404396" w:rsidP="008C3F95">
            <w:pPr>
              <w:pStyle w:val="Tabel"/>
            </w:pPr>
            <w:r w:rsidRPr="005E17A4">
              <w:t>[0..1]</w:t>
            </w:r>
          </w:p>
        </w:tc>
        <w:tc>
          <w:tcPr>
            <w:tcW w:w="1134" w:type="dxa"/>
          </w:tcPr>
          <w:p w14:paraId="71B2F5D1" w14:textId="77777777" w:rsidR="00404396" w:rsidRPr="005E17A4" w:rsidRDefault="00404396" w:rsidP="008C3F95">
            <w:pPr>
              <w:pStyle w:val="Tabel"/>
            </w:pPr>
            <w:r w:rsidRPr="005E17A4">
              <w:t>String</w:t>
            </w:r>
            <w:r>
              <w:t>(80)</w:t>
            </w:r>
          </w:p>
        </w:tc>
        <w:tc>
          <w:tcPr>
            <w:tcW w:w="3827" w:type="dxa"/>
          </w:tcPr>
          <w:p w14:paraId="798D3E4B" w14:textId="64EC9AB7" w:rsidR="00404396" w:rsidRPr="005E17A4"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0CE65CF" w14:textId="77777777" w:rsidTr="008C3F95">
        <w:trPr>
          <w:cantSplit/>
        </w:trPr>
        <w:tc>
          <w:tcPr>
            <w:tcW w:w="3397" w:type="dxa"/>
          </w:tcPr>
          <w:p w14:paraId="06551121" w14:textId="77777777" w:rsidR="00404396" w:rsidRPr="005E17A4" w:rsidRDefault="00404396" w:rsidP="008C3F95">
            <w:pPr>
              <w:pStyle w:val="Tabel"/>
              <w:ind w:left="568"/>
            </w:pPr>
            <w:r w:rsidRPr="005E17A4">
              <w:t>identificatie</w:t>
            </w:r>
          </w:p>
        </w:tc>
        <w:tc>
          <w:tcPr>
            <w:tcW w:w="1276" w:type="dxa"/>
          </w:tcPr>
          <w:p w14:paraId="087ED4A4" w14:textId="77777777" w:rsidR="00404396" w:rsidRPr="005E17A4" w:rsidRDefault="00404396" w:rsidP="008C3F95">
            <w:pPr>
              <w:pStyle w:val="Tabel"/>
            </w:pPr>
            <w:r w:rsidRPr="005E17A4">
              <w:t>[1..1]</w:t>
            </w:r>
          </w:p>
        </w:tc>
        <w:tc>
          <w:tcPr>
            <w:tcW w:w="1134" w:type="dxa"/>
          </w:tcPr>
          <w:p w14:paraId="04B04D28" w14:textId="77777777" w:rsidR="00404396" w:rsidRPr="005E17A4" w:rsidRDefault="00404396" w:rsidP="008C3F95">
            <w:pPr>
              <w:pStyle w:val="Tabel"/>
            </w:pPr>
            <w:r w:rsidRPr="005E17A4">
              <w:t>NEN3610</w:t>
            </w:r>
            <w:r>
              <w:t xml:space="preserve"> (80)</w:t>
            </w:r>
          </w:p>
        </w:tc>
        <w:tc>
          <w:tcPr>
            <w:tcW w:w="3827" w:type="dxa"/>
          </w:tcPr>
          <w:p w14:paraId="7A8CA622" w14:textId="459547F3"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442156EC" w14:textId="77777777" w:rsidTr="008C3F95">
        <w:trPr>
          <w:cantSplit/>
        </w:trPr>
        <w:tc>
          <w:tcPr>
            <w:tcW w:w="3397" w:type="dxa"/>
          </w:tcPr>
          <w:p w14:paraId="092468A1" w14:textId="77777777" w:rsidR="00404396" w:rsidRPr="005E17A4" w:rsidRDefault="00404396" w:rsidP="008C3F95">
            <w:pPr>
              <w:pStyle w:val="Tabel"/>
              <w:ind w:left="568"/>
            </w:pPr>
            <w:r w:rsidRPr="005E17A4">
              <w:t>idealisatie</w:t>
            </w:r>
          </w:p>
        </w:tc>
        <w:tc>
          <w:tcPr>
            <w:tcW w:w="1276" w:type="dxa"/>
          </w:tcPr>
          <w:p w14:paraId="54CEA555" w14:textId="77777777" w:rsidR="00404396" w:rsidRPr="005E17A4" w:rsidRDefault="00404396" w:rsidP="008C3F95">
            <w:pPr>
              <w:pStyle w:val="Tabel"/>
            </w:pPr>
            <w:r w:rsidRPr="005E17A4">
              <w:t>[1..1]</w:t>
            </w:r>
          </w:p>
        </w:tc>
        <w:tc>
          <w:tcPr>
            <w:tcW w:w="1134" w:type="dxa"/>
          </w:tcPr>
          <w:p w14:paraId="16A97FBE" w14:textId="77777777" w:rsidR="00404396" w:rsidRPr="005E17A4" w:rsidRDefault="00404396" w:rsidP="008C3F95">
            <w:pPr>
              <w:pStyle w:val="Tabel"/>
            </w:pPr>
            <w:r w:rsidRPr="005E17A4">
              <w:t>String</w:t>
            </w:r>
            <w:r>
              <w:t>(255)</w:t>
            </w:r>
          </w:p>
        </w:tc>
        <w:tc>
          <w:tcPr>
            <w:tcW w:w="3827" w:type="dxa"/>
          </w:tcPr>
          <w:p w14:paraId="7F964D53"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24DFDEA3" w14:textId="77777777" w:rsidTr="008C3F95">
        <w:trPr>
          <w:cantSplit/>
        </w:trPr>
        <w:tc>
          <w:tcPr>
            <w:tcW w:w="3397" w:type="dxa"/>
          </w:tcPr>
          <w:p w14:paraId="4E10799E" w14:textId="77777777" w:rsidR="00404396" w:rsidRPr="005E17A4" w:rsidRDefault="00404396" w:rsidP="008C3F95">
            <w:pPr>
              <w:pStyle w:val="Tabel"/>
              <w:ind w:left="568"/>
            </w:pPr>
            <w:proofErr w:type="spellStart"/>
            <w:r w:rsidRPr="005E17A4">
              <w:t>artikelOfLid</w:t>
            </w:r>
            <w:proofErr w:type="spellEnd"/>
          </w:p>
        </w:tc>
        <w:tc>
          <w:tcPr>
            <w:tcW w:w="1276" w:type="dxa"/>
          </w:tcPr>
          <w:p w14:paraId="69169317" w14:textId="77777777" w:rsidR="00404396" w:rsidRPr="005E17A4" w:rsidRDefault="00404396" w:rsidP="008C3F95">
            <w:pPr>
              <w:pStyle w:val="Tabel"/>
            </w:pPr>
            <w:r w:rsidRPr="005E17A4">
              <w:t>[1..1]</w:t>
            </w:r>
          </w:p>
        </w:tc>
        <w:tc>
          <w:tcPr>
            <w:tcW w:w="1134" w:type="dxa"/>
          </w:tcPr>
          <w:p w14:paraId="2215BA64" w14:textId="77777777" w:rsidR="00404396" w:rsidRPr="005E17A4" w:rsidRDefault="00404396" w:rsidP="008C3F95">
            <w:pPr>
              <w:pStyle w:val="Tabel"/>
            </w:pPr>
          </w:p>
        </w:tc>
        <w:tc>
          <w:tcPr>
            <w:tcW w:w="3827" w:type="dxa"/>
          </w:tcPr>
          <w:p w14:paraId="369C4A6C" w14:textId="77777777" w:rsidR="00404396" w:rsidRPr="005E17A4" w:rsidRDefault="00404396" w:rsidP="008C3F95">
            <w:pPr>
              <w:pStyle w:val="Tabel"/>
            </w:pPr>
            <w:r>
              <w:t>Het artikel of lid waar de Juridische regel bij hoort.</w:t>
            </w:r>
          </w:p>
        </w:tc>
      </w:tr>
      <w:tr w:rsidR="00404396" w:rsidRPr="00022065" w14:paraId="18E52734" w14:textId="77777777" w:rsidTr="008C3F95">
        <w:trPr>
          <w:cantSplit/>
        </w:trPr>
        <w:tc>
          <w:tcPr>
            <w:tcW w:w="3397" w:type="dxa"/>
          </w:tcPr>
          <w:p w14:paraId="3B6CDF0B" w14:textId="77777777" w:rsidR="00404396" w:rsidRPr="005E17A4" w:rsidRDefault="00404396" w:rsidP="008C3F95">
            <w:pPr>
              <w:pStyle w:val="Tabel"/>
              <w:ind w:left="852"/>
            </w:pPr>
            <w:r w:rsidRPr="005E17A4">
              <w:t>[@Regeltekst</w:t>
            </w:r>
            <w:r>
              <w:t>R</w:t>
            </w:r>
            <w:r w:rsidRPr="005E17A4">
              <w:t>ef]</w:t>
            </w:r>
          </w:p>
        </w:tc>
        <w:tc>
          <w:tcPr>
            <w:tcW w:w="1276" w:type="dxa"/>
          </w:tcPr>
          <w:p w14:paraId="5AB57BF1" w14:textId="77777777" w:rsidR="00404396" w:rsidRPr="005E17A4" w:rsidRDefault="00404396" w:rsidP="008C3F95">
            <w:pPr>
              <w:pStyle w:val="Tabel"/>
            </w:pPr>
            <w:r w:rsidRPr="005E17A4">
              <w:t>[1..1]</w:t>
            </w:r>
          </w:p>
        </w:tc>
        <w:tc>
          <w:tcPr>
            <w:tcW w:w="1134" w:type="dxa"/>
          </w:tcPr>
          <w:p w14:paraId="7F60A94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A4C36F5" w14:textId="77777777" w:rsidR="00404396" w:rsidRPr="005E17A4" w:rsidRDefault="00404396" w:rsidP="008C3F95">
            <w:pPr>
              <w:pStyle w:val="Tabel"/>
            </w:pPr>
            <w:r w:rsidRPr="005E17A4">
              <w:t xml:space="preserve">Verwijzing naar de identificatie van de Regeltekst waar de </w:t>
            </w:r>
            <w:r>
              <w:t>J</w:t>
            </w:r>
            <w:r w:rsidRPr="005E17A4">
              <w:t>uridische regel bij hoort.</w:t>
            </w:r>
          </w:p>
        </w:tc>
      </w:tr>
      <w:tr w:rsidR="00404396" w:rsidRPr="00022065" w14:paraId="0E004A85" w14:textId="77777777" w:rsidTr="008C3F95">
        <w:trPr>
          <w:cantSplit/>
        </w:trPr>
        <w:tc>
          <w:tcPr>
            <w:tcW w:w="3397" w:type="dxa"/>
          </w:tcPr>
          <w:p w14:paraId="2A1DB355" w14:textId="77777777" w:rsidR="00404396" w:rsidRPr="005E17A4" w:rsidRDefault="00404396" w:rsidP="008C3F95">
            <w:pPr>
              <w:pStyle w:val="Tabel"/>
              <w:ind w:left="568"/>
            </w:pPr>
            <w:r>
              <w:t>thema</w:t>
            </w:r>
          </w:p>
        </w:tc>
        <w:tc>
          <w:tcPr>
            <w:tcW w:w="1276" w:type="dxa"/>
          </w:tcPr>
          <w:p w14:paraId="50759B9F" w14:textId="77777777" w:rsidR="00404396" w:rsidRPr="005E17A4" w:rsidRDefault="00404396" w:rsidP="008C3F95">
            <w:pPr>
              <w:pStyle w:val="Tabel"/>
            </w:pPr>
            <w:r>
              <w:t>[0..*]</w:t>
            </w:r>
          </w:p>
        </w:tc>
        <w:tc>
          <w:tcPr>
            <w:tcW w:w="1134" w:type="dxa"/>
          </w:tcPr>
          <w:p w14:paraId="4ADFF123" w14:textId="77777777" w:rsidR="00404396" w:rsidRPr="005E17A4" w:rsidRDefault="00404396" w:rsidP="008C3F95">
            <w:pPr>
              <w:pStyle w:val="Tabel"/>
            </w:pPr>
            <w:r>
              <w:t>String(255)</w:t>
            </w:r>
          </w:p>
        </w:tc>
        <w:tc>
          <w:tcPr>
            <w:tcW w:w="3827" w:type="dxa"/>
          </w:tcPr>
          <w:p w14:paraId="0C32A568"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37E512CE" w14:textId="77777777" w:rsidTr="008C3F95">
        <w:trPr>
          <w:cantSplit/>
        </w:trPr>
        <w:tc>
          <w:tcPr>
            <w:tcW w:w="3397" w:type="dxa"/>
          </w:tcPr>
          <w:p w14:paraId="3C378B96" w14:textId="77777777" w:rsidR="00404396" w:rsidRPr="005E17A4" w:rsidRDefault="00404396" w:rsidP="008C3F95">
            <w:pPr>
              <w:pStyle w:val="Tabel"/>
              <w:ind w:left="568"/>
            </w:pPr>
            <w:r w:rsidRPr="005E17A4">
              <w:t xml:space="preserve">locatieaanduiding </w:t>
            </w:r>
          </w:p>
        </w:tc>
        <w:tc>
          <w:tcPr>
            <w:tcW w:w="1276" w:type="dxa"/>
          </w:tcPr>
          <w:p w14:paraId="39F2C6F8" w14:textId="77777777" w:rsidR="00404396" w:rsidRPr="005E17A4" w:rsidRDefault="00404396" w:rsidP="008C3F95">
            <w:pPr>
              <w:pStyle w:val="Tabel"/>
            </w:pPr>
            <w:r w:rsidRPr="005E17A4">
              <w:t>[1..1]</w:t>
            </w:r>
          </w:p>
        </w:tc>
        <w:tc>
          <w:tcPr>
            <w:tcW w:w="1134" w:type="dxa"/>
          </w:tcPr>
          <w:p w14:paraId="31C7EAE4" w14:textId="77777777" w:rsidR="00404396" w:rsidRPr="005E17A4" w:rsidRDefault="00404396" w:rsidP="008C3F95">
            <w:pPr>
              <w:pStyle w:val="Tabel"/>
            </w:pPr>
          </w:p>
        </w:tc>
        <w:tc>
          <w:tcPr>
            <w:tcW w:w="3827" w:type="dxa"/>
          </w:tcPr>
          <w:p w14:paraId="5D8AFBA7" w14:textId="77777777" w:rsidR="00404396" w:rsidRPr="005E17A4" w:rsidRDefault="00404396" w:rsidP="008C3F95">
            <w:pPr>
              <w:pStyle w:val="Tabel"/>
            </w:pPr>
            <w:r>
              <w:t>De Locatie waar de Juridische regel van kracht is.</w:t>
            </w:r>
          </w:p>
        </w:tc>
      </w:tr>
      <w:tr w:rsidR="00404396" w:rsidRPr="00022065" w14:paraId="51BE483D" w14:textId="77777777" w:rsidTr="008C3F95">
        <w:trPr>
          <w:cantSplit/>
        </w:trPr>
        <w:tc>
          <w:tcPr>
            <w:tcW w:w="3397" w:type="dxa"/>
          </w:tcPr>
          <w:p w14:paraId="6A0F3A35" w14:textId="77777777" w:rsidR="00404396" w:rsidRPr="005E17A4" w:rsidRDefault="00404396" w:rsidP="008C3F95">
            <w:pPr>
              <w:pStyle w:val="Tabel"/>
              <w:ind w:left="852"/>
            </w:pPr>
            <w:r w:rsidRPr="005E17A4">
              <w:t>[@Locatie</w:t>
            </w:r>
            <w:r>
              <w:t>R</w:t>
            </w:r>
            <w:r w:rsidRPr="005E17A4">
              <w:t>ef]</w:t>
            </w:r>
          </w:p>
        </w:tc>
        <w:tc>
          <w:tcPr>
            <w:tcW w:w="1276" w:type="dxa"/>
          </w:tcPr>
          <w:p w14:paraId="6538E722" w14:textId="77777777" w:rsidR="00404396" w:rsidRPr="005E17A4" w:rsidRDefault="00404396" w:rsidP="008C3F95">
            <w:pPr>
              <w:pStyle w:val="Tabel"/>
            </w:pPr>
            <w:r w:rsidRPr="005E17A4">
              <w:t>[1..*]</w:t>
            </w:r>
          </w:p>
        </w:tc>
        <w:tc>
          <w:tcPr>
            <w:tcW w:w="1134" w:type="dxa"/>
          </w:tcPr>
          <w:p w14:paraId="5307E20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70784A10" w14:textId="77777777" w:rsidR="00404396" w:rsidRPr="005E17A4" w:rsidRDefault="00404396" w:rsidP="008C3F95">
            <w:pPr>
              <w:pStyle w:val="Tabel"/>
            </w:pPr>
            <w:r w:rsidRPr="005E17A4">
              <w:t>Verwijzing naar de identificatie</w:t>
            </w:r>
            <w:r>
              <w:t>(s)</w:t>
            </w:r>
            <w:r w:rsidRPr="005E17A4">
              <w:t xml:space="preserve"> van de Locatie waar de </w:t>
            </w:r>
            <w:r>
              <w:t>J</w:t>
            </w:r>
            <w:r w:rsidRPr="005E17A4">
              <w:t xml:space="preserve">uridische regel van kracht is. </w:t>
            </w:r>
          </w:p>
        </w:tc>
      </w:tr>
      <w:tr w:rsidR="00404396" w:rsidRPr="00022065" w14:paraId="2494082B" w14:textId="77777777" w:rsidTr="008C3F95">
        <w:trPr>
          <w:cantSplit/>
        </w:trPr>
        <w:tc>
          <w:tcPr>
            <w:tcW w:w="3397" w:type="dxa"/>
          </w:tcPr>
          <w:p w14:paraId="0BE632E4" w14:textId="77777777" w:rsidR="00404396" w:rsidRPr="005E17A4" w:rsidRDefault="00404396" w:rsidP="008C3F95">
            <w:pPr>
              <w:pStyle w:val="Tabel"/>
              <w:ind w:left="568"/>
            </w:pPr>
            <w:r>
              <w:t>g</w:t>
            </w:r>
            <w:r w:rsidRPr="005E17A4">
              <w:t>ebiedsaanwijzing</w:t>
            </w:r>
          </w:p>
        </w:tc>
        <w:tc>
          <w:tcPr>
            <w:tcW w:w="1276" w:type="dxa"/>
          </w:tcPr>
          <w:p w14:paraId="193B096E" w14:textId="77777777" w:rsidR="00404396" w:rsidRPr="005E17A4" w:rsidRDefault="00404396" w:rsidP="008C3F95">
            <w:pPr>
              <w:pStyle w:val="Tabel"/>
            </w:pPr>
            <w:r>
              <w:t>[0..1]</w:t>
            </w:r>
          </w:p>
        </w:tc>
        <w:tc>
          <w:tcPr>
            <w:tcW w:w="1134" w:type="dxa"/>
          </w:tcPr>
          <w:p w14:paraId="08E58812" w14:textId="77777777" w:rsidR="00404396" w:rsidRPr="005E17A4" w:rsidRDefault="00404396" w:rsidP="008C3F95">
            <w:pPr>
              <w:pStyle w:val="Tabel"/>
            </w:pPr>
          </w:p>
        </w:tc>
        <w:tc>
          <w:tcPr>
            <w:tcW w:w="3827" w:type="dxa"/>
          </w:tcPr>
          <w:p w14:paraId="68A1DC79" w14:textId="77777777" w:rsidR="00404396" w:rsidRPr="005E17A4" w:rsidRDefault="00404396" w:rsidP="008C3F95">
            <w:pPr>
              <w:pStyle w:val="Tabel"/>
            </w:pPr>
            <w:r>
              <w:t>De aanwijzing van een specifiek gebied.</w:t>
            </w:r>
          </w:p>
        </w:tc>
      </w:tr>
      <w:tr w:rsidR="00404396" w:rsidRPr="00022065" w14:paraId="5DBC4472" w14:textId="77777777" w:rsidTr="008C3F95">
        <w:trPr>
          <w:cantSplit/>
        </w:trPr>
        <w:tc>
          <w:tcPr>
            <w:tcW w:w="3397" w:type="dxa"/>
          </w:tcPr>
          <w:p w14:paraId="5E0A16E9" w14:textId="77777777" w:rsidR="00404396" w:rsidRPr="005E17A4" w:rsidRDefault="00404396" w:rsidP="008C3F95">
            <w:pPr>
              <w:pStyle w:val="Tabel"/>
              <w:ind w:left="852"/>
            </w:pPr>
            <w:r w:rsidRPr="005E17A4">
              <w:t>[@Gebiedsaanwijzing</w:t>
            </w:r>
            <w:r>
              <w:t>R</w:t>
            </w:r>
            <w:r w:rsidRPr="005E17A4">
              <w:t>ef]</w:t>
            </w:r>
          </w:p>
        </w:tc>
        <w:tc>
          <w:tcPr>
            <w:tcW w:w="1276" w:type="dxa"/>
          </w:tcPr>
          <w:p w14:paraId="441DD8D0" w14:textId="77777777" w:rsidR="00404396" w:rsidRPr="005E17A4" w:rsidRDefault="00404396" w:rsidP="008C3F95">
            <w:pPr>
              <w:pStyle w:val="Tabel"/>
            </w:pPr>
            <w:r>
              <w:t>[1..*]</w:t>
            </w:r>
          </w:p>
        </w:tc>
        <w:tc>
          <w:tcPr>
            <w:tcW w:w="1134" w:type="dxa"/>
          </w:tcPr>
          <w:p w14:paraId="48137A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2E430FA7" w14:textId="77777777" w:rsidR="00404396" w:rsidRPr="005E17A4" w:rsidRDefault="00404396" w:rsidP="008C3F95">
            <w:pPr>
              <w:pStyle w:val="Tabel"/>
            </w:pPr>
            <w:r>
              <w:t>Verwijzing naar de identificatie(s) van de Gebieden die worden aangewezen in de Juridische regel.</w:t>
            </w:r>
          </w:p>
        </w:tc>
      </w:tr>
      <w:tr w:rsidR="00404396" w:rsidRPr="00022065" w14:paraId="5E1A3429" w14:textId="77777777" w:rsidTr="008C3F95">
        <w:trPr>
          <w:cantSplit/>
        </w:trPr>
        <w:tc>
          <w:tcPr>
            <w:tcW w:w="3397" w:type="dxa"/>
          </w:tcPr>
          <w:p w14:paraId="1A9AADE5" w14:textId="77777777" w:rsidR="00404396" w:rsidRPr="005E17A4" w:rsidRDefault="00404396" w:rsidP="008C3F95">
            <w:pPr>
              <w:pStyle w:val="Tabel"/>
              <w:ind w:left="568"/>
            </w:pPr>
            <w:r>
              <w:t>kaartaanduiding</w:t>
            </w:r>
          </w:p>
        </w:tc>
        <w:tc>
          <w:tcPr>
            <w:tcW w:w="1276" w:type="dxa"/>
          </w:tcPr>
          <w:p w14:paraId="3B0DF3EC" w14:textId="77777777" w:rsidR="00404396" w:rsidRDefault="00404396" w:rsidP="008C3F95">
            <w:pPr>
              <w:pStyle w:val="Tabel"/>
            </w:pPr>
            <w:r>
              <w:t>[0..1]</w:t>
            </w:r>
          </w:p>
        </w:tc>
        <w:tc>
          <w:tcPr>
            <w:tcW w:w="1134" w:type="dxa"/>
          </w:tcPr>
          <w:p w14:paraId="21537463" w14:textId="77777777" w:rsidR="00404396" w:rsidRDefault="00404396" w:rsidP="008C3F95">
            <w:pPr>
              <w:pStyle w:val="Tabel"/>
            </w:pPr>
          </w:p>
        </w:tc>
        <w:tc>
          <w:tcPr>
            <w:tcW w:w="3827" w:type="dxa"/>
          </w:tcPr>
          <w:p w14:paraId="19A4B0AA" w14:textId="77777777" w:rsidR="00404396" w:rsidRDefault="00404396" w:rsidP="008C3F95">
            <w:pPr>
              <w:pStyle w:val="Tabel"/>
            </w:pPr>
            <w:r>
              <w:t>Specifieke kaart die geduid wordt</w:t>
            </w:r>
          </w:p>
        </w:tc>
      </w:tr>
      <w:tr w:rsidR="00404396" w:rsidRPr="00022065" w14:paraId="4E050EFF" w14:textId="77777777" w:rsidTr="008C3F95">
        <w:trPr>
          <w:cantSplit/>
        </w:trPr>
        <w:tc>
          <w:tcPr>
            <w:tcW w:w="3397" w:type="dxa"/>
          </w:tcPr>
          <w:p w14:paraId="2E4FF0E5" w14:textId="77777777" w:rsidR="00404396" w:rsidRPr="005E17A4" w:rsidRDefault="00404396" w:rsidP="008C3F95">
            <w:pPr>
              <w:pStyle w:val="Tabel"/>
              <w:ind w:left="852"/>
            </w:pPr>
            <w:r>
              <w:t>[@KaartRef]</w:t>
            </w:r>
          </w:p>
        </w:tc>
        <w:tc>
          <w:tcPr>
            <w:tcW w:w="1276" w:type="dxa"/>
          </w:tcPr>
          <w:p w14:paraId="4BD95F87" w14:textId="77777777" w:rsidR="00404396" w:rsidRDefault="00404396" w:rsidP="008C3F95">
            <w:pPr>
              <w:pStyle w:val="Tabel"/>
            </w:pPr>
            <w:r>
              <w:t>[1..*]</w:t>
            </w:r>
          </w:p>
        </w:tc>
        <w:tc>
          <w:tcPr>
            <w:tcW w:w="1134" w:type="dxa"/>
          </w:tcPr>
          <w:p w14:paraId="6D328BD1"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472ABF98" w14:textId="77777777" w:rsidR="00404396" w:rsidRDefault="00404396" w:rsidP="008C3F95">
            <w:pPr>
              <w:pStyle w:val="Tabel"/>
            </w:pPr>
            <w:r>
              <w:t>Verwijzing naar de identificatie(s) van de Kaarten die worden geduid in de Juridische regel.</w:t>
            </w:r>
          </w:p>
        </w:tc>
      </w:tr>
      <w:tr w:rsidR="00404396" w:rsidRPr="00022065" w14:paraId="227FFA3D" w14:textId="77777777" w:rsidTr="008C3F95">
        <w:trPr>
          <w:cantSplit/>
        </w:trPr>
        <w:tc>
          <w:tcPr>
            <w:tcW w:w="3397" w:type="dxa"/>
          </w:tcPr>
          <w:p w14:paraId="331D323E" w14:textId="77777777" w:rsidR="00404396" w:rsidRPr="005E17A4" w:rsidRDefault="00404396" w:rsidP="008C3F95">
            <w:pPr>
              <w:pStyle w:val="Tabel"/>
              <w:ind w:left="568"/>
            </w:pPr>
            <w:proofErr w:type="spellStart"/>
            <w:r>
              <w:t>omgevingswaardeaanduiding</w:t>
            </w:r>
            <w:proofErr w:type="spellEnd"/>
          </w:p>
        </w:tc>
        <w:tc>
          <w:tcPr>
            <w:tcW w:w="1276" w:type="dxa"/>
          </w:tcPr>
          <w:p w14:paraId="021D33B1" w14:textId="77777777" w:rsidR="00404396" w:rsidRDefault="00404396" w:rsidP="008C3F95">
            <w:pPr>
              <w:pStyle w:val="Tabel"/>
            </w:pPr>
            <w:r>
              <w:t>[0..1]</w:t>
            </w:r>
          </w:p>
        </w:tc>
        <w:tc>
          <w:tcPr>
            <w:tcW w:w="1134" w:type="dxa"/>
          </w:tcPr>
          <w:p w14:paraId="3554C57F" w14:textId="77777777" w:rsidR="00404396" w:rsidRDefault="00404396" w:rsidP="008C3F95">
            <w:pPr>
              <w:pStyle w:val="Tabel"/>
            </w:pPr>
          </w:p>
        </w:tc>
        <w:tc>
          <w:tcPr>
            <w:tcW w:w="3827" w:type="dxa"/>
          </w:tcPr>
          <w:p w14:paraId="10297BD3" w14:textId="77777777" w:rsidR="00404396" w:rsidRDefault="00404396" w:rsidP="008C3F95">
            <w:pPr>
              <w:pStyle w:val="Tabel"/>
            </w:pPr>
            <w:r>
              <w:t>De omgevingswaarde die gesteld wordt.</w:t>
            </w:r>
          </w:p>
        </w:tc>
      </w:tr>
      <w:tr w:rsidR="00404396" w:rsidRPr="00022065" w14:paraId="6F5F3129" w14:textId="77777777" w:rsidTr="008C3F95">
        <w:trPr>
          <w:cantSplit/>
        </w:trPr>
        <w:tc>
          <w:tcPr>
            <w:tcW w:w="3397" w:type="dxa"/>
          </w:tcPr>
          <w:p w14:paraId="22AFAC8F" w14:textId="77777777" w:rsidR="00404396" w:rsidRPr="005E17A4" w:rsidRDefault="00404396" w:rsidP="008C3F95">
            <w:pPr>
              <w:pStyle w:val="Tabel"/>
              <w:ind w:left="852"/>
            </w:pPr>
            <w:r>
              <w:t>[@OmgevingswaardeRef]</w:t>
            </w:r>
          </w:p>
        </w:tc>
        <w:tc>
          <w:tcPr>
            <w:tcW w:w="1276" w:type="dxa"/>
          </w:tcPr>
          <w:p w14:paraId="487BBED8" w14:textId="77777777" w:rsidR="00404396" w:rsidRDefault="00404396" w:rsidP="008C3F95">
            <w:pPr>
              <w:pStyle w:val="Tabel"/>
            </w:pPr>
            <w:r>
              <w:t>[1..*]</w:t>
            </w:r>
          </w:p>
        </w:tc>
        <w:tc>
          <w:tcPr>
            <w:tcW w:w="1134" w:type="dxa"/>
          </w:tcPr>
          <w:p w14:paraId="4E553697"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61C1BB1" w14:textId="77777777" w:rsidR="00404396" w:rsidRDefault="00404396" w:rsidP="008C3F95">
            <w:pPr>
              <w:pStyle w:val="Tabel"/>
            </w:pPr>
            <w:r>
              <w:t>Verwijzing naar de identificatie(s) van de Omgevingswaarde(n) die wordt(/worden) gesteld.</w:t>
            </w:r>
          </w:p>
        </w:tc>
      </w:tr>
    </w:tbl>
    <w:p w14:paraId="31EDE642" w14:textId="77777777" w:rsidR="00404396" w:rsidRDefault="00404396" w:rsidP="00001AC9">
      <w:pPr>
        <w:pStyle w:val="Kop2"/>
      </w:pPr>
      <w:bookmarkStart w:id="70" w:name="_Toc158300661"/>
      <w:bookmarkStart w:id="71" w:name="XML_art_activiteit"/>
      <w:r>
        <w:t>Activiteit</w:t>
      </w:r>
      <w:bookmarkEnd w:id="70"/>
    </w:p>
    <w:bookmarkEnd w:id="71"/>
    <w:p w14:paraId="43989CA6" w14:textId="2F842DFA" w:rsidR="00404396" w:rsidRDefault="00404396" w:rsidP="009453CF">
      <w:r w:rsidRPr="00022065">
        <w:t>Een activiteit heeft als doel het stellen van regels over het menselijk handelen of nalaten met effect op de fysieke leefomgeving</w:t>
      </w:r>
      <w:r w:rsidR="009453CF">
        <w:t>.</w:t>
      </w:r>
    </w:p>
    <w:p w14:paraId="67A47439"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1512C6C4"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0BE67F1" w14:textId="77777777" w:rsidR="00404396" w:rsidRPr="00E45F7A" w:rsidRDefault="00404396" w:rsidP="008C3F95">
            <w:pPr>
              <w:pStyle w:val="Tabel"/>
            </w:pPr>
            <w:r w:rsidRPr="00E45F7A">
              <w:t>Element</w:t>
            </w:r>
          </w:p>
        </w:tc>
        <w:tc>
          <w:tcPr>
            <w:tcW w:w="1276" w:type="dxa"/>
          </w:tcPr>
          <w:p w14:paraId="33A66803" w14:textId="77777777" w:rsidR="00404396" w:rsidRPr="00B02C9F" w:rsidRDefault="00404396" w:rsidP="008C3F95">
            <w:pPr>
              <w:pStyle w:val="Tabel"/>
              <w:rPr>
                <w:sz w:val="16"/>
              </w:rPr>
            </w:pPr>
            <w:r w:rsidRPr="00B02C9F">
              <w:rPr>
                <w:sz w:val="16"/>
              </w:rPr>
              <w:t>M(</w:t>
            </w:r>
            <w:proofErr w:type="spellStart"/>
            <w:r w:rsidRPr="00B02C9F">
              <w:rPr>
                <w:sz w:val="16"/>
              </w:rPr>
              <w:t>ultipliciteit</w:t>
            </w:r>
            <w:proofErr w:type="spellEnd"/>
            <w:r w:rsidRPr="00B02C9F">
              <w:rPr>
                <w:sz w:val="16"/>
              </w:rPr>
              <w:t>)</w:t>
            </w:r>
          </w:p>
        </w:tc>
        <w:tc>
          <w:tcPr>
            <w:tcW w:w="1147" w:type="dxa"/>
          </w:tcPr>
          <w:p w14:paraId="11F0FE4E" w14:textId="77777777" w:rsidR="00404396" w:rsidRPr="00E45F7A" w:rsidRDefault="00404396" w:rsidP="008C3F95">
            <w:pPr>
              <w:pStyle w:val="Tabel"/>
            </w:pPr>
            <w:r w:rsidRPr="00E45F7A">
              <w:t>Type</w:t>
            </w:r>
          </w:p>
        </w:tc>
        <w:tc>
          <w:tcPr>
            <w:tcW w:w="3814" w:type="dxa"/>
          </w:tcPr>
          <w:p w14:paraId="6558A730" w14:textId="77777777" w:rsidR="00404396" w:rsidRPr="00E45F7A" w:rsidRDefault="00404396" w:rsidP="008C3F95">
            <w:pPr>
              <w:pStyle w:val="Tabel"/>
            </w:pPr>
            <w:r w:rsidRPr="00E45F7A">
              <w:t>Omschrijving</w:t>
            </w:r>
          </w:p>
        </w:tc>
      </w:tr>
      <w:tr w:rsidR="00404396" w:rsidRPr="00022065" w14:paraId="40AE5827" w14:textId="77777777" w:rsidTr="008C3F95">
        <w:trPr>
          <w:cantSplit/>
        </w:trPr>
        <w:tc>
          <w:tcPr>
            <w:tcW w:w="3397" w:type="dxa"/>
          </w:tcPr>
          <w:p w14:paraId="0C5FF704" w14:textId="77777777" w:rsidR="00404396" w:rsidRPr="005E17A4" w:rsidRDefault="00404396" w:rsidP="008C3F95">
            <w:pPr>
              <w:pStyle w:val="Tabel"/>
            </w:pPr>
            <w:proofErr w:type="spellStart"/>
            <w:r w:rsidRPr="005E17A4">
              <w:t>owObject</w:t>
            </w:r>
            <w:proofErr w:type="spellEnd"/>
          </w:p>
        </w:tc>
        <w:tc>
          <w:tcPr>
            <w:tcW w:w="1276" w:type="dxa"/>
          </w:tcPr>
          <w:p w14:paraId="58941591" w14:textId="77777777" w:rsidR="00404396" w:rsidRPr="005E17A4" w:rsidRDefault="00404396" w:rsidP="008C3F95">
            <w:pPr>
              <w:pStyle w:val="Tabel"/>
            </w:pPr>
            <w:r w:rsidRPr="005E17A4">
              <w:t>[1..1]</w:t>
            </w:r>
          </w:p>
        </w:tc>
        <w:tc>
          <w:tcPr>
            <w:tcW w:w="1147" w:type="dxa"/>
          </w:tcPr>
          <w:p w14:paraId="440C2F98" w14:textId="77777777" w:rsidR="00404396" w:rsidRPr="005E17A4" w:rsidRDefault="00404396" w:rsidP="008C3F95">
            <w:pPr>
              <w:pStyle w:val="Tabel"/>
            </w:pPr>
          </w:p>
        </w:tc>
        <w:tc>
          <w:tcPr>
            <w:tcW w:w="3814" w:type="dxa"/>
          </w:tcPr>
          <w:p w14:paraId="228AC4D8" w14:textId="77777777" w:rsidR="00404396" w:rsidRPr="005E17A4" w:rsidRDefault="00404396" w:rsidP="008C3F95">
            <w:pPr>
              <w:pStyle w:val="Tabel"/>
            </w:pPr>
            <w:r w:rsidRPr="00D371BF">
              <w:t>Container</w:t>
            </w:r>
            <w:r>
              <w:t xml:space="preserve"> van het specifieke OW-object.</w:t>
            </w:r>
          </w:p>
        </w:tc>
      </w:tr>
      <w:tr w:rsidR="00404396" w:rsidRPr="00022065" w14:paraId="6F9DF04E" w14:textId="77777777" w:rsidTr="008C3F95">
        <w:trPr>
          <w:cantSplit/>
        </w:trPr>
        <w:tc>
          <w:tcPr>
            <w:tcW w:w="3397" w:type="dxa"/>
          </w:tcPr>
          <w:p w14:paraId="7B78A728" w14:textId="77777777" w:rsidR="00404396" w:rsidRPr="005E17A4" w:rsidRDefault="00404396" w:rsidP="008C3F95">
            <w:pPr>
              <w:pStyle w:val="Tabel"/>
              <w:ind w:left="284"/>
            </w:pPr>
            <w:r>
              <w:t>Activiteit</w:t>
            </w:r>
          </w:p>
        </w:tc>
        <w:tc>
          <w:tcPr>
            <w:tcW w:w="1276" w:type="dxa"/>
          </w:tcPr>
          <w:p w14:paraId="5EB1A550" w14:textId="77777777" w:rsidR="00404396" w:rsidRPr="005E17A4" w:rsidRDefault="00404396" w:rsidP="008C3F95">
            <w:pPr>
              <w:pStyle w:val="Tabel"/>
            </w:pPr>
            <w:r>
              <w:t>[1..1]</w:t>
            </w:r>
          </w:p>
        </w:tc>
        <w:tc>
          <w:tcPr>
            <w:tcW w:w="1147" w:type="dxa"/>
          </w:tcPr>
          <w:p w14:paraId="601FCA99" w14:textId="77777777" w:rsidR="00404396" w:rsidRPr="005E17A4" w:rsidRDefault="00404396" w:rsidP="008C3F95">
            <w:pPr>
              <w:pStyle w:val="Tabel"/>
            </w:pPr>
          </w:p>
        </w:tc>
        <w:tc>
          <w:tcPr>
            <w:tcW w:w="3814" w:type="dxa"/>
          </w:tcPr>
          <w:p w14:paraId="3EAC35EF" w14:textId="77777777" w:rsidR="00404396" w:rsidRDefault="00404396" w:rsidP="008C3F95">
            <w:pPr>
              <w:pStyle w:val="Tabel"/>
            </w:pPr>
            <w:r w:rsidRPr="00D371BF">
              <w:t>Het</w:t>
            </w:r>
            <w:r>
              <w:t xml:space="preserve"> menselijk handelen of nalaten dat gereguleerd wordt in de regeling. </w:t>
            </w:r>
          </w:p>
        </w:tc>
      </w:tr>
      <w:tr w:rsidR="00404396" w:rsidRPr="00022065" w14:paraId="0BF02D97" w14:textId="77777777" w:rsidTr="008C3F95">
        <w:trPr>
          <w:cantSplit/>
        </w:trPr>
        <w:tc>
          <w:tcPr>
            <w:tcW w:w="3397" w:type="dxa"/>
          </w:tcPr>
          <w:p w14:paraId="1918E26A" w14:textId="77777777" w:rsidR="00404396" w:rsidRPr="005E17A4" w:rsidRDefault="00404396" w:rsidP="008C3F95">
            <w:pPr>
              <w:pStyle w:val="Tabel"/>
              <w:ind w:left="568"/>
            </w:pPr>
            <w:r w:rsidRPr="005E17A4">
              <w:t>status</w:t>
            </w:r>
          </w:p>
        </w:tc>
        <w:tc>
          <w:tcPr>
            <w:tcW w:w="1276" w:type="dxa"/>
          </w:tcPr>
          <w:p w14:paraId="6AB2BC92" w14:textId="77777777" w:rsidR="00404396" w:rsidRPr="005E17A4" w:rsidRDefault="00404396" w:rsidP="008C3F95">
            <w:pPr>
              <w:pStyle w:val="Tabel"/>
            </w:pPr>
            <w:r w:rsidRPr="005E17A4">
              <w:t>[0..1]</w:t>
            </w:r>
          </w:p>
        </w:tc>
        <w:tc>
          <w:tcPr>
            <w:tcW w:w="1147" w:type="dxa"/>
          </w:tcPr>
          <w:p w14:paraId="65F9127D" w14:textId="77777777" w:rsidR="00404396" w:rsidRPr="005E17A4" w:rsidRDefault="00404396" w:rsidP="008C3F95">
            <w:pPr>
              <w:pStyle w:val="Tabel"/>
            </w:pPr>
            <w:r w:rsidRPr="005E17A4">
              <w:t>String</w:t>
            </w:r>
            <w:r>
              <w:t>(80)</w:t>
            </w:r>
          </w:p>
        </w:tc>
        <w:tc>
          <w:tcPr>
            <w:tcW w:w="3814" w:type="dxa"/>
          </w:tcPr>
          <w:p w14:paraId="1F47435E" w14:textId="1F24474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C7DBFD0" w14:textId="77777777" w:rsidTr="008C3F95">
        <w:trPr>
          <w:cantSplit/>
        </w:trPr>
        <w:tc>
          <w:tcPr>
            <w:tcW w:w="3397" w:type="dxa"/>
          </w:tcPr>
          <w:p w14:paraId="1811B56D" w14:textId="77777777" w:rsidR="00404396" w:rsidRPr="005E17A4" w:rsidRDefault="00404396" w:rsidP="008C3F95">
            <w:pPr>
              <w:pStyle w:val="Tabel"/>
              <w:ind w:left="568"/>
            </w:pPr>
            <w:r w:rsidRPr="005E17A4">
              <w:t>procedurestatus</w:t>
            </w:r>
          </w:p>
        </w:tc>
        <w:tc>
          <w:tcPr>
            <w:tcW w:w="1276" w:type="dxa"/>
          </w:tcPr>
          <w:p w14:paraId="7A69D995" w14:textId="77777777" w:rsidR="00404396" w:rsidRPr="005E17A4" w:rsidRDefault="00404396" w:rsidP="008C3F95">
            <w:pPr>
              <w:pStyle w:val="Tabel"/>
            </w:pPr>
            <w:r w:rsidRPr="005E17A4">
              <w:t>[0..1]</w:t>
            </w:r>
          </w:p>
        </w:tc>
        <w:tc>
          <w:tcPr>
            <w:tcW w:w="1147" w:type="dxa"/>
          </w:tcPr>
          <w:p w14:paraId="49CD11CE" w14:textId="77777777" w:rsidR="00404396" w:rsidRPr="005E17A4" w:rsidRDefault="00404396" w:rsidP="008C3F95">
            <w:pPr>
              <w:pStyle w:val="Tabel"/>
            </w:pPr>
            <w:r w:rsidRPr="005E17A4">
              <w:t>String</w:t>
            </w:r>
            <w:r>
              <w:t>(80)</w:t>
            </w:r>
          </w:p>
        </w:tc>
        <w:tc>
          <w:tcPr>
            <w:tcW w:w="3814" w:type="dxa"/>
          </w:tcPr>
          <w:p w14:paraId="5B30DC3C" w14:textId="78CD9397"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A732CC5" w14:textId="77777777" w:rsidTr="008C3F95">
        <w:trPr>
          <w:cantSplit/>
        </w:trPr>
        <w:tc>
          <w:tcPr>
            <w:tcW w:w="3397" w:type="dxa"/>
          </w:tcPr>
          <w:p w14:paraId="7F347C7B" w14:textId="77777777" w:rsidR="00404396" w:rsidRPr="005E17A4" w:rsidRDefault="00404396" w:rsidP="008C3F95">
            <w:pPr>
              <w:pStyle w:val="Tabel"/>
              <w:ind w:left="568"/>
            </w:pPr>
            <w:r>
              <w:t>identificatie</w:t>
            </w:r>
          </w:p>
        </w:tc>
        <w:tc>
          <w:tcPr>
            <w:tcW w:w="1276" w:type="dxa"/>
          </w:tcPr>
          <w:p w14:paraId="1B986682" w14:textId="77777777" w:rsidR="00404396" w:rsidRPr="005E17A4" w:rsidRDefault="00404396" w:rsidP="008C3F95">
            <w:pPr>
              <w:pStyle w:val="Tabel"/>
            </w:pPr>
            <w:r>
              <w:t>[1..1]</w:t>
            </w:r>
          </w:p>
        </w:tc>
        <w:tc>
          <w:tcPr>
            <w:tcW w:w="1147" w:type="dxa"/>
          </w:tcPr>
          <w:p w14:paraId="40A14B63" w14:textId="77777777" w:rsidR="00404396" w:rsidRPr="005E17A4" w:rsidRDefault="00404396" w:rsidP="008C3F95">
            <w:pPr>
              <w:pStyle w:val="Tabel"/>
            </w:pPr>
            <w:r>
              <w:t>NEN3610</w:t>
            </w:r>
            <w:r>
              <w:br/>
              <w:t>(80)</w:t>
            </w:r>
          </w:p>
        </w:tc>
        <w:tc>
          <w:tcPr>
            <w:tcW w:w="3814" w:type="dxa"/>
          </w:tcPr>
          <w:p w14:paraId="06D5FDB8" w14:textId="0A213871" w:rsidR="00404396" w:rsidRPr="00E46DA0"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EE6192E" w14:textId="77777777" w:rsidTr="008C3F95">
        <w:trPr>
          <w:cantSplit/>
        </w:trPr>
        <w:tc>
          <w:tcPr>
            <w:tcW w:w="3397" w:type="dxa"/>
          </w:tcPr>
          <w:p w14:paraId="0F8972DC" w14:textId="77777777" w:rsidR="00404396" w:rsidRPr="005E17A4" w:rsidRDefault="00404396" w:rsidP="008C3F95">
            <w:pPr>
              <w:pStyle w:val="Tabel"/>
              <w:ind w:left="568"/>
            </w:pPr>
            <w:r>
              <w:t>naam</w:t>
            </w:r>
          </w:p>
        </w:tc>
        <w:tc>
          <w:tcPr>
            <w:tcW w:w="1276" w:type="dxa"/>
          </w:tcPr>
          <w:p w14:paraId="27082DFA" w14:textId="77777777" w:rsidR="00404396" w:rsidRPr="005E17A4" w:rsidRDefault="00404396" w:rsidP="008C3F95">
            <w:pPr>
              <w:pStyle w:val="Tabel"/>
            </w:pPr>
            <w:r>
              <w:t>[1..1]</w:t>
            </w:r>
          </w:p>
        </w:tc>
        <w:tc>
          <w:tcPr>
            <w:tcW w:w="1147" w:type="dxa"/>
          </w:tcPr>
          <w:p w14:paraId="7FD8914E" w14:textId="77777777" w:rsidR="00404396" w:rsidRPr="005E17A4" w:rsidRDefault="00404396" w:rsidP="008C3F95">
            <w:pPr>
              <w:pStyle w:val="Tabel"/>
            </w:pPr>
            <w:r>
              <w:t>String(255)</w:t>
            </w:r>
          </w:p>
        </w:tc>
        <w:tc>
          <w:tcPr>
            <w:tcW w:w="3814" w:type="dxa"/>
          </w:tcPr>
          <w:p w14:paraId="324B5419" w14:textId="77777777" w:rsidR="00404396" w:rsidRPr="00E46DA0" w:rsidRDefault="00404396" w:rsidP="008C3F95">
            <w:pPr>
              <w:pStyle w:val="Tabel"/>
            </w:pPr>
            <w:r>
              <w:t>Hoe de Activiteit genoemd wordt.</w:t>
            </w:r>
          </w:p>
        </w:tc>
      </w:tr>
      <w:tr w:rsidR="00404396" w:rsidRPr="00022065" w14:paraId="1610FA2B" w14:textId="77777777" w:rsidTr="008C3F95">
        <w:trPr>
          <w:cantSplit/>
        </w:trPr>
        <w:tc>
          <w:tcPr>
            <w:tcW w:w="3397" w:type="dxa"/>
          </w:tcPr>
          <w:p w14:paraId="2C60A1E0" w14:textId="77777777" w:rsidR="00404396" w:rsidRDefault="00404396" w:rsidP="008C3F95">
            <w:pPr>
              <w:pStyle w:val="Tabel"/>
              <w:ind w:left="568"/>
            </w:pPr>
            <w:r>
              <w:t>groep</w:t>
            </w:r>
          </w:p>
        </w:tc>
        <w:tc>
          <w:tcPr>
            <w:tcW w:w="1276" w:type="dxa"/>
          </w:tcPr>
          <w:p w14:paraId="122ECFA4" w14:textId="77777777" w:rsidR="00404396" w:rsidRPr="005E17A4" w:rsidRDefault="00404396" w:rsidP="008C3F95">
            <w:pPr>
              <w:pStyle w:val="Tabel"/>
            </w:pPr>
            <w:r>
              <w:t>[1..1]</w:t>
            </w:r>
          </w:p>
        </w:tc>
        <w:tc>
          <w:tcPr>
            <w:tcW w:w="1147" w:type="dxa"/>
          </w:tcPr>
          <w:p w14:paraId="28E08213" w14:textId="77777777" w:rsidR="00404396" w:rsidRPr="005E17A4" w:rsidRDefault="00404396" w:rsidP="008C3F95">
            <w:pPr>
              <w:pStyle w:val="Tabel"/>
            </w:pPr>
            <w:r>
              <w:t>String(255)</w:t>
            </w:r>
          </w:p>
        </w:tc>
        <w:tc>
          <w:tcPr>
            <w:tcW w:w="3814" w:type="dxa"/>
          </w:tcPr>
          <w:p w14:paraId="47EACEEB" w14:textId="77777777" w:rsidR="00404396" w:rsidRPr="00E46DA0" w:rsidRDefault="00404396" w:rsidP="008C3F95">
            <w:pPr>
              <w:pStyle w:val="Tabel"/>
            </w:pPr>
            <w:r w:rsidRPr="00E46DA0">
              <w:t xml:space="preserve">Waarde uit de </w:t>
            </w:r>
            <w:proofErr w:type="spellStart"/>
            <w:r w:rsidRPr="00E46DA0">
              <w:t>waardelijst</w:t>
            </w:r>
            <w:proofErr w:type="spellEnd"/>
            <w:r w:rsidRPr="00E46DA0">
              <w:t xml:space="preserve"> ‘</w:t>
            </w:r>
            <w:r>
              <w:t>A</w:t>
            </w:r>
            <w:r w:rsidRPr="00E46DA0">
              <w:t>ctiviteitengroep’.</w:t>
            </w:r>
          </w:p>
        </w:tc>
      </w:tr>
      <w:tr w:rsidR="00404396" w:rsidRPr="00022065" w14:paraId="1E91C954" w14:textId="77777777" w:rsidTr="008C3F95">
        <w:trPr>
          <w:cantSplit/>
        </w:trPr>
        <w:tc>
          <w:tcPr>
            <w:tcW w:w="3397" w:type="dxa"/>
          </w:tcPr>
          <w:p w14:paraId="245A1392" w14:textId="77777777" w:rsidR="00404396" w:rsidRDefault="00404396" w:rsidP="008C3F95">
            <w:pPr>
              <w:pStyle w:val="Tabel"/>
              <w:ind w:left="568"/>
            </w:pPr>
            <w:proofErr w:type="spellStart"/>
            <w:r>
              <w:t>gerelateerdeActiviteit</w:t>
            </w:r>
            <w:proofErr w:type="spellEnd"/>
          </w:p>
        </w:tc>
        <w:tc>
          <w:tcPr>
            <w:tcW w:w="1276" w:type="dxa"/>
          </w:tcPr>
          <w:p w14:paraId="2EAD9A9D" w14:textId="77777777" w:rsidR="00404396" w:rsidRPr="005E17A4" w:rsidRDefault="00404396" w:rsidP="008C3F95">
            <w:pPr>
              <w:pStyle w:val="Tabel"/>
            </w:pPr>
            <w:r>
              <w:t>[0..1]</w:t>
            </w:r>
          </w:p>
        </w:tc>
        <w:tc>
          <w:tcPr>
            <w:tcW w:w="1147" w:type="dxa"/>
          </w:tcPr>
          <w:p w14:paraId="551132F4" w14:textId="77777777" w:rsidR="00404396" w:rsidRPr="005E17A4" w:rsidRDefault="00404396" w:rsidP="008C3F95">
            <w:pPr>
              <w:pStyle w:val="Tabel"/>
            </w:pPr>
          </w:p>
        </w:tc>
        <w:tc>
          <w:tcPr>
            <w:tcW w:w="3814" w:type="dxa"/>
          </w:tcPr>
          <w:p w14:paraId="0FDCA425" w14:textId="77777777" w:rsidR="00404396" w:rsidRPr="00E46DA0" w:rsidRDefault="00404396" w:rsidP="008C3F95">
            <w:pPr>
              <w:pStyle w:val="Tabel"/>
            </w:pPr>
            <w:r w:rsidRPr="00E46DA0">
              <w:t xml:space="preserve">Een </w:t>
            </w:r>
            <w:r>
              <w:t>A</w:t>
            </w:r>
            <w:r w:rsidRPr="00E46DA0">
              <w:t xml:space="preserve">ctiviteit die </w:t>
            </w:r>
            <w:r>
              <w:t xml:space="preserve">gerelateerd is aan </w:t>
            </w:r>
            <w:r w:rsidRPr="00E46DA0">
              <w:t>de activiteit.</w:t>
            </w:r>
            <w:r>
              <w:t>*</w:t>
            </w:r>
          </w:p>
        </w:tc>
      </w:tr>
      <w:tr w:rsidR="00404396" w:rsidRPr="00022065" w14:paraId="14D9588B" w14:textId="77777777" w:rsidTr="008C3F95">
        <w:trPr>
          <w:cantSplit/>
        </w:trPr>
        <w:tc>
          <w:tcPr>
            <w:tcW w:w="3397" w:type="dxa"/>
          </w:tcPr>
          <w:p w14:paraId="59E56398" w14:textId="77777777" w:rsidR="00404396" w:rsidRDefault="00404396" w:rsidP="008C3F95">
            <w:pPr>
              <w:pStyle w:val="Tabel"/>
              <w:ind w:left="852"/>
            </w:pPr>
            <w:r>
              <w:t>[@ActiviteitRef]</w:t>
            </w:r>
          </w:p>
        </w:tc>
        <w:tc>
          <w:tcPr>
            <w:tcW w:w="1276" w:type="dxa"/>
          </w:tcPr>
          <w:p w14:paraId="502AB461" w14:textId="77777777" w:rsidR="00404396" w:rsidRDefault="00404396" w:rsidP="008C3F95">
            <w:pPr>
              <w:pStyle w:val="Tabel"/>
            </w:pPr>
            <w:r>
              <w:t>[1..*]</w:t>
            </w:r>
          </w:p>
        </w:tc>
        <w:tc>
          <w:tcPr>
            <w:tcW w:w="1147" w:type="dxa"/>
          </w:tcPr>
          <w:p w14:paraId="1156D83D"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BB25E52" w14:textId="77777777" w:rsidR="00404396" w:rsidRPr="00E46DA0" w:rsidRDefault="00404396" w:rsidP="008C3F95">
            <w:pPr>
              <w:pStyle w:val="Tabel"/>
            </w:pPr>
            <w:r>
              <w:t>Verwijzing naar de identificatie van de Activiteit.</w:t>
            </w:r>
          </w:p>
        </w:tc>
      </w:tr>
      <w:tr w:rsidR="00404396" w:rsidRPr="00022065" w14:paraId="70863D4E" w14:textId="77777777" w:rsidTr="008C3F95">
        <w:trPr>
          <w:cantSplit/>
        </w:trPr>
        <w:tc>
          <w:tcPr>
            <w:tcW w:w="3397" w:type="dxa"/>
          </w:tcPr>
          <w:p w14:paraId="71267D6C" w14:textId="77777777" w:rsidR="00404396" w:rsidRDefault="00404396" w:rsidP="008C3F95">
            <w:pPr>
              <w:pStyle w:val="Tabel"/>
              <w:ind w:left="568"/>
            </w:pPr>
            <w:proofErr w:type="spellStart"/>
            <w:r>
              <w:t>bovenliggendeActiviteit</w:t>
            </w:r>
            <w:proofErr w:type="spellEnd"/>
          </w:p>
        </w:tc>
        <w:tc>
          <w:tcPr>
            <w:tcW w:w="1276" w:type="dxa"/>
          </w:tcPr>
          <w:p w14:paraId="6CA68986" w14:textId="77777777" w:rsidR="00404396" w:rsidRPr="005E17A4" w:rsidRDefault="00404396" w:rsidP="008C3F95">
            <w:pPr>
              <w:pStyle w:val="Tabel"/>
            </w:pPr>
            <w:r>
              <w:t>[1..1]</w:t>
            </w:r>
          </w:p>
        </w:tc>
        <w:tc>
          <w:tcPr>
            <w:tcW w:w="1147" w:type="dxa"/>
          </w:tcPr>
          <w:p w14:paraId="4BF6CC18" w14:textId="77777777" w:rsidR="00404396" w:rsidRPr="005E17A4" w:rsidRDefault="00404396" w:rsidP="008C3F95">
            <w:pPr>
              <w:pStyle w:val="Tabel"/>
            </w:pPr>
          </w:p>
        </w:tc>
        <w:tc>
          <w:tcPr>
            <w:tcW w:w="3814" w:type="dxa"/>
          </w:tcPr>
          <w:p w14:paraId="56009CA5" w14:textId="77777777" w:rsidR="00404396" w:rsidRPr="00E46DA0" w:rsidRDefault="00404396" w:rsidP="008C3F95">
            <w:pPr>
              <w:pStyle w:val="Tabel"/>
            </w:pPr>
            <w:r>
              <w:t>De activiteit die hiërarchisch boven de Activiteit ligt.**</w:t>
            </w:r>
          </w:p>
        </w:tc>
      </w:tr>
      <w:tr w:rsidR="00404396" w:rsidRPr="00022065" w14:paraId="70899186" w14:textId="77777777" w:rsidTr="008C3F95">
        <w:trPr>
          <w:cantSplit/>
        </w:trPr>
        <w:tc>
          <w:tcPr>
            <w:tcW w:w="3397" w:type="dxa"/>
          </w:tcPr>
          <w:p w14:paraId="68EAD198" w14:textId="77777777" w:rsidR="00404396" w:rsidRDefault="00404396" w:rsidP="008C3F95">
            <w:pPr>
              <w:pStyle w:val="Tabel"/>
              <w:ind w:left="852"/>
            </w:pPr>
            <w:r>
              <w:t>[@ActiviteitRef]</w:t>
            </w:r>
          </w:p>
        </w:tc>
        <w:tc>
          <w:tcPr>
            <w:tcW w:w="1276" w:type="dxa"/>
          </w:tcPr>
          <w:p w14:paraId="1377A297" w14:textId="77777777" w:rsidR="00404396" w:rsidRPr="005E17A4" w:rsidRDefault="00404396" w:rsidP="008C3F95">
            <w:pPr>
              <w:pStyle w:val="Tabel"/>
            </w:pPr>
            <w:r>
              <w:t>[1..1]</w:t>
            </w:r>
          </w:p>
        </w:tc>
        <w:tc>
          <w:tcPr>
            <w:tcW w:w="1147" w:type="dxa"/>
          </w:tcPr>
          <w:p w14:paraId="6FA543A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2227FB2" w14:textId="77777777" w:rsidR="00404396" w:rsidRPr="00E46DA0" w:rsidRDefault="00404396" w:rsidP="008C3F95">
            <w:pPr>
              <w:pStyle w:val="Tabel"/>
            </w:pPr>
            <w:r>
              <w:t>Verwijzing naar de identificatie van de Activiteit.</w:t>
            </w:r>
          </w:p>
        </w:tc>
      </w:tr>
    </w:tbl>
    <w:p w14:paraId="68A0B4EB" w14:textId="77777777" w:rsidR="00404396" w:rsidRDefault="00404396" w:rsidP="00001AC9">
      <w:pPr>
        <w:pStyle w:val="Kop2"/>
      </w:pPr>
      <w:bookmarkStart w:id="72" w:name="_Ref36562635"/>
      <w:bookmarkStart w:id="73" w:name="_Toc158300662"/>
      <w:bookmarkStart w:id="74" w:name="XML_art_gebiedsaanwijzing"/>
      <w:r>
        <w:lastRenderedPageBreak/>
        <w:t>Gebiedsaanwijzing</w:t>
      </w:r>
      <w:bookmarkEnd w:id="72"/>
      <w:bookmarkEnd w:id="73"/>
    </w:p>
    <w:bookmarkEnd w:id="74"/>
    <w:p w14:paraId="373ED1FA" w14:textId="2B0BAF36" w:rsidR="00404396" w:rsidRDefault="00404396" w:rsidP="009453CF">
      <w:r w:rsidRPr="00022065">
        <w:t>Een gebiedsaanwijzing is het aanwijzen van een specifiek gebied. De Gebiedsaanwijzing kan zowel bij Juridische regels (artikelstructuur) als bij Tekstdelen (vrijetekststructuur) voorkomen.</w:t>
      </w:r>
    </w:p>
    <w:p w14:paraId="08138E62"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9D34EE7"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0A35DF" w14:textId="77777777" w:rsidR="00404396" w:rsidRPr="00E45F7A" w:rsidRDefault="00404396" w:rsidP="008C3F95">
            <w:pPr>
              <w:pStyle w:val="Tabel"/>
            </w:pPr>
            <w:r w:rsidRPr="00E45F7A">
              <w:t>Element</w:t>
            </w:r>
          </w:p>
        </w:tc>
        <w:tc>
          <w:tcPr>
            <w:tcW w:w="1276" w:type="dxa"/>
          </w:tcPr>
          <w:p w14:paraId="22C15B85" w14:textId="77777777" w:rsidR="00404396" w:rsidRPr="004E29F6" w:rsidRDefault="00404396" w:rsidP="008C3F95">
            <w:pPr>
              <w:pStyle w:val="Tabel"/>
              <w:rPr>
                <w:sz w:val="16"/>
              </w:rPr>
            </w:pPr>
            <w:r w:rsidRPr="004E29F6">
              <w:rPr>
                <w:sz w:val="16"/>
              </w:rPr>
              <w:t>M(</w:t>
            </w:r>
            <w:proofErr w:type="spellStart"/>
            <w:r w:rsidRPr="004E29F6">
              <w:rPr>
                <w:sz w:val="16"/>
              </w:rPr>
              <w:t>ultipliciteit</w:t>
            </w:r>
            <w:proofErr w:type="spellEnd"/>
            <w:r w:rsidRPr="004E29F6">
              <w:rPr>
                <w:sz w:val="16"/>
              </w:rPr>
              <w:t>)</w:t>
            </w:r>
          </w:p>
        </w:tc>
        <w:tc>
          <w:tcPr>
            <w:tcW w:w="1147" w:type="dxa"/>
          </w:tcPr>
          <w:p w14:paraId="6EE0B6EF" w14:textId="77777777" w:rsidR="00404396" w:rsidRPr="00E45F7A" w:rsidRDefault="00404396" w:rsidP="008C3F95">
            <w:pPr>
              <w:pStyle w:val="Tabel"/>
            </w:pPr>
            <w:r w:rsidRPr="00E45F7A">
              <w:t>Type</w:t>
            </w:r>
          </w:p>
        </w:tc>
        <w:tc>
          <w:tcPr>
            <w:tcW w:w="3814" w:type="dxa"/>
          </w:tcPr>
          <w:p w14:paraId="3DD6F073" w14:textId="77777777" w:rsidR="00404396" w:rsidRPr="00E45F7A" w:rsidRDefault="00404396" w:rsidP="008C3F95">
            <w:pPr>
              <w:pStyle w:val="Tabel"/>
            </w:pPr>
            <w:r w:rsidRPr="00E45F7A">
              <w:t>Omschrijving</w:t>
            </w:r>
          </w:p>
        </w:tc>
      </w:tr>
      <w:tr w:rsidR="00404396" w:rsidRPr="00022065" w14:paraId="54987915" w14:textId="77777777" w:rsidTr="008C3F95">
        <w:trPr>
          <w:cantSplit/>
        </w:trPr>
        <w:tc>
          <w:tcPr>
            <w:tcW w:w="3397" w:type="dxa"/>
          </w:tcPr>
          <w:p w14:paraId="3A870009" w14:textId="77777777" w:rsidR="00404396" w:rsidRPr="005E17A4" w:rsidRDefault="00404396" w:rsidP="008C3F95">
            <w:pPr>
              <w:pStyle w:val="Tabel"/>
            </w:pPr>
            <w:proofErr w:type="spellStart"/>
            <w:r w:rsidRPr="005E17A4">
              <w:t>owObject</w:t>
            </w:r>
            <w:proofErr w:type="spellEnd"/>
          </w:p>
        </w:tc>
        <w:tc>
          <w:tcPr>
            <w:tcW w:w="1276" w:type="dxa"/>
          </w:tcPr>
          <w:p w14:paraId="68192685" w14:textId="77777777" w:rsidR="00404396" w:rsidRPr="005E17A4" w:rsidRDefault="00404396" w:rsidP="008C3F95">
            <w:pPr>
              <w:pStyle w:val="Tabel"/>
            </w:pPr>
            <w:r w:rsidRPr="005E17A4">
              <w:t>[1..1]</w:t>
            </w:r>
          </w:p>
        </w:tc>
        <w:tc>
          <w:tcPr>
            <w:tcW w:w="1147" w:type="dxa"/>
          </w:tcPr>
          <w:p w14:paraId="27E7A092" w14:textId="77777777" w:rsidR="00404396" w:rsidRPr="005E17A4" w:rsidRDefault="00404396" w:rsidP="008C3F95">
            <w:pPr>
              <w:pStyle w:val="Tabel"/>
            </w:pPr>
          </w:p>
        </w:tc>
        <w:tc>
          <w:tcPr>
            <w:tcW w:w="3814" w:type="dxa"/>
          </w:tcPr>
          <w:p w14:paraId="7C07DC39" w14:textId="77777777" w:rsidR="00404396" w:rsidRPr="005E17A4" w:rsidRDefault="00404396" w:rsidP="008C3F95">
            <w:pPr>
              <w:pStyle w:val="Tabel"/>
            </w:pPr>
            <w:r>
              <w:t>Container van het specifieke OW-object.</w:t>
            </w:r>
          </w:p>
        </w:tc>
      </w:tr>
      <w:tr w:rsidR="00404396" w:rsidRPr="00022065" w14:paraId="31558EC8" w14:textId="77777777" w:rsidTr="008C3F95">
        <w:trPr>
          <w:cantSplit/>
        </w:trPr>
        <w:tc>
          <w:tcPr>
            <w:tcW w:w="3397" w:type="dxa"/>
          </w:tcPr>
          <w:p w14:paraId="7869F690" w14:textId="77777777" w:rsidR="00404396" w:rsidRPr="005E17A4" w:rsidRDefault="00404396" w:rsidP="008C3F95">
            <w:pPr>
              <w:pStyle w:val="Tabel"/>
              <w:ind w:left="284"/>
            </w:pPr>
            <w:r>
              <w:t>Gebiedsaanwijzing</w:t>
            </w:r>
          </w:p>
        </w:tc>
        <w:tc>
          <w:tcPr>
            <w:tcW w:w="1276" w:type="dxa"/>
          </w:tcPr>
          <w:p w14:paraId="1424EDA6" w14:textId="77777777" w:rsidR="00404396" w:rsidRPr="005E17A4" w:rsidRDefault="00404396" w:rsidP="008C3F95">
            <w:pPr>
              <w:pStyle w:val="Tabel"/>
            </w:pPr>
            <w:r>
              <w:t>[1..1]</w:t>
            </w:r>
          </w:p>
        </w:tc>
        <w:tc>
          <w:tcPr>
            <w:tcW w:w="1147" w:type="dxa"/>
          </w:tcPr>
          <w:p w14:paraId="67BDAC2E" w14:textId="77777777" w:rsidR="00404396" w:rsidRPr="005E17A4" w:rsidRDefault="00404396" w:rsidP="008C3F95">
            <w:pPr>
              <w:pStyle w:val="Tabel"/>
            </w:pPr>
          </w:p>
        </w:tc>
        <w:tc>
          <w:tcPr>
            <w:tcW w:w="3814" w:type="dxa"/>
          </w:tcPr>
          <w:p w14:paraId="7283475C" w14:textId="77777777" w:rsidR="00404396" w:rsidRDefault="00404396" w:rsidP="008C3F95">
            <w:pPr>
              <w:pStyle w:val="Tabel"/>
            </w:pPr>
            <w:r>
              <w:t>Een duiding van een specifiek gebied.</w:t>
            </w:r>
          </w:p>
        </w:tc>
      </w:tr>
      <w:tr w:rsidR="00404396" w:rsidRPr="00022065" w14:paraId="7EF481CB" w14:textId="77777777" w:rsidTr="008C3F95">
        <w:trPr>
          <w:cantSplit/>
        </w:trPr>
        <w:tc>
          <w:tcPr>
            <w:tcW w:w="3397" w:type="dxa"/>
          </w:tcPr>
          <w:p w14:paraId="3A5359F6" w14:textId="77777777" w:rsidR="00404396" w:rsidRPr="005E17A4" w:rsidRDefault="00404396" w:rsidP="008C3F95">
            <w:pPr>
              <w:pStyle w:val="Tabel"/>
              <w:ind w:left="568"/>
            </w:pPr>
            <w:r w:rsidRPr="005E17A4">
              <w:t>status</w:t>
            </w:r>
          </w:p>
        </w:tc>
        <w:tc>
          <w:tcPr>
            <w:tcW w:w="1276" w:type="dxa"/>
          </w:tcPr>
          <w:p w14:paraId="2AAEFAE6" w14:textId="77777777" w:rsidR="00404396" w:rsidRPr="005E17A4" w:rsidRDefault="00404396" w:rsidP="008C3F95">
            <w:pPr>
              <w:pStyle w:val="Tabel"/>
            </w:pPr>
            <w:r w:rsidRPr="005E17A4">
              <w:t>[0..1]</w:t>
            </w:r>
          </w:p>
        </w:tc>
        <w:tc>
          <w:tcPr>
            <w:tcW w:w="1147" w:type="dxa"/>
          </w:tcPr>
          <w:p w14:paraId="15DC1CCE" w14:textId="77777777" w:rsidR="00404396" w:rsidRPr="005E17A4" w:rsidRDefault="00404396" w:rsidP="008C3F95">
            <w:pPr>
              <w:pStyle w:val="Tabel"/>
            </w:pPr>
            <w:r w:rsidRPr="005E17A4">
              <w:t>String</w:t>
            </w:r>
            <w:r>
              <w:t>(80)</w:t>
            </w:r>
          </w:p>
        </w:tc>
        <w:tc>
          <w:tcPr>
            <w:tcW w:w="3814" w:type="dxa"/>
          </w:tcPr>
          <w:p w14:paraId="3849B6BF" w14:textId="1EBF7A5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607CE76" w14:textId="77777777" w:rsidTr="008C3F95">
        <w:trPr>
          <w:cantSplit/>
        </w:trPr>
        <w:tc>
          <w:tcPr>
            <w:tcW w:w="3397" w:type="dxa"/>
          </w:tcPr>
          <w:p w14:paraId="052442BC" w14:textId="77777777" w:rsidR="00404396" w:rsidRPr="005E17A4" w:rsidRDefault="00404396" w:rsidP="008C3F95">
            <w:pPr>
              <w:pStyle w:val="Tabel"/>
              <w:ind w:left="568"/>
            </w:pPr>
            <w:r w:rsidRPr="005E17A4">
              <w:t>procedurestatus</w:t>
            </w:r>
          </w:p>
        </w:tc>
        <w:tc>
          <w:tcPr>
            <w:tcW w:w="1276" w:type="dxa"/>
          </w:tcPr>
          <w:p w14:paraId="5B20CEAF" w14:textId="77777777" w:rsidR="00404396" w:rsidRPr="005E17A4" w:rsidRDefault="00404396" w:rsidP="008C3F95">
            <w:pPr>
              <w:pStyle w:val="Tabel"/>
            </w:pPr>
            <w:r w:rsidRPr="005E17A4">
              <w:t>[0..1]</w:t>
            </w:r>
          </w:p>
        </w:tc>
        <w:tc>
          <w:tcPr>
            <w:tcW w:w="1147" w:type="dxa"/>
          </w:tcPr>
          <w:p w14:paraId="14A5E5BF" w14:textId="77777777" w:rsidR="00404396" w:rsidRPr="005E17A4" w:rsidRDefault="00404396" w:rsidP="008C3F95">
            <w:pPr>
              <w:pStyle w:val="Tabel"/>
            </w:pPr>
            <w:r w:rsidRPr="005E17A4">
              <w:t>String</w:t>
            </w:r>
            <w:r>
              <w:t>(80)</w:t>
            </w:r>
          </w:p>
        </w:tc>
        <w:tc>
          <w:tcPr>
            <w:tcW w:w="3814" w:type="dxa"/>
          </w:tcPr>
          <w:p w14:paraId="3B6B7F84" w14:textId="258B0F5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F93EFDF" w14:textId="77777777" w:rsidTr="008C3F95">
        <w:trPr>
          <w:cantSplit/>
        </w:trPr>
        <w:tc>
          <w:tcPr>
            <w:tcW w:w="3397" w:type="dxa"/>
          </w:tcPr>
          <w:p w14:paraId="148840BD" w14:textId="77777777" w:rsidR="00404396" w:rsidRPr="005E17A4" w:rsidRDefault="00404396" w:rsidP="008C3F95">
            <w:pPr>
              <w:pStyle w:val="Tabel"/>
              <w:ind w:left="568"/>
            </w:pPr>
            <w:r>
              <w:t>identificatie</w:t>
            </w:r>
          </w:p>
        </w:tc>
        <w:tc>
          <w:tcPr>
            <w:tcW w:w="1276" w:type="dxa"/>
          </w:tcPr>
          <w:p w14:paraId="4A284B28" w14:textId="77777777" w:rsidR="00404396" w:rsidRPr="005E17A4" w:rsidRDefault="00404396" w:rsidP="008C3F95">
            <w:pPr>
              <w:pStyle w:val="Tabel"/>
            </w:pPr>
            <w:r>
              <w:t>[1..1]</w:t>
            </w:r>
          </w:p>
        </w:tc>
        <w:tc>
          <w:tcPr>
            <w:tcW w:w="1147" w:type="dxa"/>
          </w:tcPr>
          <w:p w14:paraId="06D815BA" w14:textId="77777777" w:rsidR="00404396" w:rsidRPr="005E17A4" w:rsidRDefault="00404396" w:rsidP="008C3F95">
            <w:pPr>
              <w:pStyle w:val="Tabel"/>
            </w:pPr>
            <w:r>
              <w:t>NEN3610</w:t>
            </w:r>
            <w:r>
              <w:br/>
              <w:t>(80)</w:t>
            </w:r>
          </w:p>
        </w:tc>
        <w:tc>
          <w:tcPr>
            <w:tcW w:w="3814" w:type="dxa"/>
          </w:tcPr>
          <w:p w14:paraId="2AC62C08" w14:textId="10E078B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C078CE5" w14:textId="77777777" w:rsidTr="008C3F95">
        <w:trPr>
          <w:cantSplit/>
        </w:trPr>
        <w:tc>
          <w:tcPr>
            <w:tcW w:w="3397" w:type="dxa"/>
          </w:tcPr>
          <w:p w14:paraId="396603FF" w14:textId="77777777" w:rsidR="00404396" w:rsidRPr="005E17A4" w:rsidRDefault="00404396" w:rsidP="008C3F95">
            <w:pPr>
              <w:pStyle w:val="Tabel"/>
              <w:ind w:left="568"/>
            </w:pPr>
            <w:r>
              <w:t>type</w:t>
            </w:r>
          </w:p>
        </w:tc>
        <w:tc>
          <w:tcPr>
            <w:tcW w:w="1276" w:type="dxa"/>
          </w:tcPr>
          <w:p w14:paraId="19B41A24" w14:textId="77777777" w:rsidR="00404396" w:rsidRPr="005E17A4" w:rsidRDefault="00404396" w:rsidP="008C3F95">
            <w:pPr>
              <w:pStyle w:val="Tabel"/>
            </w:pPr>
            <w:r>
              <w:t>[1..1]</w:t>
            </w:r>
          </w:p>
        </w:tc>
        <w:tc>
          <w:tcPr>
            <w:tcW w:w="1147" w:type="dxa"/>
          </w:tcPr>
          <w:p w14:paraId="2D5B9C03" w14:textId="77777777" w:rsidR="00404396" w:rsidRPr="005E17A4" w:rsidRDefault="00404396" w:rsidP="008C3F95">
            <w:pPr>
              <w:pStyle w:val="Tabel"/>
            </w:pPr>
            <w:r>
              <w:t>String(255)</w:t>
            </w:r>
          </w:p>
        </w:tc>
        <w:tc>
          <w:tcPr>
            <w:tcW w:w="3814" w:type="dxa"/>
          </w:tcPr>
          <w:p w14:paraId="2E7CFD20" w14:textId="77777777" w:rsidR="00404396" w:rsidRPr="005E17A4" w:rsidRDefault="00404396" w:rsidP="008C3F95">
            <w:pPr>
              <w:pStyle w:val="Tabel"/>
            </w:pPr>
            <w:r>
              <w:t xml:space="preserve">Waarde uit de </w:t>
            </w:r>
            <w:proofErr w:type="spellStart"/>
            <w:r>
              <w:t>waardelijst</w:t>
            </w:r>
            <w:proofErr w:type="spellEnd"/>
            <w:r>
              <w:t xml:space="preserve"> ‘</w:t>
            </w:r>
            <w:proofErr w:type="spellStart"/>
            <w:r>
              <w:t>TypeGebiedsaanwijzing</w:t>
            </w:r>
            <w:proofErr w:type="spellEnd"/>
            <w:r>
              <w:t>’.</w:t>
            </w:r>
          </w:p>
        </w:tc>
      </w:tr>
      <w:tr w:rsidR="00404396" w:rsidRPr="00022065" w14:paraId="287BA003" w14:textId="77777777" w:rsidTr="008C3F95">
        <w:trPr>
          <w:cantSplit/>
        </w:trPr>
        <w:tc>
          <w:tcPr>
            <w:tcW w:w="3397" w:type="dxa"/>
          </w:tcPr>
          <w:p w14:paraId="18B4DF9F" w14:textId="77777777" w:rsidR="00404396" w:rsidRPr="005E17A4" w:rsidRDefault="00404396" w:rsidP="008C3F95">
            <w:pPr>
              <w:pStyle w:val="Tabel"/>
              <w:ind w:left="568"/>
            </w:pPr>
            <w:r>
              <w:t>naam</w:t>
            </w:r>
          </w:p>
        </w:tc>
        <w:tc>
          <w:tcPr>
            <w:tcW w:w="1276" w:type="dxa"/>
          </w:tcPr>
          <w:p w14:paraId="6DF3939A" w14:textId="77777777" w:rsidR="00404396" w:rsidRPr="005E17A4" w:rsidRDefault="00404396" w:rsidP="008C3F95">
            <w:pPr>
              <w:pStyle w:val="Tabel"/>
            </w:pPr>
            <w:r>
              <w:t>[1..1]</w:t>
            </w:r>
          </w:p>
        </w:tc>
        <w:tc>
          <w:tcPr>
            <w:tcW w:w="1147" w:type="dxa"/>
          </w:tcPr>
          <w:p w14:paraId="347267AB" w14:textId="77777777" w:rsidR="00404396" w:rsidRPr="005E17A4" w:rsidRDefault="00404396" w:rsidP="008C3F95">
            <w:pPr>
              <w:pStyle w:val="Tabel"/>
            </w:pPr>
            <w:r w:rsidRPr="005E17A4">
              <w:t>String</w:t>
            </w:r>
            <w:r>
              <w:t>(255)</w:t>
            </w:r>
          </w:p>
        </w:tc>
        <w:tc>
          <w:tcPr>
            <w:tcW w:w="3814" w:type="dxa"/>
          </w:tcPr>
          <w:p w14:paraId="23FFD42E" w14:textId="77777777" w:rsidR="00404396" w:rsidRPr="005E17A4" w:rsidRDefault="00404396" w:rsidP="008C3F95">
            <w:pPr>
              <w:pStyle w:val="Tabel"/>
            </w:pPr>
            <w:r>
              <w:t>Hoe het aangewezen gebied genoemd wordt.</w:t>
            </w:r>
          </w:p>
        </w:tc>
      </w:tr>
      <w:tr w:rsidR="00404396" w:rsidRPr="00022065" w14:paraId="637E21AB" w14:textId="77777777" w:rsidTr="008C3F95">
        <w:trPr>
          <w:cantSplit/>
        </w:trPr>
        <w:tc>
          <w:tcPr>
            <w:tcW w:w="3397" w:type="dxa"/>
          </w:tcPr>
          <w:p w14:paraId="29B64884" w14:textId="77777777" w:rsidR="00404396" w:rsidRPr="005E17A4" w:rsidRDefault="00404396" w:rsidP="008C3F95">
            <w:pPr>
              <w:pStyle w:val="Tabel"/>
              <w:ind w:left="568"/>
            </w:pPr>
            <w:r>
              <w:t>groep</w:t>
            </w:r>
          </w:p>
        </w:tc>
        <w:tc>
          <w:tcPr>
            <w:tcW w:w="1276" w:type="dxa"/>
          </w:tcPr>
          <w:p w14:paraId="5108B6FC" w14:textId="77777777" w:rsidR="00404396" w:rsidRPr="005E17A4" w:rsidRDefault="00404396" w:rsidP="008C3F95">
            <w:pPr>
              <w:pStyle w:val="Tabel"/>
            </w:pPr>
            <w:r>
              <w:t>[1..1]</w:t>
            </w:r>
          </w:p>
        </w:tc>
        <w:tc>
          <w:tcPr>
            <w:tcW w:w="1147" w:type="dxa"/>
          </w:tcPr>
          <w:p w14:paraId="5660C2E1" w14:textId="77777777" w:rsidR="00404396" w:rsidRPr="005E17A4" w:rsidRDefault="00404396" w:rsidP="008C3F95">
            <w:pPr>
              <w:pStyle w:val="Tabel"/>
            </w:pPr>
            <w:r>
              <w:t>String(255)</w:t>
            </w:r>
          </w:p>
        </w:tc>
        <w:tc>
          <w:tcPr>
            <w:tcW w:w="3814" w:type="dxa"/>
          </w:tcPr>
          <w:p w14:paraId="592109B4" w14:textId="5BFC3C48" w:rsidR="00404396" w:rsidRPr="005E17A4" w:rsidRDefault="00404396" w:rsidP="008C3F95">
            <w:pPr>
              <w:pStyle w:val="Tabel"/>
            </w:pPr>
            <w:r>
              <w:t xml:space="preserve">Waarde uit de </w:t>
            </w:r>
            <w:proofErr w:type="spellStart"/>
            <w:r>
              <w:t>waardelijst</w:t>
            </w:r>
            <w:proofErr w:type="spellEnd"/>
            <w:r>
              <w:t xml:space="preserve"> ‘</w:t>
            </w:r>
            <w:proofErr w:type="spellStart"/>
            <w:r>
              <w:t>gebiedsaanwijzinggroep</w:t>
            </w:r>
            <w:proofErr w:type="spellEnd"/>
            <w:r>
              <w:t>’.</w:t>
            </w:r>
            <w:r w:rsidR="00ED2DDF">
              <w:t xml:space="preserve"> </w:t>
            </w:r>
            <w:r w:rsidR="00ED2DDF" w:rsidRPr="00ED2DDF">
              <w:t xml:space="preserve">De waarde die gekozen kan worden uit de </w:t>
            </w:r>
            <w:proofErr w:type="spellStart"/>
            <w:r w:rsidR="00ED2DDF" w:rsidRPr="00ED2DDF">
              <w:t>waardelijst</w:t>
            </w:r>
            <w:proofErr w:type="spellEnd"/>
            <w:r w:rsidR="00ED2DDF" w:rsidRPr="00ED2DDF">
              <w:t xml:space="preserve"> </w:t>
            </w:r>
            <w:proofErr w:type="spellStart"/>
            <w:r w:rsidR="00ED2DDF" w:rsidRPr="00ED2DDF">
              <w:t>gebiedsaanwijzinggroep</w:t>
            </w:r>
            <w:proofErr w:type="spellEnd"/>
            <w:r w:rsidR="00ED2DDF" w:rsidRPr="00ED2DDF">
              <w:t xml:space="preserve"> is afhankelijk van de waarde die gekozen wordt uit ‘</w:t>
            </w:r>
            <w:proofErr w:type="spellStart"/>
            <w:r w:rsidR="00ED2DDF" w:rsidRPr="00ED2DDF">
              <w:t>TypeGebiedsaanwijzing</w:t>
            </w:r>
            <w:proofErr w:type="spellEnd"/>
            <w:r w:rsidR="00ED2DDF" w:rsidRPr="00ED2DDF">
              <w:t>’.</w:t>
            </w:r>
          </w:p>
        </w:tc>
      </w:tr>
      <w:tr w:rsidR="00404396" w:rsidRPr="00022065" w14:paraId="16990FBB" w14:textId="77777777" w:rsidTr="008C3F95">
        <w:trPr>
          <w:cantSplit/>
        </w:trPr>
        <w:tc>
          <w:tcPr>
            <w:tcW w:w="3397" w:type="dxa"/>
          </w:tcPr>
          <w:p w14:paraId="78DE90CF" w14:textId="77777777" w:rsidR="00404396" w:rsidRPr="005E17A4" w:rsidRDefault="00404396" w:rsidP="008C3F95">
            <w:pPr>
              <w:pStyle w:val="Tabel"/>
              <w:ind w:left="568"/>
            </w:pPr>
            <w:r>
              <w:t>locatieaanduiding</w:t>
            </w:r>
          </w:p>
        </w:tc>
        <w:tc>
          <w:tcPr>
            <w:tcW w:w="1276" w:type="dxa"/>
          </w:tcPr>
          <w:p w14:paraId="0D66406D" w14:textId="77777777" w:rsidR="00404396" w:rsidRPr="005E17A4" w:rsidRDefault="00404396" w:rsidP="008C3F95">
            <w:pPr>
              <w:pStyle w:val="Tabel"/>
            </w:pPr>
            <w:r>
              <w:t>[1..1]</w:t>
            </w:r>
          </w:p>
        </w:tc>
        <w:tc>
          <w:tcPr>
            <w:tcW w:w="1147" w:type="dxa"/>
          </w:tcPr>
          <w:p w14:paraId="26C24661" w14:textId="77777777" w:rsidR="00404396" w:rsidRPr="005E17A4" w:rsidRDefault="00404396" w:rsidP="008C3F95">
            <w:pPr>
              <w:pStyle w:val="Tabel"/>
            </w:pPr>
          </w:p>
        </w:tc>
        <w:tc>
          <w:tcPr>
            <w:tcW w:w="3814" w:type="dxa"/>
          </w:tcPr>
          <w:p w14:paraId="0612B43C" w14:textId="77777777" w:rsidR="00404396" w:rsidRPr="005E17A4" w:rsidRDefault="00404396" w:rsidP="008C3F95">
            <w:pPr>
              <w:pStyle w:val="Tabel"/>
            </w:pPr>
            <w:r>
              <w:t>De Locatie die wordt aangewezen.</w:t>
            </w:r>
          </w:p>
        </w:tc>
      </w:tr>
      <w:tr w:rsidR="00404396" w:rsidRPr="00022065" w14:paraId="02BE777A" w14:textId="77777777" w:rsidTr="008C3F95">
        <w:trPr>
          <w:cantSplit/>
        </w:trPr>
        <w:tc>
          <w:tcPr>
            <w:tcW w:w="3397" w:type="dxa"/>
          </w:tcPr>
          <w:p w14:paraId="08FD39AD" w14:textId="77777777" w:rsidR="00404396" w:rsidRPr="005E17A4" w:rsidRDefault="00404396" w:rsidP="008C3F95">
            <w:pPr>
              <w:pStyle w:val="Tabel"/>
              <w:ind w:left="852"/>
            </w:pPr>
            <w:r>
              <w:t>[@LocatieRef]</w:t>
            </w:r>
          </w:p>
        </w:tc>
        <w:tc>
          <w:tcPr>
            <w:tcW w:w="1276" w:type="dxa"/>
          </w:tcPr>
          <w:p w14:paraId="759A52EC" w14:textId="77777777" w:rsidR="00404396" w:rsidRPr="005E17A4" w:rsidRDefault="00404396" w:rsidP="008C3F95">
            <w:pPr>
              <w:pStyle w:val="Tabel"/>
            </w:pPr>
            <w:r>
              <w:t>[1..*]</w:t>
            </w:r>
          </w:p>
        </w:tc>
        <w:tc>
          <w:tcPr>
            <w:tcW w:w="1147" w:type="dxa"/>
          </w:tcPr>
          <w:p w14:paraId="3C6C26F7"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C1F95B1" w14:textId="77777777" w:rsidR="00404396" w:rsidRPr="005E17A4" w:rsidRDefault="00404396" w:rsidP="008C3F95">
            <w:pPr>
              <w:pStyle w:val="Tabel"/>
            </w:pPr>
            <w:r w:rsidRPr="005E17A4">
              <w:t>Verwijzing naar de identificatie</w:t>
            </w:r>
            <w:r>
              <w:t>(s)</w:t>
            </w:r>
            <w:r w:rsidRPr="005E17A4">
              <w:t xml:space="preserve"> van de Locatie waar </w:t>
            </w:r>
            <w:r>
              <w:t>een specifiek gebied wordt aangewezen</w:t>
            </w:r>
            <w:r w:rsidRPr="005E17A4">
              <w:t xml:space="preserve">. </w:t>
            </w:r>
          </w:p>
        </w:tc>
      </w:tr>
    </w:tbl>
    <w:p w14:paraId="5FFA446E" w14:textId="77777777" w:rsidR="00404396" w:rsidRPr="00022065" w:rsidRDefault="00404396" w:rsidP="00404396"/>
    <w:p w14:paraId="30018E27" w14:textId="3A77D3D7" w:rsidR="00404396" w:rsidRDefault="00404396" w:rsidP="00ED2DDF">
      <w:pPr>
        <w:pStyle w:val="Kop2"/>
      </w:pPr>
      <w:bookmarkStart w:id="75" w:name="_Ref63864190"/>
      <w:bookmarkStart w:id="76" w:name="_Toc158300663"/>
      <w:bookmarkStart w:id="77" w:name="XML_art_omgevingsnorm"/>
      <w:r>
        <w:t>Omgevingsnorm</w:t>
      </w:r>
      <w:bookmarkEnd w:id="75"/>
      <w:bookmarkEnd w:id="76"/>
    </w:p>
    <w:p w14:paraId="7BF138D5" w14:textId="7149EF09" w:rsidR="00404396" w:rsidRDefault="00404396" w:rsidP="009453CF">
      <w:bookmarkStart w:id="78" w:name="_Hlk73345053"/>
      <w:bookmarkEnd w:id="77"/>
      <w:r w:rsidRPr="00022065">
        <w:t>Een omgevingsnorm is het vastleggen van normwaarden als referentiepunt ten behoeve van het handelen in de fysieke leefomgeving.</w:t>
      </w:r>
      <w:bookmarkEnd w:id="78"/>
    </w:p>
    <w:p w14:paraId="66DD743A"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F3AAE4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01E3F15" w14:textId="77777777" w:rsidR="00404396" w:rsidRPr="00E45F7A" w:rsidRDefault="00404396" w:rsidP="008C3F95">
            <w:pPr>
              <w:pStyle w:val="Tabel"/>
            </w:pPr>
            <w:r w:rsidRPr="00E45F7A">
              <w:t>Element</w:t>
            </w:r>
          </w:p>
        </w:tc>
        <w:tc>
          <w:tcPr>
            <w:tcW w:w="1276" w:type="dxa"/>
          </w:tcPr>
          <w:p w14:paraId="536704A2" w14:textId="77777777" w:rsidR="00404396" w:rsidRPr="004F4C2F" w:rsidRDefault="00404396" w:rsidP="008C3F95">
            <w:pPr>
              <w:pStyle w:val="Tabel"/>
              <w:rPr>
                <w:sz w:val="16"/>
              </w:rPr>
            </w:pPr>
            <w:r w:rsidRPr="004F4C2F">
              <w:rPr>
                <w:sz w:val="16"/>
              </w:rPr>
              <w:t>M(</w:t>
            </w:r>
            <w:proofErr w:type="spellStart"/>
            <w:r w:rsidRPr="004F4C2F">
              <w:rPr>
                <w:sz w:val="16"/>
              </w:rPr>
              <w:t>ultipliciteit</w:t>
            </w:r>
            <w:proofErr w:type="spellEnd"/>
            <w:r w:rsidRPr="004F4C2F">
              <w:rPr>
                <w:sz w:val="16"/>
              </w:rPr>
              <w:t>)</w:t>
            </w:r>
          </w:p>
        </w:tc>
        <w:tc>
          <w:tcPr>
            <w:tcW w:w="1147" w:type="dxa"/>
          </w:tcPr>
          <w:p w14:paraId="3229AC5E" w14:textId="77777777" w:rsidR="00404396" w:rsidRPr="00E45F7A" w:rsidRDefault="00404396" w:rsidP="008C3F95">
            <w:pPr>
              <w:pStyle w:val="Tabel"/>
            </w:pPr>
            <w:r w:rsidRPr="00E45F7A">
              <w:t>Type</w:t>
            </w:r>
          </w:p>
        </w:tc>
        <w:tc>
          <w:tcPr>
            <w:tcW w:w="3814" w:type="dxa"/>
          </w:tcPr>
          <w:p w14:paraId="03C6731C" w14:textId="77777777" w:rsidR="00404396" w:rsidRPr="00E45F7A" w:rsidRDefault="00404396" w:rsidP="008C3F95">
            <w:pPr>
              <w:pStyle w:val="Tabel"/>
            </w:pPr>
            <w:r w:rsidRPr="00E45F7A">
              <w:t>Omschrijving</w:t>
            </w:r>
          </w:p>
        </w:tc>
      </w:tr>
      <w:tr w:rsidR="00404396" w:rsidRPr="00022065" w14:paraId="251572A1" w14:textId="77777777" w:rsidTr="008C3F95">
        <w:trPr>
          <w:cantSplit/>
        </w:trPr>
        <w:tc>
          <w:tcPr>
            <w:tcW w:w="3397" w:type="dxa"/>
          </w:tcPr>
          <w:p w14:paraId="393D6B22" w14:textId="77777777" w:rsidR="00404396" w:rsidRPr="005E17A4" w:rsidRDefault="00404396" w:rsidP="008C3F95">
            <w:pPr>
              <w:pStyle w:val="Tabel"/>
            </w:pPr>
            <w:proofErr w:type="spellStart"/>
            <w:r w:rsidRPr="005E17A4">
              <w:t>owObject</w:t>
            </w:r>
            <w:proofErr w:type="spellEnd"/>
          </w:p>
        </w:tc>
        <w:tc>
          <w:tcPr>
            <w:tcW w:w="1276" w:type="dxa"/>
          </w:tcPr>
          <w:p w14:paraId="0443C2CF" w14:textId="77777777" w:rsidR="00404396" w:rsidRPr="005E17A4" w:rsidRDefault="00404396" w:rsidP="008C3F95">
            <w:pPr>
              <w:pStyle w:val="Tabel"/>
            </w:pPr>
            <w:r w:rsidRPr="005E17A4">
              <w:t>[1..1]</w:t>
            </w:r>
          </w:p>
        </w:tc>
        <w:tc>
          <w:tcPr>
            <w:tcW w:w="1147" w:type="dxa"/>
          </w:tcPr>
          <w:p w14:paraId="36952F4E" w14:textId="77777777" w:rsidR="00404396" w:rsidRPr="005E17A4" w:rsidRDefault="00404396" w:rsidP="008C3F95">
            <w:pPr>
              <w:pStyle w:val="Tabel"/>
            </w:pPr>
          </w:p>
        </w:tc>
        <w:tc>
          <w:tcPr>
            <w:tcW w:w="3814" w:type="dxa"/>
          </w:tcPr>
          <w:p w14:paraId="14448E58" w14:textId="77777777" w:rsidR="00404396" w:rsidRPr="005E17A4" w:rsidRDefault="00404396" w:rsidP="008C3F95">
            <w:pPr>
              <w:pStyle w:val="Tabel"/>
            </w:pPr>
            <w:r>
              <w:t>Container van het specifieke OW-object.</w:t>
            </w:r>
          </w:p>
        </w:tc>
      </w:tr>
      <w:tr w:rsidR="00404396" w:rsidRPr="00022065" w14:paraId="389232EE" w14:textId="77777777" w:rsidTr="008C3F95">
        <w:trPr>
          <w:cantSplit/>
        </w:trPr>
        <w:tc>
          <w:tcPr>
            <w:tcW w:w="3397" w:type="dxa"/>
          </w:tcPr>
          <w:p w14:paraId="42DB47DB" w14:textId="77777777" w:rsidR="00404396" w:rsidRPr="005E17A4" w:rsidRDefault="00404396" w:rsidP="008C3F95">
            <w:pPr>
              <w:pStyle w:val="Tabel"/>
              <w:ind w:left="284"/>
            </w:pPr>
            <w:r>
              <w:t>Omgevingsnorm</w:t>
            </w:r>
          </w:p>
        </w:tc>
        <w:tc>
          <w:tcPr>
            <w:tcW w:w="1276" w:type="dxa"/>
          </w:tcPr>
          <w:p w14:paraId="71606D54" w14:textId="77777777" w:rsidR="00404396" w:rsidRPr="005E17A4" w:rsidRDefault="00404396" w:rsidP="008C3F95">
            <w:pPr>
              <w:pStyle w:val="Tabel"/>
            </w:pPr>
            <w:r>
              <w:t>[1..1]</w:t>
            </w:r>
          </w:p>
        </w:tc>
        <w:tc>
          <w:tcPr>
            <w:tcW w:w="1147" w:type="dxa"/>
          </w:tcPr>
          <w:p w14:paraId="1B4F2861" w14:textId="77777777" w:rsidR="00404396" w:rsidRPr="005E17A4" w:rsidRDefault="00404396" w:rsidP="008C3F95">
            <w:pPr>
              <w:pStyle w:val="Tabel"/>
            </w:pPr>
          </w:p>
        </w:tc>
        <w:tc>
          <w:tcPr>
            <w:tcW w:w="3814" w:type="dxa"/>
          </w:tcPr>
          <w:p w14:paraId="46CCC444" w14:textId="77777777" w:rsidR="00404396" w:rsidRDefault="00404396" w:rsidP="008C3F95">
            <w:pPr>
              <w:pStyle w:val="Tabel"/>
            </w:pPr>
            <w:r>
              <w:t>De norm die gesteld wordt vanuit een regel.</w:t>
            </w:r>
          </w:p>
        </w:tc>
      </w:tr>
      <w:tr w:rsidR="00404396" w:rsidRPr="00022065" w14:paraId="1A3D6D31" w14:textId="77777777" w:rsidTr="008C3F95">
        <w:trPr>
          <w:cantSplit/>
        </w:trPr>
        <w:tc>
          <w:tcPr>
            <w:tcW w:w="3397" w:type="dxa"/>
          </w:tcPr>
          <w:p w14:paraId="5BB8A036" w14:textId="77777777" w:rsidR="00404396" w:rsidRPr="005E17A4" w:rsidRDefault="00404396" w:rsidP="008C3F95">
            <w:pPr>
              <w:pStyle w:val="Tabel"/>
              <w:ind w:left="568"/>
            </w:pPr>
            <w:r>
              <w:t>s</w:t>
            </w:r>
            <w:r w:rsidRPr="005E17A4">
              <w:t>tatus</w:t>
            </w:r>
          </w:p>
        </w:tc>
        <w:tc>
          <w:tcPr>
            <w:tcW w:w="1276" w:type="dxa"/>
          </w:tcPr>
          <w:p w14:paraId="54E729F5" w14:textId="77777777" w:rsidR="00404396" w:rsidRPr="005E17A4" w:rsidRDefault="00404396" w:rsidP="008C3F95">
            <w:pPr>
              <w:pStyle w:val="Tabel"/>
            </w:pPr>
            <w:r w:rsidRPr="005E17A4">
              <w:t>[0..1]</w:t>
            </w:r>
          </w:p>
        </w:tc>
        <w:tc>
          <w:tcPr>
            <w:tcW w:w="1147" w:type="dxa"/>
          </w:tcPr>
          <w:p w14:paraId="43417CE3" w14:textId="77777777" w:rsidR="00404396" w:rsidRPr="005E17A4" w:rsidRDefault="00404396" w:rsidP="008C3F95">
            <w:pPr>
              <w:pStyle w:val="Tabel"/>
            </w:pPr>
            <w:r w:rsidRPr="005E17A4">
              <w:t>String</w:t>
            </w:r>
            <w:r>
              <w:t>(80)</w:t>
            </w:r>
          </w:p>
        </w:tc>
        <w:tc>
          <w:tcPr>
            <w:tcW w:w="3814" w:type="dxa"/>
          </w:tcPr>
          <w:p w14:paraId="4260E4FC" w14:textId="7AD6D22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56DFEE6" w14:textId="77777777" w:rsidTr="008C3F95">
        <w:trPr>
          <w:cantSplit/>
        </w:trPr>
        <w:tc>
          <w:tcPr>
            <w:tcW w:w="3397" w:type="dxa"/>
          </w:tcPr>
          <w:p w14:paraId="4192BBE1" w14:textId="77777777" w:rsidR="00404396" w:rsidRPr="005E17A4" w:rsidRDefault="00404396" w:rsidP="008C3F95">
            <w:pPr>
              <w:pStyle w:val="Tabel"/>
              <w:ind w:left="568"/>
            </w:pPr>
            <w:r w:rsidRPr="005E17A4">
              <w:t>procedurestatus</w:t>
            </w:r>
          </w:p>
        </w:tc>
        <w:tc>
          <w:tcPr>
            <w:tcW w:w="1276" w:type="dxa"/>
          </w:tcPr>
          <w:p w14:paraId="353E80BA" w14:textId="77777777" w:rsidR="00404396" w:rsidRPr="005E17A4" w:rsidRDefault="00404396" w:rsidP="008C3F95">
            <w:pPr>
              <w:pStyle w:val="Tabel"/>
            </w:pPr>
            <w:r w:rsidRPr="005E17A4">
              <w:t>[0..1]</w:t>
            </w:r>
          </w:p>
        </w:tc>
        <w:tc>
          <w:tcPr>
            <w:tcW w:w="1147" w:type="dxa"/>
          </w:tcPr>
          <w:p w14:paraId="39DD3F2E" w14:textId="77777777" w:rsidR="00404396" w:rsidRPr="005E17A4" w:rsidRDefault="00404396" w:rsidP="008C3F95">
            <w:pPr>
              <w:pStyle w:val="Tabel"/>
            </w:pPr>
            <w:r w:rsidRPr="005E17A4">
              <w:t>String</w:t>
            </w:r>
            <w:r>
              <w:t>(80)</w:t>
            </w:r>
          </w:p>
        </w:tc>
        <w:tc>
          <w:tcPr>
            <w:tcW w:w="3814" w:type="dxa"/>
          </w:tcPr>
          <w:p w14:paraId="77CD98DB" w14:textId="1FC2AFA6"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445FBD7" w14:textId="77777777" w:rsidTr="008C3F95">
        <w:trPr>
          <w:cantSplit/>
        </w:trPr>
        <w:tc>
          <w:tcPr>
            <w:tcW w:w="3397" w:type="dxa"/>
          </w:tcPr>
          <w:p w14:paraId="07D8826B" w14:textId="77777777" w:rsidR="00404396" w:rsidRPr="005E17A4" w:rsidRDefault="00404396" w:rsidP="008C3F95">
            <w:pPr>
              <w:pStyle w:val="Tabel"/>
              <w:ind w:left="568"/>
            </w:pPr>
            <w:r>
              <w:t>identificatie</w:t>
            </w:r>
          </w:p>
        </w:tc>
        <w:tc>
          <w:tcPr>
            <w:tcW w:w="1276" w:type="dxa"/>
          </w:tcPr>
          <w:p w14:paraId="180FF394" w14:textId="77777777" w:rsidR="00404396" w:rsidRPr="005E17A4" w:rsidRDefault="00404396" w:rsidP="008C3F95">
            <w:pPr>
              <w:pStyle w:val="Tabel"/>
            </w:pPr>
            <w:r>
              <w:t>[1..1]</w:t>
            </w:r>
          </w:p>
        </w:tc>
        <w:tc>
          <w:tcPr>
            <w:tcW w:w="1147" w:type="dxa"/>
          </w:tcPr>
          <w:p w14:paraId="37002ACA" w14:textId="77777777" w:rsidR="00404396" w:rsidRPr="005E17A4" w:rsidRDefault="00404396" w:rsidP="008C3F95">
            <w:pPr>
              <w:pStyle w:val="Tabel"/>
            </w:pPr>
            <w:r>
              <w:t>NEN3610 (80)</w:t>
            </w:r>
          </w:p>
        </w:tc>
        <w:tc>
          <w:tcPr>
            <w:tcW w:w="3814" w:type="dxa"/>
          </w:tcPr>
          <w:p w14:paraId="1C765FCD" w14:textId="4BDC085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E7393E0" w14:textId="77777777" w:rsidTr="008C3F95">
        <w:trPr>
          <w:cantSplit/>
        </w:trPr>
        <w:tc>
          <w:tcPr>
            <w:tcW w:w="3397" w:type="dxa"/>
          </w:tcPr>
          <w:p w14:paraId="0BDB1BB5" w14:textId="77777777" w:rsidR="00404396" w:rsidRPr="005E17A4" w:rsidRDefault="00404396" w:rsidP="008C3F95">
            <w:pPr>
              <w:pStyle w:val="Tabel"/>
              <w:ind w:left="568"/>
            </w:pPr>
            <w:r>
              <w:t>naam</w:t>
            </w:r>
          </w:p>
        </w:tc>
        <w:tc>
          <w:tcPr>
            <w:tcW w:w="1276" w:type="dxa"/>
          </w:tcPr>
          <w:p w14:paraId="6FC2B5DC" w14:textId="77777777" w:rsidR="00404396" w:rsidRPr="005E17A4" w:rsidRDefault="00404396" w:rsidP="008C3F95">
            <w:pPr>
              <w:pStyle w:val="Tabel"/>
            </w:pPr>
            <w:r>
              <w:t>[1..1]</w:t>
            </w:r>
          </w:p>
        </w:tc>
        <w:tc>
          <w:tcPr>
            <w:tcW w:w="1147" w:type="dxa"/>
          </w:tcPr>
          <w:p w14:paraId="1BC7A139" w14:textId="77777777" w:rsidR="00404396" w:rsidRPr="005E17A4" w:rsidRDefault="00404396" w:rsidP="008C3F95">
            <w:pPr>
              <w:pStyle w:val="Tabel"/>
            </w:pPr>
            <w:r>
              <w:t>String(255)</w:t>
            </w:r>
          </w:p>
        </w:tc>
        <w:tc>
          <w:tcPr>
            <w:tcW w:w="3814" w:type="dxa"/>
          </w:tcPr>
          <w:p w14:paraId="5480DB8D" w14:textId="77777777" w:rsidR="00404396" w:rsidRPr="005E17A4" w:rsidRDefault="00404396" w:rsidP="008C3F95">
            <w:pPr>
              <w:pStyle w:val="Tabel"/>
            </w:pPr>
            <w:r>
              <w:t>Hoe de norm door het bevoegd gezag genoemd wordt.</w:t>
            </w:r>
          </w:p>
        </w:tc>
      </w:tr>
      <w:tr w:rsidR="00404396" w:rsidRPr="00022065" w14:paraId="6E3712D6" w14:textId="77777777" w:rsidTr="008C3F95">
        <w:trPr>
          <w:cantSplit/>
        </w:trPr>
        <w:tc>
          <w:tcPr>
            <w:tcW w:w="3397" w:type="dxa"/>
          </w:tcPr>
          <w:p w14:paraId="62FCE88A" w14:textId="77777777" w:rsidR="00404396" w:rsidRDefault="00404396" w:rsidP="008C3F95">
            <w:pPr>
              <w:pStyle w:val="Tabel"/>
              <w:ind w:left="568"/>
            </w:pPr>
            <w:r>
              <w:t>type</w:t>
            </w:r>
          </w:p>
        </w:tc>
        <w:tc>
          <w:tcPr>
            <w:tcW w:w="1276" w:type="dxa"/>
          </w:tcPr>
          <w:p w14:paraId="1B71F331" w14:textId="77777777" w:rsidR="00404396" w:rsidRDefault="00404396" w:rsidP="008C3F95">
            <w:pPr>
              <w:pStyle w:val="Tabel"/>
            </w:pPr>
            <w:r>
              <w:t>[1..1]</w:t>
            </w:r>
          </w:p>
        </w:tc>
        <w:tc>
          <w:tcPr>
            <w:tcW w:w="1147" w:type="dxa"/>
          </w:tcPr>
          <w:p w14:paraId="7D8B5858" w14:textId="77777777" w:rsidR="00404396" w:rsidRDefault="00404396" w:rsidP="008C3F95">
            <w:pPr>
              <w:pStyle w:val="Tabel"/>
            </w:pPr>
            <w:r>
              <w:t>String(255)</w:t>
            </w:r>
          </w:p>
        </w:tc>
        <w:tc>
          <w:tcPr>
            <w:tcW w:w="3814" w:type="dxa"/>
          </w:tcPr>
          <w:p w14:paraId="65C914FD" w14:textId="77777777" w:rsidR="00404396" w:rsidRPr="005E17A4" w:rsidRDefault="00404396" w:rsidP="008C3F95">
            <w:pPr>
              <w:pStyle w:val="Tabel"/>
            </w:pPr>
            <w:r>
              <w:t xml:space="preserve">Waarde uit </w:t>
            </w:r>
            <w:proofErr w:type="spellStart"/>
            <w:r>
              <w:t>waardelijst</w:t>
            </w:r>
            <w:proofErr w:type="spellEnd"/>
            <w:r>
              <w:t xml:space="preserve"> ‘</w:t>
            </w:r>
            <w:proofErr w:type="spellStart"/>
            <w:r>
              <w:t>TypeNorm</w:t>
            </w:r>
            <w:proofErr w:type="spellEnd"/>
            <w:r>
              <w:t>’.</w:t>
            </w:r>
          </w:p>
        </w:tc>
      </w:tr>
      <w:tr w:rsidR="00404396" w:rsidRPr="00022065" w14:paraId="36367050" w14:textId="77777777" w:rsidTr="008C3F95">
        <w:trPr>
          <w:cantSplit/>
        </w:trPr>
        <w:tc>
          <w:tcPr>
            <w:tcW w:w="3397" w:type="dxa"/>
          </w:tcPr>
          <w:p w14:paraId="51DA8F48" w14:textId="77777777" w:rsidR="00404396" w:rsidRDefault="00404396" w:rsidP="008C3F95">
            <w:pPr>
              <w:pStyle w:val="Tabel"/>
              <w:ind w:left="568"/>
            </w:pPr>
            <w:r>
              <w:t>eenheid</w:t>
            </w:r>
          </w:p>
        </w:tc>
        <w:tc>
          <w:tcPr>
            <w:tcW w:w="1276" w:type="dxa"/>
          </w:tcPr>
          <w:p w14:paraId="48B79A97" w14:textId="77777777" w:rsidR="00404396" w:rsidRDefault="00404396" w:rsidP="008C3F95">
            <w:pPr>
              <w:pStyle w:val="Tabel"/>
            </w:pPr>
            <w:r>
              <w:t>[0..1]</w:t>
            </w:r>
          </w:p>
        </w:tc>
        <w:tc>
          <w:tcPr>
            <w:tcW w:w="1147" w:type="dxa"/>
          </w:tcPr>
          <w:p w14:paraId="46B2801A" w14:textId="77777777" w:rsidR="00404396" w:rsidRDefault="00404396" w:rsidP="008C3F95">
            <w:pPr>
              <w:pStyle w:val="Tabel"/>
            </w:pPr>
            <w:r>
              <w:t>String(255)</w:t>
            </w:r>
          </w:p>
        </w:tc>
        <w:tc>
          <w:tcPr>
            <w:tcW w:w="3814" w:type="dxa"/>
          </w:tcPr>
          <w:p w14:paraId="48E938D7" w14:textId="7765AE06" w:rsidR="00404396" w:rsidRPr="005E17A4" w:rsidRDefault="00404396" w:rsidP="008C3F95">
            <w:pPr>
              <w:pStyle w:val="Tabel"/>
            </w:pPr>
            <w:r>
              <w:t xml:space="preserve">Waarde uit </w:t>
            </w:r>
            <w:proofErr w:type="spellStart"/>
            <w:r>
              <w:t>waardelijst</w:t>
            </w:r>
            <w:proofErr w:type="spellEnd"/>
            <w:r>
              <w:t xml:space="preserve"> ‘Eenheid’.</w:t>
            </w:r>
            <w:r w:rsidR="00ED2DDF">
              <w:t xml:space="preserve"> </w:t>
            </w:r>
            <w:r w:rsidR="00ED2DDF" w:rsidRPr="00ED2DDF">
              <w:t>Eenheid is alleen te gebruiken bij kwantitatieve normwaarden.</w:t>
            </w:r>
          </w:p>
        </w:tc>
      </w:tr>
      <w:tr w:rsidR="00404396" w:rsidRPr="00022065" w14:paraId="01FCD8F7" w14:textId="77777777" w:rsidTr="008C3F95">
        <w:trPr>
          <w:cantSplit/>
        </w:trPr>
        <w:tc>
          <w:tcPr>
            <w:tcW w:w="3397" w:type="dxa"/>
          </w:tcPr>
          <w:p w14:paraId="617F8F97" w14:textId="77777777" w:rsidR="00404396" w:rsidRDefault="00404396" w:rsidP="008C3F95">
            <w:pPr>
              <w:pStyle w:val="Tabel"/>
              <w:ind w:left="568"/>
            </w:pPr>
            <w:r>
              <w:t>groep</w:t>
            </w:r>
          </w:p>
        </w:tc>
        <w:tc>
          <w:tcPr>
            <w:tcW w:w="1276" w:type="dxa"/>
          </w:tcPr>
          <w:p w14:paraId="75B48E96" w14:textId="77777777" w:rsidR="00404396" w:rsidRDefault="00404396" w:rsidP="008C3F95">
            <w:pPr>
              <w:pStyle w:val="Tabel"/>
            </w:pPr>
            <w:r>
              <w:t>[1..1]</w:t>
            </w:r>
          </w:p>
        </w:tc>
        <w:tc>
          <w:tcPr>
            <w:tcW w:w="1147" w:type="dxa"/>
          </w:tcPr>
          <w:p w14:paraId="2ACEFE90" w14:textId="77777777" w:rsidR="00404396" w:rsidRDefault="00404396" w:rsidP="008C3F95">
            <w:pPr>
              <w:pStyle w:val="Tabel"/>
            </w:pPr>
            <w:r>
              <w:t>String(255)</w:t>
            </w:r>
          </w:p>
        </w:tc>
        <w:tc>
          <w:tcPr>
            <w:tcW w:w="3814" w:type="dxa"/>
          </w:tcPr>
          <w:p w14:paraId="6208ADB5" w14:textId="77777777" w:rsidR="00404396" w:rsidRDefault="00404396" w:rsidP="008C3F95">
            <w:pPr>
              <w:pStyle w:val="Tabel"/>
            </w:pPr>
            <w:r>
              <w:t xml:space="preserve">Waarde uit </w:t>
            </w:r>
            <w:proofErr w:type="spellStart"/>
            <w:r>
              <w:t>waardelijst</w:t>
            </w:r>
            <w:proofErr w:type="spellEnd"/>
            <w:r>
              <w:t xml:space="preserve"> ‘Omgevingsnormgroep’.</w:t>
            </w:r>
          </w:p>
        </w:tc>
      </w:tr>
      <w:tr w:rsidR="00404396" w:rsidRPr="00022065" w14:paraId="62C7BF34" w14:textId="77777777" w:rsidTr="008C3F95">
        <w:trPr>
          <w:cantSplit/>
        </w:trPr>
        <w:tc>
          <w:tcPr>
            <w:tcW w:w="3397" w:type="dxa"/>
          </w:tcPr>
          <w:p w14:paraId="5C1C37E6" w14:textId="77777777" w:rsidR="00404396" w:rsidRDefault="00404396" w:rsidP="008C3F95">
            <w:pPr>
              <w:pStyle w:val="Tabel"/>
              <w:ind w:left="568"/>
            </w:pPr>
            <w:r>
              <w:lastRenderedPageBreak/>
              <w:t>normwaarde</w:t>
            </w:r>
          </w:p>
        </w:tc>
        <w:tc>
          <w:tcPr>
            <w:tcW w:w="1276" w:type="dxa"/>
          </w:tcPr>
          <w:p w14:paraId="419946ED" w14:textId="77777777" w:rsidR="00404396" w:rsidRDefault="00404396" w:rsidP="008C3F95">
            <w:pPr>
              <w:pStyle w:val="Tabel"/>
            </w:pPr>
            <w:r>
              <w:t>[1..1]</w:t>
            </w:r>
          </w:p>
        </w:tc>
        <w:tc>
          <w:tcPr>
            <w:tcW w:w="1147" w:type="dxa"/>
          </w:tcPr>
          <w:p w14:paraId="3042D0CF" w14:textId="77777777" w:rsidR="00404396" w:rsidRDefault="00404396" w:rsidP="008C3F95">
            <w:pPr>
              <w:pStyle w:val="Tabel"/>
            </w:pPr>
          </w:p>
        </w:tc>
        <w:tc>
          <w:tcPr>
            <w:tcW w:w="3814" w:type="dxa"/>
          </w:tcPr>
          <w:p w14:paraId="0E515F75" w14:textId="77777777" w:rsidR="00404396" w:rsidRPr="005E17A4" w:rsidRDefault="00404396" w:rsidP="008C3F95">
            <w:pPr>
              <w:pStyle w:val="Tabel"/>
            </w:pPr>
            <w:r>
              <w:t>Een specifiek referentiepunt (waarde) van de norm.</w:t>
            </w:r>
          </w:p>
        </w:tc>
      </w:tr>
      <w:tr w:rsidR="00404396" w:rsidRPr="00022065" w14:paraId="6354E018" w14:textId="77777777" w:rsidTr="008C3F95">
        <w:trPr>
          <w:cantSplit/>
        </w:trPr>
        <w:tc>
          <w:tcPr>
            <w:tcW w:w="3397" w:type="dxa"/>
          </w:tcPr>
          <w:p w14:paraId="23FF1478" w14:textId="77777777" w:rsidR="00404396" w:rsidRDefault="00404396" w:rsidP="008C3F95">
            <w:pPr>
              <w:pStyle w:val="Tabel"/>
              <w:ind w:left="852"/>
            </w:pPr>
            <w:r>
              <w:t>Normwaarde</w:t>
            </w:r>
          </w:p>
        </w:tc>
        <w:tc>
          <w:tcPr>
            <w:tcW w:w="1276" w:type="dxa"/>
          </w:tcPr>
          <w:p w14:paraId="0BC10CA0" w14:textId="77777777" w:rsidR="00404396" w:rsidRDefault="00404396" w:rsidP="008C3F95">
            <w:pPr>
              <w:pStyle w:val="Tabel"/>
            </w:pPr>
            <w:r>
              <w:t>[1..*]</w:t>
            </w:r>
          </w:p>
        </w:tc>
        <w:tc>
          <w:tcPr>
            <w:tcW w:w="1147" w:type="dxa"/>
          </w:tcPr>
          <w:p w14:paraId="080DFF1D" w14:textId="77777777" w:rsidR="00404396" w:rsidRDefault="00404396" w:rsidP="008C3F95">
            <w:pPr>
              <w:pStyle w:val="Tabel"/>
            </w:pPr>
          </w:p>
        </w:tc>
        <w:tc>
          <w:tcPr>
            <w:tcW w:w="3814" w:type="dxa"/>
          </w:tcPr>
          <w:p w14:paraId="1C00BCBA" w14:textId="77777777" w:rsidR="00404396" w:rsidRPr="005E17A4" w:rsidRDefault="00404396" w:rsidP="008C3F95">
            <w:pPr>
              <w:pStyle w:val="Tabel"/>
            </w:pPr>
            <w:r>
              <w:t>Een specifiek referentiepunt (waarde) van de norm.</w:t>
            </w:r>
          </w:p>
        </w:tc>
      </w:tr>
      <w:tr w:rsidR="00404396" w:rsidRPr="00022065" w14:paraId="427AEBCE" w14:textId="77777777" w:rsidTr="008C3F95">
        <w:trPr>
          <w:cantSplit/>
        </w:trPr>
        <w:tc>
          <w:tcPr>
            <w:tcW w:w="3397" w:type="dxa"/>
          </w:tcPr>
          <w:p w14:paraId="4A25DF38" w14:textId="77777777" w:rsidR="00404396" w:rsidRDefault="00404396" w:rsidP="008C3F95">
            <w:pPr>
              <w:pStyle w:val="Tabel"/>
              <w:ind w:left="1136"/>
            </w:pPr>
            <w:r>
              <w:t>identificatie</w:t>
            </w:r>
          </w:p>
        </w:tc>
        <w:tc>
          <w:tcPr>
            <w:tcW w:w="1276" w:type="dxa"/>
          </w:tcPr>
          <w:p w14:paraId="29F153C4" w14:textId="77777777" w:rsidR="00404396" w:rsidRDefault="00404396" w:rsidP="008C3F95">
            <w:pPr>
              <w:pStyle w:val="Tabel"/>
            </w:pPr>
            <w:r>
              <w:t>[1..1]</w:t>
            </w:r>
          </w:p>
        </w:tc>
        <w:tc>
          <w:tcPr>
            <w:tcW w:w="1147" w:type="dxa"/>
          </w:tcPr>
          <w:p w14:paraId="2A2759AD" w14:textId="77777777" w:rsidR="00404396" w:rsidRDefault="00404396" w:rsidP="008C3F95">
            <w:pPr>
              <w:pStyle w:val="Tabel"/>
            </w:pPr>
            <w:r>
              <w:t>NEN3610 (80)</w:t>
            </w:r>
          </w:p>
        </w:tc>
        <w:tc>
          <w:tcPr>
            <w:tcW w:w="3814" w:type="dxa"/>
          </w:tcPr>
          <w:p w14:paraId="42A802A9" w14:textId="512778BB"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3D1D50F" w14:textId="77777777" w:rsidTr="008C3F95">
        <w:trPr>
          <w:cantSplit/>
        </w:trPr>
        <w:tc>
          <w:tcPr>
            <w:tcW w:w="3397" w:type="dxa"/>
          </w:tcPr>
          <w:p w14:paraId="00B51296" w14:textId="69DE2514" w:rsidR="00404396" w:rsidRDefault="00404396" w:rsidP="008C3F95">
            <w:pPr>
              <w:pStyle w:val="Tabel"/>
              <w:ind w:left="1136"/>
            </w:pPr>
            <w:proofErr w:type="spellStart"/>
            <w:r>
              <w:t>kwantitatieveWaarde</w:t>
            </w:r>
            <w:proofErr w:type="spellEnd"/>
          </w:p>
        </w:tc>
        <w:tc>
          <w:tcPr>
            <w:tcW w:w="1276" w:type="dxa"/>
          </w:tcPr>
          <w:p w14:paraId="3D96A250" w14:textId="77777777" w:rsidR="00404396" w:rsidRDefault="00404396" w:rsidP="008C3F95">
            <w:pPr>
              <w:pStyle w:val="Tabel"/>
            </w:pPr>
            <w:r>
              <w:t>[0..1]</w:t>
            </w:r>
          </w:p>
        </w:tc>
        <w:tc>
          <w:tcPr>
            <w:tcW w:w="1147" w:type="dxa"/>
          </w:tcPr>
          <w:p w14:paraId="56DDBC24" w14:textId="77777777" w:rsidR="00404396" w:rsidRDefault="00404396" w:rsidP="008C3F95">
            <w:pPr>
              <w:pStyle w:val="Tabel"/>
            </w:pPr>
            <w:proofErr w:type="spellStart"/>
            <w:r>
              <w:t>Decimal</w:t>
            </w:r>
            <w:proofErr w:type="spellEnd"/>
            <w:r>
              <w:br/>
              <w:t>(80)</w:t>
            </w:r>
          </w:p>
        </w:tc>
        <w:tc>
          <w:tcPr>
            <w:tcW w:w="3814" w:type="dxa"/>
          </w:tcPr>
          <w:p w14:paraId="0801E006" w14:textId="77777777" w:rsidR="00404396" w:rsidRDefault="00404396" w:rsidP="008C3F95">
            <w:pPr>
              <w:pStyle w:val="Tabel"/>
            </w:pPr>
            <w:r>
              <w:t>In getallen uit te drukken waarde van de norm.</w:t>
            </w:r>
          </w:p>
          <w:p w14:paraId="138797A8" w14:textId="199FBEB5" w:rsidR="00ED2DDF" w:rsidRPr="005E17A4" w:rsidRDefault="00ED2DDF" w:rsidP="008C3F95">
            <w:pPr>
              <w:pStyle w:val="Tabel"/>
            </w:pPr>
            <w:r>
              <w:t xml:space="preserve">Als deze is ingevuld moeten </w:t>
            </w:r>
            <w:proofErr w:type="spellStart"/>
            <w:r>
              <w:t>kwalitatieveWaarde</w:t>
            </w:r>
            <w:proofErr w:type="spellEnd"/>
            <w:r>
              <w:t xml:space="preserve"> en </w:t>
            </w:r>
            <w:proofErr w:type="spellStart"/>
            <w:r>
              <w:t>waardeInRegeltekst</w:t>
            </w:r>
            <w:proofErr w:type="spellEnd"/>
            <w:r>
              <w:t xml:space="preserve"> leeg zijn.</w:t>
            </w:r>
          </w:p>
        </w:tc>
      </w:tr>
      <w:tr w:rsidR="00404396" w:rsidRPr="00022065" w14:paraId="60CD2373" w14:textId="77777777" w:rsidTr="008C3F95">
        <w:trPr>
          <w:cantSplit/>
        </w:trPr>
        <w:tc>
          <w:tcPr>
            <w:tcW w:w="3397" w:type="dxa"/>
          </w:tcPr>
          <w:p w14:paraId="33E76FCD" w14:textId="0984D44A" w:rsidR="00404396" w:rsidRDefault="00404396" w:rsidP="008C3F95">
            <w:pPr>
              <w:pStyle w:val="Tabel"/>
              <w:ind w:left="1136"/>
            </w:pPr>
            <w:proofErr w:type="spellStart"/>
            <w:r>
              <w:t>kwalitatieveWaarde</w:t>
            </w:r>
            <w:proofErr w:type="spellEnd"/>
          </w:p>
        </w:tc>
        <w:tc>
          <w:tcPr>
            <w:tcW w:w="1276" w:type="dxa"/>
          </w:tcPr>
          <w:p w14:paraId="50B8CCA9" w14:textId="77777777" w:rsidR="00404396" w:rsidRDefault="00404396" w:rsidP="008C3F95">
            <w:pPr>
              <w:pStyle w:val="Tabel"/>
            </w:pPr>
            <w:r>
              <w:t>[0..1]</w:t>
            </w:r>
          </w:p>
        </w:tc>
        <w:tc>
          <w:tcPr>
            <w:tcW w:w="1147" w:type="dxa"/>
          </w:tcPr>
          <w:p w14:paraId="5C904A48" w14:textId="77777777" w:rsidR="00404396" w:rsidRDefault="00404396" w:rsidP="008C3F95">
            <w:pPr>
              <w:pStyle w:val="Tabel"/>
            </w:pPr>
            <w:r>
              <w:t>String(255)</w:t>
            </w:r>
          </w:p>
        </w:tc>
        <w:tc>
          <w:tcPr>
            <w:tcW w:w="3814" w:type="dxa"/>
          </w:tcPr>
          <w:p w14:paraId="267E92A9" w14:textId="2FA99686" w:rsidR="00404396" w:rsidRPr="005E17A4" w:rsidRDefault="00404396" w:rsidP="008C3F95">
            <w:pPr>
              <w:pStyle w:val="Tabel"/>
            </w:pPr>
            <w:r>
              <w:t>In tekst uit te drukken waarde van de norm.</w:t>
            </w:r>
            <w:r w:rsidR="00ED2DDF">
              <w:t xml:space="preserve"> </w:t>
            </w:r>
            <w:r w:rsidR="00ED2DDF" w:rsidRPr="00ED2DDF">
              <w:t xml:space="preserve">Als deze is ingevuld moeten </w:t>
            </w:r>
            <w:proofErr w:type="spellStart"/>
            <w:r w:rsidR="00ED2DDF" w:rsidRPr="00ED2DDF">
              <w:t>kwa</w:t>
            </w:r>
            <w:r w:rsidR="00ED2DDF">
              <w:t>ntit</w:t>
            </w:r>
            <w:r w:rsidR="00ED2DDF" w:rsidRPr="00ED2DDF">
              <w: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p>
        </w:tc>
      </w:tr>
      <w:tr w:rsidR="00404396" w:rsidRPr="00022065" w14:paraId="4D3B3F41" w14:textId="77777777" w:rsidTr="008C3F95">
        <w:trPr>
          <w:cantSplit/>
        </w:trPr>
        <w:tc>
          <w:tcPr>
            <w:tcW w:w="3397" w:type="dxa"/>
          </w:tcPr>
          <w:p w14:paraId="38D5EC9D" w14:textId="484A176D" w:rsidR="00404396" w:rsidRDefault="00404396" w:rsidP="008C3F95">
            <w:pPr>
              <w:pStyle w:val="Tabel"/>
              <w:ind w:left="1136"/>
            </w:pPr>
            <w:proofErr w:type="spellStart"/>
            <w:r>
              <w:t>waardeInRegeltekst</w:t>
            </w:r>
            <w:proofErr w:type="spellEnd"/>
          </w:p>
        </w:tc>
        <w:tc>
          <w:tcPr>
            <w:tcW w:w="1276" w:type="dxa"/>
          </w:tcPr>
          <w:p w14:paraId="01E303DA" w14:textId="77777777" w:rsidR="00404396" w:rsidRDefault="00404396" w:rsidP="008C3F95">
            <w:pPr>
              <w:pStyle w:val="Tabel"/>
            </w:pPr>
            <w:r>
              <w:t>[0..1]</w:t>
            </w:r>
          </w:p>
        </w:tc>
        <w:tc>
          <w:tcPr>
            <w:tcW w:w="1147" w:type="dxa"/>
          </w:tcPr>
          <w:p w14:paraId="7D177A3D" w14:textId="77777777" w:rsidR="00404396" w:rsidRDefault="00404396" w:rsidP="008C3F95">
            <w:pPr>
              <w:pStyle w:val="Tabel"/>
            </w:pPr>
            <w:r>
              <w:t>String(80)</w:t>
            </w:r>
          </w:p>
        </w:tc>
        <w:tc>
          <w:tcPr>
            <w:tcW w:w="3814" w:type="dxa"/>
          </w:tcPr>
          <w:p w14:paraId="08B97146" w14:textId="6A9E453D" w:rsidR="00404396" w:rsidRPr="005E17A4" w:rsidRDefault="00404396" w:rsidP="008C3F95">
            <w:pPr>
              <w:pStyle w:val="Tabel"/>
            </w:pPr>
            <w:r>
              <w:t>Om aan te geven dat de norm in de tekst van het artikel/lid geduid wordt. Moet verplicht gevuld worden met: ‘waarde staat in regeltekst’.</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w:t>
            </w:r>
            <w:r w:rsidR="00ED2DDF">
              <w:t xml:space="preserve"> </w:t>
            </w:r>
            <w:proofErr w:type="spellStart"/>
            <w:r w:rsidR="00ED2DDF">
              <w:t>kwantitatietieveWaarde</w:t>
            </w:r>
            <w:proofErr w:type="spellEnd"/>
            <w:r w:rsidR="00ED2DDF" w:rsidRPr="00ED2DDF">
              <w:t xml:space="preserve"> leeg zijn</w:t>
            </w:r>
            <w:r w:rsidR="00ED2DDF">
              <w:t>.</w:t>
            </w:r>
          </w:p>
        </w:tc>
      </w:tr>
      <w:tr w:rsidR="00404396" w:rsidRPr="00022065" w14:paraId="5FD1C2FE" w14:textId="77777777" w:rsidTr="008C3F95">
        <w:trPr>
          <w:cantSplit/>
        </w:trPr>
        <w:tc>
          <w:tcPr>
            <w:tcW w:w="3397" w:type="dxa"/>
          </w:tcPr>
          <w:p w14:paraId="74F67C9F" w14:textId="77777777" w:rsidR="00404396" w:rsidRDefault="00404396" w:rsidP="008C3F95">
            <w:pPr>
              <w:pStyle w:val="Tabel"/>
              <w:ind w:left="1136"/>
            </w:pPr>
            <w:r>
              <w:t>locatieaanduiding</w:t>
            </w:r>
          </w:p>
        </w:tc>
        <w:tc>
          <w:tcPr>
            <w:tcW w:w="1276" w:type="dxa"/>
          </w:tcPr>
          <w:p w14:paraId="2F17E210" w14:textId="77777777" w:rsidR="00404396" w:rsidRDefault="00404396" w:rsidP="008C3F95">
            <w:pPr>
              <w:pStyle w:val="Tabel"/>
            </w:pPr>
            <w:r>
              <w:t>[1..1]</w:t>
            </w:r>
          </w:p>
        </w:tc>
        <w:tc>
          <w:tcPr>
            <w:tcW w:w="1147" w:type="dxa"/>
          </w:tcPr>
          <w:p w14:paraId="424854DB" w14:textId="77777777" w:rsidR="00404396" w:rsidRDefault="00404396" w:rsidP="008C3F95">
            <w:pPr>
              <w:pStyle w:val="Tabel"/>
            </w:pPr>
          </w:p>
        </w:tc>
        <w:tc>
          <w:tcPr>
            <w:tcW w:w="3814" w:type="dxa"/>
          </w:tcPr>
          <w:p w14:paraId="6BEC359D" w14:textId="77777777" w:rsidR="00404396" w:rsidRPr="005E17A4" w:rsidRDefault="00404396" w:rsidP="008C3F95">
            <w:pPr>
              <w:pStyle w:val="Tabel"/>
            </w:pPr>
            <w:r>
              <w:t>De Locatie waar de normwaarde geldt.</w:t>
            </w:r>
          </w:p>
        </w:tc>
      </w:tr>
      <w:tr w:rsidR="00404396" w:rsidRPr="00022065" w14:paraId="72BFAD65" w14:textId="77777777" w:rsidTr="008C3F95">
        <w:trPr>
          <w:cantSplit/>
        </w:trPr>
        <w:tc>
          <w:tcPr>
            <w:tcW w:w="3397" w:type="dxa"/>
          </w:tcPr>
          <w:p w14:paraId="0D3266F7" w14:textId="77777777" w:rsidR="00404396" w:rsidRDefault="00404396" w:rsidP="008C3F95">
            <w:pPr>
              <w:pStyle w:val="Tabel"/>
              <w:ind w:left="1420"/>
            </w:pPr>
            <w:r>
              <w:t>[@LocatieRef]</w:t>
            </w:r>
          </w:p>
        </w:tc>
        <w:tc>
          <w:tcPr>
            <w:tcW w:w="1276" w:type="dxa"/>
          </w:tcPr>
          <w:p w14:paraId="61A4B94A" w14:textId="77777777" w:rsidR="00404396" w:rsidRDefault="00404396" w:rsidP="008C3F95">
            <w:pPr>
              <w:pStyle w:val="Tabel"/>
            </w:pPr>
            <w:r>
              <w:t>[1..*]</w:t>
            </w:r>
          </w:p>
        </w:tc>
        <w:tc>
          <w:tcPr>
            <w:tcW w:w="1147" w:type="dxa"/>
          </w:tcPr>
          <w:p w14:paraId="0765487E"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39ABFDF"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3E6BDE4C" w14:textId="77777777" w:rsidR="00404396" w:rsidRPr="00022065" w:rsidRDefault="00404396" w:rsidP="00404396"/>
    <w:p w14:paraId="4B3BE4F2" w14:textId="12D212A5" w:rsidR="00404396" w:rsidRPr="00022065" w:rsidRDefault="00404396" w:rsidP="00404396"/>
    <w:p w14:paraId="53CB01DD" w14:textId="77777777" w:rsidR="00404396" w:rsidRPr="00022065" w:rsidRDefault="00404396" w:rsidP="00404396">
      <w:r w:rsidRPr="00022065">
        <w:t>** Er moet gekozen worden tussen de drie verschillende typen normwaarden.</w:t>
      </w:r>
    </w:p>
    <w:p w14:paraId="2E134EFB" w14:textId="77777777" w:rsidR="00404396" w:rsidRDefault="00404396" w:rsidP="00001AC9">
      <w:pPr>
        <w:pStyle w:val="Kop2"/>
      </w:pPr>
      <w:bookmarkStart w:id="79" w:name="_Ref63864191"/>
      <w:bookmarkStart w:id="80" w:name="_Toc158300664"/>
      <w:bookmarkStart w:id="81" w:name="XML_art_omgevingswaarde"/>
      <w:r>
        <w:t>Omgevingswaarde</w:t>
      </w:r>
      <w:bookmarkEnd w:id="79"/>
      <w:bookmarkEnd w:id="80"/>
    </w:p>
    <w:bookmarkEnd w:id="81"/>
    <w:p w14:paraId="192D17F8" w14:textId="58C0BDD2" w:rsidR="00404396" w:rsidRDefault="00404396" w:rsidP="009453CF">
      <w:r w:rsidRPr="00022065">
        <w:t>Een omgevingswaarde is het vastleggen van normwaarden die voor de fysieke leefomgeving de gewenste staat of kwaliteit als beleidsdoel vastleggen.</w:t>
      </w:r>
    </w:p>
    <w:p w14:paraId="0BD33710"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C0C0F3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1FD3498" w14:textId="77777777" w:rsidR="00404396" w:rsidRPr="00E45F7A" w:rsidRDefault="00404396" w:rsidP="008C3F95">
            <w:pPr>
              <w:pStyle w:val="Tabel"/>
            </w:pPr>
            <w:r w:rsidRPr="00E45F7A">
              <w:t>Element</w:t>
            </w:r>
          </w:p>
        </w:tc>
        <w:tc>
          <w:tcPr>
            <w:tcW w:w="1276" w:type="dxa"/>
          </w:tcPr>
          <w:p w14:paraId="19D7B191" w14:textId="77777777" w:rsidR="00404396" w:rsidRPr="00784487" w:rsidRDefault="00404396" w:rsidP="008C3F95">
            <w:pPr>
              <w:pStyle w:val="Tabel"/>
              <w:rPr>
                <w:sz w:val="16"/>
              </w:rPr>
            </w:pPr>
            <w:r w:rsidRPr="00784487">
              <w:rPr>
                <w:sz w:val="16"/>
              </w:rPr>
              <w:t>M(</w:t>
            </w:r>
            <w:proofErr w:type="spellStart"/>
            <w:r w:rsidRPr="00784487">
              <w:rPr>
                <w:sz w:val="16"/>
              </w:rPr>
              <w:t>ultipliciteit</w:t>
            </w:r>
            <w:proofErr w:type="spellEnd"/>
            <w:r w:rsidRPr="00784487">
              <w:rPr>
                <w:sz w:val="16"/>
              </w:rPr>
              <w:t>)</w:t>
            </w:r>
          </w:p>
        </w:tc>
        <w:tc>
          <w:tcPr>
            <w:tcW w:w="1147" w:type="dxa"/>
          </w:tcPr>
          <w:p w14:paraId="02C3D561" w14:textId="77777777" w:rsidR="00404396" w:rsidRPr="00E45F7A" w:rsidRDefault="00404396" w:rsidP="008C3F95">
            <w:pPr>
              <w:pStyle w:val="Tabel"/>
            </w:pPr>
            <w:r w:rsidRPr="00E45F7A">
              <w:t>Type</w:t>
            </w:r>
          </w:p>
        </w:tc>
        <w:tc>
          <w:tcPr>
            <w:tcW w:w="3814" w:type="dxa"/>
          </w:tcPr>
          <w:p w14:paraId="2DDDAB94" w14:textId="77777777" w:rsidR="00404396" w:rsidRPr="00E45F7A" w:rsidRDefault="00404396" w:rsidP="008C3F95">
            <w:pPr>
              <w:pStyle w:val="Tabel"/>
            </w:pPr>
            <w:r w:rsidRPr="00E45F7A">
              <w:t>Omschrijving</w:t>
            </w:r>
          </w:p>
        </w:tc>
      </w:tr>
      <w:tr w:rsidR="00404396" w:rsidRPr="00022065" w14:paraId="5F90421F" w14:textId="77777777" w:rsidTr="008C3F95">
        <w:trPr>
          <w:cantSplit/>
        </w:trPr>
        <w:tc>
          <w:tcPr>
            <w:tcW w:w="3397" w:type="dxa"/>
          </w:tcPr>
          <w:p w14:paraId="65B11955" w14:textId="77777777" w:rsidR="00404396" w:rsidRPr="005E17A4" w:rsidRDefault="00404396" w:rsidP="008C3F95">
            <w:pPr>
              <w:pStyle w:val="Tabel"/>
            </w:pPr>
            <w:proofErr w:type="spellStart"/>
            <w:r w:rsidRPr="005E17A4">
              <w:t>owObject</w:t>
            </w:r>
            <w:proofErr w:type="spellEnd"/>
          </w:p>
        </w:tc>
        <w:tc>
          <w:tcPr>
            <w:tcW w:w="1276" w:type="dxa"/>
          </w:tcPr>
          <w:p w14:paraId="5625B5FB" w14:textId="77777777" w:rsidR="00404396" w:rsidRPr="005E17A4" w:rsidRDefault="00404396" w:rsidP="008C3F95">
            <w:pPr>
              <w:pStyle w:val="Tabel"/>
            </w:pPr>
            <w:r w:rsidRPr="005E17A4">
              <w:t>[1..1]</w:t>
            </w:r>
          </w:p>
        </w:tc>
        <w:tc>
          <w:tcPr>
            <w:tcW w:w="1147" w:type="dxa"/>
          </w:tcPr>
          <w:p w14:paraId="7FC351CB" w14:textId="77777777" w:rsidR="00404396" w:rsidRPr="005E17A4" w:rsidRDefault="00404396" w:rsidP="008C3F95">
            <w:pPr>
              <w:pStyle w:val="Tabel"/>
            </w:pPr>
          </w:p>
        </w:tc>
        <w:tc>
          <w:tcPr>
            <w:tcW w:w="3814" w:type="dxa"/>
          </w:tcPr>
          <w:p w14:paraId="0325E35E" w14:textId="77777777" w:rsidR="00404396" w:rsidRPr="005E17A4" w:rsidRDefault="00404396" w:rsidP="008C3F95">
            <w:pPr>
              <w:pStyle w:val="Tabel"/>
            </w:pPr>
            <w:r>
              <w:t>Container van het specifieke OW-object.</w:t>
            </w:r>
          </w:p>
        </w:tc>
      </w:tr>
      <w:tr w:rsidR="00404396" w:rsidRPr="00022065" w14:paraId="6E9EB1A8" w14:textId="77777777" w:rsidTr="008C3F95">
        <w:trPr>
          <w:cantSplit/>
        </w:trPr>
        <w:tc>
          <w:tcPr>
            <w:tcW w:w="3397" w:type="dxa"/>
          </w:tcPr>
          <w:p w14:paraId="3C458937" w14:textId="77777777" w:rsidR="00404396" w:rsidRPr="005E17A4" w:rsidRDefault="00404396" w:rsidP="008C3F95">
            <w:pPr>
              <w:pStyle w:val="Tabel"/>
              <w:ind w:left="284"/>
            </w:pPr>
            <w:r>
              <w:t>Omgevingswaarde</w:t>
            </w:r>
          </w:p>
        </w:tc>
        <w:tc>
          <w:tcPr>
            <w:tcW w:w="1276" w:type="dxa"/>
          </w:tcPr>
          <w:p w14:paraId="52ADC750" w14:textId="77777777" w:rsidR="00404396" w:rsidRPr="005E17A4" w:rsidRDefault="00404396" w:rsidP="008C3F95">
            <w:pPr>
              <w:pStyle w:val="Tabel"/>
            </w:pPr>
            <w:r>
              <w:t>[1..1]</w:t>
            </w:r>
          </w:p>
        </w:tc>
        <w:tc>
          <w:tcPr>
            <w:tcW w:w="1147" w:type="dxa"/>
          </w:tcPr>
          <w:p w14:paraId="6FC43B13" w14:textId="77777777" w:rsidR="00404396" w:rsidRPr="005E17A4" w:rsidRDefault="00404396" w:rsidP="008C3F95">
            <w:pPr>
              <w:pStyle w:val="Tabel"/>
            </w:pPr>
          </w:p>
        </w:tc>
        <w:tc>
          <w:tcPr>
            <w:tcW w:w="3814" w:type="dxa"/>
          </w:tcPr>
          <w:p w14:paraId="561B4123" w14:textId="77777777" w:rsidR="00404396" w:rsidRDefault="00404396" w:rsidP="008C3F95">
            <w:pPr>
              <w:pStyle w:val="Tabel"/>
            </w:pPr>
            <w:r>
              <w:t>De norm over de gewenste staat of kwaliteit van een gebied.</w:t>
            </w:r>
          </w:p>
        </w:tc>
      </w:tr>
      <w:tr w:rsidR="00404396" w:rsidRPr="00022065" w14:paraId="19F55ABD" w14:textId="77777777" w:rsidTr="008C3F95">
        <w:trPr>
          <w:cantSplit/>
        </w:trPr>
        <w:tc>
          <w:tcPr>
            <w:tcW w:w="3397" w:type="dxa"/>
          </w:tcPr>
          <w:p w14:paraId="591260FB" w14:textId="77777777" w:rsidR="00404396" w:rsidRPr="005E17A4" w:rsidRDefault="00404396" w:rsidP="008C3F95">
            <w:pPr>
              <w:pStyle w:val="Tabel"/>
              <w:ind w:left="568"/>
            </w:pPr>
            <w:r>
              <w:t>s</w:t>
            </w:r>
            <w:r w:rsidRPr="005E17A4">
              <w:t>tatus</w:t>
            </w:r>
          </w:p>
        </w:tc>
        <w:tc>
          <w:tcPr>
            <w:tcW w:w="1276" w:type="dxa"/>
          </w:tcPr>
          <w:p w14:paraId="311F6D34" w14:textId="77777777" w:rsidR="00404396" w:rsidRPr="005E17A4" w:rsidRDefault="00404396" w:rsidP="008C3F95">
            <w:pPr>
              <w:pStyle w:val="Tabel"/>
            </w:pPr>
            <w:r w:rsidRPr="005E17A4">
              <w:t>[0..1]</w:t>
            </w:r>
          </w:p>
        </w:tc>
        <w:tc>
          <w:tcPr>
            <w:tcW w:w="1147" w:type="dxa"/>
          </w:tcPr>
          <w:p w14:paraId="1DAD2C93" w14:textId="77777777" w:rsidR="00404396" w:rsidRPr="005E17A4" w:rsidRDefault="00404396" w:rsidP="008C3F95">
            <w:pPr>
              <w:pStyle w:val="Tabel"/>
            </w:pPr>
            <w:r w:rsidRPr="005E17A4">
              <w:t>String</w:t>
            </w:r>
            <w:r>
              <w:t>(80)</w:t>
            </w:r>
          </w:p>
        </w:tc>
        <w:tc>
          <w:tcPr>
            <w:tcW w:w="3814" w:type="dxa"/>
          </w:tcPr>
          <w:p w14:paraId="1793BE39" w14:textId="7102B273"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73A1723" w14:textId="77777777" w:rsidTr="008C3F95">
        <w:trPr>
          <w:cantSplit/>
        </w:trPr>
        <w:tc>
          <w:tcPr>
            <w:tcW w:w="3397" w:type="dxa"/>
          </w:tcPr>
          <w:p w14:paraId="74A6C9D1" w14:textId="77777777" w:rsidR="00404396" w:rsidRPr="005E17A4" w:rsidRDefault="00404396" w:rsidP="008C3F95">
            <w:pPr>
              <w:pStyle w:val="Tabel"/>
              <w:ind w:left="568"/>
            </w:pPr>
            <w:r w:rsidRPr="005E17A4">
              <w:t>procedurestatus</w:t>
            </w:r>
          </w:p>
        </w:tc>
        <w:tc>
          <w:tcPr>
            <w:tcW w:w="1276" w:type="dxa"/>
          </w:tcPr>
          <w:p w14:paraId="3D9949DE" w14:textId="77777777" w:rsidR="00404396" w:rsidRPr="005E17A4" w:rsidRDefault="00404396" w:rsidP="008C3F95">
            <w:pPr>
              <w:pStyle w:val="Tabel"/>
            </w:pPr>
            <w:r w:rsidRPr="005E17A4">
              <w:t>[0..1]</w:t>
            </w:r>
          </w:p>
        </w:tc>
        <w:tc>
          <w:tcPr>
            <w:tcW w:w="1147" w:type="dxa"/>
          </w:tcPr>
          <w:p w14:paraId="3CB395B4" w14:textId="77777777" w:rsidR="00404396" w:rsidRPr="005E17A4" w:rsidRDefault="00404396" w:rsidP="008C3F95">
            <w:pPr>
              <w:pStyle w:val="Tabel"/>
            </w:pPr>
            <w:r w:rsidRPr="005E17A4">
              <w:t>String</w:t>
            </w:r>
            <w:r>
              <w:t>(80)</w:t>
            </w:r>
          </w:p>
        </w:tc>
        <w:tc>
          <w:tcPr>
            <w:tcW w:w="3814" w:type="dxa"/>
          </w:tcPr>
          <w:p w14:paraId="5082DBE1" w14:textId="74728E3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45BDFD0" w14:textId="77777777" w:rsidTr="008C3F95">
        <w:trPr>
          <w:cantSplit/>
        </w:trPr>
        <w:tc>
          <w:tcPr>
            <w:tcW w:w="3397" w:type="dxa"/>
          </w:tcPr>
          <w:p w14:paraId="1A966FBC" w14:textId="77777777" w:rsidR="00404396" w:rsidRPr="005E17A4" w:rsidRDefault="00404396" w:rsidP="008C3F95">
            <w:pPr>
              <w:pStyle w:val="Tabel"/>
              <w:ind w:left="568"/>
            </w:pPr>
            <w:r>
              <w:t>identificatie</w:t>
            </w:r>
          </w:p>
        </w:tc>
        <w:tc>
          <w:tcPr>
            <w:tcW w:w="1276" w:type="dxa"/>
          </w:tcPr>
          <w:p w14:paraId="184946DB" w14:textId="77777777" w:rsidR="00404396" w:rsidRPr="005E17A4" w:rsidRDefault="00404396" w:rsidP="008C3F95">
            <w:pPr>
              <w:pStyle w:val="Tabel"/>
            </w:pPr>
            <w:r>
              <w:t>[1..1]</w:t>
            </w:r>
          </w:p>
        </w:tc>
        <w:tc>
          <w:tcPr>
            <w:tcW w:w="1147" w:type="dxa"/>
          </w:tcPr>
          <w:p w14:paraId="4E3004F1" w14:textId="77777777" w:rsidR="00404396" w:rsidRPr="005E17A4" w:rsidRDefault="00404396" w:rsidP="008C3F95">
            <w:pPr>
              <w:pStyle w:val="Tabel"/>
            </w:pPr>
            <w:r>
              <w:t>NEN3610 (80)</w:t>
            </w:r>
          </w:p>
        </w:tc>
        <w:tc>
          <w:tcPr>
            <w:tcW w:w="3814" w:type="dxa"/>
          </w:tcPr>
          <w:p w14:paraId="233A7309" w14:textId="1AE112C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90154C5" w14:textId="77777777" w:rsidTr="008C3F95">
        <w:trPr>
          <w:cantSplit/>
        </w:trPr>
        <w:tc>
          <w:tcPr>
            <w:tcW w:w="3397" w:type="dxa"/>
          </w:tcPr>
          <w:p w14:paraId="23A5E33D" w14:textId="77777777" w:rsidR="00404396" w:rsidRDefault="00404396" w:rsidP="008C3F95">
            <w:pPr>
              <w:pStyle w:val="Tabel"/>
              <w:ind w:left="568"/>
            </w:pPr>
            <w:r>
              <w:t>naam</w:t>
            </w:r>
          </w:p>
        </w:tc>
        <w:tc>
          <w:tcPr>
            <w:tcW w:w="1276" w:type="dxa"/>
          </w:tcPr>
          <w:p w14:paraId="2E0B693D" w14:textId="77777777" w:rsidR="00404396" w:rsidRDefault="00404396" w:rsidP="008C3F95">
            <w:pPr>
              <w:pStyle w:val="Tabel"/>
            </w:pPr>
            <w:r>
              <w:t>[1..1]</w:t>
            </w:r>
          </w:p>
        </w:tc>
        <w:tc>
          <w:tcPr>
            <w:tcW w:w="1147" w:type="dxa"/>
          </w:tcPr>
          <w:p w14:paraId="06D106FB" w14:textId="77777777" w:rsidR="00404396" w:rsidRDefault="00404396" w:rsidP="008C3F95">
            <w:pPr>
              <w:pStyle w:val="Tabel"/>
            </w:pPr>
            <w:r>
              <w:t>String(255)</w:t>
            </w:r>
          </w:p>
        </w:tc>
        <w:tc>
          <w:tcPr>
            <w:tcW w:w="3814" w:type="dxa"/>
          </w:tcPr>
          <w:p w14:paraId="1C05790B" w14:textId="77777777" w:rsidR="00404396" w:rsidRPr="005E17A4" w:rsidRDefault="00404396" w:rsidP="008C3F95">
            <w:pPr>
              <w:pStyle w:val="Tabel"/>
            </w:pPr>
            <w:r>
              <w:t>Hoe de norm door het bevoegd gezag genoemd wordt.</w:t>
            </w:r>
          </w:p>
        </w:tc>
      </w:tr>
      <w:tr w:rsidR="00404396" w:rsidRPr="00022065" w14:paraId="49FE6B2A" w14:textId="77777777" w:rsidTr="008C3F95">
        <w:trPr>
          <w:cantSplit/>
        </w:trPr>
        <w:tc>
          <w:tcPr>
            <w:tcW w:w="3397" w:type="dxa"/>
          </w:tcPr>
          <w:p w14:paraId="631DBEC4" w14:textId="77777777" w:rsidR="00404396" w:rsidRDefault="00404396" w:rsidP="008C3F95">
            <w:pPr>
              <w:pStyle w:val="Tabel"/>
              <w:ind w:left="568"/>
            </w:pPr>
            <w:r>
              <w:t>type</w:t>
            </w:r>
          </w:p>
        </w:tc>
        <w:tc>
          <w:tcPr>
            <w:tcW w:w="1276" w:type="dxa"/>
          </w:tcPr>
          <w:p w14:paraId="072C3DB2" w14:textId="77777777" w:rsidR="00404396" w:rsidRDefault="00404396" w:rsidP="008C3F95">
            <w:pPr>
              <w:pStyle w:val="Tabel"/>
            </w:pPr>
            <w:r>
              <w:t>[1..1]</w:t>
            </w:r>
          </w:p>
        </w:tc>
        <w:tc>
          <w:tcPr>
            <w:tcW w:w="1147" w:type="dxa"/>
          </w:tcPr>
          <w:p w14:paraId="47479CFF" w14:textId="77777777" w:rsidR="00404396" w:rsidRDefault="00404396" w:rsidP="008C3F95">
            <w:pPr>
              <w:pStyle w:val="Tabel"/>
            </w:pPr>
            <w:r>
              <w:t>String(255)</w:t>
            </w:r>
          </w:p>
        </w:tc>
        <w:tc>
          <w:tcPr>
            <w:tcW w:w="3814" w:type="dxa"/>
          </w:tcPr>
          <w:p w14:paraId="215EB97B" w14:textId="77777777" w:rsidR="00404396" w:rsidRPr="005E17A4" w:rsidRDefault="00404396" w:rsidP="008C3F95">
            <w:pPr>
              <w:pStyle w:val="Tabel"/>
            </w:pPr>
            <w:r>
              <w:t xml:space="preserve">Waarde uit </w:t>
            </w:r>
            <w:proofErr w:type="spellStart"/>
            <w:r>
              <w:t>waardelijst</w:t>
            </w:r>
            <w:proofErr w:type="spellEnd"/>
            <w:r>
              <w:t xml:space="preserve"> ‘Typenorm’.</w:t>
            </w:r>
          </w:p>
        </w:tc>
      </w:tr>
      <w:tr w:rsidR="00404396" w:rsidRPr="00022065" w14:paraId="4F5A89FB" w14:textId="77777777" w:rsidTr="008C3F95">
        <w:trPr>
          <w:cantSplit/>
        </w:trPr>
        <w:tc>
          <w:tcPr>
            <w:tcW w:w="3397" w:type="dxa"/>
          </w:tcPr>
          <w:p w14:paraId="40620F09" w14:textId="77777777" w:rsidR="00404396" w:rsidRDefault="00404396" w:rsidP="008C3F95">
            <w:pPr>
              <w:pStyle w:val="Tabel"/>
              <w:ind w:left="568"/>
            </w:pPr>
            <w:r>
              <w:t>eenheid</w:t>
            </w:r>
          </w:p>
        </w:tc>
        <w:tc>
          <w:tcPr>
            <w:tcW w:w="1276" w:type="dxa"/>
          </w:tcPr>
          <w:p w14:paraId="0CE7B1E0" w14:textId="77777777" w:rsidR="00404396" w:rsidRDefault="00404396" w:rsidP="008C3F95">
            <w:pPr>
              <w:pStyle w:val="Tabel"/>
            </w:pPr>
            <w:r>
              <w:t>[0..1]</w:t>
            </w:r>
          </w:p>
        </w:tc>
        <w:tc>
          <w:tcPr>
            <w:tcW w:w="1147" w:type="dxa"/>
          </w:tcPr>
          <w:p w14:paraId="2F9F9D8A" w14:textId="77777777" w:rsidR="00404396" w:rsidRDefault="00404396" w:rsidP="008C3F95">
            <w:pPr>
              <w:pStyle w:val="Tabel"/>
            </w:pPr>
            <w:r>
              <w:t>String(255)</w:t>
            </w:r>
          </w:p>
        </w:tc>
        <w:tc>
          <w:tcPr>
            <w:tcW w:w="3814" w:type="dxa"/>
          </w:tcPr>
          <w:p w14:paraId="196B95B2" w14:textId="5BD34D87" w:rsidR="00404396" w:rsidRPr="005E17A4" w:rsidRDefault="00404396" w:rsidP="008C3F95">
            <w:pPr>
              <w:pStyle w:val="Tabel"/>
            </w:pPr>
            <w:r>
              <w:t xml:space="preserve">Waarde uit </w:t>
            </w:r>
            <w:proofErr w:type="spellStart"/>
            <w:r>
              <w:t>waardelijst</w:t>
            </w:r>
            <w:proofErr w:type="spellEnd"/>
            <w:r>
              <w:t xml:space="preserve"> ‘Eenheid’.</w:t>
            </w:r>
            <w:r w:rsidR="00ED2DDF">
              <w:t xml:space="preserve"> </w:t>
            </w:r>
            <w:r w:rsidR="00ED2DDF" w:rsidRPr="00ED2DDF">
              <w:t>Eenheid kan alleen gebruikt worden bij kwantitatieve normwaarden.</w:t>
            </w:r>
          </w:p>
        </w:tc>
      </w:tr>
      <w:tr w:rsidR="00404396" w:rsidRPr="00022065" w14:paraId="1496CA4C" w14:textId="77777777" w:rsidTr="008C3F95">
        <w:trPr>
          <w:cantSplit/>
        </w:trPr>
        <w:tc>
          <w:tcPr>
            <w:tcW w:w="3397" w:type="dxa"/>
          </w:tcPr>
          <w:p w14:paraId="5F6C447D" w14:textId="77777777" w:rsidR="00404396" w:rsidRDefault="00404396" w:rsidP="008C3F95">
            <w:pPr>
              <w:pStyle w:val="Tabel"/>
              <w:ind w:left="568"/>
            </w:pPr>
            <w:r>
              <w:t>groep</w:t>
            </w:r>
          </w:p>
        </w:tc>
        <w:tc>
          <w:tcPr>
            <w:tcW w:w="1276" w:type="dxa"/>
          </w:tcPr>
          <w:p w14:paraId="578C553D" w14:textId="77777777" w:rsidR="00404396" w:rsidRDefault="00404396" w:rsidP="008C3F95">
            <w:pPr>
              <w:pStyle w:val="Tabel"/>
            </w:pPr>
            <w:r>
              <w:t>[1..1]</w:t>
            </w:r>
          </w:p>
        </w:tc>
        <w:tc>
          <w:tcPr>
            <w:tcW w:w="1147" w:type="dxa"/>
          </w:tcPr>
          <w:p w14:paraId="3DAED93B" w14:textId="77777777" w:rsidR="00404396" w:rsidRDefault="00404396" w:rsidP="008C3F95">
            <w:pPr>
              <w:pStyle w:val="Tabel"/>
            </w:pPr>
            <w:r>
              <w:t>String(255)</w:t>
            </w:r>
          </w:p>
        </w:tc>
        <w:tc>
          <w:tcPr>
            <w:tcW w:w="3814" w:type="dxa"/>
          </w:tcPr>
          <w:p w14:paraId="77D07EA0" w14:textId="77777777" w:rsidR="00404396" w:rsidRDefault="00404396" w:rsidP="008C3F95">
            <w:pPr>
              <w:pStyle w:val="Tabel"/>
            </w:pPr>
            <w:r>
              <w:t xml:space="preserve">Waarde uit </w:t>
            </w:r>
            <w:proofErr w:type="spellStart"/>
            <w:r>
              <w:t>waardelijst</w:t>
            </w:r>
            <w:proofErr w:type="spellEnd"/>
            <w:r>
              <w:t xml:space="preserve"> ‘</w:t>
            </w:r>
            <w:proofErr w:type="spellStart"/>
            <w:r>
              <w:t>Omgevingswaardegroep</w:t>
            </w:r>
            <w:proofErr w:type="spellEnd"/>
            <w:r>
              <w:t>’.</w:t>
            </w:r>
          </w:p>
        </w:tc>
      </w:tr>
      <w:tr w:rsidR="00404396" w:rsidRPr="00022065" w14:paraId="28EF491C" w14:textId="77777777" w:rsidTr="008C3F95">
        <w:trPr>
          <w:cantSplit/>
        </w:trPr>
        <w:tc>
          <w:tcPr>
            <w:tcW w:w="3397" w:type="dxa"/>
          </w:tcPr>
          <w:p w14:paraId="77DB76FC" w14:textId="77777777" w:rsidR="00404396" w:rsidRDefault="00404396" w:rsidP="008C3F95">
            <w:pPr>
              <w:pStyle w:val="Tabel"/>
              <w:ind w:left="568"/>
            </w:pPr>
            <w:r>
              <w:t>normwaarde</w:t>
            </w:r>
          </w:p>
        </w:tc>
        <w:tc>
          <w:tcPr>
            <w:tcW w:w="1276" w:type="dxa"/>
          </w:tcPr>
          <w:p w14:paraId="39709649" w14:textId="77777777" w:rsidR="00404396" w:rsidRDefault="00404396" w:rsidP="008C3F95">
            <w:pPr>
              <w:pStyle w:val="Tabel"/>
            </w:pPr>
            <w:r>
              <w:t>[1..1]</w:t>
            </w:r>
          </w:p>
        </w:tc>
        <w:tc>
          <w:tcPr>
            <w:tcW w:w="1147" w:type="dxa"/>
          </w:tcPr>
          <w:p w14:paraId="2F42485C" w14:textId="77777777" w:rsidR="00404396" w:rsidRDefault="00404396" w:rsidP="008C3F95">
            <w:pPr>
              <w:pStyle w:val="Tabel"/>
            </w:pPr>
          </w:p>
        </w:tc>
        <w:tc>
          <w:tcPr>
            <w:tcW w:w="3814" w:type="dxa"/>
          </w:tcPr>
          <w:p w14:paraId="1CDEC319" w14:textId="77777777" w:rsidR="00404396" w:rsidRPr="005E17A4" w:rsidRDefault="00404396" w:rsidP="008C3F95">
            <w:pPr>
              <w:pStyle w:val="Tabel"/>
            </w:pPr>
            <w:r>
              <w:t>Een specifiek referentiepunt (waarde) van de norm.</w:t>
            </w:r>
          </w:p>
        </w:tc>
      </w:tr>
      <w:tr w:rsidR="00404396" w:rsidRPr="00022065" w14:paraId="06FAEAD9" w14:textId="77777777" w:rsidTr="008C3F95">
        <w:trPr>
          <w:cantSplit/>
        </w:trPr>
        <w:tc>
          <w:tcPr>
            <w:tcW w:w="3397" w:type="dxa"/>
          </w:tcPr>
          <w:p w14:paraId="7ED48565" w14:textId="77777777" w:rsidR="00404396" w:rsidRDefault="00404396" w:rsidP="008C3F95">
            <w:pPr>
              <w:pStyle w:val="Tabel"/>
              <w:ind w:left="852"/>
            </w:pPr>
            <w:r>
              <w:lastRenderedPageBreak/>
              <w:t>Normwaarde</w:t>
            </w:r>
          </w:p>
        </w:tc>
        <w:tc>
          <w:tcPr>
            <w:tcW w:w="1276" w:type="dxa"/>
          </w:tcPr>
          <w:p w14:paraId="3A0E65CF" w14:textId="77777777" w:rsidR="00404396" w:rsidRDefault="00404396" w:rsidP="008C3F95">
            <w:pPr>
              <w:pStyle w:val="Tabel"/>
            </w:pPr>
            <w:r>
              <w:t>[1..*]</w:t>
            </w:r>
          </w:p>
        </w:tc>
        <w:tc>
          <w:tcPr>
            <w:tcW w:w="1147" w:type="dxa"/>
          </w:tcPr>
          <w:p w14:paraId="55648240" w14:textId="77777777" w:rsidR="00404396" w:rsidRDefault="00404396" w:rsidP="008C3F95">
            <w:pPr>
              <w:pStyle w:val="Tabel"/>
            </w:pPr>
          </w:p>
        </w:tc>
        <w:tc>
          <w:tcPr>
            <w:tcW w:w="3814" w:type="dxa"/>
          </w:tcPr>
          <w:p w14:paraId="0BE5B91B" w14:textId="77777777" w:rsidR="00404396" w:rsidRPr="005E17A4" w:rsidRDefault="00404396" w:rsidP="008C3F95">
            <w:pPr>
              <w:pStyle w:val="Tabel"/>
            </w:pPr>
            <w:r>
              <w:t>Een specifiek referentiepunt (waarde) van de norm.</w:t>
            </w:r>
          </w:p>
        </w:tc>
      </w:tr>
      <w:tr w:rsidR="00404396" w:rsidRPr="00022065" w14:paraId="0F5ED804" w14:textId="77777777" w:rsidTr="008C3F95">
        <w:trPr>
          <w:cantSplit/>
        </w:trPr>
        <w:tc>
          <w:tcPr>
            <w:tcW w:w="3397" w:type="dxa"/>
          </w:tcPr>
          <w:p w14:paraId="6310367C" w14:textId="77777777" w:rsidR="00404396" w:rsidRDefault="00404396" w:rsidP="008C3F95">
            <w:pPr>
              <w:pStyle w:val="Tabel"/>
              <w:ind w:left="1136"/>
            </w:pPr>
            <w:r>
              <w:t>identificatie</w:t>
            </w:r>
          </w:p>
        </w:tc>
        <w:tc>
          <w:tcPr>
            <w:tcW w:w="1276" w:type="dxa"/>
          </w:tcPr>
          <w:p w14:paraId="000720F9" w14:textId="77777777" w:rsidR="00404396" w:rsidRDefault="00404396" w:rsidP="008C3F95">
            <w:pPr>
              <w:pStyle w:val="Tabel"/>
            </w:pPr>
            <w:r>
              <w:t>[1..1]</w:t>
            </w:r>
          </w:p>
        </w:tc>
        <w:tc>
          <w:tcPr>
            <w:tcW w:w="1147" w:type="dxa"/>
          </w:tcPr>
          <w:p w14:paraId="2C888F7B" w14:textId="77777777" w:rsidR="00404396" w:rsidRDefault="00404396" w:rsidP="008C3F95">
            <w:pPr>
              <w:pStyle w:val="Tabel"/>
            </w:pPr>
            <w:r>
              <w:t>NEN3610 (80)</w:t>
            </w:r>
          </w:p>
        </w:tc>
        <w:tc>
          <w:tcPr>
            <w:tcW w:w="3814" w:type="dxa"/>
          </w:tcPr>
          <w:p w14:paraId="0DF51CCF" w14:textId="2782793E"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73889FA" w14:textId="77777777" w:rsidTr="008C3F95">
        <w:trPr>
          <w:cantSplit/>
        </w:trPr>
        <w:tc>
          <w:tcPr>
            <w:tcW w:w="3397" w:type="dxa"/>
          </w:tcPr>
          <w:p w14:paraId="4491C860" w14:textId="7258BD1B" w:rsidR="00404396" w:rsidRDefault="00404396" w:rsidP="008C3F95">
            <w:pPr>
              <w:pStyle w:val="Tabel"/>
              <w:ind w:left="1136"/>
            </w:pPr>
            <w:proofErr w:type="spellStart"/>
            <w:r>
              <w:t>kwantitatieveWaarde</w:t>
            </w:r>
            <w:proofErr w:type="spellEnd"/>
          </w:p>
        </w:tc>
        <w:tc>
          <w:tcPr>
            <w:tcW w:w="1276" w:type="dxa"/>
          </w:tcPr>
          <w:p w14:paraId="27C0EA30" w14:textId="77777777" w:rsidR="00404396" w:rsidRDefault="00404396" w:rsidP="008C3F95">
            <w:pPr>
              <w:pStyle w:val="Tabel"/>
            </w:pPr>
            <w:r>
              <w:t>[0..1]</w:t>
            </w:r>
          </w:p>
        </w:tc>
        <w:tc>
          <w:tcPr>
            <w:tcW w:w="1147" w:type="dxa"/>
          </w:tcPr>
          <w:p w14:paraId="2EE4E8B6" w14:textId="77777777" w:rsidR="00404396" w:rsidRDefault="00404396" w:rsidP="008C3F95">
            <w:pPr>
              <w:pStyle w:val="Tabel"/>
            </w:pPr>
            <w:proofErr w:type="spellStart"/>
            <w:r>
              <w:t>Decimal</w:t>
            </w:r>
            <w:proofErr w:type="spellEnd"/>
            <w:r>
              <w:t xml:space="preserve"> (80)</w:t>
            </w:r>
          </w:p>
        </w:tc>
        <w:tc>
          <w:tcPr>
            <w:tcW w:w="3814" w:type="dxa"/>
          </w:tcPr>
          <w:p w14:paraId="1EC06D94" w14:textId="42985235" w:rsidR="00404396" w:rsidRPr="005E17A4" w:rsidRDefault="00404396" w:rsidP="008C3F95">
            <w:pPr>
              <w:pStyle w:val="Tabel"/>
            </w:pPr>
            <w:r>
              <w:t>In getallen uit te drukken waarde van de norm.</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p>
        </w:tc>
      </w:tr>
      <w:tr w:rsidR="00404396" w:rsidRPr="00022065" w14:paraId="4E718AC1" w14:textId="77777777" w:rsidTr="008C3F95">
        <w:trPr>
          <w:cantSplit/>
        </w:trPr>
        <w:tc>
          <w:tcPr>
            <w:tcW w:w="3397" w:type="dxa"/>
          </w:tcPr>
          <w:p w14:paraId="2F12130A" w14:textId="4962A59A" w:rsidR="00404396" w:rsidRDefault="00404396" w:rsidP="008C3F95">
            <w:pPr>
              <w:pStyle w:val="Tabel"/>
              <w:ind w:left="1136"/>
            </w:pPr>
            <w:proofErr w:type="spellStart"/>
            <w:r>
              <w:t>kwalitatieveWaarde</w:t>
            </w:r>
            <w:proofErr w:type="spellEnd"/>
          </w:p>
        </w:tc>
        <w:tc>
          <w:tcPr>
            <w:tcW w:w="1276" w:type="dxa"/>
          </w:tcPr>
          <w:p w14:paraId="63712A97" w14:textId="77777777" w:rsidR="00404396" w:rsidRDefault="00404396" w:rsidP="008C3F95">
            <w:pPr>
              <w:pStyle w:val="Tabel"/>
            </w:pPr>
            <w:r>
              <w:t>[0..1]</w:t>
            </w:r>
          </w:p>
        </w:tc>
        <w:tc>
          <w:tcPr>
            <w:tcW w:w="1147" w:type="dxa"/>
          </w:tcPr>
          <w:p w14:paraId="077BD965" w14:textId="77777777" w:rsidR="00404396" w:rsidRDefault="00404396" w:rsidP="008C3F95">
            <w:pPr>
              <w:pStyle w:val="Tabel"/>
            </w:pPr>
            <w:r>
              <w:t>String(255)</w:t>
            </w:r>
          </w:p>
        </w:tc>
        <w:tc>
          <w:tcPr>
            <w:tcW w:w="3814" w:type="dxa"/>
          </w:tcPr>
          <w:p w14:paraId="354FB8CE" w14:textId="4BEC7573" w:rsidR="00404396" w:rsidRPr="005E17A4" w:rsidRDefault="00404396" w:rsidP="008C3F95">
            <w:pPr>
              <w:pStyle w:val="Tabel"/>
            </w:pPr>
            <w:r>
              <w:t>In tekst uit te drukken waarde van de norm.</w:t>
            </w:r>
            <w:r w:rsidR="00ED2DDF">
              <w:t xml:space="preserve"> </w:t>
            </w:r>
            <w:r w:rsidR="00ED2DDF" w:rsidRPr="00ED2DDF">
              <w:t xml:space="preserve">Als deze is ingevuld moeten </w:t>
            </w:r>
            <w:proofErr w:type="spellStart"/>
            <w:r w:rsidR="00ED2DDF" w:rsidRPr="00ED2DDF">
              <w:t>kwantitatieveWaarde</w:t>
            </w:r>
            <w:proofErr w:type="spellEnd"/>
            <w:r w:rsidR="00ED2DDF" w:rsidRPr="00ED2DDF">
              <w:t xml:space="preserve"> en </w:t>
            </w:r>
            <w:proofErr w:type="spellStart"/>
            <w:r w:rsidR="00ED2DDF" w:rsidRPr="00ED2DDF">
              <w:t>waardeInRegeltekst</w:t>
            </w:r>
            <w:proofErr w:type="spellEnd"/>
            <w:r w:rsidR="00ED2DDF" w:rsidRPr="00ED2DDF">
              <w:t xml:space="preserve"> leeg zijn</w:t>
            </w:r>
            <w:r w:rsidR="00ED2DDF">
              <w:t>.</w:t>
            </w:r>
          </w:p>
        </w:tc>
      </w:tr>
      <w:tr w:rsidR="00404396" w:rsidRPr="00022065" w14:paraId="2A521F7D" w14:textId="77777777" w:rsidTr="008C3F95">
        <w:trPr>
          <w:cantSplit/>
        </w:trPr>
        <w:tc>
          <w:tcPr>
            <w:tcW w:w="3397" w:type="dxa"/>
          </w:tcPr>
          <w:p w14:paraId="74E4F8BC" w14:textId="609AE0CF" w:rsidR="00404396" w:rsidRDefault="00404396" w:rsidP="008C3F95">
            <w:pPr>
              <w:pStyle w:val="Tabel"/>
              <w:ind w:left="1136"/>
            </w:pPr>
            <w:proofErr w:type="spellStart"/>
            <w:r>
              <w:t>waardeInRegeltekst</w:t>
            </w:r>
            <w:proofErr w:type="spellEnd"/>
          </w:p>
        </w:tc>
        <w:tc>
          <w:tcPr>
            <w:tcW w:w="1276" w:type="dxa"/>
          </w:tcPr>
          <w:p w14:paraId="0F273059" w14:textId="77777777" w:rsidR="00404396" w:rsidRDefault="00404396" w:rsidP="008C3F95">
            <w:pPr>
              <w:pStyle w:val="Tabel"/>
            </w:pPr>
            <w:r>
              <w:t>[0..1]</w:t>
            </w:r>
          </w:p>
        </w:tc>
        <w:tc>
          <w:tcPr>
            <w:tcW w:w="1147" w:type="dxa"/>
          </w:tcPr>
          <w:p w14:paraId="6D76771C" w14:textId="77777777" w:rsidR="00404396" w:rsidRDefault="00404396" w:rsidP="008C3F95">
            <w:pPr>
              <w:pStyle w:val="Tabel"/>
            </w:pPr>
            <w:r>
              <w:t>String(80)</w:t>
            </w:r>
          </w:p>
        </w:tc>
        <w:tc>
          <w:tcPr>
            <w:tcW w:w="3814" w:type="dxa"/>
          </w:tcPr>
          <w:p w14:paraId="74C45086" w14:textId="5688FE91" w:rsidR="00404396" w:rsidRPr="005E17A4" w:rsidRDefault="00404396" w:rsidP="008C3F95">
            <w:pPr>
              <w:pStyle w:val="Tabel"/>
            </w:pPr>
            <w:r>
              <w:t>Om aan te geven dat de norm in de tekst van het artikel/lid geduid wordt. Moet verplicht gevuld worden met: ‘waarde staat in regeltekst’.</w:t>
            </w:r>
            <w:r w:rsidR="00ED2DDF">
              <w:t xml:space="preserve"> </w:t>
            </w:r>
            <w:r w:rsidR="00ED2DDF" w:rsidRPr="00ED2DDF">
              <w:t xml:space="preserve">Als deze is ingevuld moeten </w:t>
            </w:r>
            <w:proofErr w:type="spellStart"/>
            <w:r w:rsidR="00ED2DDF" w:rsidRPr="00ED2DDF">
              <w:t>kwalitatieveWaarde</w:t>
            </w:r>
            <w:proofErr w:type="spellEnd"/>
            <w:r w:rsidR="00ED2DDF" w:rsidRPr="00ED2DDF">
              <w:t xml:space="preserve"> en </w:t>
            </w:r>
            <w:proofErr w:type="spellStart"/>
            <w:r w:rsidR="00ED2DDF" w:rsidRPr="00ED2DDF">
              <w:t>kwantitatietieveWaarde</w:t>
            </w:r>
            <w:proofErr w:type="spellEnd"/>
            <w:r w:rsidR="00ED2DDF" w:rsidRPr="00ED2DDF">
              <w:t xml:space="preserve"> leeg zijn</w:t>
            </w:r>
            <w:r w:rsidR="00ED2DDF">
              <w:t>.</w:t>
            </w:r>
          </w:p>
        </w:tc>
      </w:tr>
      <w:tr w:rsidR="00404396" w:rsidRPr="00022065" w14:paraId="7BF81855" w14:textId="77777777" w:rsidTr="008C3F95">
        <w:trPr>
          <w:cantSplit/>
        </w:trPr>
        <w:tc>
          <w:tcPr>
            <w:tcW w:w="3397" w:type="dxa"/>
          </w:tcPr>
          <w:p w14:paraId="2B8ECD29" w14:textId="77777777" w:rsidR="00404396" w:rsidRDefault="00404396" w:rsidP="008C3F95">
            <w:pPr>
              <w:pStyle w:val="Tabel"/>
              <w:ind w:left="1136"/>
            </w:pPr>
            <w:r>
              <w:t>locatieaanduiding</w:t>
            </w:r>
          </w:p>
        </w:tc>
        <w:tc>
          <w:tcPr>
            <w:tcW w:w="1276" w:type="dxa"/>
          </w:tcPr>
          <w:p w14:paraId="20617410" w14:textId="77777777" w:rsidR="00404396" w:rsidRDefault="00404396" w:rsidP="008C3F95">
            <w:pPr>
              <w:pStyle w:val="Tabel"/>
            </w:pPr>
            <w:r>
              <w:t>[1..1]</w:t>
            </w:r>
          </w:p>
        </w:tc>
        <w:tc>
          <w:tcPr>
            <w:tcW w:w="1147" w:type="dxa"/>
          </w:tcPr>
          <w:p w14:paraId="55AE5F4E" w14:textId="77777777" w:rsidR="00404396" w:rsidRDefault="00404396" w:rsidP="008C3F95">
            <w:pPr>
              <w:pStyle w:val="Tabel"/>
            </w:pPr>
          </w:p>
        </w:tc>
        <w:tc>
          <w:tcPr>
            <w:tcW w:w="3814" w:type="dxa"/>
          </w:tcPr>
          <w:p w14:paraId="1D8B16D8" w14:textId="77777777" w:rsidR="00404396" w:rsidRPr="005E17A4" w:rsidRDefault="00404396" w:rsidP="008C3F95">
            <w:pPr>
              <w:pStyle w:val="Tabel"/>
            </w:pPr>
            <w:r>
              <w:t>De Locatie waar de normwaarde geldt.</w:t>
            </w:r>
          </w:p>
        </w:tc>
      </w:tr>
      <w:tr w:rsidR="00404396" w:rsidRPr="00022065" w14:paraId="37D0C003" w14:textId="77777777" w:rsidTr="008C3F95">
        <w:trPr>
          <w:cantSplit/>
        </w:trPr>
        <w:tc>
          <w:tcPr>
            <w:tcW w:w="3397" w:type="dxa"/>
          </w:tcPr>
          <w:p w14:paraId="77CA7A19" w14:textId="77777777" w:rsidR="00404396" w:rsidRDefault="00404396" w:rsidP="008C3F95">
            <w:pPr>
              <w:pStyle w:val="Tabel"/>
              <w:ind w:left="1420"/>
            </w:pPr>
            <w:r>
              <w:t>[@LocatieRef]</w:t>
            </w:r>
          </w:p>
        </w:tc>
        <w:tc>
          <w:tcPr>
            <w:tcW w:w="1276" w:type="dxa"/>
          </w:tcPr>
          <w:p w14:paraId="2DBB0FCA" w14:textId="77777777" w:rsidR="00404396" w:rsidRDefault="00404396" w:rsidP="008C3F95">
            <w:pPr>
              <w:pStyle w:val="Tabel"/>
            </w:pPr>
            <w:r>
              <w:t>[1..*]</w:t>
            </w:r>
          </w:p>
        </w:tc>
        <w:tc>
          <w:tcPr>
            <w:tcW w:w="1147" w:type="dxa"/>
          </w:tcPr>
          <w:p w14:paraId="7C5971D9"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0E719E40"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5E6306DC" w14:textId="77777777" w:rsidR="00404396" w:rsidRPr="00022065" w:rsidRDefault="00404396" w:rsidP="00404396"/>
    <w:p w14:paraId="553B0BD3" w14:textId="77777777" w:rsidR="00404396" w:rsidRDefault="00404396" w:rsidP="00001AC9">
      <w:pPr>
        <w:pStyle w:val="Kop2"/>
      </w:pPr>
      <w:bookmarkStart w:id="82" w:name="_Ref53742891"/>
      <w:bookmarkStart w:id="83" w:name="_Toc158300665"/>
      <w:bookmarkStart w:id="84" w:name="XML_art_locatie"/>
      <w:r>
        <w:t>Locatie</w:t>
      </w:r>
      <w:bookmarkEnd w:id="82"/>
      <w:bookmarkEnd w:id="83"/>
    </w:p>
    <w:bookmarkEnd w:id="84"/>
    <w:p w14:paraId="55417A30" w14:textId="77777777" w:rsidR="00404396" w:rsidRPr="00022065" w:rsidRDefault="00404396" w:rsidP="00404396">
      <w:r w:rsidRPr="00022065">
        <w:t xml:space="preserve">De locatie legt informatie vast over </w:t>
      </w:r>
      <w:r>
        <w:t xml:space="preserve">de geografische locatie </w:t>
      </w:r>
      <w:r w:rsidRPr="00022065">
        <w:t>waar een annotatie van toepassing is.</w:t>
      </w:r>
    </w:p>
    <w:p w14:paraId="3A5C48DE" w14:textId="62F95741" w:rsidR="00404396" w:rsidRDefault="00404396" w:rsidP="00001AC9">
      <w:pPr>
        <w:pStyle w:val="Kop3"/>
      </w:pPr>
      <w:bookmarkStart w:id="85" w:name="_Ref63863475"/>
      <w:bookmarkStart w:id="86" w:name="_Toc158300666"/>
      <w:bookmarkStart w:id="87" w:name="XML_art_locatie_groep"/>
      <w:r>
        <w:t>Gebied-/Lijn-/Puntengroep</w:t>
      </w:r>
      <w:bookmarkEnd w:id="85"/>
      <w:bookmarkEnd w:id="86"/>
    </w:p>
    <w:p w14:paraId="02050F13"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91DDA10"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Borders>
              <w:bottom w:val="single" w:sz="4" w:space="0" w:color="auto"/>
            </w:tcBorders>
          </w:tcPr>
          <w:bookmarkEnd w:id="87"/>
          <w:p w14:paraId="0164485D" w14:textId="77777777" w:rsidR="00404396" w:rsidRPr="00E45F7A" w:rsidRDefault="00404396" w:rsidP="008C3F95">
            <w:pPr>
              <w:pStyle w:val="Tabel"/>
            </w:pPr>
            <w:r w:rsidRPr="00E45F7A">
              <w:t>Element</w:t>
            </w:r>
          </w:p>
        </w:tc>
        <w:tc>
          <w:tcPr>
            <w:tcW w:w="1276" w:type="dxa"/>
            <w:tcBorders>
              <w:bottom w:val="single" w:sz="4" w:space="0" w:color="auto"/>
            </w:tcBorders>
          </w:tcPr>
          <w:p w14:paraId="7F38D7D8" w14:textId="77777777" w:rsidR="00404396" w:rsidRPr="00A45FE1" w:rsidRDefault="00404396" w:rsidP="008C3F95">
            <w:pPr>
              <w:pStyle w:val="Tabel"/>
              <w:rPr>
                <w:sz w:val="16"/>
              </w:rPr>
            </w:pPr>
            <w:r w:rsidRPr="00A45FE1">
              <w:rPr>
                <w:sz w:val="16"/>
              </w:rPr>
              <w:t>M(</w:t>
            </w:r>
            <w:proofErr w:type="spellStart"/>
            <w:r w:rsidRPr="00A45FE1">
              <w:rPr>
                <w:sz w:val="16"/>
              </w:rPr>
              <w:t>ultipliciteit</w:t>
            </w:r>
            <w:proofErr w:type="spellEnd"/>
            <w:r w:rsidRPr="00A45FE1">
              <w:rPr>
                <w:sz w:val="16"/>
              </w:rPr>
              <w:t>)</w:t>
            </w:r>
          </w:p>
        </w:tc>
        <w:tc>
          <w:tcPr>
            <w:tcW w:w="1147" w:type="dxa"/>
            <w:tcBorders>
              <w:bottom w:val="single" w:sz="4" w:space="0" w:color="auto"/>
            </w:tcBorders>
          </w:tcPr>
          <w:p w14:paraId="42BD8549" w14:textId="77777777" w:rsidR="00404396" w:rsidRPr="00E45F7A" w:rsidRDefault="00404396" w:rsidP="008C3F95">
            <w:pPr>
              <w:pStyle w:val="Tabel"/>
            </w:pPr>
            <w:r w:rsidRPr="00E45F7A">
              <w:t>Type</w:t>
            </w:r>
          </w:p>
        </w:tc>
        <w:tc>
          <w:tcPr>
            <w:tcW w:w="3814" w:type="dxa"/>
            <w:tcBorders>
              <w:bottom w:val="single" w:sz="4" w:space="0" w:color="auto"/>
            </w:tcBorders>
          </w:tcPr>
          <w:p w14:paraId="7BAF24A5" w14:textId="77777777" w:rsidR="00404396" w:rsidRPr="00E45F7A" w:rsidRDefault="00404396" w:rsidP="008C3F95">
            <w:pPr>
              <w:pStyle w:val="Tabel"/>
            </w:pPr>
            <w:r w:rsidRPr="00E45F7A">
              <w:t>Omschrijving</w:t>
            </w:r>
          </w:p>
        </w:tc>
      </w:tr>
      <w:tr w:rsidR="00404396" w:rsidRPr="00022065" w14:paraId="3842361F"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9433EB3" w14:textId="77777777" w:rsidR="00404396" w:rsidRPr="005E17A4" w:rsidRDefault="00404396" w:rsidP="008C3F95">
            <w:pPr>
              <w:pStyle w:val="Tabel"/>
            </w:pPr>
            <w:proofErr w:type="spellStart"/>
            <w:r w:rsidRPr="005E17A4">
              <w:t>owObject</w:t>
            </w:r>
            <w:proofErr w:type="spellEnd"/>
          </w:p>
        </w:tc>
        <w:tc>
          <w:tcPr>
            <w:tcW w:w="1276" w:type="dxa"/>
            <w:tcBorders>
              <w:top w:val="single" w:sz="4" w:space="0" w:color="auto"/>
              <w:left w:val="single" w:sz="4" w:space="0" w:color="auto"/>
              <w:bottom w:val="single" w:sz="4" w:space="0" w:color="auto"/>
              <w:right w:val="single" w:sz="4" w:space="0" w:color="auto"/>
            </w:tcBorders>
          </w:tcPr>
          <w:p w14:paraId="03C93D49" w14:textId="77777777" w:rsidR="00404396" w:rsidRPr="005E17A4" w:rsidRDefault="00404396" w:rsidP="008C3F95">
            <w:pPr>
              <w:pStyle w:val="Tabel"/>
            </w:pPr>
            <w:r w:rsidRPr="005E17A4">
              <w:t>[1..1]</w:t>
            </w:r>
          </w:p>
        </w:tc>
        <w:tc>
          <w:tcPr>
            <w:tcW w:w="1147" w:type="dxa"/>
            <w:tcBorders>
              <w:top w:val="single" w:sz="4" w:space="0" w:color="auto"/>
              <w:left w:val="single" w:sz="4" w:space="0" w:color="auto"/>
              <w:bottom w:val="single" w:sz="4" w:space="0" w:color="auto"/>
              <w:right w:val="single" w:sz="4" w:space="0" w:color="auto"/>
            </w:tcBorders>
          </w:tcPr>
          <w:p w14:paraId="5A40CE58"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0338E1FC" w14:textId="77777777" w:rsidR="00404396" w:rsidRPr="005E17A4" w:rsidRDefault="00404396" w:rsidP="008C3F95">
            <w:pPr>
              <w:pStyle w:val="Tabel"/>
            </w:pPr>
            <w:r>
              <w:t>Container van het specifieke OW-object.</w:t>
            </w:r>
          </w:p>
        </w:tc>
      </w:tr>
      <w:tr w:rsidR="00404396" w:rsidRPr="00022065" w14:paraId="52A2063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F23183B" w14:textId="77777777" w:rsidR="00404396" w:rsidRPr="005E17A4" w:rsidRDefault="00404396" w:rsidP="008C3F95">
            <w:pPr>
              <w:pStyle w:val="Tabel"/>
              <w:ind w:left="284"/>
            </w:pPr>
            <w:r>
              <w:t>Gebiedengroep*</w:t>
            </w:r>
          </w:p>
        </w:tc>
        <w:tc>
          <w:tcPr>
            <w:tcW w:w="1276" w:type="dxa"/>
            <w:tcBorders>
              <w:top w:val="single" w:sz="4" w:space="0" w:color="auto"/>
              <w:left w:val="single" w:sz="4" w:space="0" w:color="auto"/>
              <w:bottom w:val="single" w:sz="4" w:space="0" w:color="auto"/>
              <w:right w:val="single" w:sz="4" w:space="0" w:color="auto"/>
            </w:tcBorders>
          </w:tcPr>
          <w:p w14:paraId="60657F86"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30DA2DB1"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D17BC5D" w14:textId="77777777" w:rsidR="00404396" w:rsidRDefault="00404396" w:rsidP="008C3F95">
            <w:pPr>
              <w:pStyle w:val="Tabel"/>
            </w:pPr>
            <w:r>
              <w:t>Groep van locaties van het type gebied.</w:t>
            </w:r>
          </w:p>
        </w:tc>
      </w:tr>
      <w:tr w:rsidR="00404396" w:rsidRPr="00022065" w14:paraId="75C1A366"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CD44771" w14:textId="77777777" w:rsidR="00404396" w:rsidRPr="005E17A4" w:rsidRDefault="00404396" w:rsidP="008C3F95">
            <w:pPr>
              <w:pStyle w:val="Tabel"/>
              <w:ind w:left="568"/>
            </w:pPr>
            <w:r>
              <w:t>s</w:t>
            </w:r>
            <w:r w:rsidRPr="005E17A4">
              <w:t>tatus</w:t>
            </w:r>
          </w:p>
        </w:tc>
        <w:tc>
          <w:tcPr>
            <w:tcW w:w="1276" w:type="dxa"/>
            <w:tcBorders>
              <w:top w:val="single" w:sz="4" w:space="0" w:color="auto"/>
              <w:left w:val="single" w:sz="4" w:space="0" w:color="auto"/>
              <w:bottom w:val="single" w:sz="4" w:space="0" w:color="auto"/>
              <w:right w:val="single" w:sz="4" w:space="0" w:color="auto"/>
            </w:tcBorders>
          </w:tcPr>
          <w:p w14:paraId="66C57205"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3FB41DF5"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7BEE084E" w14:textId="56786DA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A9FBA79"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0A6850E" w14:textId="77777777" w:rsidR="00404396" w:rsidRPr="005E17A4" w:rsidRDefault="00404396" w:rsidP="008C3F95">
            <w:pPr>
              <w:pStyle w:val="Tabel"/>
              <w:ind w:left="568"/>
            </w:pPr>
            <w:r w:rsidRPr="005E17A4">
              <w:t>procedurestatus</w:t>
            </w:r>
          </w:p>
        </w:tc>
        <w:tc>
          <w:tcPr>
            <w:tcW w:w="1276" w:type="dxa"/>
            <w:tcBorders>
              <w:top w:val="single" w:sz="4" w:space="0" w:color="auto"/>
              <w:left w:val="single" w:sz="4" w:space="0" w:color="auto"/>
              <w:bottom w:val="single" w:sz="4" w:space="0" w:color="auto"/>
              <w:right w:val="single" w:sz="4" w:space="0" w:color="auto"/>
            </w:tcBorders>
          </w:tcPr>
          <w:p w14:paraId="2F4B2D73"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721B5391"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1D61C3C2" w14:textId="5E959BD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27E4D5ED"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CC19B5B" w14:textId="77777777" w:rsidR="00404396" w:rsidRPr="005E17A4" w:rsidRDefault="00404396" w:rsidP="008C3F95">
            <w:pPr>
              <w:pStyle w:val="Tabel"/>
              <w:ind w:left="568"/>
            </w:pPr>
            <w:r>
              <w:t>identificatie</w:t>
            </w:r>
          </w:p>
        </w:tc>
        <w:tc>
          <w:tcPr>
            <w:tcW w:w="1276" w:type="dxa"/>
            <w:tcBorders>
              <w:top w:val="single" w:sz="4" w:space="0" w:color="auto"/>
              <w:left w:val="single" w:sz="4" w:space="0" w:color="auto"/>
              <w:bottom w:val="single" w:sz="4" w:space="0" w:color="auto"/>
              <w:right w:val="single" w:sz="4" w:space="0" w:color="auto"/>
            </w:tcBorders>
          </w:tcPr>
          <w:p w14:paraId="5A71E55F"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5E795C54" w14:textId="77777777" w:rsidR="00404396" w:rsidRPr="005E17A4" w:rsidRDefault="00404396" w:rsidP="008C3F95">
            <w:pPr>
              <w:pStyle w:val="Tabel"/>
            </w:pPr>
            <w:r>
              <w:t>NEN3610 (80)</w:t>
            </w:r>
          </w:p>
        </w:tc>
        <w:tc>
          <w:tcPr>
            <w:tcW w:w="3814" w:type="dxa"/>
            <w:tcBorders>
              <w:top w:val="single" w:sz="4" w:space="0" w:color="auto"/>
              <w:left w:val="single" w:sz="4" w:space="0" w:color="auto"/>
              <w:bottom w:val="single" w:sz="4" w:space="0" w:color="auto"/>
              <w:right w:val="single" w:sz="4" w:space="0" w:color="auto"/>
            </w:tcBorders>
          </w:tcPr>
          <w:p w14:paraId="70D7F527" w14:textId="0042230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DADC7A1"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10EFA936" w14:textId="77777777" w:rsidR="00404396" w:rsidRDefault="00404396" w:rsidP="008C3F95">
            <w:pPr>
              <w:pStyle w:val="Tabel"/>
              <w:ind w:left="568"/>
            </w:pPr>
            <w:r>
              <w:t>noemer</w:t>
            </w:r>
          </w:p>
        </w:tc>
        <w:tc>
          <w:tcPr>
            <w:tcW w:w="1276" w:type="dxa"/>
            <w:tcBorders>
              <w:top w:val="single" w:sz="4" w:space="0" w:color="auto"/>
              <w:left w:val="single" w:sz="4" w:space="0" w:color="auto"/>
              <w:bottom w:val="single" w:sz="4" w:space="0" w:color="auto"/>
              <w:right w:val="single" w:sz="4" w:space="0" w:color="auto"/>
            </w:tcBorders>
          </w:tcPr>
          <w:p w14:paraId="553B345D" w14:textId="77777777" w:rsidR="00404396" w:rsidRPr="005E17A4" w:rsidRDefault="00404396" w:rsidP="008C3F95">
            <w:pPr>
              <w:pStyle w:val="Tabel"/>
            </w:pPr>
            <w:r>
              <w:t>[0..1]</w:t>
            </w:r>
          </w:p>
        </w:tc>
        <w:tc>
          <w:tcPr>
            <w:tcW w:w="1147" w:type="dxa"/>
            <w:tcBorders>
              <w:top w:val="single" w:sz="4" w:space="0" w:color="auto"/>
              <w:left w:val="single" w:sz="4" w:space="0" w:color="auto"/>
              <w:bottom w:val="single" w:sz="4" w:space="0" w:color="auto"/>
              <w:right w:val="single" w:sz="4" w:space="0" w:color="auto"/>
            </w:tcBorders>
          </w:tcPr>
          <w:p w14:paraId="5B54B305" w14:textId="77777777" w:rsidR="00404396" w:rsidRPr="005E17A4" w:rsidRDefault="00404396" w:rsidP="008C3F95">
            <w:pPr>
              <w:pStyle w:val="Tabel"/>
            </w:pPr>
            <w:r>
              <w:t>String(255)</w:t>
            </w:r>
          </w:p>
        </w:tc>
        <w:tc>
          <w:tcPr>
            <w:tcW w:w="3814" w:type="dxa"/>
            <w:tcBorders>
              <w:top w:val="single" w:sz="4" w:space="0" w:color="auto"/>
              <w:left w:val="single" w:sz="4" w:space="0" w:color="auto"/>
              <w:bottom w:val="single" w:sz="4" w:space="0" w:color="auto"/>
              <w:right w:val="single" w:sz="4" w:space="0" w:color="auto"/>
            </w:tcBorders>
          </w:tcPr>
          <w:p w14:paraId="5B649B7C" w14:textId="77777777" w:rsidR="00404396" w:rsidRPr="005E17A4" w:rsidRDefault="00404396" w:rsidP="008C3F95">
            <w:pPr>
              <w:pStyle w:val="Tabel"/>
            </w:pPr>
            <w:r>
              <w:t>De naam die een Locatie krijgt in een bepaalde regel.</w:t>
            </w:r>
          </w:p>
        </w:tc>
      </w:tr>
      <w:tr w:rsidR="00404396" w:rsidRPr="00022065" w14:paraId="05DF6E0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4ED02E53" w14:textId="77777777" w:rsidR="00404396" w:rsidRDefault="00404396" w:rsidP="008C3F95">
            <w:pPr>
              <w:pStyle w:val="Tabel"/>
              <w:ind w:left="568"/>
            </w:pPr>
            <w:r>
              <w:t>groepselement</w:t>
            </w:r>
          </w:p>
        </w:tc>
        <w:tc>
          <w:tcPr>
            <w:tcW w:w="1276" w:type="dxa"/>
            <w:tcBorders>
              <w:top w:val="single" w:sz="4" w:space="0" w:color="auto"/>
              <w:left w:val="single" w:sz="4" w:space="0" w:color="auto"/>
              <w:bottom w:val="single" w:sz="4" w:space="0" w:color="auto"/>
              <w:right w:val="single" w:sz="4" w:space="0" w:color="auto"/>
            </w:tcBorders>
          </w:tcPr>
          <w:p w14:paraId="238E00E4"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19C50365"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62007FE" w14:textId="77777777" w:rsidR="00404396" w:rsidRPr="005E17A4" w:rsidRDefault="00404396" w:rsidP="008C3F95">
            <w:pPr>
              <w:pStyle w:val="Tabel"/>
            </w:pPr>
            <w:r>
              <w:t>De groep van Locaties.</w:t>
            </w:r>
          </w:p>
        </w:tc>
      </w:tr>
      <w:tr w:rsidR="00404396" w:rsidRPr="00022065" w14:paraId="0002B89E"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78B977E" w14:textId="77777777" w:rsidR="00404396" w:rsidRDefault="00404396" w:rsidP="008C3F95">
            <w:pPr>
              <w:pStyle w:val="Tabel"/>
              <w:ind w:left="852"/>
            </w:pPr>
            <w:r>
              <w:t>[@GebiedRef]**</w:t>
            </w:r>
          </w:p>
        </w:tc>
        <w:tc>
          <w:tcPr>
            <w:tcW w:w="1276" w:type="dxa"/>
            <w:tcBorders>
              <w:top w:val="single" w:sz="4" w:space="0" w:color="auto"/>
              <w:left w:val="single" w:sz="4" w:space="0" w:color="auto"/>
              <w:bottom w:val="single" w:sz="4" w:space="0" w:color="auto"/>
              <w:right w:val="single" w:sz="4" w:space="0" w:color="auto"/>
            </w:tcBorders>
          </w:tcPr>
          <w:p w14:paraId="713F9E07" w14:textId="77777777" w:rsidR="00404396" w:rsidRPr="005E17A4" w:rsidRDefault="00404396" w:rsidP="008C3F95">
            <w:pPr>
              <w:pStyle w:val="Tabel"/>
            </w:pPr>
            <w:r>
              <w:t>[1..*]</w:t>
            </w:r>
          </w:p>
        </w:tc>
        <w:tc>
          <w:tcPr>
            <w:tcW w:w="1147" w:type="dxa"/>
            <w:tcBorders>
              <w:top w:val="single" w:sz="4" w:space="0" w:color="auto"/>
              <w:left w:val="single" w:sz="4" w:space="0" w:color="auto"/>
              <w:bottom w:val="single" w:sz="4" w:space="0" w:color="auto"/>
              <w:right w:val="single" w:sz="4" w:space="0" w:color="auto"/>
            </w:tcBorders>
          </w:tcPr>
          <w:p w14:paraId="309E69E8"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Borders>
              <w:top w:val="single" w:sz="4" w:space="0" w:color="auto"/>
              <w:left w:val="single" w:sz="4" w:space="0" w:color="auto"/>
              <w:bottom w:val="single" w:sz="4" w:space="0" w:color="auto"/>
              <w:right w:val="single" w:sz="4" w:space="0" w:color="auto"/>
            </w:tcBorders>
          </w:tcPr>
          <w:p w14:paraId="4851AA65" w14:textId="77777777" w:rsidR="00404396" w:rsidRPr="005E17A4" w:rsidRDefault="00404396" w:rsidP="008C3F95">
            <w:pPr>
              <w:pStyle w:val="Tabel"/>
            </w:pPr>
            <w:r>
              <w:t>Verwijzing naar de identificatie(s) van het Gebied* dat in deze groep is opgenomen.</w:t>
            </w:r>
          </w:p>
        </w:tc>
      </w:tr>
    </w:tbl>
    <w:p w14:paraId="0371234D" w14:textId="77777777" w:rsidR="00404396" w:rsidRPr="00022065" w:rsidRDefault="00404396" w:rsidP="00404396">
      <w:r w:rsidRPr="00022065">
        <w:t>*Dit kan ook lijnengroep of puntengroep zijn.</w:t>
      </w:r>
    </w:p>
    <w:p w14:paraId="2663E04C" w14:textId="77777777" w:rsidR="00404396" w:rsidRPr="00022065" w:rsidRDefault="00404396" w:rsidP="00404396">
      <w:r w:rsidRPr="00022065">
        <w:t xml:space="preserve">** Dit kan ook gelijk zijn aan </w:t>
      </w:r>
      <w:proofErr w:type="spellStart"/>
      <w:r w:rsidRPr="00022065">
        <w:t>LijnRef</w:t>
      </w:r>
      <w:proofErr w:type="spellEnd"/>
      <w:r w:rsidRPr="00022065">
        <w:t xml:space="preserve"> of </w:t>
      </w:r>
      <w:proofErr w:type="spellStart"/>
      <w:r w:rsidRPr="00022065">
        <w:t>PuntRef</w:t>
      </w:r>
      <w:proofErr w:type="spellEnd"/>
      <w:r w:rsidRPr="00022065">
        <w:t xml:space="preserve"> (in het geval van respectievelijk lijnengroep of puntengroep).</w:t>
      </w:r>
    </w:p>
    <w:p w14:paraId="08AAD1B2" w14:textId="6305FA9C" w:rsidR="00404396" w:rsidRDefault="00404396" w:rsidP="00001AC9">
      <w:pPr>
        <w:pStyle w:val="Kop3"/>
      </w:pPr>
      <w:bookmarkStart w:id="88" w:name="_Ref49513284"/>
      <w:bookmarkStart w:id="89" w:name="_Toc158300667"/>
      <w:bookmarkStart w:id="90" w:name="XML_art_locatie_individueel"/>
      <w:r>
        <w:lastRenderedPageBreak/>
        <w:t>Gebied/Lijn/Punt</w:t>
      </w:r>
      <w:bookmarkEnd w:id="88"/>
      <w:bookmarkEnd w:id="89"/>
    </w:p>
    <w:p w14:paraId="0A592A8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8644FD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0"/>
          <w:p w14:paraId="1C3B5562" w14:textId="77777777" w:rsidR="00404396" w:rsidRPr="00E45F7A" w:rsidRDefault="00404396" w:rsidP="008C3F95">
            <w:pPr>
              <w:pStyle w:val="Tabel"/>
            </w:pPr>
            <w:r w:rsidRPr="00E45F7A">
              <w:t>Element</w:t>
            </w:r>
          </w:p>
        </w:tc>
        <w:tc>
          <w:tcPr>
            <w:tcW w:w="1276" w:type="dxa"/>
          </w:tcPr>
          <w:p w14:paraId="2B476187" w14:textId="77777777" w:rsidR="00404396" w:rsidRPr="00CD40B7" w:rsidRDefault="00404396" w:rsidP="008C3F95">
            <w:pPr>
              <w:pStyle w:val="Tabel"/>
              <w:rPr>
                <w:sz w:val="16"/>
              </w:rPr>
            </w:pPr>
            <w:r w:rsidRPr="00CD40B7">
              <w:rPr>
                <w:sz w:val="16"/>
              </w:rPr>
              <w:t>M(</w:t>
            </w:r>
            <w:proofErr w:type="spellStart"/>
            <w:r w:rsidRPr="00CD40B7">
              <w:rPr>
                <w:sz w:val="16"/>
              </w:rPr>
              <w:t>ultipliciteit</w:t>
            </w:r>
            <w:proofErr w:type="spellEnd"/>
            <w:r w:rsidRPr="00CD40B7">
              <w:rPr>
                <w:sz w:val="16"/>
              </w:rPr>
              <w:t>)</w:t>
            </w:r>
          </w:p>
        </w:tc>
        <w:tc>
          <w:tcPr>
            <w:tcW w:w="1147" w:type="dxa"/>
          </w:tcPr>
          <w:p w14:paraId="6C75321C" w14:textId="77777777" w:rsidR="00404396" w:rsidRPr="00E45F7A" w:rsidRDefault="00404396" w:rsidP="008C3F95">
            <w:pPr>
              <w:pStyle w:val="Tabel"/>
            </w:pPr>
            <w:r w:rsidRPr="00E45F7A">
              <w:t>Type</w:t>
            </w:r>
          </w:p>
        </w:tc>
        <w:tc>
          <w:tcPr>
            <w:tcW w:w="3814" w:type="dxa"/>
          </w:tcPr>
          <w:p w14:paraId="6710539B" w14:textId="77777777" w:rsidR="00404396" w:rsidRPr="00E45F7A" w:rsidRDefault="00404396" w:rsidP="008C3F95">
            <w:pPr>
              <w:pStyle w:val="Tabel"/>
            </w:pPr>
            <w:r w:rsidRPr="00E45F7A">
              <w:t>Omschrijving</w:t>
            </w:r>
          </w:p>
        </w:tc>
      </w:tr>
      <w:tr w:rsidR="00404396" w:rsidRPr="00022065" w14:paraId="5C4361C4" w14:textId="77777777" w:rsidTr="008C3F95">
        <w:trPr>
          <w:cantSplit/>
        </w:trPr>
        <w:tc>
          <w:tcPr>
            <w:tcW w:w="3397" w:type="dxa"/>
          </w:tcPr>
          <w:p w14:paraId="3B574EC9" w14:textId="77777777" w:rsidR="00404396" w:rsidRPr="005E17A4" w:rsidRDefault="00404396" w:rsidP="008C3F95">
            <w:pPr>
              <w:pStyle w:val="Tabel"/>
            </w:pPr>
            <w:proofErr w:type="spellStart"/>
            <w:r w:rsidRPr="005E17A4">
              <w:t>owObject</w:t>
            </w:r>
            <w:proofErr w:type="spellEnd"/>
          </w:p>
        </w:tc>
        <w:tc>
          <w:tcPr>
            <w:tcW w:w="1276" w:type="dxa"/>
          </w:tcPr>
          <w:p w14:paraId="1F7635AF" w14:textId="77777777" w:rsidR="00404396" w:rsidRPr="005E17A4" w:rsidRDefault="00404396" w:rsidP="008C3F95">
            <w:pPr>
              <w:pStyle w:val="Tabel"/>
            </w:pPr>
            <w:r w:rsidRPr="005E17A4">
              <w:t>[1..1]</w:t>
            </w:r>
          </w:p>
        </w:tc>
        <w:tc>
          <w:tcPr>
            <w:tcW w:w="1147" w:type="dxa"/>
          </w:tcPr>
          <w:p w14:paraId="14F64B0D" w14:textId="77777777" w:rsidR="00404396" w:rsidRPr="005E17A4" w:rsidRDefault="00404396" w:rsidP="008C3F95">
            <w:pPr>
              <w:pStyle w:val="Tabel"/>
            </w:pPr>
          </w:p>
        </w:tc>
        <w:tc>
          <w:tcPr>
            <w:tcW w:w="3814" w:type="dxa"/>
          </w:tcPr>
          <w:p w14:paraId="47A9E858" w14:textId="77777777" w:rsidR="00404396" w:rsidRPr="005E17A4" w:rsidRDefault="00404396" w:rsidP="008C3F95">
            <w:pPr>
              <w:pStyle w:val="Tabel"/>
            </w:pPr>
            <w:r>
              <w:t>Container van het specifieke OW-object.</w:t>
            </w:r>
          </w:p>
        </w:tc>
      </w:tr>
      <w:tr w:rsidR="00404396" w:rsidRPr="00022065" w14:paraId="1E8A60B7" w14:textId="77777777" w:rsidTr="008C3F95">
        <w:trPr>
          <w:cantSplit/>
        </w:trPr>
        <w:tc>
          <w:tcPr>
            <w:tcW w:w="3397" w:type="dxa"/>
          </w:tcPr>
          <w:p w14:paraId="200A8854" w14:textId="77777777" w:rsidR="00404396" w:rsidRPr="005E17A4" w:rsidRDefault="00404396" w:rsidP="008C3F95">
            <w:pPr>
              <w:pStyle w:val="Tabel"/>
              <w:ind w:left="284"/>
            </w:pPr>
            <w:r>
              <w:t>Gebied*</w:t>
            </w:r>
          </w:p>
        </w:tc>
        <w:tc>
          <w:tcPr>
            <w:tcW w:w="1276" w:type="dxa"/>
          </w:tcPr>
          <w:p w14:paraId="4F1CB61D" w14:textId="77777777" w:rsidR="00404396" w:rsidRPr="005E17A4" w:rsidRDefault="00404396" w:rsidP="008C3F95">
            <w:pPr>
              <w:pStyle w:val="Tabel"/>
            </w:pPr>
            <w:r>
              <w:t>[1..1]</w:t>
            </w:r>
          </w:p>
        </w:tc>
        <w:tc>
          <w:tcPr>
            <w:tcW w:w="1147" w:type="dxa"/>
          </w:tcPr>
          <w:p w14:paraId="1B8347D6" w14:textId="77777777" w:rsidR="00404396" w:rsidRPr="005E17A4" w:rsidRDefault="00404396" w:rsidP="008C3F95">
            <w:pPr>
              <w:pStyle w:val="Tabel"/>
            </w:pPr>
          </w:p>
        </w:tc>
        <w:tc>
          <w:tcPr>
            <w:tcW w:w="3814" w:type="dxa"/>
          </w:tcPr>
          <w:p w14:paraId="1667934B" w14:textId="77777777" w:rsidR="00404396" w:rsidRDefault="00404396" w:rsidP="008C3F95">
            <w:pPr>
              <w:pStyle w:val="Tabel"/>
            </w:pPr>
            <w:r>
              <w:t xml:space="preserve">Een verwijzing naar een vlak- of </w:t>
            </w:r>
            <w:proofErr w:type="spellStart"/>
            <w:r>
              <w:t>multivlak</w:t>
            </w:r>
            <w:proofErr w:type="spellEnd"/>
            <w:r>
              <w:t>-geometrie.</w:t>
            </w:r>
          </w:p>
        </w:tc>
      </w:tr>
      <w:tr w:rsidR="00404396" w:rsidRPr="00022065" w14:paraId="4488640C" w14:textId="77777777" w:rsidTr="008C3F95">
        <w:trPr>
          <w:cantSplit/>
        </w:trPr>
        <w:tc>
          <w:tcPr>
            <w:tcW w:w="3397" w:type="dxa"/>
          </w:tcPr>
          <w:p w14:paraId="3DAD165C" w14:textId="77777777" w:rsidR="00404396" w:rsidRPr="005E17A4" w:rsidRDefault="00404396" w:rsidP="008C3F95">
            <w:pPr>
              <w:pStyle w:val="Tabel"/>
              <w:ind w:left="568"/>
            </w:pPr>
            <w:r>
              <w:t>s</w:t>
            </w:r>
            <w:r w:rsidRPr="005E17A4">
              <w:t>tatus</w:t>
            </w:r>
          </w:p>
        </w:tc>
        <w:tc>
          <w:tcPr>
            <w:tcW w:w="1276" w:type="dxa"/>
          </w:tcPr>
          <w:p w14:paraId="343FA502" w14:textId="77777777" w:rsidR="00404396" w:rsidRPr="005E17A4" w:rsidRDefault="00404396" w:rsidP="008C3F95">
            <w:pPr>
              <w:pStyle w:val="Tabel"/>
            </w:pPr>
            <w:r w:rsidRPr="005E17A4">
              <w:t>[0..1]</w:t>
            </w:r>
          </w:p>
        </w:tc>
        <w:tc>
          <w:tcPr>
            <w:tcW w:w="1147" w:type="dxa"/>
          </w:tcPr>
          <w:p w14:paraId="08AA128D" w14:textId="77777777" w:rsidR="00404396" w:rsidRPr="005E17A4" w:rsidRDefault="00404396" w:rsidP="008C3F95">
            <w:pPr>
              <w:pStyle w:val="Tabel"/>
            </w:pPr>
            <w:r w:rsidRPr="005E17A4">
              <w:t>String</w:t>
            </w:r>
            <w:r>
              <w:t>(80)</w:t>
            </w:r>
          </w:p>
        </w:tc>
        <w:tc>
          <w:tcPr>
            <w:tcW w:w="3814" w:type="dxa"/>
          </w:tcPr>
          <w:p w14:paraId="7F965002" w14:textId="487A86D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6D14830" w14:textId="77777777" w:rsidTr="008C3F95">
        <w:trPr>
          <w:cantSplit/>
        </w:trPr>
        <w:tc>
          <w:tcPr>
            <w:tcW w:w="3397" w:type="dxa"/>
          </w:tcPr>
          <w:p w14:paraId="3F72FBFF" w14:textId="77777777" w:rsidR="00404396" w:rsidRPr="005E17A4" w:rsidRDefault="00404396" w:rsidP="008C3F95">
            <w:pPr>
              <w:pStyle w:val="Tabel"/>
              <w:ind w:left="568"/>
            </w:pPr>
            <w:r w:rsidRPr="005E17A4">
              <w:t>procedurestatus</w:t>
            </w:r>
          </w:p>
        </w:tc>
        <w:tc>
          <w:tcPr>
            <w:tcW w:w="1276" w:type="dxa"/>
          </w:tcPr>
          <w:p w14:paraId="393A4519" w14:textId="77777777" w:rsidR="00404396" w:rsidRPr="005E17A4" w:rsidRDefault="00404396" w:rsidP="008C3F95">
            <w:pPr>
              <w:pStyle w:val="Tabel"/>
            </w:pPr>
            <w:r w:rsidRPr="005E17A4">
              <w:t>[0..1]</w:t>
            </w:r>
          </w:p>
        </w:tc>
        <w:tc>
          <w:tcPr>
            <w:tcW w:w="1147" w:type="dxa"/>
          </w:tcPr>
          <w:p w14:paraId="0B79934C" w14:textId="77777777" w:rsidR="00404396" w:rsidRPr="005E17A4" w:rsidRDefault="00404396" w:rsidP="008C3F95">
            <w:pPr>
              <w:pStyle w:val="Tabel"/>
            </w:pPr>
            <w:r w:rsidRPr="005E17A4">
              <w:t>String</w:t>
            </w:r>
            <w:r>
              <w:t>(80)</w:t>
            </w:r>
          </w:p>
        </w:tc>
        <w:tc>
          <w:tcPr>
            <w:tcW w:w="3814" w:type="dxa"/>
          </w:tcPr>
          <w:p w14:paraId="52147B76" w14:textId="302C3D5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27B5323" w14:textId="77777777" w:rsidTr="008C3F95">
        <w:trPr>
          <w:cantSplit/>
        </w:trPr>
        <w:tc>
          <w:tcPr>
            <w:tcW w:w="3397" w:type="dxa"/>
          </w:tcPr>
          <w:p w14:paraId="55CB4FF9" w14:textId="77777777" w:rsidR="00404396" w:rsidRPr="005E17A4" w:rsidRDefault="00404396" w:rsidP="008C3F95">
            <w:pPr>
              <w:pStyle w:val="Tabel"/>
              <w:ind w:left="568"/>
            </w:pPr>
            <w:r>
              <w:t>identificatie</w:t>
            </w:r>
          </w:p>
        </w:tc>
        <w:tc>
          <w:tcPr>
            <w:tcW w:w="1276" w:type="dxa"/>
          </w:tcPr>
          <w:p w14:paraId="73C7EB14" w14:textId="77777777" w:rsidR="00404396" w:rsidRPr="005E17A4" w:rsidRDefault="00404396" w:rsidP="008C3F95">
            <w:pPr>
              <w:pStyle w:val="Tabel"/>
            </w:pPr>
            <w:r>
              <w:t>[1..1]</w:t>
            </w:r>
          </w:p>
        </w:tc>
        <w:tc>
          <w:tcPr>
            <w:tcW w:w="1147" w:type="dxa"/>
          </w:tcPr>
          <w:p w14:paraId="5792667C" w14:textId="77777777" w:rsidR="00404396" w:rsidRPr="005E17A4" w:rsidRDefault="00404396" w:rsidP="008C3F95">
            <w:pPr>
              <w:pStyle w:val="Tabel"/>
            </w:pPr>
            <w:r>
              <w:t>NEN3610 (80)</w:t>
            </w:r>
          </w:p>
        </w:tc>
        <w:tc>
          <w:tcPr>
            <w:tcW w:w="3814" w:type="dxa"/>
          </w:tcPr>
          <w:p w14:paraId="26728594" w14:textId="2139D88A"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7DCFBC7A" w14:textId="77777777" w:rsidTr="008C3F95">
        <w:trPr>
          <w:cantSplit/>
        </w:trPr>
        <w:tc>
          <w:tcPr>
            <w:tcW w:w="3397" w:type="dxa"/>
          </w:tcPr>
          <w:p w14:paraId="20312D6C" w14:textId="77777777" w:rsidR="00404396" w:rsidRDefault="00404396" w:rsidP="008C3F95">
            <w:pPr>
              <w:pStyle w:val="Tabel"/>
              <w:ind w:left="568"/>
            </w:pPr>
            <w:r>
              <w:t>noemer</w:t>
            </w:r>
          </w:p>
        </w:tc>
        <w:tc>
          <w:tcPr>
            <w:tcW w:w="1276" w:type="dxa"/>
          </w:tcPr>
          <w:p w14:paraId="19A85B8F" w14:textId="77777777" w:rsidR="00404396" w:rsidRPr="005E17A4" w:rsidRDefault="00404396" w:rsidP="008C3F95">
            <w:pPr>
              <w:pStyle w:val="Tabel"/>
            </w:pPr>
            <w:r>
              <w:t>[0..1]</w:t>
            </w:r>
          </w:p>
        </w:tc>
        <w:tc>
          <w:tcPr>
            <w:tcW w:w="1147" w:type="dxa"/>
          </w:tcPr>
          <w:p w14:paraId="6ACD2FD3" w14:textId="77777777" w:rsidR="00404396" w:rsidRPr="005E17A4" w:rsidRDefault="00404396" w:rsidP="008C3F95">
            <w:pPr>
              <w:pStyle w:val="Tabel"/>
            </w:pPr>
            <w:r>
              <w:t>String (255)</w:t>
            </w:r>
          </w:p>
        </w:tc>
        <w:tc>
          <w:tcPr>
            <w:tcW w:w="3814" w:type="dxa"/>
          </w:tcPr>
          <w:p w14:paraId="5CB0984D" w14:textId="2BB2474C" w:rsidR="00404396" w:rsidRPr="005E17A4" w:rsidRDefault="00404396" w:rsidP="008C3F95">
            <w:pPr>
              <w:pStyle w:val="Tabel"/>
            </w:pPr>
            <w:r>
              <w:rPr>
                <w:rStyle w:val="cf01"/>
              </w:rPr>
              <w:t xml:space="preserve">Dit optionele </w:t>
            </w:r>
            <w:r w:rsidR="003D64F5">
              <w:rPr>
                <w:rStyle w:val="cf01"/>
              </w:rPr>
              <w:t>kenmerk</w:t>
            </w:r>
            <w:r>
              <w:rPr>
                <w:rStyle w:val="cf01"/>
              </w:rPr>
              <w:t xml:space="preserve"> maakt het mogelijk om een mens leesbare relatie te leggen tussen de OW-Locatie en de naam van het GIO die in de tekst van de regel voorkomt.</w:t>
            </w:r>
          </w:p>
        </w:tc>
      </w:tr>
      <w:tr w:rsidR="00404396" w:rsidRPr="00022065" w14:paraId="591E882E" w14:textId="77777777" w:rsidTr="008C3F95">
        <w:trPr>
          <w:cantSplit/>
        </w:trPr>
        <w:tc>
          <w:tcPr>
            <w:tcW w:w="3397" w:type="dxa"/>
          </w:tcPr>
          <w:p w14:paraId="257E93DA" w14:textId="77777777" w:rsidR="00404396" w:rsidRDefault="00404396" w:rsidP="008C3F95">
            <w:pPr>
              <w:pStyle w:val="Tabel"/>
              <w:ind w:left="568"/>
            </w:pPr>
            <w:r>
              <w:t>hoogte</w:t>
            </w:r>
          </w:p>
        </w:tc>
        <w:tc>
          <w:tcPr>
            <w:tcW w:w="1276" w:type="dxa"/>
          </w:tcPr>
          <w:p w14:paraId="03FACBAB" w14:textId="77777777" w:rsidR="00404396" w:rsidRDefault="00404396" w:rsidP="008C3F95">
            <w:pPr>
              <w:pStyle w:val="Tabel"/>
            </w:pPr>
            <w:r>
              <w:t>[0..1]</w:t>
            </w:r>
          </w:p>
        </w:tc>
        <w:tc>
          <w:tcPr>
            <w:tcW w:w="1147" w:type="dxa"/>
          </w:tcPr>
          <w:p w14:paraId="47641ECF" w14:textId="77777777" w:rsidR="00404396" w:rsidRDefault="00404396" w:rsidP="008C3F95">
            <w:pPr>
              <w:pStyle w:val="Tabel"/>
            </w:pPr>
          </w:p>
        </w:tc>
        <w:tc>
          <w:tcPr>
            <w:tcW w:w="3814" w:type="dxa"/>
          </w:tcPr>
          <w:p w14:paraId="66FED42C" w14:textId="77777777" w:rsidR="00404396" w:rsidRDefault="00404396" w:rsidP="008C3F95">
            <w:pPr>
              <w:pStyle w:val="Tabel"/>
            </w:pPr>
            <w:r>
              <w:t>De hoogte die hoort bij de Locatie.</w:t>
            </w:r>
          </w:p>
        </w:tc>
      </w:tr>
      <w:tr w:rsidR="00404396" w:rsidRPr="00022065" w14:paraId="2F5E056C" w14:textId="77777777" w:rsidTr="008C3F95">
        <w:trPr>
          <w:cantSplit/>
        </w:trPr>
        <w:tc>
          <w:tcPr>
            <w:tcW w:w="3397" w:type="dxa"/>
          </w:tcPr>
          <w:p w14:paraId="035B31A5" w14:textId="77777777" w:rsidR="00404396" w:rsidRDefault="00404396" w:rsidP="008C3F95">
            <w:pPr>
              <w:pStyle w:val="Tabel"/>
              <w:ind w:left="852"/>
            </w:pPr>
            <w:r>
              <w:t>waarde</w:t>
            </w:r>
          </w:p>
        </w:tc>
        <w:tc>
          <w:tcPr>
            <w:tcW w:w="1276" w:type="dxa"/>
          </w:tcPr>
          <w:p w14:paraId="5C8C2DC1" w14:textId="77777777" w:rsidR="00404396" w:rsidRDefault="00404396" w:rsidP="008C3F95">
            <w:pPr>
              <w:pStyle w:val="Tabel"/>
            </w:pPr>
            <w:r>
              <w:t>[1..1]</w:t>
            </w:r>
          </w:p>
        </w:tc>
        <w:tc>
          <w:tcPr>
            <w:tcW w:w="1147" w:type="dxa"/>
          </w:tcPr>
          <w:p w14:paraId="08C42267" w14:textId="77777777" w:rsidR="00404396" w:rsidRDefault="00404396" w:rsidP="008C3F95">
            <w:pPr>
              <w:pStyle w:val="Tabel"/>
            </w:pPr>
            <w:proofErr w:type="spellStart"/>
            <w:r>
              <w:t>Decimal</w:t>
            </w:r>
            <w:proofErr w:type="spellEnd"/>
            <w:r>
              <w:t xml:space="preserve"> (80)</w:t>
            </w:r>
          </w:p>
        </w:tc>
        <w:tc>
          <w:tcPr>
            <w:tcW w:w="3814" w:type="dxa"/>
          </w:tcPr>
          <w:p w14:paraId="6768825D" w14:textId="77777777" w:rsidR="00404396" w:rsidRDefault="00404396" w:rsidP="008C3F95">
            <w:pPr>
              <w:pStyle w:val="Tabel"/>
            </w:pPr>
            <w:r>
              <w:t>De numerieke waarde van de hoogte.</w:t>
            </w:r>
          </w:p>
        </w:tc>
      </w:tr>
      <w:tr w:rsidR="00404396" w:rsidRPr="00022065" w14:paraId="226515E4" w14:textId="77777777" w:rsidTr="008C3F95">
        <w:trPr>
          <w:cantSplit/>
        </w:trPr>
        <w:tc>
          <w:tcPr>
            <w:tcW w:w="3397" w:type="dxa"/>
          </w:tcPr>
          <w:p w14:paraId="4502DFB1" w14:textId="77777777" w:rsidR="00404396" w:rsidRDefault="00404396" w:rsidP="008C3F95">
            <w:pPr>
              <w:pStyle w:val="Tabel"/>
              <w:ind w:left="852"/>
            </w:pPr>
            <w:r>
              <w:t>eenheid</w:t>
            </w:r>
          </w:p>
        </w:tc>
        <w:tc>
          <w:tcPr>
            <w:tcW w:w="1276" w:type="dxa"/>
          </w:tcPr>
          <w:p w14:paraId="1A4C72E1" w14:textId="77777777" w:rsidR="00404396" w:rsidRDefault="00404396" w:rsidP="008C3F95">
            <w:pPr>
              <w:pStyle w:val="Tabel"/>
            </w:pPr>
            <w:r>
              <w:t>[1..1]</w:t>
            </w:r>
          </w:p>
        </w:tc>
        <w:tc>
          <w:tcPr>
            <w:tcW w:w="1147" w:type="dxa"/>
          </w:tcPr>
          <w:p w14:paraId="01DFD298" w14:textId="77777777" w:rsidR="00404396" w:rsidRDefault="00404396" w:rsidP="008C3F95">
            <w:pPr>
              <w:pStyle w:val="Tabel"/>
            </w:pPr>
            <w:r>
              <w:t>String (255)</w:t>
            </w:r>
          </w:p>
        </w:tc>
        <w:tc>
          <w:tcPr>
            <w:tcW w:w="3814" w:type="dxa"/>
          </w:tcPr>
          <w:p w14:paraId="029ED52F" w14:textId="77777777" w:rsidR="00404396" w:rsidRDefault="00404396" w:rsidP="008C3F95">
            <w:pPr>
              <w:pStyle w:val="Tabel"/>
            </w:pPr>
            <w:r>
              <w:t xml:space="preserve">De waarde uit de </w:t>
            </w:r>
            <w:proofErr w:type="spellStart"/>
            <w:r>
              <w:t>waardelijst</w:t>
            </w:r>
            <w:proofErr w:type="spellEnd"/>
            <w:r>
              <w:t xml:space="preserve"> ‘Eenheid’.</w:t>
            </w:r>
          </w:p>
        </w:tc>
      </w:tr>
      <w:tr w:rsidR="00404396" w:rsidRPr="00022065" w14:paraId="454DE964" w14:textId="77777777" w:rsidTr="008C3F95">
        <w:trPr>
          <w:cantSplit/>
        </w:trPr>
        <w:tc>
          <w:tcPr>
            <w:tcW w:w="3397" w:type="dxa"/>
          </w:tcPr>
          <w:p w14:paraId="1B057D94" w14:textId="77777777" w:rsidR="00404396" w:rsidRDefault="00404396" w:rsidP="008C3F95">
            <w:pPr>
              <w:pStyle w:val="Tabel"/>
              <w:ind w:left="568"/>
            </w:pPr>
            <w:r>
              <w:t>geometrie</w:t>
            </w:r>
          </w:p>
        </w:tc>
        <w:tc>
          <w:tcPr>
            <w:tcW w:w="1276" w:type="dxa"/>
          </w:tcPr>
          <w:p w14:paraId="3CAF59FA" w14:textId="77777777" w:rsidR="00404396" w:rsidRPr="005E17A4" w:rsidRDefault="00404396" w:rsidP="008C3F95">
            <w:pPr>
              <w:pStyle w:val="Tabel"/>
            </w:pPr>
            <w:r>
              <w:t>[1..1]</w:t>
            </w:r>
          </w:p>
        </w:tc>
        <w:tc>
          <w:tcPr>
            <w:tcW w:w="1147" w:type="dxa"/>
          </w:tcPr>
          <w:p w14:paraId="2E1BA30A" w14:textId="77777777" w:rsidR="00404396" w:rsidRPr="005E17A4" w:rsidRDefault="00404396" w:rsidP="008C3F95">
            <w:pPr>
              <w:pStyle w:val="Tabel"/>
            </w:pPr>
          </w:p>
        </w:tc>
        <w:tc>
          <w:tcPr>
            <w:tcW w:w="3814" w:type="dxa"/>
          </w:tcPr>
          <w:p w14:paraId="754A7A97" w14:textId="77777777" w:rsidR="00404396" w:rsidRPr="00B5350A" w:rsidRDefault="00404396" w:rsidP="008C3F95">
            <w:pPr>
              <w:pStyle w:val="Tabel"/>
            </w:pPr>
            <w:r w:rsidRPr="00B5350A">
              <w:t>Het object waar de coördinaten zijn vastgelegd. Dit valt binnen een GIO in de OP-aanlevering.</w:t>
            </w:r>
          </w:p>
        </w:tc>
      </w:tr>
      <w:tr w:rsidR="00404396" w:rsidRPr="00022065" w14:paraId="59F0F5B2" w14:textId="77777777" w:rsidTr="008C3F95">
        <w:trPr>
          <w:cantSplit/>
        </w:trPr>
        <w:tc>
          <w:tcPr>
            <w:tcW w:w="3397" w:type="dxa"/>
          </w:tcPr>
          <w:p w14:paraId="58FF88F4" w14:textId="77777777" w:rsidR="00404396" w:rsidRDefault="00404396" w:rsidP="008C3F95">
            <w:pPr>
              <w:pStyle w:val="Tabel"/>
              <w:ind w:left="852"/>
            </w:pPr>
            <w:r>
              <w:t>[@GeometrieRef]</w:t>
            </w:r>
          </w:p>
        </w:tc>
        <w:tc>
          <w:tcPr>
            <w:tcW w:w="1276" w:type="dxa"/>
          </w:tcPr>
          <w:p w14:paraId="5E35DA7F" w14:textId="77777777" w:rsidR="00404396" w:rsidRPr="005E17A4" w:rsidRDefault="00404396" w:rsidP="008C3F95">
            <w:pPr>
              <w:pStyle w:val="Tabel"/>
            </w:pPr>
            <w:r>
              <w:t>[1..1]</w:t>
            </w:r>
          </w:p>
        </w:tc>
        <w:tc>
          <w:tcPr>
            <w:tcW w:w="1147" w:type="dxa"/>
          </w:tcPr>
          <w:p w14:paraId="530C1C84"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2AEE0C1" w14:textId="77777777" w:rsidR="00404396" w:rsidRPr="005E17A4" w:rsidRDefault="00404396" w:rsidP="008C3F95">
            <w:pPr>
              <w:pStyle w:val="Tabel"/>
            </w:pPr>
            <w:r>
              <w:t>Verwijzing middels identificatie naar de bijbehorende Geometrie.</w:t>
            </w:r>
          </w:p>
        </w:tc>
      </w:tr>
    </w:tbl>
    <w:p w14:paraId="0C0EA69A" w14:textId="77777777" w:rsidR="00404396" w:rsidRPr="00022065" w:rsidRDefault="00404396" w:rsidP="00404396">
      <w:r w:rsidRPr="00022065">
        <w:t>*Dit kan ook lijn of punt zijn.</w:t>
      </w:r>
    </w:p>
    <w:p w14:paraId="69ABD6C8" w14:textId="675099B4" w:rsidR="00404396" w:rsidRDefault="00404396" w:rsidP="00001AC9">
      <w:pPr>
        <w:pStyle w:val="Kop3"/>
      </w:pPr>
      <w:bookmarkStart w:id="91" w:name="_Ref52185787"/>
      <w:bookmarkStart w:id="92" w:name="_Toc158300668"/>
      <w:r>
        <w:t>Ambtsgebied</w:t>
      </w:r>
      <w:bookmarkEnd w:id="91"/>
      <w:bookmarkEnd w:id="92"/>
    </w:p>
    <w:p w14:paraId="284D4EE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D03543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5BAD46" w14:textId="77777777" w:rsidR="00404396" w:rsidRPr="00E45F7A" w:rsidRDefault="00404396" w:rsidP="008C3F95">
            <w:pPr>
              <w:pStyle w:val="Tabel"/>
            </w:pPr>
            <w:r w:rsidRPr="00E45F7A">
              <w:t>Element</w:t>
            </w:r>
          </w:p>
        </w:tc>
        <w:tc>
          <w:tcPr>
            <w:tcW w:w="1276" w:type="dxa"/>
          </w:tcPr>
          <w:p w14:paraId="5812F825" w14:textId="77777777" w:rsidR="00404396" w:rsidRPr="004864CB" w:rsidRDefault="00404396" w:rsidP="008C3F95">
            <w:pPr>
              <w:pStyle w:val="Tabel"/>
              <w:rPr>
                <w:sz w:val="16"/>
              </w:rPr>
            </w:pPr>
            <w:r w:rsidRPr="004864CB">
              <w:rPr>
                <w:sz w:val="16"/>
              </w:rPr>
              <w:t>M(</w:t>
            </w:r>
            <w:proofErr w:type="spellStart"/>
            <w:r w:rsidRPr="004864CB">
              <w:rPr>
                <w:sz w:val="16"/>
              </w:rPr>
              <w:t>ultipliciteit</w:t>
            </w:r>
            <w:proofErr w:type="spellEnd"/>
            <w:r w:rsidRPr="004864CB">
              <w:rPr>
                <w:sz w:val="16"/>
              </w:rPr>
              <w:t>)</w:t>
            </w:r>
          </w:p>
        </w:tc>
        <w:tc>
          <w:tcPr>
            <w:tcW w:w="1147" w:type="dxa"/>
          </w:tcPr>
          <w:p w14:paraId="6AC6999A" w14:textId="77777777" w:rsidR="00404396" w:rsidRPr="00E45F7A" w:rsidRDefault="00404396" w:rsidP="008C3F95">
            <w:pPr>
              <w:pStyle w:val="Tabel"/>
            </w:pPr>
            <w:r w:rsidRPr="00E45F7A">
              <w:t>Type</w:t>
            </w:r>
          </w:p>
        </w:tc>
        <w:tc>
          <w:tcPr>
            <w:tcW w:w="3814" w:type="dxa"/>
          </w:tcPr>
          <w:p w14:paraId="5FFFA254" w14:textId="77777777" w:rsidR="00404396" w:rsidRPr="00E45F7A" w:rsidRDefault="00404396" w:rsidP="008C3F95">
            <w:pPr>
              <w:pStyle w:val="Tabel"/>
            </w:pPr>
            <w:r w:rsidRPr="00E45F7A">
              <w:t>Omschrijving</w:t>
            </w:r>
          </w:p>
        </w:tc>
      </w:tr>
      <w:tr w:rsidR="00404396" w:rsidRPr="00022065" w14:paraId="34357F0D" w14:textId="77777777" w:rsidTr="008C3F95">
        <w:trPr>
          <w:cantSplit/>
        </w:trPr>
        <w:tc>
          <w:tcPr>
            <w:tcW w:w="3397" w:type="dxa"/>
          </w:tcPr>
          <w:p w14:paraId="33C3C5A9" w14:textId="77777777" w:rsidR="00404396" w:rsidRPr="005E17A4" w:rsidRDefault="00404396" w:rsidP="008C3F95">
            <w:pPr>
              <w:pStyle w:val="Tabel"/>
            </w:pPr>
            <w:proofErr w:type="spellStart"/>
            <w:r w:rsidRPr="005E17A4">
              <w:t>owObject</w:t>
            </w:r>
            <w:proofErr w:type="spellEnd"/>
          </w:p>
        </w:tc>
        <w:tc>
          <w:tcPr>
            <w:tcW w:w="1276" w:type="dxa"/>
          </w:tcPr>
          <w:p w14:paraId="7882B70A" w14:textId="77777777" w:rsidR="00404396" w:rsidRPr="005E17A4" w:rsidRDefault="00404396" w:rsidP="008C3F95">
            <w:pPr>
              <w:pStyle w:val="Tabel"/>
            </w:pPr>
            <w:r w:rsidRPr="005E17A4">
              <w:t>[1..1]</w:t>
            </w:r>
          </w:p>
        </w:tc>
        <w:tc>
          <w:tcPr>
            <w:tcW w:w="1147" w:type="dxa"/>
          </w:tcPr>
          <w:p w14:paraId="49B4E1E2" w14:textId="77777777" w:rsidR="00404396" w:rsidRPr="005E17A4" w:rsidRDefault="00404396" w:rsidP="008C3F95">
            <w:pPr>
              <w:pStyle w:val="Tabel"/>
            </w:pPr>
          </w:p>
        </w:tc>
        <w:tc>
          <w:tcPr>
            <w:tcW w:w="3814" w:type="dxa"/>
          </w:tcPr>
          <w:p w14:paraId="3B4A80A1" w14:textId="77777777" w:rsidR="00404396" w:rsidRPr="005E17A4" w:rsidRDefault="00404396" w:rsidP="008C3F95">
            <w:pPr>
              <w:pStyle w:val="Tabel"/>
            </w:pPr>
            <w:r>
              <w:t>Container van het specifieke OW-object.</w:t>
            </w:r>
          </w:p>
        </w:tc>
      </w:tr>
      <w:tr w:rsidR="00404396" w:rsidRPr="00022065" w14:paraId="42F65BE0" w14:textId="77777777" w:rsidTr="008C3F95">
        <w:trPr>
          <w:cantSplit/>
        </w:trPr>
        <w:tc>
          <w:tcPr>
            <w:tcW w:w="3397" w:type="dxa"/>
          </w:tcPr>
          <w:p w14:paraId="0357D20B" w14:textId="77777777" w:rsidR="00404396" w:rsidRPr="005E17A4" w:rsidRDefault="00404396" w:rsidP="008C3F95">
            <w:pPr>
              <w:pStyle w:val="Tabel"/>
              <w:ind w:left="284"/>
            </w:pPr>
            <w:r>
              <w:t>Ambtsgebied</w:t>
            </w:r>
          </w:p>
        </w:tc>
        <w:tc>
          <w:tcPr>
            <w:tcW w:w="1276" w:type="dxa"/>
          </w:tcPr>
          <w:p w14:paraId="5B21ABF0" w14:textId="77777777" w:rsidR="00404396" w:rsidRPr="005E17A4" w:rsidRDefault="00404396" w:rsidP="008C3F95">
            <w:pPr>
              <w:pStyle w:val="Tabel"/>
            </w:pPr>
            <w:r>
              <w:t>[1..1]</w:t>
            </w:r>
          </w:p>
        </w:tc>
        <w:tc>
          <w:tcPr>
            <w:tcW w:w="1147" w:type="dxa"/>
          </w:tcPr>
          <w:p w14:paraId="35CDFC04" w14:textId="77777777" w:rsidR="00404396" w:rsidRPr="005E17A4" w:rsidRDefault="00404396" w:rsidP="008C3F95">
            <w:pPr>
              <w:pStyle w:val="Tabel"/>
            </w:pPr>
          </w:p>
        </w:tc>
        <w:tc>
          <w:tcPr>
            <w:tcW w:w="3814" w:type="dxa"/>
          </w:tcPr>
          <w:p w14:paraId="3A49F986" w14:textId="77777777" w:rsidR="00404396" w:rsidRDefault="00404396" w:rsidP="008C3F95">
            <w:pPr>
              <w:pStyle w:val="Tabel"/>
            </w:pPr>
            <w:r>
              <w:t>Bijzondere vorm van Gebied die samenvalt met het ambtsgebied van een bepaald bevoegd gezag: het gebied waarover dat bevoegd gezag de bevoegdheid tot regeling en bestuur heeft.</w:t>
            </w:r>
          </w:p>
        </w:tc>
      </w:tr>
      <w:tr w:rsidR="00404396" w:rsidRPr="00022065" w14:paraId="5F5B01D8" w14:textId="77777777" w:rsidTr="008C3F95">
        <w:trPr>
          <w:cantSplit/>
        </w:trPr>
        <w:tc>
          <w:tcPr>
            <w:tcW w:w="3397" w:type="dxa"/>
          </w:tcPr>
          <w:p w14:paraId="002F842F" w14:textId="77777777" w:rsidR="00404396" w:rsidRDefault="00404396" w:rsidP="008C3F95">
            <w:pPr>
              <w:pStyle w:val="Tabel"/>
              <w:ind w:left="568"/>
            </w:pPr>
            <w:r>
              <w:t>status</w:t>
            </w:r>
          </w:p>
        </w:tc>
        <w:tc>
          <w:tcPr>
            <w:tcW w:w="1276" w:type="dxa"/>
          </w:tcPr>
          <w:p w14:paraId="39EEB074" w14:textId="77777777" w:rsidR="00404396" w:rsidRDefault="00404396" w:rsidP="008C3F95">
            <w:pPr>
              <w:pStyle w:val="Tabel"/>
            </w:pPr>
            <w:r>
              <w:t>[0..1]</w:t>
            </w:r>
          </w:p>
        </w:tc>
        <w:tc>
          <w:tcPr>
            <w:tcW w:w="1147" w:type="dxa"/>
          </w:tcPr>
          <w:p w14:paraId="14F42085" w14:textId="77777777" w:rsidR="00404396" w:rsidRPr="005E17A4" w:rsidRDefault="00404396" w:rsidP="008C3F95">
            <w:pPr>
              <w:pStyle w:val="Tabel"/>
            </w:pPr>
            <w:r w:rsidRPr="00A7586D">
              <w:rPr>
                <w:bCs w:val="0"/>
                <w:szCs w:val="18"/>
              </w:rPr>
              <w:t>String</w:t>
            </w:r>
            <w:r>
              <w:rPr>
                <w:bCs w:val="0"/>
                <w:szCs w:val="18"/>
              </w:rPr>
              <w:t>(80)</w:t>
            </w:r>
          </w:p>
        </w:tc>
        <w:tc>
          <w:tcPr>
            <w:tcW w:w="3814" w:type="dxa"/>
          </w:tcPr>
          <w:p w14:paraId="74905007" w14:textId="62E549C8" w:rsidR="00404396" w:rsidRDefault="00404396" w:rsidP="008C3F95">
            <w:pPr>
              <w:pStyle w:val="Tabel"/>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0F3C0DE2" w14:textId="77777777" w:rsidTr="008C3F95">
        <w:trPr>
          <w:cantSplit/>
        </w:trPr>
        <w:tc>
          <w:tcPr>
            <w:tcW w:w="3397" w:type="dxa"/>
          </w:tcPr>
          <w:p w14:paraId="4162AB7D" w14:textId="77777777" w:rsidR="00404396" w:rsidRDefault="00404396" w:rsidP="008C3F95">
            <w:pPr>
              <w:pStyle w:val="Tabel"/>
              <w:ind w:left="568"/>
            </w:pPr>
            <w:r>
              <w:t>procedurestatus</w:t>
            </w:r>
          </w:p>
        </w:tc>
        <w:tc>
          <w:tcPr>
            <w:tcW w:w="1276" w:type="dxa"/>
          </w:tcPr>
          <w:p w14:paraId="0159A318" w14:textId="77777777" w:rsidR="00404396" w:rsidRDefault="00404396" w:rsidP="008C3F95">
            <w:pPr>
              <w:pStyle w:val="Tabel"/>
            </w:pPr>
            <w:r>
              <w:t>[0..1]</w:t>
            </w:r>
          </w:p>
        </w:tc>
        <w:tc>
          <w:tcPr>
            <w:tcW w:w="1147" w:type="dxa"/>
          </w:tcPr>
          <w:p w14:paraId="66D28A89"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814" w:type="dxa"/>
          </w:tcPr>
          <w:p w14:paraId="36199A2A" w14:textId="3DB07C2A"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5BCF8DA8" w14:textId="77777777" w:rsidTr="008C3F95">
        <w:trPr>
          <w:cantSplit/>
        </w:trPr>
        <w:tc>
          <w:tcPr>
            <w:tcW w:w="3397" w:type="dxa"/>
          </w:tcPr>
          <w:p w14:paraId="0DED5BAA" w14:textId="77777777" w:rsidR="00404396" w:rsidRPr="005E17A4" w:rsidRDefault="00404396" w:rsidP="008C3F95">
            <w:pPr>
              <w:pStyle w:val="Tabel"/>
              <w:ind w:left="568"/>
            </w:pPr>
            <w:r>
              <w:t>identificatie</w:t>
            </w:r>
          </w:p>
        </w:tc>
        <w:tc>
          <w:tcPr>
            <w:tcW w:w="1276" w:type="dxa"/>
          </w:tcPr>
          <w:p w14:paraId="65E243F3" w14:textId="77777777" w:rsidR="00404396" w:rsidRPr="005E17A4" w:rsidRDefault="00404396" w:rsidP="008C3F95">
            <w:pPr>
              <w:pStyle w:val="Tabel"/>
            </w:pPr>
            <w:r>
              <w:t>[1..1]</w:t>
            </w:r>
          </w:p>
        </w:tc>
        <w:tc>
          <w:tcPr>
            <w:tcW w:w="1147" w:type="dxa"/>
          </w:tcPr>
          <w:p w14:paraId="3455AE26" w14:textId="77777777" w:rsidR="00404396" w:rsidRPr="005E17A4" w:rsidRDefault="00404396" w:rsidP="008C3F95">
            <w:pPr>
              <w:pStyle w:val="Tabel"/>
            </w:pPr>
            <w:r>
              <w:t>NEN3610 (80)</w:t>
            </w:r>
          </w:p>
        </w:tc>
        <w:tc>
          <w:tcPr>
            <w:tcW w:w="3814" w:type="dxa"/>
          </w:tcPr>
          <w:p w14:paraId="5606BEB8" w14:textId="074461E5"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661BB55" w14:textId="77777777" w:rsidTr="008C3F95">
        <w:trPr>
          <w:cantSplit/>
        </w:trPr>
        <w:tc>
          <w:tcPr>
            <w:tcW w:w="3397" w:type="dxa"/>
          </w:tcPr>
          <w:p w14:paraId="447A46B0" w14:textId="77777777" w:rsidR="00404396" w:rsidRPr="005E17A4" w:rsidRDefault="00404396" w:rsidP="008C3F95">
            <w:pPr>
              <w:pStyle w:val="Tabel"/>
              <w:ind w:left="568"/>
            </w:pPr>
            <w:r>
              <w:t>noemer</w:t>
            </w:r>
          </w:p>
        </w:tc>
        <w:tc>
          <w:tcPr>
            <w:tcW w:w="1276" w:type="dxa"/>
          </w:tcPr>
          <w:p w14:paraId="21F6B3EB" w14:textId="77777777" w:rsidR="00404396" w:rsidRPr="005E17A4" w:rsidRDefault="00404396" w:rsidP="008C3F95">
            <w:pPr>
              <w:pStyle w:val="Tabel"/>
            </w:pPr>
            <w:r>
              <w:t>[0..1]</w:t>
            </w:r>
          </w:p>
        </w:tc>
        <w:tc>
          <w:tcPr>
            <w:tcW w:w="1147" w:type="dxa"/>
          </w:tcPr>
          <w:p w14:paraId="1060FA04" w14:textId="77777777" w:rsidR="00404396" w:rsidRPr="005E17A4" w:rsidRDefault="00404396" w:rsidP="008C3F95">
            <w:pPr>
              <w:pStyle w:val="Tabel"/>
            </w:pPr>
            <w:r>
              <w:t>String(255)</w:t>
            </w:r>
          </w:p>
        </w:tc>
        <w:tc>
          <w:tcPr>
            <w:tcW w:w="3814" w:type="dxa"/>
          </w:tcPr>
          <w:p w14:paraId="73643568" w14:textId="77777777" w:rsidR="00404396" w:rsidRPr="00E46DA0" w:rsidRDefault="00404396" w:rsidP="008C3F95">
            <w:pPr>
              <w:pStyle w:val="Tabel"/>
            </w:pPr>
            <w:r>
              <w:t>De naam die een locatie krijgt in een bepaalde regel.</w:t>
            </w:r>
          </w:p>
        </w:tc>
      </w:tr>
      <w:tr w:rsidR="00404396" w:rsidRPr="00022065" w14:paraId="4CF44A90" w14:textId="77777777" w:rsidTr="008C3F95">
        <w:trPr>
          <w:cantSplit/>
        </w:trPr>
        <w:tc>
          <w:tcPr>
            <w:tcW w:w="3397" w:type="dxa"/>
          </w:tcPr>
          <w:p w14:paraId="4E5CA317" w14:textId="77777777" w:rsidR="00404396" w:rsidRDefault="00404396" w:rsidP="008C3F95">
            <w:pPr>
              <w:pStyle w:val="Tabel"/>
              <w:ind w:left="568"/>
            </w:pPr>
            <w:proofErr w:type="spellStart"/>
            <w:r>
              <w:t>bestuurlijkeGrenzenVerwijzing</w:t>
            </w:r>
            <w:proofErr w:type="spellEnd"/>
          </w:p>
        </w:tc>
        <w:tc>
          <w:tcPr>
            <w:tcW w:w="1276" w:type="dxa"/>
          </w:tcPr>
          <w:p w14:paraId="52E982D2" w14:textId="77777777" w:rsidR="00404396" w:rsidRDefault="00404396" w:rsidP="008C3F95">
            <w:pPr>
              <w:pStyle w:val="Tabel"/>
            </w:pPr>
            <w:r>
              <w:t>[1..1]</w:t>
            </w:r>
          </w:p>
        </w:tc>
        <w:tc>
          <w:tcPr>
            <w:tcW w:w="1147" w:type="dxa"/>
          </w:tcPr>
          <w:p w14:paraId="634C877B" w14:textId="77777777" w:rsidR="00404396" w:rsidRDefault="00404396" w:rsidP="008C3F95">
            <w:pPr>
              <w:pStyle w:val="Tabel"/>
            </w:pPr>
          </w:p>
        </w:tc>
        <w:tc>
          <w:tcPr>
            <w:tcW w:w="3814" w:type="dxa"/>
          </w:tcPr>
          <w:p w14:paraId="09F667AF"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4A29F9E1" w14:textId="77777777" w:rsidTr="008C3F95">
        <w:trPr>
          <w:cantSplit/>
        </w:trPr>
        <w:tc>
          <w:tcPr>
            <w:tcW w:w="3397" w:type="dxa"/>
          </w:tcPr>
          <w:p w14:paraId="52DD53AC" w14:textId="77777777" w:rsidR="00404396" w:rsidRDefault="00404396" w:rsidP="008C3F95">
            <w:pPr>
              <w:pStyle w:val="Tabel"/>
              <w:ind w:left="852"/>
            </w:pPr>
            <w:proofErr w:type="spellStart"/>
            <w:r>
              <w:t>BestuurlijkeGrenzenVerwijzing</w:t>
            </w:r>
            <w:proofErr w:type="spellEnd"/>
          </w:p>
        </w:tc>
        <w:tc>
          <w:tcPr>
            <w:tcW w:w="1276" w:type="dxa"/>
          </w:tcPr>
          <w:p w14:paraId="0FDFD3C4" w14:textId="77777777" w:rsidR="00404396" w:rsidRDefault="00404396" w:rsidP="008C3F95">
            <w:pPr>
              <w:pStyle w:val="Tabel"/>
            </w:pPr>
            <w:r>
              <w:t>[1..1]</w:t>
            </w:r>
          </w:p>
        </w:tc>
        <w:tc>
          <w:tcPr>
            <w:tcW w:w="1147" w:type="dxa"/>
          </w:tcPr>
          <w:p w14:paraId="18CBB75C" w14:textId="77777777" w:rsidR="00404396" w:rsidRDefault="00404396" w:rsidP="008C3F95">
            <w:pPr>
              <w:pStyle w:val="Tabel"/>
            </w:pPr>
          </w:p>
        </w:tc>
        <w:tc>
          <w:tcPr>
            <w:tcW w:w="3814" w:type="dxa"/>
          </w:tcPr>
          <w:p w14:paraId="5A45FDE4"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5F0D2A10" w14:textId="77777777" w:rsidTr="008C3F95">
        <w:trPr>
          <w:cantSplit/>
        </w:trPr>
        <w:tc>
          <w:tcPr>
            <w:tcW w:w="3397" w:type="dxa"/>
          </w:tcPr>
          <w:p w14:paraId="476415B6" w14:textId="77777777" w:rsidR="00404396" w:rsidRDefault="00404396" w:rsidP="008C3F95">
            <w:pPr>
              <w:pStyle w:val="Tabel"/>
              <w:ind w:left="1136"/>
            </w:pPr>
            <w:proofErr w:type="spellStart"/>
            <w:r>
              <w:t>bestuurlijkeGrenzenID</w:t>
            </w:r>
            <w:proofErr w:type="spellEnd"/>
          </w:p>
        </w:tc>
        <w:tc>
          <w:tcPr>
            <w:tcW w:w="1276" w:type="dxa"/>
          </w:tcPr>
          <w:p w14:paraId="65A1D350" w14:textId="77777777" w:rsidR="00404396" w:rsidRDefault="00404396" w:rsidP="008C3F95">
            <w:pPr>
              <w:pStyle w:val="Tabel"/>
            </w:pPr>
            <w:r>
              <w:t>[1..1]</w:t>
            </w:r>
          </w:p>
        </w:tc>
        <w:tc>
          <w:tcPr>
            <w:tcW w:w="1147" w:type="dxa"/>
          </w:tcPr>
          <w:p w14:paraId="0C3488FF" w14:textId="77777777" w:rsidR="00404396" w:rsidRDefault="00404396" w:rsidP="008C3F95">
            <w:pPr>
              <w:pStyle w:val="Tabel"/>
            </w:pPr>
          </w:p>
        </w:tc>
        <w:tc>
          <w:tcPr>
            <w:tcW w:w="3814" w:type="dxa"/>
          </w:tcPr>
          <w:p w14:paraId="56784573" w14:textId="0792B29B" w:rsidR="00404396" w:rsidRDefault="00404396" w:rsidP="008C3F95">
            <w:pPr>
              <w:pStyle w:val="Tabel"/>
            </w:pPr>
            <w:r>
              <w:t xml:space="preserve">Identificatie van bestuurlijk gebied uit </w:t>
            </w:r>
            <w:proofErr w:type="spellStart"/>
            <w:r>
              <w:t>bestuurlijkeGrenzen</w:t>
            </w:r>
            <w:proofErr w:type="spellEnd"/>
            <w:r>
              <w:t xml:space="preserve">-voorziening, hier geldt de toelichting op </w:t>
            </w:r>
            <w:proofErr w:type="spellStart"/>
            <w:r>
              <w:t>bestuurlijkeGrenzenID</w:t>
            </w:r>
            <w:proofErr w:type="spellEnd"/>
            <w:r>
              <w:t xml:space="preserve"> vanuit </w:t>
            </w:r>
            <w:r>
              <w:fldChar w:fldCharType="begin"/>
            </w:r>
            <w:r>
              <w:instrText xml:space="preserve"> REF _Ref75176935 \r \h </w:instrText>
            </w:r>
            <w:r>
              <w:fldChar w:fldCharType="separate"/>
            </w:r>
            <w:r w:rsidR="006934CA">
              <w:t>4.2.1</w:t>
            </w:r>
            <w:r>
              <w:fldChar w:fldCharType="end"/>
            </w:r>
            <w:r>
              <w:t>.</w:t>
            </w:r>
          </w:p>
        </w:tc>
      </w:tr>
      <w:tr w:rsidR="00404396" w:rsidRPr="00022065" w14:paraId="64A8C2F9" w14:textId="77777777" w:rsidTr="008C3F95">
        <w:trPr>
          <w:cantSplit/>
        </w:trPr>
        <w:tc>
          <w:tcPr>
            <w:tcW w:w="3397" w:type="dxa"/>
          </w:tcPr>
          <w:p w14:paraId="17138720" w14:textId="77777777" w:rsidR="00404396" w:rsidRPr="005E17A4" w:rsidRDefault="00404396" w:rsidP="008C3F95">
            <w:pPr>
              <w:pStyle w:val="Tabel"/>
              <w:ind w:left="1136"/>
            </w:pPr>
            <w:r>
              <w:t>Domein</w:t>
            </w:r>
          </w:p>
        </w:tc>
        <w:tc>
          <w:tcPr>
            <w:tcW w:w="1276" w:type="dxa"/>
          </w:tcPr>
          <w:p w14:paraId="63338BE6" w14:textId="77777777" w:rsidR="00404396" w:rsidRPr="005E17A4" w:rsidRDefault="00404396" w:rsidP="008C3F95">
            <w:pPr>
              <w:pStyle w:val="Tabel"/>
            </w:pPr>
            <w:r>
              <w:t>[1..1]</w:t>
            </w:r>
          </w:p>
        </w:tc>
        <w:tc>
          <w:tcPr>
            <w:tcW w:w="1147" w:type="dxa"/>
          </w:tcPr>
          <w:p w14:paraId="4B8AD603" w14:textId="77777777" w:rsidR="00404396" w:rsidRPr="005E17A4" w:rsidRDefault="00404396" w:rsidP="008C3F95">
            <w:pPr>
              <w:pStyle w:val="Tabel"/>
            </w:pPr>
            <w:r>
              <w:t>String(80)</w:t>
            </w:r>
          </w:p>
        </w:tc>
        <w:tc>
          <w:tcPr>
            <w:tcW w:w="3814" w:type="dxa"/>
          </w:tcPr>
          <w:p w14:paraId="28411AAA" w14:textId="77777777" w:rsidR="00404396" w:rsidRPr="005E17A4" w:rsidRDefault="00404396" w:rsidP="008C3F95">
            <w:pPr>
              <w:pStyle w:val="Tabel"/>
            </w:pPr>
            <w:r>
              <w:t>Het domein van dit object, altijd gelijk aan: ‘</w:t>
            </w:r>
            <w:proofErr w:type="spellStart"/>
            <w:r>
              <w:t>NL.BI.BestuurlijkGebied</w:t>
            </w:r>
            <w:proofErr w:type="spellEnd"/>
            <w:r>
              <w:t>’.</w:t>
            </w:r>
          </w:p>
        </w:tc>
      </w:tr>
      <w:tr w:rsidR="00404396" w:rsidRPr="00022065" w14:paraId="3FBA19ED" w14:textId="77777777" w:rsidTr="008C3F95">
        <w:trPr>
          <w:cantSplit/>
        </w:trPr>
        <w:tc>
          <w:tcPr>
            <w:tcW w:w="3397" w:type="dxa"/>
          </w:tcPr>
          <w:p w14:paraId="394CB4C8" w14:textId="77777777" w:rsidR="00404396" w:rsidRDefault="00404396" w:rsidP="008C3F95">
            <w:pPr>
              <w:pStyle w:val="Tabel"/>
              <w:ind w:left="1136"/>
            </w:pPr>
            <w:proofErr w:type="spellStart"/>
            <w:r>
              <w:lastRenderedPageBreak/>
              <w:t>geldigOp</w:t>
            </w:r>
            <w:proofErr w:type="spellEnd"/>
          </w:p>
        </w:tc>
        <w:tc>
          <w:tcPr>
            <w:tcW w:w="1276" w:type="dxa"/>
          </w:tcPr>
          <w:p w14:paraId="4EC02CD4" w14:textId="77777777" w:rsidR="00404396" w:rsidRPr="005E17A4" w:rsidRDefault="00404396" w:rsidP="008C3F95">
            <w:pPr>
              <w:pStyle w:val="Tabel"/>
            </w:pPr>
            <w:r>
              <w:t>[1..1]</w:t>
            </w:r>
          </w:p>
        </w:tc>
        <w:tc>
          <w:tcPr>
            <w:tcW w:w="1147" w:type="dxa"/>
          </w:tcPr>
          <w:p w14:paraId="3D84A87E" w14:textId="77777777" w:rsidR="00404396" w:rsidRPr="005E17A4" w:rsidRDefault="00404396" w:rsidP="008C3F95">
            <w:pPr>
              <w:pStyle w:val="Tabel"/>
            </w:pPr>
            <w:r>
              <w:t>Date</w:t>
            </w:r>
          </w:p>
        </w:tc>
        <w:tc>
          <w:tcPr>
            <w:tcW w:w="3814" w:type="dxa"/>
          </w:tcPr>
          <w:p w14:paraId="2540BDB2" w14:textId="77777777" w:rsidR="00404396" w:rsidRPr="005E17A4" w:rsidRDefault="00404396" w:rsidP="008C3F95">
            <w:pPr>
              <w:pStyle w:val="Tabel"/>
            </w:pPr>
            <w:r>
              <w:t xml:space="preserve">Datum die gebruikt wordt om de juiste grens uit de </w:t>
            </w:r>
            <w:proofErr w:type="spellStart"/>
            <w:r>
              <w:t>bestuurlijkeGrenzen</w:t>
            </w:r>
            <w:proofErr w:type="spellEnd"/>
            <w:r>
              <w:t>-voorziening te halen.</w:t>
            </w:r>
          </w:p>
        </w:tc>
      </w:tr>
    </w:tbl>
    <w:p w14:paraId="3B1DF5A6" w14:textId="6F315C2A" w:rsidR="00404396" w:rsidRPr="00E610F0" w:rsidRDefault="00404396" w:rsidP="00001AC9">
      <w:pPr>
        <w:pStyle w:val="Kop2"/>
      </w:pPr>
      <w:bookmarkStart w:id="93" w:name="_Ref90035925"/>
      <w:bookmarkStart w:id="94" w:name="_Toc158300669"/>
      <w:bookmarkStart w:id="95" w:name="XML_art_pons"/>
      <w:r>
        <w:t>Pons</w:t>
      </w:r>
      <w:bookmarkEnd w:id="93"/>
      <w:bookmarkEnd w:id="94"/>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0BC582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5"/>
          <w:p w14:paraId="0765B6BA" w14:textId="77777777" w:rsidR="00404396" w:rsidRPr="00E45F7A" w:rsidRDefault="00404396" w:rsidP="008C3F95">
            <w:pPr>
              <w:pStyle w:val="Tabel"/>
            </w:pPr>
            <w:r w:rsidRPr="00E45F7A">
              <w:t>Element</w:t>
            </w:r>
          </w:p>
        </w:tc>
        <w:tc>
          <w:tcPr>
            <w:tcW w:w="1276" w:type="dxa"/>
          </w:tcPr>
          <w:p w14:paraId="641FB3BE" w14:textId="77777777" w:rsidR="00404396" w:rsidRPr="00877D3A" w:rsidRDefault="00404396" w:rsidP="008C3F95">
            <w:pPr>
              <w:pStyle w:val="Tabel"/>
              <w:rPr>
                <w:sz w:val="16"/>
              </w:rPr>
            </w:pPr>
            <w:r w:rsidRPr="00877D3A">
              <w:rPr>
                <w:sz w:val="16"/>
              </w:rPr>
              <w:t>M(</w:t>
            </w:r>
            <w:proofErr w:type="spellStart"/>
            <w:r w:rsidRPr="00877D3A">
              <w:rPr>
                <w:sz w:val="16"/>
              </w:rPr>
              <w:t>ultipliciteit</w:t>
            </w:r>
            <w:proofErr w:type="spellEnd"/>
            <w:r w:rsidRPr="00877D3A">
              <w:rPr>
                <w:sz w:val="16"/>
              </w:rPr>
              <w:t>)</w:t>
            </w:r>
          </w:p>
        </w:tc>
        <w:tc>
          <w:tcPr>
            <w:tcW w:w="1147" w:type="dxa"/>
          </w:tcPr>
          <w:p w14:paraId="2F3F6660" w14:textId="77777777" w:rsidR="00404396" w:rsidRPr="00E45F7A" w:rsidRDefault="00404396" w:rsidP="008C3F95">
            <w:pPr>
              <w:pStyle w:val="Tabel"/>
            </w:pPr>
            <w:r w:rsidRPr="00E45F7A">
              <w:t>Type</w:t>
            </w:r>
          </w:p>
        </w:tc>
        <w:tc>
          <w:tcPr>
            <w:tcW w:w="3814" w:type="dxa"/>
          </w:tcPr>
          <w:p w14:paraId="2E474F5C" w14:textId="77777777" w:rsidR="00404396" w:rsidRPr="00E45F7A" w:rsidRDefault="00404396" w:rsidP="008C3F95">
            <w:pPr>
              <w:pStyle w:val="Tabel"/>
            </w:pPr>
            <w:r w:rsidRPr="00E45F7A">
              <w:t>Omschrijving</w:t>
            </w:r>
          </w:p>
        </w:tc>
      </w:tr>
      <w:tr w:rsidR="00404396" w:rsidRPr="00022065" w14:paraId="79ACD6F6" w14:textId="77777777" w:rsidTr="008C3F95">
        <w:trPr>
          <w:cantSplit/>
        </w:trPr>
        <w:tc>
          <w:tcPr>
            <w:tcW w:w="3397" w:type="dxa"/>
          </w:tcPr>
          <w:p w14:paraId="548DF6C7" w14:textId="77777777" w:rsidR="00404396" w:rsidRPr="005E17A4" w:rsidRDefault="00404396" w:rsidP="008C3F95">
            <w:pPr>
              <w:pStyle w:val="Tabel"/>
            </w:pPr>
            <w:proofErr w:type="spellStart"/>
            <w:r w:rsidRPr="005E17A4">
              <w:t>owObject</w:t>
            </w:r>
            <w:proofErr w:type="spellEnd"/>
          </w:p>
        </w:tc>
        <w:tc>
          <w:tcPr>
            <w:tcW w:w="1276" w:type="dxa"/>
          </w:tcPr>
          <w:p w14:paraId="654115BF" w14:textId="77777777" w:rsidR="00404396" w:rsidRPr="005E17A4" w:rsidRDefault="00404396" w:rsidP="008C3F95">
            <w:pPr>
              <w:pStyle w:val="Tabel"/>
            </w:pPr>
            <w:r w:rsidRPr="005E17A4">
              <w:t>[1..1]</w:t>
            </w:r>
          </w:p>
        </w:tc>
        <w:tc>
          <w:tcPr>
            <w:tcW w:w="1147" w:type="dxa"/>
          </w:tcPr>
          <w:p w14:paraId="0CEC2372" w14:textId="77777777" w:rsidR="00404396" w:rsidRPr="005E17A4" w:rsidRDefault="00404396" w:rsidP="008C3F95">
            <w:pPr>
              <w:pStyle w:val="Tabel"/>
            </w:pPr>
          </w:p>
        </w:tc>
        <w:tc>
          <w:tcPr>
            <w:tcW w:w="3814" w:type="dxa"/>
          </w:tcPr>
          <w:p w14:paraId="5A1884D5" w14:textId="77777777" w:rsidR="00404396" w:rsidRPr="005E17A4" w:rsidRDefault="00404396" w:rsidP="008C3F95">
            <w:pPr>
              <w:pStyle w:val="Tabel"/>
            </w:pPr>
            <w:r>
              <w:t>Container van het specifieke OW-object.</w:t>
            </w:r>
          </w:p>
        </w:tc>
      </w:tr>
      <w:tr w:rsidR="00404396" w:rsidRPr="00022065" w14:paraId="2E8109CD" w14:textId="77777777" w:rsidTr="008C3F95">
        <w:trPr>
          <w:cantSplit/>
        </w:trPr>
        <w:tc>
          <w:tcPr>
            <w:tcW w:w="3397" w:type="dxa"/>
          </w:tcPr>
          <w:p w14:paraId="76BF97AC" w14:textId="77777777" w:rsidR="00404396" w:rsidRPr="005E17A4" w:rsidRDefault="00404396" w:rsidP="008C3F95">
            <w:pPr>
              <w:pStyle w:val="Tabel"/>
              <w:ind w:left="284"/>
            </w:pPr>
            <w:r>
              <w:t>Pons</w:t>
            </w:r>
          </w:p>
        </w:tc>
        <w:tc>
          <w:tcPr>
            <w:tcW w:w="1276" w:type="dxa"/>
          </w:tcPr>
          <w:p w14:paraId="2F2A8883" w14:textId="77777777" w:rsidR="00404396" w:rsidRPr="005E17A4" w:rsidRDefault="00404396" w:rsidP="008C3F95">
            <w:pPr>
              <w:pStyle w:val="Tabel"/>
            </w:pPr>
            <w:r>
              <w:t>[1..1]</w:t>
            </w:r>
          </w:p>
        </w:tc>
        <w:tc>
          <w:tcPr>
            <w:tcW w:w="1147" w:type="dxa"/>
          </w:tcPr>
          <w:p w14:paraId="0DC3DA24" w14:textId="77777777" w:rsidR="00404396" w:rsidRPr="005E17A4" w:rsidRDefault="00404396" w:rsidP="008C3F95">
            <w:pPr>
              <w:pStyle w:val="Tabel"/>
            </w:pPr>
          </w:p>
        </w:tc>
        <w:tc>
          <w:tcPr>
            <w:tcW w:w="3814" w:type="dxa"/>
          </w:tcPr>
          <w:p w14:paraId="2D9454AC" w14:textId="77777777" w:rsidR="00404396" w:rsidRDefault="00404396" w:rsidP="008C3F95">
            <w:pPr>
              <w:pStyle w:val="Tabel"/>
            </w:pPr>
            <w:r>
              <w:t xml:space="preserve">Het object dat een gebied duidt waar bestemmingsplannen niet meer getoond hoeven te worden. Bij een regeling hoort maximaal één Pons. Bij een tijdelijk </w:t>
            </w:r>
            <w:proofErr w:type="spellStart"/>
            <w:r>
              <w:t>regelingdeel</w:t>
            </w:r>
            <w:proofErr w:type="spellEnd"/>
            <w:r>
              <w:t xml:space="preserve"> hoort nooit een Pons.</w:t>
            </w:r>
          </w:p>
        </w:tc>
      </w:tr>
      <w:tr w:rsidR="00404396" w:rsidRPr="00022065" w14:paraId="679EC4B4" w14:textId="77777777" w:rsidTr="008C3F95">
        <w:trPr>
          <w:cantSplit/>
        </w:trPr>
        <w:tc>
          <w:tcPr>
            <w:tcW w:w="3397" w:type="dxa"/>
          </w:tcPr>
          <w:p w14:paraId="2761C39B" w14:textId="77777777" w:rsidR="00404396" w:rsidRPr="005E17A4" w:rsidRDefault="00404396" w:rsidP="008C3F95">
            <w:pPr>
              <w:pStyle w:val="Tabel"/>
              <w:ind w:left="568"/>
            </w:pPr>
            <w:r>
              <w:t>S</w:t>
            </w:r>
            <w:r w:rsidRPr="005E17A4">
              <w:t>tatus</w:t>
            </w:r>
          </w:p>
        </w:tc>
        <w:tc>
          <w:tcPr>
            <w:tcW w:w="1276" w:type="dxa"/>
          </w:tcPr>
          <w:p w14:paraId="6C99EBBF" w14:textId="77777777" w:rsidR="00404396" w:rsidRPr="005E17A4" w:rsidRDefault="00404396" w:rsidP="008C3F95">
            <w:pPr>
              <w:pStyle w:val="Tabel"/>
            </w:pPr>
            <w:r w:rsidRPr="005E17A4">
              <w:t>[0..1]</w:t>
            </w:r>
          </w:p>
        </w:tc>
        <w:tc>
          <w:tcPr>
            <w:tcW w:w="1147" w:type="dxa"/>
          </w:tcPr>
          <w:p w14:paraId="67F5E171" w14:textId="77777777" w:rsidR="00404396" w:rsidRPr="005E17A4" w:rsidRDefault="00404396" w:rsidP="008C3F95">
            <w:pPr>
              <w:pStyle w:val="Tabel"/>
            </w:pPr>
            <w:r w:rsidRPr="005E17A4">
              <w:t>String</w:t>
            </w:r>
            <w:r>
              <w:t>(80)</w:t>
            </w:r>
          </w:p>
        </w:tc>
        <w:tc>
          <w:tcPr>
            <w:tcW w:w="3814" w:type="dxa"/>
          </w:tcPr>
          <w:p w14:paraId="5ED68AFC" w14:textId="5785682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C866604" w14:textId="77777777" w:rsidTr="008C3F95">
        <w:trPr>
          <w:cantSplit/>
          <w:trHeight w:val="91"/>
        </w:trPr>
        <w:tc>
          <w:tcPr>
            <w:tcW w:w="3397" w:type="dxa"/>
          </w:tcPr>
          <w:p w14:paraId="50ED2174" w14:textId="77777777" w:rsidR="00404396" w:rsidRPr="005E17A4" w:rsidRDefault="00404396" w:rsidP="008C3F95">
            <w:pPr>
              <w:pStyle w:val="Tabel"/>
              <w:ind w:left="568"/>
            </w:pPr>
            <w:r w:rsidRPr="005E17A4">
              <w:t>Procedurestatus</w:t>
            </w:r>
          </w:p>
        </w:tc>
        <w:tc>
          <w:tcPr>
            <w:tcW w:w="1276" w:type="dxa"/>
          </w:tcPr>
          <w:p w14:paraId="342946D8" w14:textId="77777777" w:rsidR="00404396" w:rsidRPr="005E17A4" w:rsidRDefault="00404396" w:rsidP="008C3F95">
            <w:pPr>
              <w:pStyle w:val="Tabel"/>
            </w:pPr>
            <w:r w:rsidRPr="005E17A4">
              <w:t>[0..1]</w:t>
            </w:r>
          </w:p>
        </w:tc>
        <w:tc>
          <w:tcPr>
            <w:tcW w:w="1147" w:type="dxa"/>
          </w:tcPr>
          <w:p w14:paraId="2E8F8EEE" w14:textId="77777777" w:rsidR="00404396" w:rsidRPr="005E17A4" w:rsidRDefault="00404396" w:rsidP="008C3F95">
            <w:pPr>
              <w:pStyle w:val="Tabel"/>
            </w:pPr>
            <w:r w:rsidRPr="005E17A4">
              <w:t>String</w:t>
            </w:r>
            <w:r>
              <w:t>(80)</w:t>
            </w:r>
          </w:p>
        </w:tc>
        <w:tc>
          <w:tcPr>
            <w:tcW w:w="3814" w:type="dxa"/>
          </w:tcPr>
          <w:p w14:paraId="546B1EB8" w14:textId="771D4DE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37072E1" w14:textId="77777777" w:rsidTr="008C3F95">
        <w:trPr>
          <w:cantSplit/>
        </w:trPr>
        <w:tc>
          <w:tcPr>
            <w:tcW w:w="3397" w:type="dxa"/>
          </w:tcPr>
          <w:p w14:paraId="3B0473E1" w14:textId="77777777" w:rsidR="00404396" w:rsidRPr="005E17A4" w:rsidRDefault="00404396" w:rsidP="008C3F95">
            <w:pPr>
              <w:pStyle w:val="Tabel"/>
              <w:ind w:left="568"/>
            </w:pPr>
            <w:r>
              <w:t>Identificatie</w:t>
            </w:r>
          </w:p>
        </w:tc>
        <w:tc>
          <w:tcPr>
            <w:tcW w:w="1276" w:type="dxa"/>
          </w:tcPr>
          <w:p w14:paraId="34DE6311" w14:textId="77777777" w:rsidR="00404396" w:rsidRPr="005E17A4" w:rsidRDefault="00404396" w:rsidP="008C3F95">
            <w:pPr>
              <w:pStyle w:val="Tabel"/>
            </w:pPr>
            <w:r>
              <w:t>[1..1]</w:t>
            </w:r>
          </w:p>
        </w:tc>
        <w:tc>
          <w:tcPr>
            <w:tcW w:w="1147" w:type="dxa"/>
          </w:tcPr>
          <w:p w14:paraId="528B6555" w14:textId="77777777" w:rsidR="00404396" w:rsidRPr="005E17A4" w:rsidRDefault="00404396" w:rsidP="008C3F95">
            <w:pPr>
              <w:pStyle w:val="Tabel"/>
            </w:pPr>
            <w:r>
              <w:t>NEN3610 (80)</w:t>
            </w:r>
          </w:p>
        </w:tc>
        <w:tc>
          <w:tcPr>
            <w:tcW w:w="3814" w:type="dxa"/>
          </w:tcPr>
          <w:p w14:paraId="48BB45C5" w14:textId="37EE96BF"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2E1E511" w14:textId="77777777" w:rsidTr="008C3F95">
        <w:trPr>
          <w:cantSplit/>
        </w:trPr>
        <w:tc>
          <w:tcPr>
            <w:tcW w:w="3397" w:type="dxa"/>
          </w:tcPr>
          <w:p w14:paraId="1BF3F330" w14:textId="77777777" w:rsidR="00404396" w:rsidRPr="005E17A4" w:rsidRDefault="00404396" w:rsidP="008C3F95">
            <w:pPr>
              <w:pStyle w:val="Tabel"/>
              <w:ind w:left="568"/>
            </w:pPr>
            <w:r>
              <w:t>Locatieaanduiding</w:t>
            </w:r>
          </w:p>
        </w:tc>
        <w:tc>
          <w:tcPr>
            <w:tcW w:w="1276" w:type="dxa"/>
          </w:tcPr>
          <w:p w14:paraId="78C53CEB" w14:textId="77777777" w:rsidR="00404396" w:rsidRPr="005E17A4" w:rsidRDefault="00404396" w:rsidP="008C3F95">
            <w:pPr>
              <w:pStyle w:val="Tabel"/>
            </w:pPr>
            <w:r>
              <w:t>[1..1]</w:t>
            </w:r>
          </w:p>
        </w:tc>
        <w:tc>
          <w:tcPr>
            <w:tcW w:w="1147" w:type="dxa"/>
          </w:tcPr>
          <w:p w14:paraId="41BF0453" w14:textId="77777777" w:rsidR="00404396" w:rsidRPr="005E17A4" w:rsidRDefault="00404396" w:rsidP="008C3F95">
            <w:pPr>
              <w:pStyle w:val="Tabel"/>
            </w:pPr>
          </w:p>
        </w:tc>
        <w:tc>
          <w:tcPr>
            <w:tcW w:w="3814" w:type="dxa"/>
          </w:tcPr>
          <w:p w14:paraId="5815AEDB" w14:textId="77777777" w:rsidR="00404396" w:rsidRPr="005E17A4" w:rsidRDefault="00404396" w:rsidP="008C3F95">
            <w:pPr>
              <w:pStyle w:val="Tabel"/>
            </w:pPr>
            <w:r>
              <w:t>De Locatie waar de bestemmingsplannen niet meer getoond hoeven te worden.</w:t>
            </w:r>
          </w:p>
        </w:tc>
      </w:tr>
      <w:tr w:rsidR="00404396" w:rsidRPr="00022065" w14:paraId="6EEA36B8" w14:textId="77777777" w:rsidTr="008C3F95">
        <w:trPr>
          <w:cantSplit/>
        </w:trPr>
        <w:tc>
          <w:tcPr>
            <w:tcW w:w="3397" w:type="dxa"/>
          </w:tcPr>
          <w:p w14:paraId="3F1DB164" w14:textId="77777777" w:rsidR="00404396" w:rsidRDefault="00404396" w:rsidP="008C3F95">
            <w:pPr>
              <w:pStyle w:val="Tabel"/>
              <w:ind w:left="568"/>
            </w:pPr>
            <w:r>
              <w:t>[@LocatieRef]</w:t>
            </w:r>
          </w:p>
        </w:tc>
        <w:tc>
          <w:tcPr>
            <w:tcW w:w="1276" w:type="dxa"/>
          </w:tcPr>
          <w:p w14:paraId="712B1899" w14:textId="77777777" w:rsidR="00404396" w:rsidRDefault="00404396" w:rsidP="008C3F95">
            <w:pPr>
              <w:pStyle w:val="Tabel"/>
            </w:pPr>
            <w:r>
              <w:t>[1..1]</w:t>
            </w:r>
          </w:p>
        </w:tc>
        <w:tc>
          <w:tcPr>
            <w:tcW w:w="1147" w:type="dxa"/>
          </w:tcPr>
          <w:p w14:paraId="1D5BAC88"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60F69620" w14:textId="77777777" w:rsidR="00404396" w:rsidRPr="005E17A4" w:rsidRDefault="00404396" w:rsidP="008C3F95">
            <w:pPr>
              <w:pStyle w:val="Tabel"/>
            </w:pPr>
            <w:r w:rsidRPr="005E17A4">
              <w:t>Verwijzing naar de identificatie</w:t>
            </w:r>
            <w:r>
              <w:t>(s)</w:t>
            </w:r>
            <w:r w:rsidRPr="005E17A4">
              <w:t xml:space="preserve"> van de Locatie waar </w:t>
            </w:r>
            <w:r>
              <w:t>een de oude regeling niet meer getoond hoeft te worden</w:t>
            </w:r>
            <w:r w:rsidRPr="005E17A4">
              <w:t xml:space="preserve">. </w:t>
            </w:r>
          </w:p>
        </w:tc>
      </w:tr>
    </w:tbl>
    <w:p w14:paraId="45528E48" w14:textId="19938E9A" w:rsidR="00404396" w:rsidRPr="00E610F0" w:rsidRDefault="00404396" w:rsidP="00001AC9">
      <w:pPr>
        <w:pStyle w:val="Kop2"/>
      </w:pPr>
      <w:bookmarkStart w:id="96" w:name="_Ref38046694"/>
      <w:bookmarkStart w:id="97" w:name="_Toc158300670"/>
      <w:bookmarkStart w:id="98" w:name="XML_art_kaart"/>
      <w:bookmarkStart w:id="99" w:name="_Ref36562909"/>
      <w:r>
        <w:t>Kaart</w:t>
      </w:r>
      <w:bookmarkEnd w:id="96"/>
      <w:bookmarkEnd w:id="97"/>
    </w:p>
    <w:tbl>
      <w:tblPr>
        <w:tblStyle w:val="Tabelraster"/>
        <w:tblW w:w="9634" w:type="dxa"/>
        <w:tblLayout w:type="fixed"/>
        <w:tblLook w:val="0620" w:firstRow="1" w:lastRow="0" w:firstColumn="0" w:lastColumn="0" w:noHBand="1" w:noVBand="1"/>
      </w:tblPr>
      <w:tblGrid>
        <w:gridCol w:w="3397"/>
        <w:gridCol w:w="1276"/>
        <w:gridCol w:w="1559"/>
        <w:gridCol w:w="3402"/>
      </w:tblGrid>
      <w:tr w:rsidR="00404396" w:rsidRPr="00022065" w14:paraId="21B9AB51"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8"/>
          <w:p w14:paraId="0B2948E9" w14:textId="77777777" w:rsidR="00404396" w:rsidRPr="00E45F7A" w:rsidRDefault="00404396" w:rsidP="008C3F95">
            <w:pPr>
              <w:pStyle w:val="Tabel"/>
            </w:pPr>
            <w:r w:rsidRPr="00E45F7A">
              <w:t>Element</w:t>
            </w:r>
          </w:p>
        </w:tc>
        <w:tc>
          <w:tcPr>
            <w:tcW w:w="1276" w:type="dxa"/>
          </w:tcPr>
          <w:p w14:paraId="49DEC393" w14:textId="77777777" w:rsidR="00404396" w:rsidRPr="00187972" w:rsidRDefault="00404396" w:rsidP="008C3F95">
            <w:pPr>
              <w:pStyle w:val="Tabel"/>
              <w:rPr>
                <w:sz w:val="16"/>
              </w:rPr>
            </w:pPr>
            <w:r w:rsidRPr="00187972">
              <w:rPr>
                <w:sz w:val="16"/>
              </w:rPr>
              <w:t>M(</w:t>
            </w:r>
            <w:proofErr w:type="spellStart"/>
            <w:r w:rsidRPr="00187972">
              <w:rPr>
                <w:sz w:val="16"/>
              </w:rPr>
              <w:t>ultipliciteit</w:t>
            </w:r>
            <w:proofErr w:type="spellEnd"/>
            <w:r w:rsidRPr="00187972">
              <w:rPr>
                <w:sz w:val="16"/>
              </w:rPr>
              <w:t>)</w:t>
            </w:r>
          </w:p>
        </w:tc>
        <w:tc>
          <w:tcPr>
            <w:tcW w:w="1559" w:type="dxa"/>
          </w:tcPr>
          <w:p w14:paraId="0201A956" w14:textId="77777777" w:rsidR="00404396" w:rsidRPr="00E45F7A" w:rsidRDefault="00404396" w:rsidP="008C3F95">
            <w:pPr>
              <w:pStyle w:val="Tabel"/>
            </w:pPr>
            <w:r w:rsidRPr="00E45F7A">
              <w:t>Type</w:t>
            </w:r>
          </w:p>
        </w:tc>
        <w:tc>
          <w:tcPr>
            <w:tcW w:w="3402" w:type="dxa"/>
          </w:tcPr>
          <w:p w14:paraId="14C9EDEF" w14:textId="77777777" w:rsidR="00404396" w:rsidRPr="00E45F7A" w:rsidRDefault="00404396" w:rsidP="008C3F95">
            <w:pPr>
              <w:pStyle w:val="Tabel"/>
            </w:pPr>
            <w:r w:rsidRPr="00E45F7A">
              <w:t>Omschrijving</w:t>
            </w:r>
          </w:p>
        </w:tc>
      </w:tr>
      <w:tr w:rsidR="00404396" w:rsidRPr="00022065" w14:paraId="20E8B11E" w14:textId="77777777" w:rsidTr="008C3F95">
        <w:trPr>
          <w:cantSplit/>
        </w:trPr>
        <w:tc>
          <w:tcPr>
            <w:tcW w:w="3397" w:type="dxa"/>
          </w:tcPr>
          <w:p w14:paraId="6AEE0376" w14:textId="77777777" w:rsidR="00404396" w:rsidRPr="005E17A4" w:rsidRDefault="00404396" w:rsidP="008C3F95">
            <w:pPr>
              <w:pStyle w:val="Tabel"/>
            </w:pPr>
            <w:proofErr w:type="spellStart"/>
            <w:r w:rsidRPr="005E17A4">
              <w:t>owObject</w:t>
            </w:r>
            <w:proofErr w:type="spellEnd"/>
          </w:p>
        </w:tc>
        <w:tc>
          <w:tcPr>
            <w:tcW w:w="1276" w:type="dxa"/>
          </w:tcPr>
          <w:p w14:paraId="4807B92F" w14:textId="77777777" w:rsidR="00404396" w:rsidRPr="005E17A4" w:rsidRDefault="00404396" w:rsidP="008C3F95">
            <w:pPr>
              <w:pStyle w:val="Tabel"/>
            </w:pPr>
            <w:r w:rsidRPr="005E17A4">
              <w:t>[1..1]</w:t>
            </w:r>
          </w:p>
        </w:tc>
        <w:tc>
          <w:tcPr>
            <w:tcW w:w="1559" w:type="dxa"/>
          </w:tcPr>
          <w:p w14:paraId="6B580887" w14:textId="77777777" w:rsidR="00404396" w:rsidRPr="005E17A4" w:rsidRDefault="00404396" w:rsidP="008C3F95">
            <w:pPr>
              <w:pStyle w:val="Tabel"/>
            </w:pPr>
          </w:p>
        </w:tc>
        <w:tc>
          <w:tcPr>
            <w:tcW w:w="3402" w:type="dxa"/>
          </w:tcPr>
          <w:p w14:paraId="2B4C15AF" w14:textId="77777777" w:rsidR="00404396" w:rsidRPr="005E17A4" w:rsidRDefault="00404396" w:rsidP="008C3F95">
            <w:pPr>
              <w:pStyle w:val="Tabel"/>
            </w:pPr>
            <w:r>
              <w:t>Container van het specifieke OW-object.</w:t>
            </w:r>
          </w:p>
        </w:tc>
      </w:tr>
      <w:tr w:rsidR="00404396" w:rsidRPr="00022065" w14:paraId="51C15341" w14:textId="77777777" w:rsidTr="008C3F95">
        <w:trPr>
          <w:cantSplit/>
        </w:trPr>
        <w:tc>
          <w:tcPr>
            <w:tcW w:w="3397" w:type="dxa"/>
          </w:tcPr>
          <w:p w14:paraId="19DF9DDF" w14:textId="77777777" w:rsidR="00404396" w:rsidRPr="005E17A4" w:rsidRDefault="00404396" w:rsidP="008C3F95">
            <w:pPr>
              <w:pStyle w:val="Tabel"/>
              <w:ind w:left="284"/>
            </w:pPr>
            <w:r>
              <w:t>Kaart</w:t>
            </w:r>
          </w:p>
        </w:tc>
        <w:tc>
          <w:tcPr>
            <w:tcW w:w="1276" w:type="dxa"/>
          </w:tcPr>
          <w:p w14:paraId="32B842EA" w14:textId="77777777" w:rsidR="00404396" w:rsidRPr="005E17A4" w:rsidRDefault="00404396" w:rsidP="008C3F95">
            <w:pPr>
              <w:pStyle w:val="Tabel"/>
            </w:pPr>
            <w:r>
              <w:t>[1..1]</w:t>
            </w:r>
          </w:p>
        </w:tc>
        <w:tc>
          <w:tcPr>
            <w:tcW w:w="1559" w:type="dxa"/>
          </w:tcPr>
          <w:p w14:paraId="61EBC8BF" w14:textId="77777777" w:rsidR="00404396" w:rsidRPr="005E17A4" w:rsidRDefault="00404396" w:rsidP="008C3F95">
            <w:pPr>
              <w:pStyle w:val="Tabel"/>
            </w:pPr>
          </w:p>
        </w:tc>
        <w:tc>
          <w:tcPr>
            <w:tcW w:w="3402" w:type="dxa"/>
          </w:tcPr>
          <w:p w14:paraId="2D813B01" w14:textId="77777777" w:rsidR="00404396" w:rsidRDefault="00404396" w:rsidP="008C3F95">
            <w:pPr>
              <w:pStyle w:val="Tabel"/>
            </w:pPr>
            <w:r>
              <w:t>Een object waarmee je een specifieke kaart kunt duiden en meegeven.</w:t>
            </w:r>
          </w:p>
        </w:tc>
      </w:tr>
      <w:tr w:rsidR="00404396" w:rsidRPr="00022065" w14:paraId="692BD827" w14:textId="77777777" w:rsidTr="008C3F95">
        <w:trPr>
          <w:cantSplit/>
        </w:trPr>
        <w:tc>
          <w:tcPr>
            <w:tcW w:w="3397" w:type="dxa"/>
          </w:tcPr>
          <w:p w14:paraId="00A3BFCE" w14:textId="77777777" w:rsidR="00404396" w:rsidRPr="005E17A4" w:rsidRDefault="00404396" w:rsidP="008C3F95">
            <w:pPr>
              <w:pStyle w:val="Tabel"/>
              <w:ind w:left="568"/>
            </w:pPr>
            <w:r>
              <w:t>s</w:t>
            </w:r>
            <w:r w:rsidRPr="005E17A4">
              <w:t>tatus</w:t>
            </w:r>
          </w:p>
        </w:tc>
        <w:tc>
          <w:tcPr>
            <w:tcW w:w="1276" w:type="dxa"/>
          </w:tcPr>
          <w:p w14:paraId="2501F77D" w14:textId="77777777" w:rsidR="00404396" w:rsidRPr="005E17A4" w:rsidRDefault="00404396" w:rsidP="008C3F95">
            <w:pPr>
              <w:pStyle w:val="Tabel"/>
            </w:pPr>
            <w:r w:rsidRPr="005E17A4">
              <w:t>[0..1]</w:t>
            </w:r>
          </w:p>
        </w:tc>
        <w:tc>
          <w:tcPr>
            <w:tcW w:w="1559" w:type="dxa"/>
          </w:tcPr>
          <w:p w14:paraId="57802BFC" w14:textId="77777777" w:rsidR="00404396" w:rsidRPr="005E17A4" w:rsidRDefault="00404396" w:rsidP="008C3F95">
            <w:pPr>
              <w:pStyle w:val="Tabel"/>
            </w:pPr>
            <w:r w:rsidRPr="005E17A4">
              <w:t>String</w:t>
            </w:r>
            <w:r>
              <w:t>(80)</w:t>
            </w:r>
          </w:p>
        </w:tc>
        <w:tc>
          <w:tcPr>
            <w:tcW w:w="3402" w:type="dxa"/>
          </w:tcPr>
          <w:p w14:paraId="6B244304" w14:textId="180376B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F55AA21" w14:textId="77777777" w:rsidTr="008C3F95">
        <w:trPr>
          <w:cantSplit/>
          <w:trHeight w:val="91"/>
        </w:trPr>
        <w:tc>
          <w:tcPr>
            <w:tcW w:w="3397" w:type="dxa"/>
          </w:tcPr>
          <w:p w14:paraId="521038FE" w14:textId="77777777" w:rsidR="00404396" w:rsidRPr="005E17A4" w:rsidRDefault="00404396" w:rsidP="008C3F95">
            <w:pPr>
              <w:pStyle w:val="Tabel"/>
              <w:ind w:left="568"/>
            </w:pPr>
            <w:r w:rsidRPr="005E17A4">
              <w:t>procedurestatus</w:t>
            </w:r>
          </w:p>
        </w:tc>
        <w:tc>
          <w:tcPr>
            <w:tcW w:w="1276" w:type="dxa"/>
          </w:tcPr>
          <w:p w14:paraId="53674688" w14:textId="77777777" w:rsidR="00404396" w:rsidRPr="005E17A4" w:rsidRDefault="00404396" w:rsidP="008C3F95">
            <w:pPr>
              <w:pStyle w:val="Tabel"/>
            </w:pPr>
            <w:r w:rsidRPr="005E17A4">
              <w:t>[0..1]</w:t>
            </w:r>
          </w:p>
        </w:tc>
        <w:tc>
          <w:tcPr>
            <w:tcW w:w="1559" w:type="dxa"/>
          </w:tcPr>
          <w:p w14:paraId="3C09BC94" w14:textId="77777777" w:rsidR="00404396" w:rsidRPr="005E17A4" w:rsidRDefault="00404396" w:rsidP="008C3F95">
            <w:pPr>
              <w:pStyle w:val="Tabel"/>
            </w:pPr>
            <w:r w:rsidRPr="005E17A4">
              <w:t>String</w:t>
            </w:r>
            <w:r>
              <w:t>(80)</w:t>
            </w:r>
          </w:p>
        </w:tc>
        <w:tc>
          <w:tcPr>
            <w:tcW w:w="3402" w:type="dxa"/>
          </w:tcPr>
          <w:p w14:paraId="5C944631" w14:textId="5319E899"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E41C6BD" w14:textId="77777777" w:rsidTr="008C3F95">
        <w:trPr>
          <w:cantSplit/>
          <w:trHeight w:val="91"/>
        </w:trPr>
        <w:tc>
          <w:tcPr>
            <w:tcW w:w="3397" w:type="dxa"/>
          </w:tcPr>
          <w:p w14:paraId="546C9625" w14:textId="77777777" w:rsidR="00404396" w:rsidRPr="005E17A4" w:rsidRDefault="00404396" w:rsidP="008C3F95">
            <w:pPr>
              <w:pStyle w:val="Tabel"/>
              <w:ind w:left="568"/>
            </w:pPr>
            <w:r>
              <w:t>Identificatie</w:t>
            </w:r>
          </w:p>
        </w:tc>
        <w:tc>
          <w:tcPr>
            <w:tcW w:w="1276" w:type="dxa"/>
          </w:tcPr>
          <w:p w14:paraId="64C8E155" w14:textId="77777777" w:rsidR="00404396" w:rsidRPr="005E17A4" w:rsidRDefault="00404396" w:rsidP="008C3F95">
            <w:pPr>
              <w:pStyle w:val="Tabel"/>
            </w:pPr>
            <w:r>
              <w:t>[1..1]</w:t>
            </w:r>
          </w:p>
        </w:tc>
        <w:tc>
          <w:tcPr>
            <w:tcW w:w="1559" w:type="dxa"/>
          </w:tcPr>
          <w:p w14:paraId="09795632" w14:textId="77777777" w:rsidR="00404396" w:rsidRPr="005E17A4" w:rsidRDefault="00404396" w:rsidP="008C3F95">
            <w:pPr>
              <w:pStyle w:val="Tabel"/>
            </w:pPr>
            <w:r>
              <w:t>NEN3610 (80)</w:t>
            </w:r>
          </w:p>
        </w:tc>
        <w:tc>
          <w:tcPr>
            <w:tcW w:w="3402" w:type="dxa"/>
          </w:tcPr>
          <w:p w14:paraId="0EEC6740" w14:textId="4047FCC2"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2BF1DF7" w14:textId="77777777" w:rsidTr="008C3F95">
        <w:trPr>
          <w:cantSplit/>
          <w:trHeight w:val="91"/>
        </w:trPr>
        <w:tc>
          <w:tcPr>
            <w:tcW w:w="3397" w:type="dxa"/>
          </w:tcPr>
          <w:p w14:paraId="5C71F4E2" w14:textId="77777777" w:rsidR="00404396" w:rsidRPr="005E17A4" w:rsidRDefault="00404396" w:rsidP="008C3F95">
            <w:pPr>
              <w:pStyle w:val="Tabel"/>
              <w:ind w:left="568"/>
            </w:pPr>
            <w:r>
              <w:t>naam</w:t>
            </w:r>
          </w:p>
        </w:tc>
        <w:tc>
          <w:tcPr>
            <w:tcW w:w="1276" w:type="dxa"/>
          </w:tcPr>
          <w:p w14:paraId="1ACC7319" w14:textId="77777777" w:rsidR="00404396" w:rsidRPr="005E17A4" w:rsidRDefault="00404396" w:rsidP="008C3F95">
            <w:pPr>
              <w:pStyle w:val="Tabel"/>
            </w:pPr>
            <w:r>
              <w:t>[1..1]</w:t>
            </w:r>
          </w:p>
        </w:tc>
        <w:tc>
          <w:tcPr>
            <w:tcW w:w="1559" w:type="dxa"/>
          </w:tcPr>
          <w:p w14:paraId="30683643" w14:textId="77777777" w:rsidR="00404396" w:rsidRPr="005E17A4" w:rsidRDefault="00404396" w:rsidP="008C3F95">
            <w:pPr>
              <w:pStyle w:val="Tabel"/>
            </w:pPr>
            <w:r w:rsidRPr="005E17A4">
              <w:t>String</w:t>
            </w:r>
            <w:r>
              <w:t>(255)</w:t>
            </w:r>
          </w:p>
        </w:tc>
        <w:tc>
          <w:tcPr>
            <w:tcW w:w="3402" w:type="dxa"/>
          </w:tcPr>
          <w:p w14:paraId="28F67A50" w14:textId="77777777" w:rsidR="00404396" w:rsidRPr="005E17A4" w:rsidRDefault="00404396" w:rsidP="008C3F95">
            <w:pPr>
              <w:pStyle w:val="Tabel"/>
            </w:pPr>
            <w:r>
              <w:t>Hoe de kaart genoemd wordt.</w:t>
            </w:r>
          </w:p>
        </w:tc>
      </w:tr>
      <w:tr w:rsidR="00404396" w:rsidRPr="00022065" w14:paraId="440E4E85" w14:textId="77777777" w:rsidTr="008C3F95">
        <w:trPr>
          <w:cantSplit/>
          <w:trHeight w:val="91"/>
        </w:trPr>
        <w:tc>
          <w:tcPr>
            <w:tcW w:w="3397" w:type="dxa"/>
          </w:tcPr>
          <w:p w14:paraId="48ED4A79" w14:textId="77777777" w:rsidR="00404396" w:rsidRPr="005E17A4" w:rsidRDefault="00404396" w:rsidP="008C3F95">
            <w:pPr>
              <w:pStyle w:val="Tabel"/>
              <w:ind w:left="568"/>
            </w:pPr>
            <w:r>
              <w:t>nummer</w:t>
            </w:r>
          </w:p>
        </w:tc>
        <w:tc>
          <w:tcPr>
            <w:tcW w:w="1276" w:type="dxa"/>
          </w:tcPr>
          <w:p w14:paraId="524ED135" w14:textId="77777777" w:rsidR="00404396" w:rsidRPr="005E17A4" w:rsidRDefault="00404396" w:rsidP="008C3F95">
            <w:pPr>
              <w:pStyle w:val="Tabel"/>
            </w:pPr>
            <w:r>
              <w:t>[0..1]</w:t>
            </w:r>
          </w:p>
        </w:tc>
        <w:tc>
          <w:tcPr>
            <w:tcW w:w="1559" w:type="dxa"/>
          </w:tcPr>
          <w:p w14:paraId="34BCC282" w14:textId="77777777" w:rsidR="00404396" w:rsidRPr="005E17A4" w:rsidRDefault="00404396" w:rsidP="008C3F95">
            <w:pPr>
              <w:pStyle w:val="Tabel"/>
            </w:pPr>
            <w:r w:rsidRPr="005E17A4">
              <w:t>String</w:t>
            </w:r>
            <w:r>
              <w:t>(80)</w:t>
            </w:r>
          </w:p>
        </w:tc>
        <w:tc>
          <w:tcPr>
            <w:tcW w:w="3402" w:type="dxa"/>
          </w:tcPr>
          <w:p w14:paraId="487ED06A" w14:textId="77777777" w:rsidR="00404396" w:rsidRPr="005E17A4" w:rsidRDefault="00404396" w:rsidP="008C3F95">
            <w:pPr>
              <w:pStyle w:val="Tabel"/>
            </w:pPr>
            <w:r>
              <w:t xml:space="preserve">Nummer van de kaart. </w:t>
            </w:r>
            <w:r>
              <w:br/>
              <w:t>(Er zijn bevoegde gezagen die geven kaarten bepaalde nummers en willen dit als zodanig aanleveren.)</w:t>
            </w:r>
          </w:p>
        </w:tc>
      </w:tr>
      <w:tr w:rsidR="00404396" w:rsidRPr="00022065" w14:paraId="6C4A6777" w14:textId="77777777" w:rsidTr="008C3F95">
        <w:trPr>
          <w:cantSplit/>
          <w:trHeight w:val="91"/>
        </w:trPr>
        <w:tc>
          <w:tcPr>
            <w:tcW w:w="3397" w:type="dxa"/>
          </w:tcPr>
          <w:p w14:paraId="73E72040" w14:textId="77777777" w:rsidR="00404396" w:rsidRPr="005E17A4" w:rsidRDefault="00404396" w:rsidP="008C3F95">
            <w:pPr>
              <w:pStyle w:val="Tabel"/>
              <w:ind w:left="568"/>
            </w:pPr>
            <w:r>
              <w:t>uitsnede</w:t>
            </w:r>
          </w:p>
        </w:tc>
        <w:tc>
          <w:tcPr>
            <w:tcW w:w="1276" w:type="dxa"/>
          </w:tcPr>
          <w:p w14:paraId="04CD3296" w14:textId="77777777" w:rsidR="00404396" w:rsidRPr="005E17A4" w:rsidRDefault="00404396" w:rsidP="008C3F95">
            <w:pPr>
              <w:pStyle w:val="Tabel"/>
            </w:pPr>
            <w:r>
              <w:t>[1..1]</w:t>
            </w:r>
          </w:p>
        </w:tc>
        <w:tc>
          <w:tcPr>
            <w:tcW w:w="1559" w:type="dxa"/>
          </w:tcPr>
          <w:p w14:paraId="4F1A575E" w14:textId="77777777" w:rsidR="00404396" w:rsidRPr="005E17A4" w:rsidRDefault="00404396" w:rsidP="008C3F95">
            <w:pPr>
              <w:pStyle w:val="Tabel"/>
            </w:pPr>
          </w:p>
        </w:tc>
        <w:tc>
          <w:tcPr>
            <w:tcW w:w="3402" w:type="dxa"/>
          </w:tcPr>
          <w:p w14:paraId="409697CD" w14:textId="77777777" w:rsidR="00404396" w:rsidRPr="005E17A4" w:rsidRDefault="00404396" w:rsidP="008C3F95">
            <w:pPr>
              <w:pStyle w:val="Tabel"/>
            </w:pPr>
            <w:r>
              <w:t>De uitsnede die de randen van de kaart duidt.</w:t>
            </w:r>
          </w:p>
        </w:tc>
      </w:tr>
      <w:tr w:rsidR="00404396" w:rsidRPr="00022065" w14:paraId="4207EF68" w14:textId="77777777" w:rsidTr="008C3F95">
        <w:trPr>
          <w:cantSplit/>
          <w:trHeight w:val="91"/>
        </w:trPr>
        <w:tc>
          <w:tcPr>
            <w:tcW w:w="3397" w:type="dxa"/>
          </w:tcPr>
          <w:p w14:paraId="7D7031D1" w14:textId="77777777" w:rsidR="00404396" w:rsidRPr="005E17A4" w:rsidRDefault="00404396" w:rsidP="008C3F95">
            <w:pPr>
              <w:pStyle w:val="Tabel"/>
              <w:ind w:left="852"/>
            </w:pPr>
            <w:proofErr w:type="spellStart"/>
            <w:r>
              <w:t>Kaartextent</w:t>
            </w:r>
            <w:proofErr w:type="spellEnd"/>
          </w:p>
        </w:tc>
        <w:tc>
          <w:tcPr>
            <w:tcW w:w="1276" w:type="dxa"/>
          </w:tcPr>
          <w:p w14:paraId="54342D37" w14:textId="77777777" w:rsidR="00404396" w:rsidRPr="005E17A4" w:rsidRDefault="00404396" w:rsidP="008C3F95">
            <w:pPr>
              <w:pStyle w:val="Tabel"/>
            </w:pPr>
            <w:r>
              <w:t>[1..1]</w:t>
            </w:r>
          </w:p>
        </w:tc>
        <w:tc>
          <w:tcPr>
            <w:tcW w:w="1559" w:type="dxa"/>
          </w:tcPr>
          <w:p w14:paraId="70B76E6B" w14:textId="77777777" w:rsidR="00404396" w:rsidRPr="005E17A4" w:rsidRDefault="00404396" w:rsidP="008C3F95">
            <w:pPr>
              <w:pStyle w:val="Tabel"/>
            </w:pPr>
          </w:p>
        </w:tc>
        <w:tc>
          <w:tcPr>
            <w:tcW w:w="3402" w:type="dxa"/>
          </w:tcPr>
          <w:p w14:paraId="4813FE19" w14:textId="77777777" w:rsidR="00404396" w:rsidRPr="005E17A4" w:rsidRDefault="00404396" w:rsidP="008C3F95">
            <w:pPr>
              <w:pStyle w:val="Tabel"/>
            </w:pPr>
            <w:r>
              <w:t xml:space="preserve">De </w:t>
            </w:r>
            <w:proofErr w:type="spellStart"/>
            <w:r>
              <w:t>mapextent</w:t>
            </w:r>
            <w:proofErr w:type="spellEnd"/>
            <w:r>
              <w:t>.</w:t>
            </w:r>
          </w:p>
        </w:tc>
      </w:tr>
      <w:tr w:rsidR="00404396" w:rsidRPr="00022065" w14:paraId="6EA424E7" w14:textId="77777777" w:rsidTr="008C3F95">
        <w:trPr>
          <w:cantSplit/>
          <w:trHeight w:val="91"/>
        </w:trPr>
        <w:tc>
          <w:tcPr>
            <w:tcW w:w="3397" w:type="dxa"/>
          </w:tcPr>
          <w:p w14:paraId="457838F4" w14:textId="77777777" w:rsidR="00404396" w:rsidRPr="005E17A4" w:rsidRDefault="00404396" w:rsidP="008C3F95">
            <w:pPr>
              <w:pStyle w:val="Tabel"/>
              <w:ind w:left="1136"/>
            </w:pPr>
            <w:proofErr w:type="spellStart"/>
            <w:r>
              <w:t>minX</w:t>
            </w:r>
            <w:proofErr w:type="spellEnd"/>
          </w:p>
        </w:tc>
        <w:tc>
          <w:tcPr>
            <w:tcW w:w="1276" w:type="dxa"/>
          </w:tcPr>
          <w:p w14:paraId="302DD01E" w14:textId="77777777" w:rsidR="00404396" w:rsidRPr="005E17A4" w:rsidRDefault="00404396" w:rsidP="008C3F95">
            <w:pPr>
              <w:pStyle w:val="Tabel"/>
            </w:pPr>
            <w:r>
              <w:t>[1..1]</w:t>
            </w:r>
          </w:p>
        </w:tc>
        <w:tc>
          <w:tcPr>
            <w:tcW w:w="1559" w:type="dxa"/>
          </w:tcPr>
          <w:p w14:paraId="6895E2D1" w14:textId="77777777" w:rsidR="00404396" w:rsidRPr="005E17A4" w:rsidRDefault="00404396" w:rsidP="008C3F95">
            <w:pPr>
              <w:pStyle w:val="Tabel"/>
            </w:pPr>
            <w:proofErr w:type="spellStart"/>
            <w:r>
              <w:t>Decimal</w:t>
            </w:r>
            <w:proofErr w:type="spellEnd"/>
            <w:r>
              <w:t xml:space="preserve"> (20)</w:t>
            </w:r>
          </w:p>
        </w:tc>
        <w:tc>
          <w:tcPr>
            <w:tcW w:w="3402" w:type="dxa"/>
          </w:tcPr>
          <w:p w14:paraId="592B568C" w14:textId="77777777" w:rsidR="00404396" w:rsidRPr="006D5960" w:rsidRDefault="00404396" w:rsidP="008C3F95">
            <w:pPr>
              <w:pStyle w:val="Tabel"/>
            </w:pPr>
            <w:r w:rsidRPr="006D5960">
              <w:t xml:space="preserve">de laagste X-coördinaat, de </w:t>
            </w:r>
            <w:proofErr w:type="spellStart"/>
            <w:r w:rsidRPr="006D5960">
              <w:t>linkergrens</w:t>
            </w:r>
            <w:proofErr w:type="spellEnd"/>
            <w:r w:rsidRPr="006D5960">
              <w:t xml:space="preserve"> van de kaart.</w:t>
            </w:r>
          </w:p>
        </w:tc>
      </w:tr>
      <w:tr w:rsidR="00404396" w:rsidRPr="00022065" w14:paraId="2E048B30" w14:textId="77777777" w:rsidTr="008C3F95">
        <w:trPr>
          <w:cantSplit/>
          <w:trHeight w:val="91"/>
        </w:trPr>
        <w:tc>
          <w:tcPr>
            <w:tcW w:w="3397" w:type="dxa"/>
          </w:tcPr>
          <w:p w14:paraId="2A28AF46" w14:textId="77777777" w:rsidR="00404396" w:rsidRPr="005E17A4" w:rsidRDefault="00404396" w:rsidP="008C3F95">
            <w:pPr>
              <w:pStyle w:val="Tabel"/>
              <w:ind w:left="1136"/>
            </w:pPr>
            <w:proofErr w:type="spellStart"/>
            <w:r>
              <w:t>minY</w:t>
            </w:r>
            <w:proofErr w:type="spellEnd"/>
          </w:p>
        </w:tc>
        <w:tc>
          <w:tcPr>
            <w:tcW w:w="1276" w:type="dxa"/>
          </w:tcPr>
          <w:p w14:paraId="75D8E5EB" w14:textId="77777777" w:rsidR="00404396" w:rsidRPr="005E17A4" w:rsidRDefault="00404396" w:rsidP="008C3F95">
            <w:pPr>
              <w:pStyle w:val="Tabel"/>
            </w:pPr>
            <w:r>
              <w:t>[1..1]</w:t>
            </w:r>
          </w:p>
        </w:tc>
        <w:tc>
          <w:tcPr>
            <w:tcW w:w="1559" w:type="dxa"/>
          </w:tcPr>
          <w:p w14:paraId="1CF9723E" w14:textId="77777777" w:rsidR="00404396" w:rsidRPr="005E17A4" w:rsidRDefault="00404396" w:rsidP="008C3F95">
            <w:pPr>
              <w:pStyle w:val="Tabel"/>
            </w:pPr>
            <w:proofErr w:type="spellStart"/>
            <w:r>
              <w:t>Decimal</w:t>
            </w:r>
            <w:proofErr w:type="spellEnd"/>
            <w:r>
              <w:t xml:space="preserve"> (20)</w:t>
            </w:r>
          </w:p>
        </w:tc>
        <w:tc>
          <w:tcPr>
            <w:tcW w:w="3402" w:type="dxa"/>
          </w:tcPr>
          <w:p w14:paraId="28A07065" w14:textId="77777777" w:rsidR="00404396" w:rsidRPr="006D5960" w:rsidRDefault="00404396" w:rsidP="008C3F95">
            <w:pPr>
              <w:pStyle w:val="Tabel"/>
            </w:pPr>
            <w:r w:rsidRPr="006D5960">
              <w:t>de laagste Y-coördinaat, de ondergrens van de kaart</w:t>
            </w:r>
          </w:p>
        </w:tc>
      </w:tr>
      <w:tr w:rsidR="00404396" w:rsidRPr="00022065" w14:paraId="5911418B" w14:textId="77777777" w:rsidTr="008C3F95">
        <w:trPr>
          <w:cantSplit/>
          <w:trHeight w:val="91"/>
        </w:trPr>
        <w:tc>
          <w:tcPr>
            <w:tcW w:w="3397" w:type="dxa"/>
          </w:tcPr>
          <w:p w14:paraId="7F5C88A0" w14:textId="77777777" w:rsidR="00404396" w:rsidRPr="005E17A4" w:rsidRDefault="00404396" w:rsidP="008C3F95">
            <w:pPr>
              <w:pStyle w:val="Tabel"/>
              <w:ind w:left="1136"/>
            </w:pPr>
            <w:proofErr w:type="spellStart"/>
            <w:r>
              <w:lastRenderedPageBreak/>
              <w:t>maxX</w:t>
            </w:r>
            <w:proofErr w:type="spellEnd"/>
          </w:p>
        </w:tc>
        <w:tc>
          <w:tcPr>
            <w:tcW w:w="1276" w:type="dxa"/>
          </w:tcPr>
          <w:p w14:paraId="1BF25A50" w14:textId="77777777" w:rsidR="00404396" w:rsidRPr="005E17A4" w:rsidRDefault="00404396" w:rsidP="008C3F95">
            <w:pPr>
              <w:pStyle w:val="Tabel"/>
            </w:pPr>
            <w:r>
              <w:t>[1..1]</w:t>
            </w:r>
          </w:p>
        </w:tc>
        <w:tc>
          <w:tcPr>
            <w:tcW w:w="1559" w:type="dxa"/>
          </w:tcPr>
          <w:p w14:paraId="3B7F7007" w14:textId="77777777" w:rsidR="00404396" w:rsidRPr="005E17A4" w:rsidRDefault="00404396" w:rsidP="008C3F95">
            <w:pPr>
              <w:pStyle w:val="Tabel"/>
            </w:pPr>
            <w:proofErr w:type="spellStart"/>
            <w:r>
              <w:t>Decimal</w:t>
            </w:r>
            <w:proofErr w:type="spellEnd"/>
            <w:r>
              <w:t xml:space="preserve"> (20)</w:t>
            </w:r>
          </w:p>
        </w:tc>
        <w:tc>
          <w:tcPr>
            <w:tcW w:w="3402" w:type="dxa"/>
          </w:tcPr>
          <w:p w14:paraId="22F98287" w14:textId="77777777" w:rsidR="00404396" w:rsidRPr="006D5960" w:rsidRDefault="00404396" w:rsidP="008C3F95">
            <w:pPr>
              <w:pStyle w:val="Tabel"/>
            </w:pPr>
            <w:r w:rsidRPr="006D5960">
              <w:t>de hoogste X-coördinaat, de rechtergrens van de kaart</w:t>
            </w:r>
          </w:p>
        </w:tc>
      </w:tr>
      <w:tr w:rsidR="00404396" w:rsidRPr="00022065" w14:paraId="30D16EE3" w14:textId="77777777" w:rsidTr="008C3F95">
        <w:trPr>
          <w:cantSplit/>
          <w:trHeight w:val="91"/>
        </w:trPr>
        <w:tc>
          <w:tcPr>
            <w:tcW w:w="3397" w:type="dxa"/>
          </w:tcPr>
          <w:p w14:paraId="060C5CCC" w14:textId="77777777" w:rsidR="00404396" w:rsidRPr="005E17A4" w:rsidRDefault="00404396" w:rsidP="008C3F95">
            <w:pPr>
              <w:pStyle w:val="Tabel"/>
              <w:ind w:left="1136"/>
            </w:pPr>
            <w:proofErr w:type="spellStart"/>
            <w:r>
              <w:t>maxY</w:t>
            </w:r>
            <w:proofErr w:type="spellEnd"/>
          </w:p>
        </w:tc>
        <w:tc>
          <w:tcPr>
            <w:tcW w:w="1276" w:type="dxa"/>
          </w:tcPr>
          <w:p w14:paraId="2350B5C8" w14:textId="77777777" w:rsidR="00404396" w:rsidRPr="005E17A4" w:rsidRDefault="00404396" w:rsidP="008C3F95">
            <w:pPr>
              <w:pStyle w:val="Tabel"/>
            </w:pPr>
            <w:r>
              <w:t>[1..1]</w:t>
            </w:r>
          </w:p>
        </w:tc>
        <w:tc>
          <w:tcPr>
            <w:tcW w:w="1559" w:type="dxa"/>
          </w:tcPr>
          <w:p w14:paraId="6A5A91EB" w14:textId="77777777" w:rsidR="00404396" w:rsidRPr="005E17A4" w:rsidRDefault="00404396" w:rsidP="008C3F95">
            <w:pPr>
              <w:pStyle w:val="Tabel"/>
            </w:pPr>
            <w:proofErr w:type="spellStart"/>
            <w:r>
              <w:t>Decimal</w:t>
            </w:r>
            <w:proofErr w:type="spellEnd"/>
            <w:r>
              <w:t xml:space="preserve"> (20)</w:t>
            </w:r>
          </w:p>
        </w:tc>
        <w:tc>
          <w:tcPr>
            <w:tcW w:w="3402" w:type="dxa"/>
          </w:tcPr>
          <w:p w14:paraId="2F9CE387" w14:textId="77777777" w:rsidR="00404396" w:rsidRPr="006D5960" w:rsidRDefault="00404396" w:rsidP="008C3F95">
            <w:pPr>
              <w:pStyle w:val="Tabel"/>
            </w:pPr>
            <w:r w:rsidRPr="006D5960">
              <w:t>de hoogste Y-coördinaat, de bovengrens van de kaart</w:t>
            </w:r>
          </w:p>
        </w:tc>
      </w:tr>
      <w:tr w:rsidR="00404396" w:rsidRPr="00022065" w14:paraId="51A8FC17" w14:textId="77777777" w:rsidTr="008C3F95">
        <w:trPr>
          <w:cantSplit/>
          <w:trHeight w:val="91"/>
        </w:trPr>
        <w:tc>
          <w:tcPr>
            <w:tcW w:w="3397" w:type="dxa"/>
          </w:tcPr>
          <w:p w14:paraId="6D97C0D2" w14:textId="77777777" w:rsidR="00404396" w:rsidRPr="005E17A4" w:rsidRDefault="00404396" w:rsidP="008C3F95">
            <w:pPr>
              <w:pStyle w:val="Tabel"/>
              <w:ind w:left="568"/>
            </w:pPr>
            <w:r>
              <w:t>kaartlagen</w:t>
            </w:r>
          </w:p>
        </w:tc>
        <w:tc>
          <w:tcPr>
            <w:tcW w:w="1276" w:type="dxa"/>
          </w:tcPr>
          <w:p w14:paraId="71CD27A1" w14:textId="77777777" w:rsidR="00404396" w:rsidRPr="005E17A4" w:rsidRDefault="00404396" w:rsidP="008C3F95">
            <w:pPr>
              <w:pStyle w:val="Tabel"/>
            </w:pPr>
            <w:r>
              <w:t>[1..1]</w:t>
            </w:r>
          </w:p>
        </w:tc>
        <w:tc>
          <w:tcPr>
            <w:tcW w:w="1559" w:type="dxa"/>
          </w:tcPr>
          <w:p w14:paraId="667648B1" w14:textId="77777777" w:rsidR="00404396" w:rsidRPr="005E17A4" w:rsidRDefault="00404396" w:rsidP="008C3F95">
            <w:pPr>
              <w:pStyle w:val="Tabel"/>
            </w:pPr>
          </w:p>
        </w:tc>
        <w:tc>
          <w:tcPr>
            <w:tcW w:w="3402" w:type="dxa"/>
          </w:tcPr>
          <w:p w14:paraId="62CF9C38" w14:textId="77777777" w:rsidR="00404396" w:rsidRPr="005E17A4" w:rsidRDefault="00404396" w:rsidP="008C3F95">
            <w:pPr>
              <w:pStyle w:val="Tabel"/>
            </w:pPr>
            <w:r>
              <w:t>De kaartlagen waarmee de kaart wordt opgebouwd.</w:t>
            </w:r>
          </w:p>
        </w:tc>
      </w:tr>
      <w:tr w:rsidR="00404396" w:rsidRPr="00022065" w14:paraId="3521BD28" w14:textId="77777777" w:rsidTr="008C3F95">
        <w:trPr>
          <w:cantSplit/>
          <w:trHeight w:val="91"/>
        </w:trPr>
        <w:tc>
          <w:tcPr>
            <w:tcW w:w="3397" w:type="dxa"/>
          </w:tcPr>
          <w:p w14:paraId="5ADBDFD6" w14:textId="77777777" w:rsidR="00404396" w:rsidRPr="005E17A4" w:rsidRDefault="00404396" w:rsidP="008C3F95">
            <w:pPr>
              <w:pStyle w:val="Tabel"/>
              <w:ind w:left="852"/>
            </w:pPr>
            <w:proofErr w:type="spellStart"/>
            <w:r>
              <w:t>Kaartlaag</w:t>
            </w:r>
            <w:proofErr w:type="spellEnd"/>
          </w:p>
        </w:tc>
        <w:tc>
          <w:tcPr>
            <w:tcW w:w="1276" w:type="dxa"/>
          </w:tcPr>
          <w:p w14:paraId="4026FAA5" w14:textId="77777777" w:rsidR="00404396" w:rsidRPr="005E17A4" w:rsidRDefault="00404396" w:rsidP="008C3F95">
            <w:pPr>
              <w:pStyle w:val="Tabel"/>
            </w:pPr>
            <w:r>
              <w:t>[1..*]</w:t>
            </w:r>
          </w:p>
        </w:tc>
        <w:tc>
          <w:tcPr>
            <w:tcW w:w="1559" w:type="dxa"/>
          </w:tcPr>
          <w:p w14:paraId="326A66FB" w14:textId="77777777" w:rsidR="00404396" w:rsidRPr="005E17A4" w:rsidRDefault="00404396" w:rsidP="008C3F95">
            <w:pPr>
              <w:pStyle w:val="Tabel"/>
            </w:pPr>
          </w:p>
        </w:tc>
        <w:tc>
          <w:tcPr>
            <w:tcW w:w="3402" w:type="dxa"/>
          </w:tcPr>
          <w:p w14:paraId="36FD7942" w14:textId="77777777" w:rsidR="00404396" w:rsidRPr="005E17A4" w:rsidRDefault="00404396" w:rsidP="008C3F95">
            <w:pPr>
              <w:pStyle w:val="Tabel"/>
            </w:pPr>
            <w:r>
              <w:t>Een specifiek onderdeel van een kaart.</w:t>
            </w:r>
          </w:p>
        </w:tc>
      </w:tr>
      <w:tr w:rsidR="00404396" w:rsidRPr="00022065" w14:paraId="6F0E0D94" w14:textId="77777777" w:rsidTr="008C3F95">
        <w:trPr>
          <w:cantSplit/>
          <w:trHeight w:val="91"/>
        </w:trPr>
        <w:tc>
          <w:tcPr>
            <w:tcW w:w="3397" w:type="dxa"/>
          </w:tcPr>
          <w:p w14:paraId="6A627BC0" w14:textId="77777777" w:rsidR="00404396" w:rsidRPr="005E17A4" w:rsidRDefault="00404396" w:rsidP="008C3F95">
            <w:pPr>
              <w:pStyle w:val="Tabel"/>
              <w:ind w:left="1136"/>
            </w:pPr>
            <w:r>
              <w:t>Identificatie</w:t>
            </w:r>
          </w:p>
        </w:tc>
        <w:tc>
          <w:tcPr>
            <w:tcW w:w="1276" w:type="dxa"/>
          </w:tcPr>
          <w:p w14:paraId="5F3254E2" w14:textId="77777777" w:rsidR="00404396" w:rsidRPr="005E17A4" w:rsidRDefault="00404396" w:rsidP="008C3F95">
            <w:pPr>
              <w:pStyle w:val="Tabel"/>
            </w:pPr>
            <w:r>
              <w:t>[1..1]</w:t>
            </w:r>
          </w:p>
        </w:tc>
        <w:tc>
          <w:tcPr>
            <w:tcW w:w="1559" w:type="dxa"/>
          </w:tcPr>
          <w:p w14:paraId="28EF3DAA" w14:textId="77777777" w:rsidR="00404396" w:rsidRPr="005E17A4" w:rsidRDefault="00404396" w:rsidP="008C3F95">
            <w:pPr>
              <w:pStyle w:val="Tabel"/>
            </w:pPr>
            <w:r>
              <w:t>NEN3610 (80)</w:t>
            </w:r>
          </w:p>
        </w:tc>
        <w:tc>
          <w:tcPr>
            <w:tcW w:w="3402" w:type="dxa"/>
          </w:tcPr>
          <w:p w14:paraId="7D1D7B3F" w14:textId="528AFD01"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C4A1059" w14:textId="77777777" w:rsidTr="008C3F95">
        <w:trPr>
          <w:cantSplit/>
          <w:trHeight w:val="91"/>
        </w:trPr>
        <w:tc>
          <w:tcPr>
            <w:tcW w:w="3397" w:type="dxa"/>
          </w:tcPr>
          <w:p w14:paraId="092BE3F9" w14:textId="77777777" w:rsidR="00404396" w:rsidRPr="005E17A4" w:rsidRDefault="00404396" w:rsidP="008C3F95">
            <w:pPr>
              <w:pStyle w:val="Tabel"/>
              <w:ind w:left="1136"/>
            </w:pPr>
            <w:r>
              <w:t>Naam</w:t>
            </w:r>
          </w:p>
        </w:tc>
        <w:tc>
          <w:tcPr>
            <w:tcW w:w="1276" w:type="dxa"/>
          </w:tcPr>
          <w:p w14:paraId="73D58F03" w14:textId="77777777" w:rsidR="00404396" w:rsidRPr="005E17A4" w:rsidRDefault="00404396" w:rsidP="008C3F95">
            <w:pPr>
              <w:pStyle w:val="Tabel"/>
            </w:pPr>
            <w:r>
              <w:t>[0..1]</w:t>
            </w:r>
          </w:p>
        </w:tc>
        <w:tc>
          <w:tcPr>
            <w:tcW w:w="1559" w:type="dxa"/>
          </w:tcPr>
          <w:p w14:paraId="62DC51D6" w14:textId="77777777" w:rsidR="00404396" w:rsidRPr="005E17A4" w:rsidRDefault="00404396" w:rsidP="008C3F95">
            <w:pPr>
              <w:pStyle w:val="Tabel"/>
            </w:pPr>
            <w:r>
              <w:t>String(255)</w:t>
            </w:r>
          </w:p>
        </w:tc>
        <w:tc>
          <w:tcPr>
            <w:tcW w:w="3402" w:type="dxa"/>
          </w:tcPr>
          <w:p w14:paraId="393C6060" w14:textId="77777777" w:rsidR="00404396" w:rsidRPr="005E17A4" w:rsidRDefault="00404396" w:rsidP="008C3F95">
            <w:pPr>
              <w:pStyle w:val="Tabel"/>
            </w:pPr>
            <w:r>
              <w:t xml:space="preserve">Naam van de </w:t>
            </w:r>
            <w:proofErr w:type="spellStart"/>
            <w:r>
              <w:t>kaartlaag</w:t>
            </w:r>
            <w:proofErr w:type="spellEnd"/>
          </w:p>
        </w:tc>
      </w:tr>
      <w:tr w:rsidR="00404396" w:rsidRPr="00022065" w14:paraId="0C8AAEBC" w14:textId="77777777" w:rsidTr="008C3F95">
        <w:trPr>
          <w:cantSplit/>
          <w:trHeight w:val="91"/>
        </w:trPr>
        <w:tc>
          <w:tcPr>
            <w:tcW w:w="3397" w:type="dxa"/>
          </w:tcPr>
          <w:p w14:paraId="20621F7E" w14:textId="77777777" w:rsidR="00404396" w:rsidRPr="005E17A4" w:rsidRDefault="00404396" w:rsidP="008C3F95">
            <w:pPr>
              <w:pStyle w:val="Tabel"/>
              <w:ind w:left="1136"/>
            </w:pPr>
            <w:r>
              <w:t>Niveau</w:t>
            </w:r>
          </w:p>
        </w:tc>
        <w:tc>
          <w:tcPr>
            <w:tcW w:w="1276" w:type="dxa"/>
          </w:tcPr>
          <w:p w14:paraId="6F5EF398" w14:textId="77777777" w:rsidR="00404396" w:rsidRPr="005E17A4" w:rsidRDefault="00404396" w:rsidP="008C3F95">
            <w:pPr>
              <w:pStyle w:val="Tabel"/>
            </w:pPr>
            <w:r>
              <w:t>[1..1]</w:t>
            </w:r>
          </w:p>
        </w:tc>
        <w:tc>
          <w:tcPr>
            <w:tcW w:w="1559" w:type="dxa"/>
          </w:tcPr>
          <w:p w14:paraId="28B411B8" w14:textId="77777777" w:rsidR="00404396" w:rsidRPr="005E17A4" w:rsidRDefault="00404396" w:rsidP="008C3F95">
            <w:pPr>
              <w:pStyle w:val="Tabel"/>
            </w:pPr>
            <w:r>
              <w:t>Integer(80)</w:t>
            </w:r>
          </w:p>
        </w:tc>
        <w:tc>
          <w:tcPr>
            <w:tcW w:w="3402" w:type="dxa"/>
          </w:tcPr>
          <w:p w14:paraId="1F18914B" w14:textId="77777777" w:rsidR="00404396" w:rsidRPr="005E17A4" w:rsidRDefault="00404396" w:rsidP="008C3F95">
            <w:pPr>
              <w:pStyle w:val="Tabel"/>
            </w:pPr>
            <w:r>
              <w:t xml:space="preserve">Niveau waarop de </w:t>
            </w:r>
            <w:proofErr w:type="spellStart"/>
            <w:r>
              <w:t>kaartlaag</w:t>
            </w:r>
            <w:proofErr w:type="spellEnd"/>
            <w:r>
              <w:t xml:space="preserve"> gestapeld wordt bij het opbouwen van de kaart. (1 is het onderste niveau)</w:t>
            </w:r>
          </w:p>
        </w:tc>
      </w:tr>
      <w:tr w:rsidR="00404396" w:rsidRPr="00022065" w14:paraId="24EF2930" w14:textId="77777777" w:rsidTr="008C3F95">
        <w:trPr>
          <w:cantSplit/>
          <w:trHeight w:val="91"/>
        </w:trPr>
        <w:tc>
          <w:tcPr>
            <w:tcW w:w="3397" w:type="dxa"/>
          </w:tcPr>
          <w:p w14:paraId="3F5E1686" w14:textId="77777777" w:rsidR="00404396" w:rsidRDefault="00404396" w:rsidP="008C3F95">
            <w:pPr>
              <w:pStyle w:val="Tabel"/>
              <w:ind w:left="1136"/>
            </w:pPr>
            <w:r>
              <w:t>activiteitlocatieweergave</w:t>
            </w:r>
          </w:p>
        </w:tc>
        <w:tc>
          <w:tcPr>
            <w:tcW w:w="1276" w:type="dxa"/>
          </w:tcPr>
          <w:p w14:paraId="1792DD50" w14:textId="77777777" w:rsidR="00404396" w:rsidRPr="005E17A4" w:rsidRDefault="00404396" w:rsidP="008C3F95">
            <w:pPr>
              <w:pStyle w:val="Tabel"/>
            </w:pPr>
            <w:r>
              <w:t>[0..1]</w:t>
            </w:r>
          </w:p>
        </w:tc>
        <w:tc>
          <w:tcPr>
            <w:tcW w:w="1559" w:type="dxa"/>
          </w:tcPr>
          <w:p w14:paraId="7840F63D" w14:textId="77777777" w:rsidR="00404396" w:rsidRPr="005E17A4" w:rsidRDefault="00404396" w:rsidP="008C3F95">
            <w:pPr>
              <w:pStyle w:val="Tabel"/>
            </w:pPr>
          </w:p>
        </w:tc>
        <w:tc>
          <w:tcPr>
            <w:tcW w:w="3402" w:type="dxa"/>
          </w:tcPr>
          <w:p w14:paraId="6F337A7E" w14:textId="77777777" w:rsidR="00404396" w:rsidRPr="005E17A4" w:rsidRDefault="00404396" w:rsidP="008C3F95">
            <w:pPr>
              <w:pStyle w:val="Tabel"/>
            </w:pPr>
            <w:r>
              <w:t>De locatie waar de activiteit gereguleerd wordt.</w:t>
            </w:r>
          </w:p>
        </w:tc>
      </w:tr>
      <w:tr w:rsidR="00404396" w:rsidRPr="00022065" w14:paraId="5401E04A" w14:textId="77777777" w:rsidTr="008C3F95">
        <w:trPr>
          <w:cantSplit/>
          <w:trHeight w:val="91"/>
        </w:trPr>
        <w:tc>
          <w:tcPr>
            <w:tcW w:w="3397" w:type="dxa"/>
          </w:tcPr>
          <w:p w14:paraId="060BE232" w14:textId="77777777" w:rsidR="00404396" w:rsidRDefault="00404396" w:rsidP="008C3F95">
            <w:pPr>
              <w:pStyle w:val="Tabel"/>
              <w:ind w:left="1420"/>
            </w:pPr>
            <w:r>
              <w:t>[@</w:t>
            </w:r>
            <w:r w:rsidRPr="008C0461">
              <w:t>ActiviteitLocatieaanduidingRef</w:t>
            </w:r>
            <w:r>
              <w:t>]</w:t>
            </w:r>
          </w:p>
        </w:tc>
        <w:tc>
          <w:tcPr>
            <w:tcW w:w="1276" w:type="dxa"/>
          </w:tcPr>
          <w:p w14:paraId="10F13DC8" w14:textId="77777777" w:rsidR="00404396" w:rsidRPr="005E17A4" w:rsidRDefault="00404396" w:rsidP="008C3F95">
            <w:pPr>
              <w:pStyle w:val="Tabel"/>
            </w:pPr>
            <w:r>
              <w:t>[1..*]</w:t>
            </w:r>
          </w:p>
        </w:tc>
        <w:tc>
          <w:tcPr>
            <w:tcW w:w="1559" w:type="dxa"/>
          </w:tcPr>
          <w:p w14:paraId="11DBDC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3A9A7EDE" w14:textId="77777777" w:rsidR="00404396" w:rsidRPr="005E17A4" w:rsidRDefault="00404396" w:rsidP="008C3F95">
            <w:pPr>
              <w:pStyle w:val="Tabel"/>
            </w:pPr>
            <w:r>
              <w:t xml:space="preserve">Verwijzing naar de </w:t>
            </w:r>
            <w:proofErr w:type="spellStart"/>
            <w:r>
              <w:t>activiteitlocatieaanduiding</w:t>
            </w:r>
            <w:proofErr w:type="spellEnd"/>
            <w:r>
              <w:t>(en) die getoond moet(en) worden op de kaart.</w:t>
            </w:r>
          </w:p>
        </w:tc>
      </w:tr>
      <w:tr w:rsidR="00404396" w:rsidRPr="00022065" w14:paraId="3A7FA60B" w14:textId="77777777" w:rsidTr="008C3F95">
        <w:trPr>
          <w:cantSplit/>
          <w:trHeight w:val="91"/>
        </w:trPr>
        <w:tc>
          <w:tcPr>
            <w:tcW w:w="3397" w:type="dxa"/>
          </w:tcPr>
          <w:p w14:paraId="67066852" w14:textId="77777777" w:rsidR="00404396" w:rsidRDefault="00404396" w:rsidP="008C3F95">
            <w:pPr>
              <w:pStyle w:val="Tabel"/>
              <w:ind w:left="1136"/>
            </w:pPr>
            <w:r>
              <w:t>normweergave</w:t>
            </w:r>
          </w:p>
        </w:tc>
        <w:tc>
          <w:tcPr>
            <w:tcW w:w="1276" w:type="dxa"/>
          </w:tcPr>
          <w:p w14:paraId="7BDD1223" w14:textId="77777777" w:rsidR="00404396" w:rsidRPr="005E17A4" w:rsidRDefault="00404396" w:rsidP="008C3F95">
            <w:pPr>
              <w:pStyle w:val="Tabel"/>
            </w:pPr>
            <w:r>
              <w:t>[0..1]</w:t>
            </w:r>
          </w:p>
        </w:tc>
        <w:tc>
          <w:tcPr>
            <w:tcW w:w="1559" w:type="dxa"/>
          </w:tcPr>
          <w:p w14:paraId="6B0DCEAF" w14:textId="77777777" w:rsidR="00404396" w:rsidRPr="005E17A4" w:rsidRDefault="00404396" w:rsidP="008C3F95">
            <w:pPr>
              <w:pStyle w:val="Tabel"/>
            </w:pPr>
          </w:p>
        </w:tc>
        <w:tc>
          <w:tcPr>
            <w:tcW w:w="3402" w:type="dxa"/>
          </w:tcPr>
          <w:p w14:paraId="0BBF0717" w14:textId="77777777" w:rsidR="00404396" w:rsidRPr="005E17A4" w:rsidRDefault="00404396" w:rsidP="008C3F95">
            <w:pPr>
              <w:pStyle w:val="Tabel"/>
            </w:pPr>
            <w:r>
              <w:t>De norm die gesteld wordt.</w:t>
            </w:r>
          </w:p>
        </w:tc>
      </w:tr>
      <w:tr w:rsidR="00404396" w:rsidRPr="00022065" w14:paraId="57AF73AB" w14:textId="77777777" w:rsidTr="008C3F95">
        <w:trPr>
          <w:cantSplit/>
          <w:trHeight w:val="91"/>
        </w:trPr>
        <w:tc>
          <w:tcPr>
            <w:tcW w:w="3397" w:type="dxa"/>
          </w:tcPr>
          <w:p w14:paraId="4E11BFAC" w14:textId="77777777" w:rsidR="00404396" w:rsidRDefault="00404396" w:rsidP="008C3F95">
            <w:pPr>
              <w:pStyle w:val="Tabel"/>
              <w:ind w:left="1420"/>
            </w:pPr>
            <w:r>
              <w:t>[@OmgevingsnormRef]</w:t>
            </w:r>
          </w:p>
        </w:tc>
        <w:tc>
          <w:tcPr>
            <w:tcW w:w="1276" w:type="dxa"/>
          </w:tcPr>
          <w:p w14:paraId="19F314DC" w14:textId="77777777" w:rsidR="00404396" w:rsidRPr="005E17A4" w:rsidRDefault="00404396" w:rsidP="008C3F95">
            <w:pPr>
              <w:pStyle w:val="Tabel"/>
            </w:pPr>
            <w:r>
              <w:t>[1..*]</w:t>
            </w:r>
          </w:p>
        </w:tc>
        <w:tc>
          <w:tcPr>
            <w:tcW w:w="1559" w:type="dxa"/>
          </w:tcPr>
          <w:p w14:paraId="1D73FA90"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5603A76" w14:textId="77777777" w:rsidR="00404396" w:rsidRPr="005E17A4" w:rsidRDefault="00404396" w:rsidP="008C3F95">
            <w:pPr>
              <w:pStyle w:val="Tabel"/>
            </w:pPr>
            <w:r>
              <w:t xml:space="preserve">De omgevingsnorm die getoond moet worden. </w:t>
            </w:r>
            <w:r w:rsidRPr="00D43A95">
              <w:t xml:space="preserve">Dit mag ook een Omgevingswaarde(Ref) of een generieke </w:t>
            </w:r>
            <w:proofErr w:type="spellStart"/>
            <w:r w:rsidRPr="00D43A95">
              <w:t>NormRef</w:t>
            </w:r>
            <w:proofErr w:type="spellEnd"/>
            <w:r w:rsidRPr="00D43A95">
              <w:t xml:space="preserve"> zijn.</w:t>
            </w:r>
          </w:p>
        </w:tc>
      </w:tr>
      <w:tr w:rsidR="00404396" w:rsidRPr="00022065" w14:paraId="462ABC87" w14:textId="77777777" w:rsidTr="008C3F95">
        <w:trPr>
          <w:cantSplit/>
          <w:trHeight w:val="91"/>
        </w:trPr>
        <w:tc>
          <w:tcPr>
            <w:tcW w:w="3397" w:type="dxa"/>
          </w:tcPr>
          <w:p w14:paraId="00F546CF" w14:textId="77777777" w:rsidR="00404396" w:rsidRDefault="00404396" w:rsidP="008C3F95">
            <w:pPr>
              <w:pStyle w:val="Tabel"/>
              <w:ind w:left="1136"/>
            </w:pPr>
            <w:proofErr w:type="spellStart"/>
            <w:r>
              <w:t>Gebiedsaanwijzingweergave</w:t>
            </w:r>
            <w:proofErr w:type="spellEnd"/>
          </w:p>
        </w:tc>
        <w:tc>
          <w:tcPr>
            <w:tcW w:w="1276" w:type="dxa"/>
          </w:tcPr>
          <w:p w14:paraId="5CAA24F3" w14:textId="77777777" w:rsidR="00404396" w:rsidRPr="005E17A4" w:rsidRDefault="00404396" w:rsidP="008C3F95">
            <w:pPr>
              <w:pStyle w:val="Tabel"/>
            </w:pPr>
            <w:r>
              <w:t>[0..1]</w:t>
            </w:r>
          </w:p>
        </w:tc>
        <w:tc>
          <w:tcPr>
            <w:tcW w:w="1559" w:type="dxa"/>
          </w:tcPr>
          <w:p w14:paraId="06586F80" w14:textId="77777777" w:rsidR="00404396" w:rsidRPr="005E17A4" w:rsidRDefault="00404396" w:rsidP="008C3F95">
            <w:pPr>
              <w:pStyle w:val="Tabel"/>
            </w:pPr>
          </w:p>
        </w:tc>
        <w:tc>
          <w:tcPr>
            <w:tcW w:w="3402" w:type="dxa"/>
          </w:tcPr>
          <w:p w14:paraId="09BA2BB0" w14:textId="77777777" w:rsidR="00404396" w:rsidRPr="005E17A4" w:rsidRDefault="00404396" w:rsidP="008C3F95">
            <w:pPr>
              <w:pStyle w:val="Tabel"/>
            </w:pPr>
            <w:r>
              <w:t>Het gebied dat aangewezen wordt.</w:t>
            </w:r>
          </w:p>
        </w:tc>
      </w:tr>
      <w:tr w:rsidR="00404396" w:rsidRPr="00022065" w14:paraId="09E24183" w14:textId="77777777" w:rsidTr="008C3F95">
        <w:trPr>
          <w:cantSplit/>
          <w:trHeight w:val="91"/>
        </w:trPr>
        <w:tc>
          <w:tcPr>
            <w:tcW w:w="3397" w:type="dxa"/>
          </w:tcPr>
          <w:p w14:paraId="708F6CB8" w14:textId="77777777" w:rsidR="00404396" w:rsidRDefault="00404396" w:rsidP="008C3F95">
            <w:pPr>
              <w:pStyle w:val="Tabel"/>
              <w:ind w:left="1420"/>
            </w:pPr>
            <w:r w:rsidRPr="005E17A4">
              <w:t>[@Gebiedsaanwijzing</w:t>
            </w:r>
            <w:r>
              <w:t>R</w:t>
            </w:r>
            <w:r w:rsidRPr="005E17A4">
              <w:t>ef]</w:t>
            </w:r>
          </w:p>
        </w:tc>
        <w:tc>
          <w:tcPr>
            <w:tcW w:w="1276" w:type="dxa"/>
          </w:tcPr>
          <w:p w14:paraId="494ABB57" w14:textId="77777777" w:rsidR="00404396" w:rsidRPr="005E17A4" w:rsidRDefault="00404396" w:rsidP="008C3F95">
            <w:pPr>
              <w:pStyle w:val="Tabel"/>
            </w:pPr>
            <w:r>
              <w:t>[1..*]</w:t>
            </w:r>
          </w:p>
        </w:tc>
        <w:tc>
          <w:tcPr>
            <w:tcW w:w="1559" w:type="dxa"/>
          </w:tcPr>
          <w:p w14:paraId="5301D30B"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80A300E" w14:textId="77777777" w:rsidR="00404396" w:rsidRPr="005E17A4" w:rsidRDefault="00404396" w:rsidP="008C3F95">
            <w:pPr>
              <w:pStyle w:val="Tabel"/>
            </w:pPr>
            <w:r>
              <w:t>Verwijzing naar de identificatie(s) van de Gebiedsaanwijzingen die getoond moet(en) worden op de kaart.</w:t>
            </w:r>
          </w:p>
        </w:tc>
      </w:tr>
    </w:tbl>
    <w:p w14:paraId="47F7E973" w14:textId="77777777" w:rsidR="00404396" w:rsidRPr="00022065" w:rsidRDefault="00404396" w:rsidP="00404396">
      <w:bookmarkStart w:id="100" w:name="_Ref38049102"/>
      <w:r w:rsidRPr="00022065">
        <w:t xml:space="preserve"> </w:t>
      </w:r>
    </w:p>
    <w:p w14:paraId="0C850625" w14:textId="2817DC0E" w:rsidR="00404396" w:rsidRPr="00E610F0" w:rsidRDefault="00404396" w:rsidP="00001AC9">
      <w:pPr>
        <w:pStyle w:val="Kop2"/>
      </w:pPr>
      <w:bookmarkStart w:id="101" w:name="_Ref66372774"/>
      <w:bookmarkStart w:id="102" w:name="_Toc158300671"/>
      <w:bookmarkStart w:id="103" w:name="XML_vrij_divisie"/>
      <w:bookmarkEnd w:id="99"/>
      <w:bookmarkEnd w:id="100"/>
      <w:r>
        <w:t>Divisie</w:t>
      </w:r>
      <w:bookmarkEnd w:id="101"/>
      <w:bookmarkEnd w:id="102"/>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AA7C44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3"/>
          <w:p w14:paraId="66497C80" w14:textId="77777777" w:rsidR="00404396" w:rsidRPr="00E45F7A" w:rsidRDefault="00404396" w:rsidP="008C3F95">
            <w:pPr>
              <w:pStyle w:val="Tabel"/>
            </w:pPr>
            <w:r w:rsidRPr="00E45F7A">
              <w:t>Element</w:t>
            </w:r>
          </w:p>
        </w:tc>
        <w:tc>
          <w:tcPr>
            <w:tcW w:w="1276" w:type="dxa"/>
          </w:tcPr>
          <w:p w14:paraId="2C3A2A25"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4E6F99A5" w14:textId="77777777" w:rsidR="00404396" w:rsidRPr="00E45F7A" w:rsidRDefault="00404396" w:rsidP="008C3F95">
            <w:pPr>
              <w:pStyle w:val="Tabel"/>
            </w:pPr>
            <w:r w:rsidRPr="00E45F7A">
              <w:t>Type</w:t>
            </w:r>
          </w:p>
        </w:tc>
        <w:tc>
          <w:tcPr>
            <w:tcW w:w="3814" w:type="dxa"/>
          </w:tcPr>
          <w:p w14:paraId="2A661E5E" w14:textId="77777777" w:rsidR="00404396" w:rsidRPr="00E45F7A" w:rsidRDefault="00404396" w:rsidP="008C3F95">
            <w:pPr>
              <w:pStyle w:val="Tabel"/>
            </w:pPr>
            <w:r w:rsidRPr="00E45F7A">
              <w:t>Omschrijving</w:t>
            </w:r>
          </w:p>
        </w:tc>
      </w:tr>
      <w:tr w:rsidR="00404396" w:rsidRPr="00022065" w14:paraId="0E4C6A92" w14:textId="77777777" w:rsidTr="008C3F95">
        <w:trPr>
          <w:cantSplit/>
        </w:trPr>
        <w:tc>
          <w:tcPr>
            <w:tcW w:w="3397" w:type="dxa"/>
          </w:tcPr>
          <w:p w14:paraId="0122BB1B" w14:textId="77777777" w:rsidR="00404396" w:rsidRPr="005E17A4" w:rsidRDefault="00404396" w:rsidP="008C3F95">
            <w:pPr>
              <w:pStyle w:val="Tabel"/>
            </w:pPr>
            <w:proofErr w:type="spellStart"/>
            <w:r w:rsidRPr="005E17A4">
              <w:t>owObject</w:t>
            </w:r>
            <w:proofErr w:type="spellEnd"/>
          </w:p>
        </w:tc>
        <w:tc>
          <w:tcPr>
            <w:tcW w:w="1276" w:type="dxa"/>
          </w:tcPr>
          <w:p w14:paraId="2C70BB53" w14:textId="77777777" w:rsidR="00404396" w:rsidRPr="005E17A4" w:rsidRDefault="00404396" w:rsidP="008C3F95">
            <w:pPr>
              <w:pStyle w:val="Tabel"/>
            </w:pPr>
            <w:r w:rsidRPr="005E17A4">
              <w:t>[1..1]</w:t>
            </w:r>
          </w:p>
        </w:tc>
        <w:tc>
          <w:tcPr>
            <w:tcW w:w="1147" w:type="dxa"/>
          </w:tcPr>
          <w:p w14:paraId="7BCF21B0" w14:textId="77777777" w:rsidR="00404396" w:rsidRPr="005E17A4" w:rsidRDefault="00404396" w:rsidP="008C3F95">
            <w:pPr>
              <w:pStyle w:val="Tabel"/>
            </w:pPr>
          </w:p>
        </w:tc>
        <w:tc>
          <w:tcPr>
            <w:tcW w:w="3814" w:type="dxa"/>
          </w:tcPr>
          <w:p w14:paraId="544C4DAB" w14:textId="77777777" w:rsidR="00404396" w:rsidRPr="005E17A4" w:rsidRDefault="00404396" w:rsidP="008C3F95">
            <w:pPr>
              <w:pStyle w:val="Tabel"/>
            </w:pPr>
            <w:r>
              <w:t>Container van het specifieke OW-object.</w:t>
            </w:r>
          </w:p>
        </w:tc>
      </w:tr>
      <w:tr w:rsidR="00404396" w:rsidRPr="00022065" w14:paraId="2B05C53A" w14:textId="77777777" w:rsidTr="008C3F95">
        <w:trPr>
          <w:cantSplit/>
        </w:trPr>
        <w:tc>
          <w:tcPr>
            <w:tcW w:w="3397" w:type="dxa"/>
          </w:tcPr>
          <w:p w14:paraId="24A12787" w14:textId="77777777" w:rsidR="00404396" w:rsidRPr="005E17A4" w:rsidRDefault="00404396" w:rsidP="008C3F95">
            <w:pPr>
              <w:pStyle w:val="Tabel"/>
              <w:ind w:left="284"/>
            </w:pPr>
            <w:r>
              <w:t>Divisie</w:t>
            </w:r>
          </w:p>
        </w:tc>
        <w:tc>
          <w:tcPr>
            <w:tcW w:w="1276" w:type="dxa"/>
          </w:tcPr>
          <w:p w14:paraId="55761A44" w14:textId="77777777" w:rsidR="00404396" w:rsidRPr="005E17A4" w:rsidRDefault="00404396" w:rsidP="008C3F95">
            <w:pPr>
              <w:pStyle w:val="Tabel"/>
            </w:pPr>
            <w:r>
              <w:t>[1..1]</w:t>
            </w:r>
          </w:p>
        </w:tc>
        <w:tc>
          <w:tcPr>
            <w:tcW w:w="1147" w:type="dxa"/>
          </w:tcPr>
          <w:p w14:paraId="2EDA93B2" w14:textId="77777777" w:rsidR="00404396" w:rsidRPr="005E17A4" w:rsidRDefault="00404396" w:rsidP="008C3F95">
            <w:pPr>
              <w:pStyle w:val="Tabel"/>
            </w:pPr>
          </w:p>
        </w:tc>
        <w:tc>
          <w:tcPr>
            <w:tcW w:w="3814" w:type="dxa"/>
          </w:tcPr>
          <w:p w14:paraId="1260EA36" w14:textId="77777777" w:rsidR="00404396" w:rsidRDefault="00404396" w:rsidP="008C3F95">
            <w:pPr>
              <w:pStyle w:val="Tabel"/>
            </w:pPr>
            <w:r>
              <w:t>Element bedoeld voor de koppeling met de divisie aan de OP-kant.</w:t>
            </w:r>
          </w:p>
        </w:tc>
      </w:tr>
      <w:tr w:rsidR="00404396" w:rsidRPr="00022065" w14:paraId="40B7030C" w14:textId="77777777" w:rsidTr="008C3F95">
        <w:trPr>
          <w:cantSplit/>
        </w:trPr>
        <w:tc>
          <w:tcPr>
            <w:tcW w:w="3397" w:type="dxa"/>
          </w:tcPr>
          <w:p w14:paraId="176C10F9" w14:textId="77777777" w:rsidR="00404396" w:rsidRDefault="00404396" w:rsidP="008C3F95">
            <w:pPr>
              <w:pStyle w:val="Tabel"/>
              <w:ind w:left="568"/>
            </w:pPr>
            <w:r w:rsidRPr="00A7586D">
              <w:t>[@wId]</w:t>
            </w:r>
          </w:p>
        </w:tc>
        <w:tc>
          <w:tcPr>
            <w:tcW w:w="1276" w:type="dxa"/>
          </w:tcPr>
          <w:p w14:paraId="27D3DE33" w14:textId="77777777" w:rsidR="00404396" w:rsidRDefault="00404396" w:rsidP="008C3F95">
            <w:pPr>
              <w:pStyle w:val="Tabel"/>
            </w:pPr>
            <w:r>
              <w:t>[1..1]</w:t>
            </w:r>
          </w:p>
        </w:tc>
        <w:tc>
          <w:tcPr>
            <w:tcW w:w="1147" w:type="dxa"/>
          </w:tcPr>
          <w:p w14:paraId="060017C8" w14:textId="77777777" w:rsidR="00404396" w:rsidRPr="005E17A4" w:rsidRDefault="00404396" w:rsidP="008C3F95">
            <w:pPr>
              <w:pStyle w:val="Tabel"/>
            </w:pPr>
            <w:r>
              <w:t>String(80)</w:t>
            </w:r>
          </w:p>
        </w:tc>
        <w:tc>
          <w:tcPr>
            <w:tcW w:w="3814" w:type="dxa"/>
          </w:tcPr>
          <w:p w14:paraId="4C9D118C" w14:textId="77777777" w:rsidR="00404396" w:rsidRDefault="00404396" w:rsidP="008C3F95">
            <w:pPr>
              <w:pStyle w:val="Tabel"/>
            </w:pPr>
            <w:r w:rsidRPr="00A7586D">
              <w:t>Identificatie van artikel of lid uit OP-bestand</w:t>
            </w:r>
            <w:r>
              <w:t>.</w:t>
            </w:r>
          </w:p>
        </w:tc>
      </w:tr>
      <w:tr w:rsidR="00404396" w:rsidRPr="00022065" w14:paraId="5DE2B009" w14:textId="77777777" w:rsidTr="008C3F95">
        <w:trPr>
          <w:cantSplit/>
        </w:trPr>
        <w:tc>
          <w:tcPr>
            <w:tcW w:w="3397" w:type="dxa"/>
          </w:tcPr>
          <w:p w14:paraId="47FCBF5F" w14:textId="77777777" w:rsidR="00404396" w:rsidRPr="005E17A4" w:rsidRDefault="00404396" w:rsidP="008C3F95">
            <w:pPr>
              <w:pStyle w:val="Tabel"/>
              <w:ind w:left="568"/>
            </w:pPr>
            <w:r>
              <w:t>s</w:t>
            </w:r>
            <w:r w:rsidRPr="005E17A4">
              <w:t>tatus</w:t>
            </w:r>
          </w:p>
        </w:tc>
        <w:tc>
          <w:tcPr>
            <w:tcW w:w="1276" w:type="dxa"/>
          </w:tcPr>
          <w:p w14:paraId="46467B73" w14:textId="77777777" w:rsidR="00404396" w:rsidRPr="005E17A4" w:rsidRDefault="00404396" w:rsidP="008C3F95">
            <w:pPr>
              <w:pStyle w:val="Tabel"/>
            </w:pPr>
            <w:r w:rsidRPr="005E17A4">
              <w:t>[0..1]</w:t>
            </w:r>
          </w:p>
        </w:tc>
        <w:tc>
          <w:tcPr>
            <w:tcW w:w="1147" w:type="dxa"/>
          </w:tcPr>
          <w:p w14:paraId="18FABFC0" w14:textId="77777777" w:rsidR="00404396" w:rsidRPr="005E17A4" w:rsidRDefault="00404396" w:rsidP="008C3F95">
            <w:pPr>
              <w:pStyle w:val="Tabel"/>
            </w:pPr>
            <w:r w:rsidRPr="005E17A4">
              <w:t>String</w:t>
            </w:r>
            <w:r>
              <w:t>(80)</w:t>
            </w:r>
          </w:p>
        </w:tc>
        <w:tc>
          <w:tcPr>
            <w:tcW w:w="3814" w:type="dxa"/>
          </w:tcPr>
          <w:p w14:paraId="669ADB79" w14:textId="0CDF543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5737083C" w14:textId="77777777" w:rsidTr="008C3F95">
        <w:trPr>
          <w:cantSplit/>
        </w:trPr>
        <w:tc>
          <w:tcPr>
            <w:tcW w:w="3397" w:type="dxa"/>
          </w:tcPr>
          <w:p w14:paraId="5C882581" w14:textId="77777777" w:rsidR="00404396" w:rsidRPr="005E17A4" w:rsidRDefault="00404396" w:rsidP="008C3F95">
            <w:pPr>
              <w:pStyle w:val="Tabel"/>
              <w:ind w:left="568"/>
            </w:pPr>
            <w:r w:rsidRPr="005E17A4">
              <w:t>procedurestatus</w:t>
            </w:r>
          </w:p>
        </w:tc>
        <w:tc>
          <w:tcPr>
            <w:tcW w:w="1276" w:type="dxa"/>
          </w:tcPr>
          <w:p w14:paraId="6E13B6B4" w14:textId="77777777" w:rsidR="00404396" w:rsidRPr="005E17A4" w:rsidRDefault="00404396" w:rsidP="008C3F95">
            <w:pPr>
              <w:pStyle w:val="Tabel"/>
            </w:pPr>
            <w:r w:rsidRPr="005E17A4">
              <w:t>[0..1]</w:t>
            </w:r>
          </w:p>
        </w:tc>
        <w:tc>
          <w:tcPr>
            <w:tcW w:w="1147" w:type="dxa"/>
          </w:tcPr>
          <w:p w14:paraId="0555065D" w14:textId="77777777" w:rsidR="00404396" w:rsidRPr="005E17A4" w:rsidRDefault="00404396" w:rsidP="008C3F95">
            <w:pPr>
              <w:pStyle w:val="Tabel"/>
            </w:pPr>
            <w:r w:rsidRPr="005E17A4">
              <w:t>String</w:t>
            </w:r>
            <w:r>
              <w:t>(80)</w:t>
            </w:r>
          </w:p>
        </w:tc>
        <w:tc>
          <w:tcPr>
            <w:tcW w:w="3814" w:type="dxa"/>
          </w:tcPr>
          <w:p w14:paraId="29E1D1B6" w14:textId="636AAE8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7BF3C80" w14:textId="77777777" w:rsidTr="008C3F95">
        <w:trPr>
          <w:cantSplit/>
        </w:trPr>
        <w:tc>
          <w:tcPr>
            <w:tcW w:w="3397" w:type="dxa"/>
          </w:tcPr>
          <w:p w14:paraId="7543CCD2" w14:textId="77777777" w:rsidR="00404396" w:rsidRPr="005E17A4" w:rsidRDefault="00404396" w:rsidP="008C3F95">
            <w:pPr>
              <w:pStyle w:val="Tabel"/>
              <w:ind w:left="568"/>
            </w:pPr>
            <w:r>
              <w:t>identificatie</w:t>
            </w:r>
          </w:p>
        </w:tc>
        <w:tc>
          <w:tcPr>
            <w:tcW w:w="1276" w:type="dxa"/>
          </w:tcPr>
          <w:p w14:paraId="45158B20" w14:textId="77777777" w:rsidR="00404396" w:rsidRPr="005E17A4" w:rsidRDefault="00404396" w:rsidP="008C3F95">
            <w:pPr>
              <w:pStyle w:val="Tabel"/>
            </w:pPr>
            <w:r>
              <w:t>[1..1]</w:t>
            </w:r>
          </w:p>
        </w:tc>
        <w:tc>
          <w:tcPr>
            <w:tcW w:w="1147" w:type="dxa"/>
          </w:tcPr>
          <w:p w14:paraId="668727C2" w14:textId="77777777" w:rsidR="00404396" w:rsidRPr="005E17A4" w:rsidRDefault="00404396" w:rsidP="008C3F95">
            <w:pPr>
              <w:pStyle w:val="Tabel"/>
            </w:pPr>
            <w:r>
              <w:t>NEN3610 (80)</w:t>
            </w:r>
          </w:p>
        </w:tc>
        <w:tc>
          <w:tcPr>
            <w:tcW w:w="3814" w:type="dxa"/>
          </w:tcPr>
          <w:p w14:paraId="6A0D3536" w14:textId="5B2DD561"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4A59F916" w14:textId="5D1B9B97" w:rsidR="00404396" w:rsidRPr="00E610F0" w:rsidRDefault="00404396" w:rsidP="00001AC9">
      <w:pPr>
        <w:pStyle w:val="Kop2"/>
      </w:pPr>
      <w:bookmarkStart w:id="104" w:name="_Toc158300672"/>
      <w:bookmarkStart w:id="105" w:name="XML_vrij_divisietekst"/>
      <w:bookmarkStart w:id="106" w:name="_Ref39851506"/>
      <w:r>
        <w:t>Divisietekst</w:t>
      </w:r>
      <w:bookmarkEnd w:id="104"/>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D2C5996"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5"/>
          <w:p w14:paraId="78B59B0E" w14:textId="77777777" w:rsidR="00404396" w:rsidRPr="00E45F7A" w:rsidRDefault="00404396" w:rsidP="008C3F95">
            <w:pPr>
              <w:pStyle w:val="Tabel"/>
            </w:pPr>
            <w:r w:rsidRPr="00E45F7A">
              <w:t>Element</w:t>
            </w:r>
          </w:p>
        </w:tc>
        <w:tc>
          <w:tcPr>
            <w:tcW w:w="1276" w:type="dxa"/>
          </w:tcPr>
          <w:p w14:paraId="6A0A4EA9"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28789CDC" w14:textId="77777777" w:rsidR="00404396" w:rsidRPr="00E45F7A" w:rsidRDefault="00404396" w:rsidP="008C3F95">
            <w:pPr>
              <w:pStyle w:val="Tabel"/>
            </w:pPr>
            <w:r w:rsidRPr="00E45F7A">
              <w:t>Type</w:t>
            </w:r>
          </w:p>
        </w:tc>
        <w:tc>
          <w:tcPr>
            <w:tcW w:w="3814" w:type="dxa"/>
          </w:tcPr>
          <w:p w14:paraId="36267A3D" w14:textId="77777777" w:rsidR="00404396" w:rsidRPr="00E45F7A" w:rsidRDefault="00404396" w:rsidP="008C3F95">
            <w:pPr>
              <w:pStyle w:val="Tabel"/>
            </w:pPr>
            <w:r w:rsidRPr="00E45F7A">
              <w:t>Omschrijving</w:t>
            </w:r>
          </w:p>
        </w:tc>
      </w:tr>
      <w:tr w:rsidR="00404396" w:rsidRPr="00022065" w14:paraId="63DC1982" w14:textId="77777777" w:rsidTr="008C3F95">
        <w:trPr>
          <w:cantSplit/>
        </w:trPr>
        <w:tc>
          <w:tcPr>
            <w:tcW w:w="3397" w:type="dxa"/>
          </w:tcPr>
          <w:p w14:paraId="2975D11F" w14:textId="77777777" w:rsidR="00404396" w:rsidRPr="005E17A4" w:rsidRDefault="00404396" w:rsidP="008C3F95">
            <w:pPr>
              <w:pStyle w:val="Tabel"/>
            </w:pPr>
            <w:proofErr w:type="spellStart"/>
            <w:r w:rsidRPr="005E17A4">
              <w:t>owObject</w:t>
            </w:r>
            <w:proofErr w:type="spellEnd"/>
          </w:p>
        </w:tc>
        <w:tc>
          <w:tcPr>
            <w:tcW w:w="1276" w:type="dxa"/>
          </w:tcPr>
          <w:p w14:paraId="27E44F08" w14:textId="77777777" w:rsidR="00404396" w:rsidRPr="005E17A4" w:rsidRDefault="00404396" w:rsidP="008C3F95">
            <w:pPr>
              <w:pStyle w:val="Tabel"/>
            </w:pPr>
            <w:r w:rsidRPr="005E17A4">
              <w:t>[1..1]</w:t>
            </w:r>
          </w:p>
        </w:tc>
        <w:tc>
          <w:tcPr>
            <w:tcW w:w="1147" w:type="dxa"/>
          </w:tcPr>
          <w:p w14:paraId="7CB8A54B" w14:textId="77777777" w:rsidR="00404396" w:rsidRPr="005E17A4" w:rsidRDefault="00404396" w:rsidP="008C3F95">
            <w:pPr>
              <w:pStyle w:val="Tabel"/>
            </w:pPr>
          </w:p>
        </w:tc>
        <w:tc>
          <w:tcPr>
            <w:tcW w:w="3814" w:type="dxa"/>
          </w:tcPr>
          <w:p w14:paraId="52AA21B6" w14:textId="77777777" w:rsidR="00404396" w:rsidRPr="005E17A4" w:rsidRDefault="00404396" w:rsidP="008C3F95">
            <w:pPr>
              <w:pStyle w:val="Tabel"/>
            </w:pPr>
            <w:r>
              <w:t>Container van het specifieke OW-object.</w:t>
            </w:r>
          </w:p>
        </w:tc>
      </w:tr>
      <w:tr w:rsidR="00404396" w:rsidRPr="00022065" w14:paraId="568CAA20" w14:textId="77777777" w:rsidTr="008C3F95">
        <w:trPr>
          <w:cantSplit/>
        </w:trPr>
        <w:tc>
          <w:tcPr>
            <w:tcW w:w="3397" w:type="dxa"/>
          </w:tcPr>
          <w:p w14:paraId="0DCB7AA1" w14:textId="77777777" w:rsidR="00404396" w:rsidRPr="005E17A4" w:rsidRDefault="00404396" w:rsidP="008C3F95">
            <w:pPr>
              <w:pStyle w:val="Tabel"/>
              <w:ind w:left="284"/>
            </w:pPr>
            <w:r>
              <w:lastRenderedPageBreak/>
              <w:t>Divisietekst</w:t>
            </w:r>
          </w:p>
        </w:tc>
        <w:tc>
          <w:tcPr>
            <w:tcW w:w="1276" w:type="dxa"/>
          </w:tcPr>
          <w:p w14:paraId="522C2344" w14:textId="77777777" w:rsidR="00404396" w:rsidRPr="005E17A4" w:rsidRDefault="00404396" w:rsidP="008C3F95">
            <w:pPr>
              <w:pStyle w:val="Tabel"/>
            </w:pPr>
            <w:r>
              <w:t>[1..1]</w:t>
            </w:r>
          </w:p>
        </w:tc>
        <w:tc>
          <w:tcPr>
            <w:tcW w:w="1147" w:type="dxa"/>
          </w:tcPr>
          <w:p w14:paraId="0251CB10" w14:textId="77777777" w:rsidR="00404396" w:rsidRPr="005E17A4" w:rsidRDefault="00404396" w:rsidP="008C3F95">
            <w:pPr>
              <w:pStyle w:val="Tabel"/>
            </w:pPr>
          </w:p>
        </w:tc>
        <w:tc>
          <w:tcPr>
            <w:tcW w:w="3814" w:type="dxa"/>
          </w:tcPr>
          <w:p w14:paraId="16E7D2BF" w14:textId="77777777" w:rsidR="00404396" w:rsidRDefault="00404396" w:rsidP="008C3F95">
            <w:pPr>
              <w:pStyle w:val="Tabel"/>
            </w:pPr>
            <w:r>
              <w:t>Element bedoeld voor de koppeling met de Divisietekst aan de OP-kant.</w:t>
            </w:r>
          </w:p>
        </w:tc>
      </w:tr>
      <w:tr w:rsidR="00404396" w:rsidRPr="00022065" w14:paraId="6BCE6C36" w14:textId="77777777" w:rsidTr="008C3F95">
        <w:trPr>
          <w:cantSplit/>
        </w:trPr>
        <w:tc>
          <w:tcPr>
            <w:tcW w:w="3397" w:type="dxa"/>
          </w:tcPr>
          <w:p w14:paraId="6D677C11" w14:textId="77777777" w:rsidR="00404396" w:rsidRDefault="00404396" w:rsidP="008C3F95">
            <w:pPr>
              <w:pStyle w:val="Tabel"/>
              <w:ind w:left="568"/>
            </w:pPr>
            <w:r w:rsidRPr="00A7586D">
              <w:t>[@wId]</w:t>
            </w:r>
          </w:p>
        </w:tc>
        <w:tc>
          <w:tcPr>
            <w:tcW w:w="1276" w:type="dxa"/>
          </w:tcPr>
          <w:p w14:paraId="360F8E57" w14:textId="77777777" w:rsidR="00404396" w:rsidRDefault="00404396" w:rsidP="008C3F95">
            <w:pPr>
              <w:pStyle w:val="Tabel"/>
            </w:pPr>
            <w:r>
              <w:t>[1..1]</w:t>
            </w:r>
          </w:p>
        </w:tc>
        <w:tc>
          <w:tcPr>
            <w:tcW w:w="1147" w:type="dxa"/>
          </w:tcPr>
          <w:p w14:paraId="0DD46451" w14:textId="77777777" w:rsidR="00404396" w:rsidRPr="005E17A4" w:rsidRDefault="00404396" w:rsidP="008C3F95">
            <w:pPr>
              <w:pStyle w:val="Tabel"/>
            </w:pPr>
            <w:r>
              <w:t>String(80)</w:t>
            </w:r>
          </w:p>
        </w:tc>
        <w:tc>
          <w:tcPr>
            <w:tcW w:w="3814" w:type="dxa"/>
          </w:tcPr>
          <w:p w14:paraId="2819408F" w14:textId="77777777" w:rsidR="00404396" w:rsidRDefault="00404396" w:rsidP="008C3F95">
            <w:pPr>
              <w:pStyle w:val="Tabel"/>
            </w:pPr>
            <w:r w:rsidRPr="00A7586D">
              <w:t>Identificatie van artikel of lid uit OP-bestand</w:t>
            </w:r>
            <w:r>
              <w:t>.</w:t>
            </w:r>
          </w:p>
        </w:tc>
      </w:tr>
      <w:tr w:rsidR="00404396" w:rsidRPr="00022065" w14:paraId="602C75EC" w14:textId="77777777" w:rsidTr="008C3F95">
        <w:trPr>
          <w:cantSplit/>
        </w:trPr>
        <w:tc>
          <w:tcPr>
            <w:tcW w:w="3397" w:type="dxa"/>
          </w:tcPr>
          <w:p w14:paraId="691A51A5" w14:textId="77777777" w:rsidR="00404396" w:rsidRPr="005E17A4" w:rsidRDefault="00404396" w:rsidP="008C3F95">
            <w:pPr>
              <w:pStyle w:val="Tabel"/>
              <w:ind w:left="568"/>
            </w:pPr>
            <w:r>
              <w:t>s</w:t>
            </w:r>
            <w:r w:rsidRPr="005E17A4">
              <w:t>tatus</w:t>
            </w:r>
          </w:p>
        </w:tc>
        <w:tc>
          <w:tcPr>
            <w:tcW w:w="1276" w:type="dxa"/>
          </w:tcPr>
          <w:p w14:paraId="31BB14DD" w14:textId="77777777" w:rsidR="00404396" w:rsidRPr="005E17A4" w:rsidRDefault="00404396" w:rsidP="008C3F95">
            <w:pPr>
              <w:pStyle w:val="Tabel"/>
            </w:pPr>
            <w:r w:rsidRPr="005E17A4">
              <w:t>[0..1]</w:t>
            </w:r>
          </w:p>
        </w:tc>
        <w:tc>
          <w:tcPr>
            <w:tcW w:w="1147" w:type="dxa"/>
          </w:tcPr>
          <w:p w14:paraId="711C27AB" w14:textId="77777777" w:rsidR="00404396" w:rsidRPr="005E17A4" w:rsidRDefault="00404396" w:rsidP="008C3F95">
            <w:pPr>
              <w:pStyle w:val="Tabel"/>
            </w:pPr>
            <w:r w:rsidRPr="005E17A4">
              <w:t>String</w:t>
            </w:r>
            <w:r>
              <w:t>(80)</w:t>
            </w:r>
          </w:p>
        </w:tc>
        <w:tc>
          <w:tcPr>
            <w:tcW w:w="3814" w:type="dxa"/>
          </w:tcPr>
          <w:p w14:paraId="602AAC9A" w14:textId="5D8D3DF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47DD6EE" w14:textId="77777777" w:rsidTr="008C3F95">
        <w:trPr>
          <w:cantSplit/>
        </w:trPr>
        <w:tc>
          <w:tcPr>
            <w:tcW w:w="3397" w:type="dxa"/>
          </w:tcPr>
          <w:p w14:paraId="24B4C0BE" w14:textId="77777777" w:rsidR="00404396" w:rsidRPr="005E17A4" w:rsidRDefault="00404396" w:rsidP="008C3F95">
            <w:pPr>
              <w:pStyle w:val="Tabel"/>
              <w:ind w:left="568"/>
            </w:pPr>
            <w:r w:rsidRPr="005E17A4">
              <w:t>procedurestatus</w:t>
            </w:r>
          </w:p>
        </w:tc>
        <w:tc>
          <w:tcPr>
            <w:tcW w:w="1276" w:type="dxa"/>
          </w:tcPr>
          <w:p w14:paraId="455302FA" w14:textId="77777777" w:rsidR="00404396" w:rsidRPr="005E17A4" w:rsidRDefault="00404396" w:rsidP="008C3F95">
            <w:pPr>
              <w:pStyle w:val="Tabel"/>
            </w:pPr>
            <w:r w:rsidRPr="005E17A4">
              <w:t>[0..1]</w:t>
            </w:r>
          </w:p>
        </w:tc>
        <w:tc>
          <w:tcPr>
            <w:tcW w:w="1147" w:type="dxa"/>
          </w:tcPr>
          <w:p w14:paraId="1CA61560" w14:textId="77777777" w:rsidR="00404396" w:rsidRPr="005E17A4" w:rsidRDefault="00404396" w:rsidP="008C3F95">
            <w:pPr>
              <w:pStyle w:val="Tabel"/>
            </w:pPr>
            <w:r w:rsidRPr="005E17A4">
              <w:t>String</w:t>
            </w:r>
            <w:r>
              <w:t>(80)</w:t>
            </w:r>
          </w:p>
        </w:tc>
        <w:tc>
          <w:tcPr>
            <w:tcW w:w="3814" w:type="dxa"/>
          </w:tcPr>
          <w:p w14:paraId="2A8ED493" w14:textId="0FD09AF2"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41ACC46" w14:textId="77777777" w:rsidTr="008C3F95">
        <w:trPr>
          <w:cantSplit/>
        </w:trPr>
        <w:tc>
          <w:tcPr>
            <w:tcW w:w="3397" w:type="dxa"/>
          </w:tcPr>
          <w:p w14:paraId="2AAB45E6" w14:textId="77777777" w:rsidR="00404396" w:rsidRPr="005E17A4" w:rsidRDefault="00404396" w:rsidP="008C3F95">
            <w:pPr>
              <w:pStyle w:val="Tabel"/>
              <w:ind w:left="568"/>
            </w:pPr>
            <w:r>
              <w:t>identificatie</w:t>
            </w:r>
          </w:p>
        </w:tc>
        <w:tc>
          <w:tcPr>
            <w:tcW w:w="1276" w:type="dxa"/>
          </w:tcPr>
          <w:p w14:paraId="07A54F71" w14:textId="77777777" w:rsidR="00404396" w:rsidRPr="005E17A4" w:rsidRDefault="00404396" w:rsidP="008C3F95">
            <w:pPr>
              <w:pStyle w:val="Tabel"/>
            </w:pPr>
            <w:r>
              <w:t>[1..1]</w:t>
            </w:r>
          </w:p>
        </w:tc>
        <w:tc>
          <w:tcPr>
            <w:tcW w:w="1147" w:type="dxa"/>
          </w:tcPr>
          <w:p w14:paraId="6BE54F15" w14:textId="77777777" w:rsidR="00404396" w:rsidRPr="005E17A4" w:rsidRDefault="00404396" w:rsidP="008C3F95">
            <w:pPr>
              <w:pStyle w:val="Tabel"/>
            </w:pPr>
            <w:r>
              <w:t>NEN3610 (80)</w:t>
            </w:r>
          </w:p>
        </w:tc>
        <w:tc>
          <w:tcPr>
            <w:tcW w:w="3814" w:type="dxa"/>
          </w:tcPr>
          <w:p w14:paraId="5717B8D6" w14:textId="112D4879"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5E50192D" w14:textId="11AEB95E" w:rsidR="00404396" w:rsidRPr="00E610F0" w:rsidRDefault="00404396" w:rsidP="00001AC9">
      <w:pPr>
        <w:pStyle w:val="Kop2"/>
      </w:pPr>
      <w:bookmarkStart w:id="107" w:name="_Ref90035881"/>
      <w:bookmarkStart w:id="108" w:name="_Toc158300673"/>
      <w:bookmarkStart w:id="109" w:name="XML_vrij_tekstdeel"/>
      <w:r>
        <w:t>Tekstdeel</w:t>
      </w:r>
      <w:bookmarkEnd w:id="106"/>
      <w:bookmarkEnd w:id="107"/>
      <w:bookmarkEnd w:id="108"/>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5D178EB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9"/>
          <w:p w14:paraId="41E2CD08" w14:textId="77777777" w:rsidR="00404396" w:rsidRPr="00E45F7A" w:rsidRDefault="00404396" w:rsidP="008C3F95">
            <w:pPr>
              <w:pStyle w:val="Tabel"/>
            </w:pPr>
            <w:r w:rsidRPr="00E45F7A">
              <w:t>Element</w:t>
            </w:r>
          </w:p>
        </w:tc>
        <w:tc>
          <w:tcPr>
            <w:tcW w:w="1276" w:type="dxa"/>
          </w:tcPr>
          <w:p w14:paraId="34E08526" w14:textId="77777777" w:rsidR="00404396" w:rsidRPr="005A3D9C" w:rsidRDefault="00404396" w:rsidP="008C3F95">
            <w:pPr>
              <w:pStyle w:val="Tabel"/>
              <w:rPr>
                <w:sz w:val="16"/>
              </w:rPr>
            </w:pPr>
            <w:r w:rsidRPr="005A3D9C">
              <w:rPr>
                <w:sz w:val="16"/>
              </w:rPr>
              <w:t>M(</w:t>
            </w:r>
            <w:proofErr w:type="spellStart"/>
            <w:r w:rsidRPr="005A3D9C">
              <w:rPr>
                <w:sz w:val="16"/>
              </w:rPr>
              <w:t>ultipliciteit</w:t>
            </w:r>
            <w:proofErr w:type="spellEnd"/>
            <w:r w:rsidRPr="005A3D9C">
              <w:rPr>
                <w:sz w:val="16"/>
              </w:rPr>
              <w:t>)</w:t>
            </w:r>
          </w:p>
        </w:tc>
        <w:tc>
          <w:tcPr>
            <w:tcW w:w="1147" w:type="dxa"/>
          </w:tcPr>
          <w:p w14:paraId="2460C318" w14:textId="77777777" w:rsidR="00404396" w:rsidRPr="00E45F7A" w:rsidRDefault="00404396" w:rsidP="008C3F95">
            <w:pPr>
              <w:pStyle w:val="Tabel"/>
            </w:pPr>
            <w:r w:rsidRPr="00E45F7A">
              <w:t>Type</w:t>
            </w:r>
          </w:p>
        </w:tc>
        <w:tc>
          <w:tcPr>
            <w:tcW w:w="3814" w:type="dxa"/>
          </w:tcPr>
          <w:p w14:paraId="2F2943B7" w14:textId="77777777" w:rsidR="00404396" w:rsidRPr="00E45F7A" w:rsidRDefault="00404396" w:rsidP="008C3F95">
            <w:pPr>
              <w:pStyle w:val="Tabel"/>
            </w:pPr>
            <w:r w:rsidRPr="00E45F7A">
              <w:t>Omschrijving</w:t>
            </w:r>
          </w:p>
        </w:tc>
      </w:tr>
      <w:tr w:rsidR="00404396" w:rsidRPr="00022065" w14:paraId="5A24AEF1" w14:textId="77777777" w:rsidTr="008C3F95">
        <w:trPr>
          <w:cantSplit/>
        </w:trPr>
        <w:tc>
          <w:tcPr>
            <w:tcW w:w="3397" w:type="dxa"/>
          </w:tcPr>
          <w:p w14:paraId="6BCA9DAD" w14:textId="77777777" w:rsidR="00404396" w:rsidRPr="005E17A4" w:rsidRDefault="00404396" w:rsidP="008C3F95">
            <w:pPr>
              <w:pStyle w:val="Tabel"/>
            </w:pPr>
            <w:proofErr w:type="spellStart"/>
            <w:r w:rsidRPr="005E17A4">
              <w:t>owObject</w:t>
            </w:r>
            <w:proofErr w:type="spellEnd"/>
          </w:p>
        </w:tc>
        <w:tc>
          <w:tcPr>
            <w:tcW w:w="1276" w:type="dxa"/>
          </w:tcPr>
          <w:p w14:paraId="570FF394" w14:textId="77777777" w:rsidR="00404396" w:rsidRPr="005E17A4" w:rsidRDefault="00404396" w:rsidP="008C3F95">
            <w:pPr>
              <w:pStyle w:val="Tabel"/>
            </w:pPr>
            <w:r w:rsidRPr="005E17A4">
              <w:t>[1..1]</w:t>
            </w:r>
          </w:p>
        </w:tc>
        <w:tc>
          <w:tcPr>
            <w:tcW w:w="1147" w:type="dxa"/>
          </w:tcPr>
          <w:p w14:paraId="1A0046D1" w14:textId="77777777" w:rsidR="00404396" w:rsidRPr="005E17A4" w:rsidRDefault="00404396" w:rsidP="008C3F95">
            <w:pPr>
              <w:pStyle w:val="Tabel"/>
            </w:pPr>
          </w:p>
        </w:tc>
        <w:tc>
          <w:tcPr>
            <w:tcW w:w="3814" w:type="dxa"/>
          </w:tcPr>
          <w:p w14:paraId="17A96F6F" w14:textId="77777777" w:rsidR="00404396" w:rsidRPr="005E17A4" w:rsidRDefault="00404396" w:rsidP="008C3F95">
            <w:pPr>
              <w:pStyle w:val="Tabel"/>
            </w:pPr>
            <w:r>
              <w:t>Container van het specifieke OW-object.</w:t>
            </w:r>
          </w:p>
        </w:tc>
      </w:tr>
      <w:tr w:rsidR="00404396" w:rsidRPr="00022065" w14:paraId="365FF4DC" w14:textId="77777777" w:rsidTr="008C3F95">
        <w:trPr>
          <w:cantSplit/>
        </w:trPr>
        <w:tc>
          <w:tcPr>
            <w:tcW w:w="3397" w:type="dxa"/>
          </w:tcPr>
          <w:p w14:paraId="4C58478A" w14:textId="77777777" w:rsidR="00404396" w:rsidRPr="005E17A4" w:rsidRDefault="00404396" w:rsidP="008C3F95">
            <w:pPr>
              <w:pStyle w:val="Tabel"/>
              <w:ind w:left="284"/>
            </w:pPr>
            <w:r>
              <w:t>Tekstdeel</w:t>
            </w:r>
          </w:p>
        </w:tc>
        <w:tc>
          <w:tcPr>
            <w:tcW w:w="1276" w:type="dxa"/>
          </w:tcPr>
          <w:p w14:paraId="71BD59DD" w14:textId="77777777" w:rsidR="00404396" w:rsidRPr="005E17A4" w:rsidRDefault="00404396" w:rsidP="008C3F95">
            <w:pPr>
              <w:pStyle w:val="Tabel"/>
            </w:pPr>
            <w:r>
              <w:t>[1..1]</w:t>
            </w:r>
          </w:p>
        </w:tc>
        <w:tc>
          <w:tcPr>
            <w:tcW w:w="1147" w:type="dxa"/>
          </w:tcPr>
          <w:p w14:paraId="082D603C" w14:textId="77777777" w:rsidR="00404396" w:rsidRPr="005E17A4" w:rsidRDefault="00404396" w:rsidP="008C3F95">
            <w:pPr>
              <w:pStyle w:val="Tabel"/>
            </w:pPr>
          </w:p>
        </w:tc>
        <w:tc>
          <w:tcPr>
            <w:tcW w:w="3814" w:type="dxa"/>
          </w:tcPr>
          <w:p w14:paraId="4FD19578" w14:textId="77777777" w:rsidR="00404396" w:rsidRDefault="00404396" w:rsidP="008C3F95">
            <w:pPr>
              <w:pStyle w:val="Tabel"/>
            </w:pPr>
            <w:r>
              <w:t>Element waarmee annotaties gehangen kunnen worden aan een specifiek deel van de tekst.</w:t>
            </w:r>
          </w:p>
        </w:tc>
      </w:tr>
      <w:tr w:rsidR="00404396" w:rsidRPr="00022065" w14:paraId="6B3B20E1" w14:textId="77777777" w:rsidTr="008C3F95">
        <w:trPr>
          <w:cantSplit/>
        </w:trPr>
        <w:tc>
          <w:tcPr>
            <w:tcW w:w="3397" w:type="dxa"/>
          </w:tcPr>
          <w:p w14:paraId="1A4174B7" w14:textId="77777777" w:rsidR="00404396" w:rsidRPr="005E17A4" w:rsidRDefault="00404396" w:rsidP="008C3F95">
            <w:pPr>
              <w:pStyle w:val="Tabel"/>
              <w:ind w:left="568"/>
            </w:pPr>
            <w:r>
              <w:t>s</w:t>
            </w:r>
            <w:r w:rsidRPr="005E17A4">
              <w:t>tatus</w:t>
            </w:r>
          </w:p>
        </w:tc>
        <w:tc>
          <w:tcPr>
            <w:tcW w:w="1276" w:type="dxa"/>
          </w:tcPr>
          <w:p w14:paraId="5C274D52" w14:textId="77777777" w:rsidR="00404396" w:rsidRPr="005E17A4" w:rsidRDefault="00404396" w:rsidP="008C3F95">
            <w:pPr>
              <w:pStyle w:val="Tabel"/>
            </w:pPr>
            <w:r w:rsidRPr="005E17A4">
              <w:t>[0..1]</w:t>
            </w:r>
          </w:p>
        </w:tc>
        <w:tc>
          <w:tcPr>
            <w:tcW w:w="1147" w:type="dxa"/>
          </w:tcPr>
          <w:p w14:paraId="6ACE2F82" w14:textId="77777777" w:rsidR="00404396" w:rsidRPr="005E17A4" w:rsidRDefault="00404396" w:rsidP="008C3F95">
            <w:pPr>
              <w:pStyle w:val="Tabel"/>
            </w:pPr>
            <w:r w:rsidRPr="005E17A4">
              <w:t>String</w:t>
            </w:r>
            <w:r>
              <w:t>(80)</w:t>
            </w:r>
          </w:p>
        </w:tc>
        <w:tc>
          <w:tcPr>
            <w:tcW w:w="3814" w:type="dxa"/>
          </w:tcPr>
          <w:p w14:paraId="03017D93" w14:textId="2A9BE8E5"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D397280" w14:textId="77777777" w:rsidTr="008C3F95">
        <w:trPr>
          <w:cantSplit/>
        </w:trPr>
        <w:tc>
          <w:tcPr>
            <w:tcW w:w="3397" w:type="dxa"/>
          </w:tcPr>
          <w:p w14:paraId="56694596" w14:textId="77777777" w:rsidR="00404396" w:rsidRPr="005E17A4" w:rsidRDefault="00404396" w:rsidP="008C3F95">
            <w:pPr>
              <w:pStyle w:val="Tabel"/>
              <w:ind w:left="568"/>
            </w:pPr>
            <w:r w:rsidRPr="005E17A4">
              <w:t>procedurestatus</w:t>
            </w:r>
          </w:p>
        </w:tc>
        <w:tc>
          <w:tcPr>
            <w:tcW w:w="1276" w:type="dxa"/>
          </w:tcPr>
          <w:p w14:paraId="1F9F60FD" w14:textId="77777777" w:rsidR="00404396" w:rsidRPr="005E17A4" w:rsidRDefault="00404396" w:rsidP="008C3F95">
            <w:pPr>
              <w:pStyle w:val="Tabel"/>
            </w:pPr>
            <w:r w:rsidRPr="005E17A4">
              <w:t>[0..1]</w:t>
            </w:r>
          </w:p>
        </w:tc>
        <w:tc>
          <w:tcPr>
            <w:tcW w:w="1147" w:type="dxa"/>
          </w:tcPr>
          <w:p w14:paraId="4058870D" w14:textId="77777777" w:rsidR="00404396" w:rsidRPr="005E17A4" w:rsidRDefault="00404396" w:rsidP="008C3F95">
            <w:pPr>
              <w:pStyle w:val="Tabel"/>
            </w:pPr>
            <w:r w:rsidRPr="005E17A4">
              <w:t>String</w:t>
            </w:r>
            <w:r>
              <w:t>(80)</w:t>
            </w:r>
          </w:p>
        </w:tc>
        <w:tc>
          <w:tcPr>
            <w:tcW w:w="3814" w:type="dxa"/>
          </w:tcPr>
          <w:p w14:paraId="1F41DFF5" w14:textId="2186141E"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F4A269B" w14:textId="77777777" w:rsidTr="008C3F95">
        <w:trPr>
          <w:cantSplit/>
        </w:trPr>
        <w:tc>
          <w:tcPr>
            <w:tcW w:w="3397" w:type="dxa"/>
          </w:tcPr>
          <w:p w14:paraId="5FEA70B0" w14:textId="77777777" w:rsidR="00404396" w:rsidRPr="005E17A4" w:rsidRDefault="00404396" w:rsidP="008C3F95">
            <w:pPr>
              <w:pStyle w:val="Tabel"/>
              <w:ind w:left="568"/>
            </w:pPr>
            <w:r>
              <w:t>identificatie</w:t>
            </w:r>
          </w:p>
        </w:tc>
        <w:tc>
          <w:tcPr>
            <w:tcW w:w="1276" w:type="dxa"/>
          </w:tcPr>
          <w:p w14:paraId="3FF2081F" w14:textId="77777777" w:rsidR="00404396" w:rsidRPr="005E17A4" w:rsidRDefault="00404396" w:rsidP="008C3F95">
            <w:pPr>
              <w:pStyle w:val="Tabel"/>
            </w:pPr>
            <w:r>
              <w:t>[1..1]</w:t>
            </w:r>
          </w:p>
        </w:tc>
        <w:tc>
          <w:tcPr>
            <w:tcW w:w="1147" w:type="dxa"/>
          </w:tcPr>
          <w:p w14:paraId="432E7497" w14:textId="77777777" w:rsidR="00404396" w:rsidRPr="005E17A4" w:rsidRDefault="00404396" w:rsidP="008C3F95">
            <w:pPr>
              <w:pStyle w:val="Tabel"/>
            </w:pPr>
            <w:r>
              <w:t>NEN3610 (80)</w:t>
            </w:r>
          </w:p>
        </w:tc>
        <w:tc>
          <w:tcPr>
            <w:tcW w:w="3814" w:type="dxa"/>
          </w:tcPr>
          <w:p w14:paraId="683B8AD6" w14:textId="39430D60"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C953EB3" w14:textId="77777777" w:rsidTr="008C3F95">
        <w:trPr>
          <w:cantSplit/>
        </w:trPr>
        <w:tc>
          <w:tcPr>
            <w:tcW w:w="3397" w:type="dxa"/>
          </w:tcPr>
          <w:p w14:paraId="6AB7F39B" w14:textId="77777777" w:rsidR="00404396" w:rsidRDefault="00404396" w:rsidP="008C3F95">
            <w:pPr>
              <w:pStyle w:val="Tabel"/>
              <w:ind w:left="568"/>
            </w:pPr>
            <w:r>
              <w:t>Idealisatie</w:t>
            </w:r>
          </w:p>
        </w:tc>
        <w:tc>
          <w:tcPr>
            <w:tcW w:w="1276" w:type="dxa"/>
          </w:tcPr>
          <w:p w14:paraId="2E095F58" w14:textId="77777777" w:rsidR="00404396" w:rsidRDefault="00404396" w:rsidP="008C3F95">
            <w:pPr>
              <w:pStyle w:val="Tabel"/>
            </w:pPr>
            <w:r>
              <w:t>[0..1]</w:t>
            </w:r>
          </w:p>
        </w:tc>
        <w:tc>
          <w:tcPr>
            <w:tcW w:w="1147" w:type="dxa"/>
          </w:tcPr>
          <w:p w14:paraId="389B8B3C" w14:textId="77777777" w:rsidR="00404396" w:rsidRDefault="00404396" w:rsidP="008C3F95">
            <w:pPr>
              <w:pStyle w:val="Tabel"/>
            </w:pPr>
            <w:r w:rsidRPr="005E17A4">
              <w:t>String</w:t>
            </w:r>
            <w:r>
              <w:t>(255)</w:t>
            </w:r>
          </w:p>
        </w:tc>
        <w:tc>
          <w:tcPr>
            <w:tcW w:w="3814" w:type="dxa"/>
          </w:tcPr>
          <w:p w14:paraId="42395596"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41EA3FC8" w14:textId="77777777" w:rsidTr="008C3F95">
        <w:trPr>
          <w:cantSplit/>
        </w:trPr>
        <w:tc>
          <w:tcPr>
            <w:tcW w:w="3397" w:type="dxa"/>
          </w:tcPr>
          <w:p w14:paraId="74931F62" w14:textId="77777777" w:rsidR="00404396" w:rsidRDefault="00404396" w:rsidP="008C3F95">
            <w:pPr>
              <w:pStyle w:val="Tabel"/>
              <w:ind w:left="568"/>
            </w:pPr>
            <w:r>
              <w:t>thema</w:t>
            </w:r>
          </w:p>
        </w:tc>
        <w:tc>
          <w:tcPr>
            <w:tcW w:w="1276" w:type="dxa"/>
          </w:tcPr>
          <w:p w14:paraId="4B27E1F2" w14:textId="77777777" w:rsidR="00404396" w:rsidRDefault="00404396" w:rsidP="008C3F95">
            <w:pPr>
              <w:pStyle w:val="Tabel"/>
            </w:pPr>
            <w:r>
              <w:t>[0..*]</w:t>
            </w:r>
          </w:p>
        </w:tc>
        <w:tc>
          <w:tcPr>
            <w:tcW w:w="1147" w:type="dxa"/>
          </w:tcPr>
          <w:p w14:paraId="5413D7C1" w14:textId="77777777" w:rsidR="00404396" w:rsidRDefault="00404396" w:rsidP="008C3F95">
            <w:pPr>
              <w:pStyle w:val="Tabel"/>
            </w:pPr>
            <w:r>
              <w:t>String(255)</w:t>
            </w:r>
          </w:p>
        </w:tc>
        <w:tc>
          <w:tcPr>
            <w:tcW w:w="3814" w:type="dxa"/>
          </w:tcPr>
          <w:p w14:paraId="1848F4F6"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6F1FA950" w14:textId="77777777" w:rsidTr="008C3F95">
        <w:trPr>
          <w:cantSplit/>
        </w:trPr>
        <w:tc>
          <w:tcPr>
            <w:tcW w:w="3397" w:type="dxa"/>
          </w:tcPr>
          <w:p w14:paraId="529DC142" w14:textId="77777777" w:rsidR="00404396" w:rsidRDefault="00404396" w:rsidP="008C3F95">
            <w:pPr>
              <w:pStyle w:val="Tabel"/>
              <w:ind w:left="568"/>
            </w:pPr>
            <w:r>
              <w:t>divisieaanduiding</w:t>
            </w:r>
          </w:p>
        </w:tc>
        <w:tc>
          <w:tcPr>
            <w:tcW w:w="1276" w:type="dxa"/>
          </w:tcPr>
          <w:p w14:paraId="090BE682" w14:textId="77777777" w:rsidR="00404396" w:rsidRDefault="00404396" w:rsidP="008C3F95">
            <w:pPr>
              <w:pStyle w:val="Tabel"/>
            </w:pPr>
            <w:r>
              <w:t>[1..1]</w:t>
            </w:r>
          </w:p>
        </w:tc>
        <w:tc>
          <w:tcPr>
            <w:tcW w:w="1147" w:type="dxa"/>
          </w:tcPr>
          <w:p w14:paraId="2896C16D" w14:textId="77777777" w:rsidR="00404396" w:rsidRDefault="00404396" w:rsidP="008C3F95">
            <w:pPr>
              <w:pStyle w:val="Tabel"/>
            </w:pPr>
          </w:p>
        </w:tc>
        <w:tc>
          <w:tcPr>
            <w:tcW w:w="3814" w:type="dxa"/>
          </w:tcPr>
          <w:p w14:paraId="3A872EEA" w14:textId="77777777" w:rsidR="00404396" w:rsidRPr="005E17A4" w:rsidRDefault="00404396" w:rsidP="008C3F95">
            <w:pPr>
              <w:pStyle w:val="Tabel"/>
            </w:pPr>
            <w:r>
              <w:t>De divisie waar het tekstdeel onder valt.</w:t>
            </w:r>
          </w:p>
        </w:tc>
      </w:tr>
      <w:tr w:rsidR="00404396" w:rsidRPr="00022065" w14:paraId="5CB1129A" w14:textId="77777777" w:rsidTr="008C3F95">
        <w:trPr>
          <w:cantSplit/>
        </w:trPr>
        <w:tc>
          <w:tcPr>
            <w:tcW w:w="3397" w:type="dxa"/>
          </w:tcPr>
          <w:p w14:paraId="2CAF47E4" w14:textId="77777777" w:rsidR="00404396" w:rsidRDefault="00404396" w:rsidP="008C3F95">
            <w:pPr>
              <w:pStyle w:val="Tabel"/>
              <w:ind w:left="852"/>
            </w:pPr>
            <w:proofErr w:type="spellStart"/>
            <w:r>
              <w:t>DivisieRef</w:t>
            </w:r>
            <w:proofErr w:type="spellEnd"/>
          </w:p>
        </w:tc>
        <w:tc>
          <w:tcPr>
            <w:tcW w:w="1276" w:type="dxa"/>
          </w:tcPr>
          <w:p w14:paraId="5B65C9F9" w14:textId="77777777" w:rsidR="00404396" w:rsidRDefault="00404396" w:rsidP="008C3F95">
            <w:pPr>
              <w:pStyle w:val="Tabel"/>
            </w:pPr>
            <w:r>
              <w:t>[0..1]</w:t>
            </w:r>
          </w:p>
        </w:tc>
        <w:tc>
          <w:tcPr>
            <w:tcW w:w="1147" w:type="dxa"/>
          </w:tcPr>
          <w:p w14:paraId="6B022E9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DC36972" w14:textId="77777777" w:rsidR="00404396" w:rsidRPr="005E17A4" w:rsidRDefault="00404396" w:rsidP="008C3F95">
            <w:pPr>
              <w:pStyle w:val="Tabel"/>
            </w:pPr>
            <w:r>
              <w:t xml:space="preserve">De divisie waar het tekstdeel onder valt. </w:t>
            </w:r>
          </w:p>
        </w:tc>
      </w:tr>
      <w:tr w:rsidR="00404396" w:rsidRPr="00022065" w14:paraId="448FB150" w14:textId="77777777" w:rsidTr="008C3F95">
        <w:trPr>
          <w:cantSplit/>
        </w:trPr>
        <w:tc>
          <w:tcPr>
            <w:tcW w:w="3397" w:type="dxa"/>
          </w:tcPr>
          <w:p w14:paraId="10239622" w14:textId="77777777" w:rsidR="00404396" w:rsidRDefault="00404396" w:rsidP="008C3F95">
            <w:pPr>
              <w:pStyle w:val="Tabel"/>
              <w:ind w:left="852"/>
            </w:pPr>
            <w:proofErr w:type="spellStart"/>
            <w:r>
              <w:t>DivisieTekstRef</w:t>
            </w:r>
            <w:proofErr w:type="spellEnd"/>
          </w:p>
        </w:tc>
        <w:tc>
          <w:tcPr>
            <w:tcW w:w="1276" w:type="dxa"/>
          </w:tcPr>
          <w:p w14:paraId="40435751" w14:textId="77777777" w:rsidR="00404396" w:rsidRDefault="00404396" w:rsidP="008C3F95">
            <w:pPr>
              <w:pStyle w:val="Tabel"/>
            </w:pPr>
            <w:r>
              <w:t>[0..1]*</w:t>
            </w:r>
          </w:p>
        </w:tc>
        <w:tc>
          <w:tcPr>
            <w:tcW w:w="1147" w:type="dxa"/>
          </w:tcPr>
          <w:p w14:paraId="72798468"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14" w:type="dxa"/>
          </w:tcPr>
          <w:p w14:paraId="3AD97CA6" w14:textId="77777777" w:rsidR="00404396" w:rsidRDefault="00404396" w:rsidP="008C3F95">
            <w:pPr>
              <w:pStyle w:val="Tabel"/>
            </w:pPr>
            <w:r>
              <w:t>De divisietekst waar het tekstdeel onder valt.</w:t>
            </w:r>
          </w:p>
        </w:tc>
      </w:tr>
      <w:tr w:rsidR="00404396" w:rsidRPr="00022065" w14:paraId="5F12E957" w14:textId="77777777" w:rsidTr="008C3F95">
        <w:trPr>
          <w:cantSplit/>
        </w:trPr>
        <w:tc>
          <w:tcPr>
            <w:tcW w:w="3397" w:type="dxa"/>
          </w:tcPr>
          <w:p w14:paraId="57922F11" w14:textId="77777777" w:rsidR="00404396" w:rsidRDefault="00404396" w:rsidP="008C3F95">
            <w:pPr>
              <w:pStyle w:val="Tabel"/>
              <w:ind w:left="568"/>
            </w:pPr>
            <w:r w:rsidRPr="002348A0">
              <w:t>hoofdlijnaanduiding</w:t>
            </w:r>
          </w:p>
        </w:tc>
        <w:tc>
          <w:tcPr>
            <w:tcW w:w="1276" w:type="dxa"/>
          </w:tcPr>
          <w:p w14:paraId="1E247353" w14:textId="77777777" w:rsidR="00404396" w:rsidRDefault="00404396" w:rsidP="008C3F95">
            <w:pPr>
              <w:pStyle w:val="Tabel"/>
            </w:pPr>
            <w:r>
              <w:t>[0..1]</w:t>
            </w:r>
          </w:p>
        </w:tc>
        <w:tc>
          <w:tcPr>
            <w:tcW w:w="1147" w:type="dxa"/>
          </w:tcPr>
          <w:p w14:paraId="7768E9F3" w14:textId="77777777" w:rsidR="00404396" w:rsidRDefault="00404396" w:rsidP="008C3F95">
            <w:pPr>
              <w:pStyle w:val="Tabel"/>
            </w:pPr>
          </w:p>
        </w:tc>
        <w:tc>
          <w:tcPr>
            <w:tcW w:w="3814" w:type="dxa"/>
          </w:tcPr>
          <w:p w14:paraId="0EE41554" w14:textId="77777777" w:rsidR="00404396" w:rsidRDefault="00404396" w:rsidP="008C3F95">
            <w:pPr>
              <w:pStyle w:val="Tabel"/>
            </w:pPr>
            <w:r>
              <w:t>De hoofdlijn die aangeduid wordt in dit tekstdeel.</w:t>
            </w:r>
          </w:p>
        </w:tc>
      </w:tr>
      <w:tr w:rsidR="00404396" w:rsidRPr="00022065" w14:paraId="3292B41A" w14:textId="77777777" w:rsidTr="008C3F95">
        <w:trPr>
          <w:cantSplit/>
        </w:trPr>
        <w:tc>
          <w:tcPr>
            <w:tcW w:w="3397" w:type="dxa"/>
          </w:tcPr>
          <w:p w14:paraId="738EA6CA" w14:textId="77777777" w:rsidR="00404396" w:rsidRDefault="00404396" w:rsidP="008C3F95">
            <w:pPr>
              <w:pStyle w:val="Tabel"/>
              <w:ind w:left="852"/>
            </w:pPr>
            <w:proofErr w:type="spellStart"/>
            <w:r w:rsidRPr="00C26B0B">
              <w:t>HoofdlijnRef</w:t>
            </w:r>
            <w:proofErr w:type="spellEnd"/>
          </w:p>
        </w:tc>
        <w:tc>
          <w:tcPr>
            <w:tcW w:w="1276" w:type="dxa"/>
          </w:tcPr>
          <w:p w14:paraId="42A17AB6" w14:textId="77777777" w:rsidR="00404396" w:rsidRDefault="00404396" w:rsidP="008C3F95">
            <w:pPr>
              <w:pStyle w:val="Tabel"/>
            </w:pPr>
            <w:r>
              <w:t>[1..*]</w:t>
            </w:r>
          </w:p>
        </w:tc>
        <w:tc>
          <w:tcPr>
            <w:tcW w:w="1147" w:type="dxa"/>
          </w:tcPr>
          <w:p w14:paraId="47ED5E2D"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842B7D1" w14:textId="77777777" w:rsidR="00404396" w:rsidRDefault="00404396" w:rsidP="008C3F95">
            <w:pPr>
              <w:pStyle w:val="Tabel"/>
            </w:pPr>
            <w:r>
              <w:t>De identificatie(s) van de hoofdlijn(en) die geduid worden.</w:t>
            </w:r>
          </w:p>
        </w:tc>
      </w:tr>
      <w:tr w:rsidR="00404396" w:rsidRPr="00022065" w14:paraId="5C8BA52C" w14:textId="77777777" w:rsidTr="008C3F95">
        <w:trPr>
          <w:cantSplit/>
        </w:trPr>
        <w:tc>
          <w:tcPr>
            <w:tcW w:w="3397" w:type="dxa"/>
          </w:tcPr>
          <w:p w14:paraId="411427EE" w14:textId="77777777" w:rsidR="00404396" w:rsidRDefault="00404396" w:rsidP="008C3F95">
            <w:pPr>
              <w:pStyle w:val="Tabel"/>
              <w:ind w:left="568"/>
            </w:pPr>
            <w:r>
              <w:t>kaartaanduiding</w:t>
            </w:r>
          </w:p>
        </w:tc>
        <w:tc>
          <w:tcPr>
            <w:tcW w:w="1276" w:type="dxa"/>
          </w:tcPr>
          <w:p w14:paraId="3D4CB12C" w14:textId="77777777" w:rsidR="00404396" w:rsidRDefault="00404396" w:rsidP="008C3F95">
            <w:pPr>
              <w:pStyle w:val="Tabel"/>
            </w:pPr>
            <w:r>
              <w:t>[0..1]</w:t>
            </w:r>
          </w:p>
        </w:tc>
        <w:tc>
          <w:tcPr>
            <w:tcW w:w="1147" w:type="dxa"/>
          </w:tcPr>
          <w:p w14:paraId="4235CB69" w14:textId="77777777" w:rsidR="00404396" w:rsidRDefault="00404396" w:rsidP="008C3F95">
            <w:pPr>
              <w:pStyle w:val="Tabel"/>
            </w:pPr>
          </w:p>
        </w:tc>
        <w:tc>
          <w:tcPr>
            <w:tcW w:w="3814" w:type="dxa"/>
          </w:tcPr>
          <w:p w14:paraId="24C96099" w14:textId="77777777" w:rsidR="00404396" w:rsidRDefault="00404396" w:rsidP="008C3F95">
            <w:pPr>
              <w:pStyle w:val="Tabel"/>
            </w:pPr>
            <w:r>
              <w:t>De kaart die aangeduid wordt in dit tekstdeel.</w:t>
            </w:r>
          </w:p>
        </w:tc>
      </w:tr>
      <w:tr w:rsidR="00404396" w:rsidRPr="00022065" w14:paraId="434BD6D6" w14:textId="77777777" w:rsidTr="008C3F95">
        <w:trPr>
          <w:cantSplit/>
        </w:trPr>
        <w:tc>
          <w:tcPr>
            <w:tcW w:w="3397" w:type="dxa"/>
          </w:tcPr>
          <w:p w14:paraId="744C6FC8" w14:textId="77777777" w:rsidR="00404396" w:rsidRDefault="00404396" w:rsidP="008C3F95">
            <w:pPr>
              <w:pStyle w:val="Tabel"/>
              <w:ind w:left="852"/>
            </w:pPr>
            <w:proofErr w:type="spellStart"/>
            <w:r>
              <w:t>KaartRef</w:t>
            </w:r>
            <w:proofErr w:type="spellEnd"/>
          </w:p>
        </w:tc>
        <w:tc>
          <w:tcPr>
            <w:tcW w:w="1276" w:type="dxa"/>
          </w:tcPr>
          <w:p w14:paraId="336953F4" w14:textId="77777777" w:rsidR="00404396" w:rsidRDefault="00404396" w:rsidP="008C3F95">
            <w:pPr>
              <w:pStyle w:val="Tabel"/>
            </w:pPr>
            <w:r>
              <w:t>[1..*]</w:t>
            </w:r>
          </w:p>
        </w:tc>
        <w:tc>
          <w:tcPr>
            <w:tcW w:w="1147" w:type="dxa"/>
          </w:tcPr>
          <w:p w14:paraId="6AC67AB3"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B5E14AB" w14:textId="77777777" w:rsidR="00404396" w:rsidRDefault="00404396" w:rsidP="008C3F95">
            <w:pPr>
              <w:pStyle w:val="Tabel"/>
            </w:pPr>
            <w:r>
              <w:t>De identificatie(s) van de kaart(en) die geduid wordt/ worden.</w:t>
            </w:r>
          </w:p>
        </w:tc>
      </w:tr>
      <w:tr w:rsidR="00404396" w:rsidRPr="00022065" w14:paraId="41CE3EAF" w14:textId="77777777" w:rsidTr="008C3F95">
        <w:trPr>
          <w:cantSplit/>
        </w:trPr>
        <w:tc>
          <w:tcPr>
            <w:tcW w:w="3397" w:type="dxa"/>
          </w:tcPr>
          <w:p w14:paraId="4F7DAD1A" w14:textId="77777777" w:rsidR="00404396" w:rsidRDefault="00404396" w:rsidP="008C3F95">
            <w:pPr>
              <w:pStyle w:val="Tabel"/>
              <w:ind w:left="568"/>
            </w:pPr>
            <w:r>
              <w:t>locatieaanduiding</w:t>
            </w:r>
          </w:p>
        </w:tc>
        <w:tc>
          <w:tcPr>
            <w:tcW w:w="1276" w:type="dxa"/>
          </w:tcPr>
          <w:p w14:paraId="2366A4B9" w14:textId="77777777" w:rsidR="00404396" w:rsidRDefault="00404396" w:rsidP="008C3F95">
            <w:pPr>
              <w:pStyle w:val="Tabel"/>
            </w:pPr>
            <w:r>
              <w:t>[0..1]</w:t>
            </w:r>
          </w:p>
        </w:tc>
        <w:tc>
          <w:tcPr>
            <w:tcW w:w="1147" w:type="dxa"/>
          </w:tcPr>
          <w:p w14:paraId="33CA24B9" w14:textId="77777777" w:rsidR="00404396" w:rsidRDefault="00404396" w:rsidP="008C3F95">
            <w:pPr>
              <w:pStyle w:val="Tabel"/>
            </w:pPr>
          </w:p>
        </w:tc>
        <w:tc>
          <w:tcPr>
            <w:tcW w:w="3814" w:type="dxa"/>
          </w:tcPr>
          <w:p w14:paraId="6CEFAD0A" w14:textId="77777777" w:rsidR="00404396" w:rsidRDefault="00404396" w:rsidP="008C3F95">
            <w:pPr>
              <w:pStyle w:val="Tabel"/>
            </w:pPr>
            <w:r>
              <w:t>De locatie die aangeduid wordt in dit tekstdeel.</w:t>
            </w:r>
          </w:p>
        </w:tc>
      </w:tr>
      <w:tr w:rsidR="00404396" w:rsidRPr="00022065" w14:paraId="63F0B375" w14:textId="77777777" w:rsidTr="008C3F95">
        <w:trPr>
          <w:cantSplit/>
        </w:trPr>
        <w:tc>
          <w:tcPr>
            <w:tcW w:w="3397" w:type="dxa"/>
          </w:tcPr>
          <w:p w14:paraId="2047A8B3" w14:textId="77777777" w:rsidR="00404396" w:rsidRDefault="00404396" w:rsidP="008C3F95">
            <w:pPr>
              <w:pStyle w:val="Tabel"/>
              <w:ind w:left="852"/>
            </w:pPr>
            <w:proofErr w:type="spellStart"/>
            <w:r>
              <w:t>LocatieRef</w:t>
            </w:r>
            <w:proofErr w:type="spellEnd"/>
          </w:p>
        </w:tc>
        <w:tc>
          <w:tcPr>
            <w:tcW w:w="1276" w:type="dxa"/>
          </w:tcPr>
          <w:p w14:paraId="781FAECB" w14:textId="77777777" w:rsidR="00404396" w:rsidRDefault="00404396" w:rsidP="008C3F95">
            <w:pPr>
              <w:pStyle w:val="Tabel"/>
            </w:pPr>
            <w:r>
              <w:t>[1..*]</w:t>
            </w:r>
          </w:p>
        </w:tc>
        <w:tc>
          <w:tcPr>
            <w:tcW w:w="1147" w:type="dxa"/>
          </w:tcPr>
          <w:p w14:paraId="7281A4CB"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29BF41B" w14:textId="77777777" w:rsidR="00404396" w:rsidRDefault="00404396" w:rsidP="008C3F95">
            <w:pPr>
              <w:pStyle w:val="Tabel"/>
            </w:pPr>
            <w:r>
              <w:t>De identificatie(s) van de locatie(s) die geduid wordt/worden.</w:t>
            </w:r>
          </w:p>
        </w:tc>
      </w:tr>
      <w:tr w:rsidR="00404396" w:rsidRPr="00022065" w14:paraId="127BF8DA" w14:textId="77777777" w:rsidTr="008C3F95">
        <w:trPr>
          <w:cantSplit/>
        </w:trPr>
        <w:tc>
          <w:tcPr>
            <w:tcW w:w="3397" w:type="dxa"/>
          </w:tcPr>
          <w:p w14:paraId="24216EE4" w14:textId="77777777" w:rsidR="00404396" w:rsidRDefault="00404396" w:rsidP="008C3F95">
            <w:pPr>
              <w:pStyle w:val="Tabel"/>
              <w:ind w:left="568"/>
            </w:pPr>
            <w:r>
              <w:t>g</w:t>
            </w:r>
            <w:r w:rsidRPr="005E17A4">
              <w:t>ebiedsaanwijzing</w:t>
            </w:r>
          </w:p>
        </w:tc>
        <w:tc>
          <w:tcPr>
            <w:tcW w:w="1276" w:type="dxa"/>
          </w:tcPr>
          <w:p w14:paraId="31A7DD12" w14:textId="77777777" w:rsidR="00404396" w:rsidRDefault="00404396" w:rsidP="008C3F95">
            <w:pPr>
              <w:pStyle w:val="Tabel"/>
            </w:pPr>
            <w:r>
              <w:t>[0..1]</w:t>
            </w:r>
          </w:p>
        </w:tc>
        <w:tc>
          <w:tcPr>
            <w:tcW w:w="1147" w:type="dxa"/>
          </w:tcPr>
          <w:p w14:paraId="0FD8D6E1" w14:textId="77777777" w:rsidR="00404396" w:rsidRDefault="00404396" w:rsidP="008C3F95">
            <w:pPr>
              <w:pStyle w:val="Tabel"/>
            </w:pPr>
          </w:p>
        </w:tc>
        <w:tc>
          <w:tcPr>
            <w:tcW w:w="3814" w:type="dxa"/>
          </w:tcPr>
          <w:p w14:paraId="0CB83954" w14:textId="77777777" w:rsidR="00404396" w:rsidRDefault="00404396" w:rsidP="008C3F95">
            <w:pPr>
              <w:pStyle w:val="Tabel"/>
            </w:pPr>
            <w:r>
              <w:t>De aanwijzing van een specifiek gebied.</w:t>
            </w:r>
          </w:p>
        </w:tc>
      </w:tr>
      <w:tr w:rsidR="00404396" w:rsidRPr="00022065" w14:paraId="274C1FD4" w14:textId="77777777" w:rsidTr="008C3F95">
        <w:trPr>
          <w:cantSplit/>
        </w:trPr>
        <w:tc>
          <w:tcPr>
            <w:tcW w:w="3397" w:type="dxa"/>
          </w:tcPr>
          <w:p w14:paraId="3906728D" w14:textId="77777777" w:rsidR="00404396" w:rsidRDefault="00404396" w:rsidP="008C3F95">
            <w:pPr>
              <w:pStyle w:val="Tabel"/>
              <w:ind w:left="852"/>
            </w:pPr>
            <w:r w:rsidRPr="005E17A4">
              <w:t>[@Gebiedsaanwijzing</w:t>
            </w:r>
            <w:r>
              <w:t>R</w:t>
            </w:r>
            <w:r w:rsidRPr="005E17A4">
              <w:t>ef]</w:t>
            </w:r>
          </w:p>
        </w:tc>
        <w:tc>
          <w:tcPr>
            <w:tcW w:w="1276" w:type="dxa"/>
          </w:tcPr>
          <w:p w14:paraId="47655D45" w14:textId="77777777" w:rsidR="00404396" w:rsidRDefault="00404396" w:rsidP="008C3F95">
            <w:pPr>
              <w:pStyle w:val="Tabel"/>
            </w:pPr>
            <w:r>
              <w:t>[1..*]</w:t>
            </w:r>
          </w:p>
        </w:tc>
        <w:tc>
          <w:tcPr>
            <w:tcW w:w="1147" w:type="dxa"/>
          </w:tcPr>
          <w:p w14:paraId="16B7F5F0"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2A62B1CF" w14:textId="77777777" w:rsidR="00404396" w:rsidRDefault="00404396" w:rsidP="008C3F95">
            <w:pPr>
              <w:pStyle w:val="Tabel"/>
            </w:pPr>
            <w:r>
              <w:t>Verwijzing naar de identificatie(s) van de Gebieden die worden aangewezen in de Juridische regel.</w:t>
            </w:r>
          </w:p>
        </w:tc>
      </w:tr>
    </w:tbl>
    <w:p w14:paraId="43C7168C" w14:textId="0663B1E6" w:rsidR="00404396" w:rsidRPr="00E610F0" w:rsidRDefault="00404396" w:rsidP="00001AC9">
      <w:pPr>
        <w:pStyle w:val="Kop2"/>
      </w:pPr>
      <w:bookmarkStart w:id="110" w:name="_Ref39851454"/>
      <w:bookmarkStart w:id="111" w:name="_Toc158300674"/>
      <w:bookmarkStart w:id="112" w:name="XML_vrij_hoofdlijn"/>
      <w:r>
        <w:t>Hoofdlijn</w:t>
      </w:r>
      <w:bookmarkEnd w:id="110"/>
      <w:bookmarkEnd w:id="111"/>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8CBC5C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2"/>
          <w:p w14:paraId="47B8D6BF" w14:textId="77777777" w:rsidR="00404396" w:rsidRPr="00E45F7A" w:rsidRDefault="00404396" w:rsidP="008C3F95">
            <w:pPr>
              <w:pStyle w:val="Tabel"/>
            </w:pPr>
            <w:r w:rsidRPr="00E45F7A">
              <w:t>Element</w:t>
            </w:r>
          </w:p>
        </w:tc>
        <w:tc>
          <w:tcPr>
            <w:tcW w:w="1276" w:type="dxa"/>
          </w:tcPr>
          <w:p w14:paraId="191327B8" w14:textId="77777777" w:rsidR="00404396" w:rsidRPr="005D3B85" w:rsidRDefault="00404396" w:rsidP="008C3F95">
            <w:pPr>
              <w:pStyle w:val="Tabel"/>
              <w:rPr>
                <w:sz w:val="16"/>
              </w:rPr>
            </w:pPr>
            <w:r w:rsidRPr="005D3B85">
              <w:rPr>
                <w:sz w:val="16"/>
              </w:rPr>
              <w:t>M(</w:t>
            </w:r>
            <w:proofErr w:type="spellStart"/>
            <w:r w:rsidRPr="005D3B85">
              <w:rPr>
                <w:sz w:val="16"/>
              </w:rPr>
              <w:t>ultipliciteit</w:t>
            </w:r>
            <w:proofErr w:type="spellEnd"/>
            <w:r w:rsidRPr="005D3B85">
              <w:rPr>
                <w:sz w:val="16"/>
              </w:rPr>
              <w:t>)</w:t>
            </w:r>
          </w:p>
        </w:tc>
        <w:tc>
          <w:tcPr>
            <w:tcW w:w="1147" w:type="dxa"/>
          </w:tcPr>
          <w:p w14:paraId="0EE77884" w14:textId="77777777" w:rsidR="00404396" w:rsidRPr="00E45F7A" w:rsidRDefault="00404396" w:rsidP="008C3F95">
            <w:pPr>
              <w:pStyle w:val="Tabel"/>
            </w:pPr>
            <w:r w:rsidRPr="00E45F7A">
              <w:t>Type</w:t>
            </w:r>
          </w:p>
        </w:tc>
        <w:tc>
          <w:tcPr>
            <w:tcW w:w="3814" w:type="dxa"/>
          </w:tcPr>
          <w:p w14:paraId="61071C0B" w14:textId="77777777" w:rsidR="00404396" w:rsidRPr="00E45F7A" w:rsidRDefault="00404396" w:rsidP="008C3F95">
            <w:pPr>
              <w:pStyle w:val="Tabel"/>
            </w:pPr>
            <w:r w:rsidRPr="00E45F7A">
              <w:t>Omschrijving</w:t>
            </w:r>
          </w:p>
        </w:tc>
      </w:tr>
      <w:tr w:rsidR="00404396" w:rsidRPr="00022065" w14:paraId="5E0C09A4" w14:textId="77777777" w:rsidTr="008C3F95">
        <w:trPr>
          <w:cantSplit/>
        </w:trPr>
        <w:tc>
          <w:tcPr>
            <w:tcW w:w="3397" w:type="dxa"/>
          </w:tcPr>
          <w:p w14:paraId="6C6E95AA" w14:textId="77777777" w:rsidR="00404396" w:rsidRPr="005E17A4" w:rsidRDefault="00404396" w:rsidP="008C3F95">
            <w:pPr>
              <w:pStyle w:val="Tabel"/>
            </w:pPr>
            <w:proofErr w:type="spellStart"/>
            <w:r w:rsidRPr="005E17A4">
              <w:t>owObject</w:t>
            </w:r>
            <w:proofErr w:type="spellEnd"/>
          </w:p>
        </w:tc>
        <w:tc>
          <w:tcPr>
            <w:tcW w:w="1276" w:type="dxa"/>
          </w:tcPr>
          <w:p w14:paraId="69709411" w14:textId="77777777" w:rsidR="00404396" w:rsidRPr="005E17A4" w:rsidRDefault="00404396" w:rsidP="008C3F95">
            <w:pPr>
              <w:pStyle w:val="Tabel"/>
            </w:pPr>
            <w:r w:rsidRPr="005E17A4">
              <w:t>[1..1]</w:t>
            </w:r>
          </w:p>
        </w:tc>
        <w:tc>
          <w:tcPr>
            <w:tcW w:w="1147" w:type="dxa"/>
          </w:tcPr>
          <w:p w14:paraId="1EED2D04" w14:textId="77777777" w:rsidR="00404396" w:rsidRPr="005E17A4" w:rsidRDefault="00404396" w:rsidP="008C3F95">
            <w:pPr>
              <w:pStyle w:val="Tabel"/>
            </w:pPr>
          </w:p>
        </w:tc>
        <w:tc>
          <w:tcPr>
            <w:tcW w:w="3814" w:type="dxa"/>
          </w:tcPr>
          <w:p w14:paraId="0BE4A7F5" w14:textId="77777777" w:rsidR="00404396" w:rsidRPr="005E17A4" w:rsidRDefault="00404396" w:rsidP="008C3F95">
            <w:pPr>
              <w:pStyle w:val="Tabel"/>
            </w:pPr>
            <w:r>
              <w:t>Container van het specifieke OW-object.</w:t>
            </w:r>
          </w:p>
        </w:tc>
      </w:tr>
      <w:tr w:rsidR="00404396" w:rsidRPr="00022065" w14:paraId="73D4A066" w14:textId="77777777" w:rsidTr="008C3F95">
        <w:trPr>
          <w:cantSplit/>
        </w:trPr>
        <w:tc>
          <w:tcPr>
            <w:tcW w:w="3397" w:type="dxa"/>
          </w:tcPr>
          <w:p w14:paraId="0EDAB5CB" w14:textId="77777777" w:rsidR="00404396" w:rsidRPr="005E17A4" w:rsidRDefault="00404396" w:rsidP="008C3F95">
            <w:pPr>
              <w:pStyle w:val="Tabel"/>
              <w:ind w:left="284"/>
            </w:pPr>
            <w:r>
              <w:lastRenderedPageBreak/>
              <w:t>Hoofdlijn</w:t>
            </w:r>
          </w:p>
        </w:tc>
        <w:tc>
          <w:tcPr>
            <w:tcW w:w="1276" w:type="dxa"/>
          </w:tcPr>
          <w:p w14:paraId="777CDEB8" w14:textId="77777777" w:rsidR="00404396" w:rsidRPr="005E17A4" w:rsidRDefault="00404396" w:rsidP="008C3F95">
            <w:pPr>
              <w:pStyle w:val="Tabel"/>
            </w:pPr>
            <w:r>
              <w:t>[1..1]</w:t>
            </w:r>
          </w:p>
        </w:tc>
        <w:tc>
          <w:tcPr>
            <w:tcW w:w="1147" w:type="dxa"/>
          </w:tcPr>
          <w:p w14:paraId="0C793EF8" w14:textId="77777777" w:rsidR="00404396" w:rsidRPr="005E17A4" w:rsidRDefault="00404396" w:rsidP="008C3F95">
            <w:pPr>
              <w:pStyle w:val="Tabel"/>
            </w:pPr>
          </w:p>
        </w:tc>
        <w:tc>
          <w:tcPr>
            <w:tcW w:w="3814" w:type="dxa"/>
          </w:tcPr>
          <w:p w14:paraId="227168F7" w14:textId="77777777" w:rsidR="00404396" w:rsidRDefault="00404396" w:rsidP="008C3F95">
            <w:pPr>
              <w:pStyle w:val="Tabel"/>
            </w:pPr>
            <w:r>
              <w:t>Een vrij in te vullen object waarmee een relevant beleidsonderdeel kan worden geduid.</w:t>
            </w:r>
          </w:p>
        </w:tc>
      </w:tr>
      <w:tr w:rsidR="00404396" w:rsidRPr="00022065" w14:paraId="5DC8BCD3" w14:textId="77777777" w:rsidTr="008C3F95">
        <w:trPr>
          <w:cantSplit/>
        </w:trPr>
        <w:tc>
          <w:tcPr>
            <w:tcW w:w="3397" w:type="dxa"/>
          </w:tcPr>
          <w:p w14:paraId="3F1A4CA3" w14:textId="77777777" w:rsidR="00404396" w:rsidRPr="005E17A4" w:rsidRDefault="00404396" w:rsidP="008C3F95">
            <w:pPr>
              <w:pStyle w:val="Tabel"/>
              <w:ind w:left="568"/>
            </w:pPr>
            <w:r>
              <w:t>s</w:t>
            </w:r>
            <w:r w:rsidRPr="005E17A4">
              <w:t>tatus</w:t>
            </w:r>
          </w:p>
        </w:tc>
        <w:tc>
          <w:tcPr>
            <w:tcW w:w="1276" w:type="dxa"/>
          </w:tcPr>
          <w:p w14:paraId="6EFACC20" w14:textId="77777777" w:rsidR="00404396" w:rsidRPr="005E17A4" w:rsidRDefault="00404396" w:rsidP="008C3F95">
            <w:pPr>
              <w:pStyle w:val="Tabel"/>
            </w:pPr>
            <w:r w:rsidRPr="005E17A4">
              <w:t>[0..1]</w:t>
            </w:r>
          </w:p>
        </w:tc>
        <w:tc>
          <w:tcPr>
            <w:tcW w:w="1147" w:type="dxa"/>
          </w:tcPr>
          <w:p w14:paraId="2675C955" w14:textId="77777777" w:rsidR="00404396" w:rsidRPr="005E17A4" w:rsidRDefault="00404396" w:rsidP="008C3F95">
            <w:pPr>
              <w:pStyle w:val="Tabel"/>
            </w:pPr>
            <w:r w:rsidRPr="005E17A4">
              <w:t>String</w:t>
            </w:r>
            <w:r>
              <w:t>(80)</w:t>
            </w:r>
          </w:p>
        </w:tc>
        <w:tc>
          <w:tcPr>
            <w:tcW w:w="3814" w:type="dxa"/>
          </w:tcPr>
          <w:p w14:paraId="0FB99654" w14:textId="266D1396"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6C3AB217" w14:textId="77777777" w:rsidTr="008C3F95">
        <w:trPr>
          <w:cantSplit/>
        </w:trPr>
        <w:tc>
          <w:tcPr>
            <w:tcW w:w="3397" w:type="dxa"/>
          </w:tcPr>
          <w:p w14:paraId="7900E036" w14:textId="77777777" w:rsidR="00404396" w:rsidRPr="005E17A4" w:rsidRDefault="00404396" w:rsidP="008C3F95">
            <w:pPr>
              <w:pStyle w:val="Tabel"/>
              <w:ind w:left="568"/>
            </w:pPr>
            <w:r w:rsidRPr="005E17A4">
              <w:t>procedurestatus</w:t>
            </w:r>
          </w:p>
        </w:tc>
        <w:tc>
          <w:tcPr>
            <w:tcW w:w="1276" w:type="dxa"/>
          </w:tcPr>
          <w:p w14:paraId="31A67799" w14:textId="77777777" w:rsidR="00404396" w:rsidRPr="005E17A4" w:rsidRDefault="00404396" w:rsidP="008C3F95">
            <w:pPr>
              <w:pStyle w:val="Tabel"/>
            </w:pPr>
            <w:r w:rsidRPr="005E17A4">
              <w:t>[0..1]</w:t>
            </w:r>
          </w:p>
        </w:tc>
        <w:tc>
          <w:tcPr>
            <w:tcW w:w="1147" w:type="dxa"/>
          </w:tcPr>
          <w:p w14:paraId="5A46E559" w14:textId="77777777" w:rsidR="00404396" w:rsidRPr="005E17A4" w:rsidRDefault="00404396" w:rsidP="008C3F95">
            <w:pPr>
              <w:pStyle w:val="Tabel"/>
            </w:pPr>
            <w:r w:rsidRPr="005E17A4">
              <w:t>String</w:t>
            </w:r>
            <w:r>
              <w:t>(80)</w:t>
            </w:r>
          </w:p>
        </w:tc>
        <w:tc>
          <w:tcPr>
            <w:tcW w:w="3814" w:type="dxa"/>
          </w:tcPr>
          <w:p w14:paraId="6CD96D15" w14:textId="14D88024"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73ADC5AC" w14:textId="77777777" w:rsidTr="008C3F95">
        <w:trPr>
          <w:cantSplit/>
        </w:trPr>
        <w:tc>
          <w:tcPr>
            <w:tcW w:w="3397" w:type="dxa"/>
          </w:tcPr>
          <w:p w14:paraId="22CF191D" w14:textId="77777777" w:rsidR="00404396" w:rsidRPr="005E17A4" w:rsidRDefault="00404396" w:rsidP="008C3F95">
            <w:pPr>
              <w:pStyle w:val="Tabel"/>
              <w:ind w:left="568"/>
            </w:pPr>
            <w:r>
              <w:t>identificatie</w:t>
            </w:r>
          </w:p>
        </w:tc>
        <w:tc>
          <w:tcPr>
            <w:tcW w:w="1276" w:type="dxa"/>
          </w:tcPr>
          <w:p w14:paraId="7E0331A4" w14:textId="77777777" w:rsidR="00404396" w:rsidRPr="005E17A4" w:rsidRDefault="00404396" w:rsidP="008C3F95">
            <w:pPr>
              <w:pStyle w:val="Tabel"/>
            </w:pPr>
            <w:r>
              <w:t>[1..1]</w:t>
            </w:r>
          </w:p>
        </w:tc>
        <w:tc>
          <w:tcPr>
            <w:tcW w:w="1147" w:type="dxa"/>
          </w:tcPr>
          <w:p w14:paraId="5B94650D" w14:textId="77777777" w:rsidR="00404396" w:rsidRPr="005E17A4" w:rsidRDefault="00404396" w:rsidP="008C3F95">
            <w:pPr>
              <w:pStyle w:val="Tabel"/>
            </w:pPr>
            <w:r>
              <w:t>NEN3610 (80)</w:t>
            </w:r>
          </w:p>
        </w:tc>
        <w:tc>
          <w:tcPr>
            <w:tcW w:w="3814" w:type="dxa"/>
          </w:tcPr>
          <w:p w14:paraId="66F582F4" w14:textId="558A8834"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B0A1086" w14:textId="77777777" w:rsidTr="008C3F95">
        <w:trPr>
          <w:cantSplit/>
        </w:trPr>
        <w:tc>
          <w:tcPr>
            <w:tcW w:w="3397" w:type="dxa"/>
          </w:tcPr>
          <w:p w14:paraId="6C853B10" w14:textId="77777777" w:rsidR="00404396" w:rsidRDefault="00404396" w:rsidP="008C3F95">
            <w:pPr>
              <w:pStyle w:val="Tabel"/>
              <w:ind w:left="568"/>
            </w:pPr>
            <w:r>
              <w:t>naam</w:t>
            </w:r>
          </w:p>
        </w:tc>
        <w:tc>
          <w:tcPr>
            <w:tcW w:w="1276" w:type="dxa"/>
          </w:tcPr>
          <w:p w14:paraId="4E37BE16" w14:textId="77777777" w:rsidR="00404396" w:rsidRDefault="00404396" w:rsidP="008C3F95">
            <w:pPr>
              <w:pStyle w:val="Tabel"/>
            </w:pPr>
            <w:r>
              <w:t>[1..1]</w:t>
            </w:r>
          </w:p>
        </w:tc>
        <w:tc>
          <w:tcPr>
            <w:tcW w:w="1147" w:type="dxa"/>
          </w:tcPr>
          <w:p w14:paraId="4B8433C6" w14:textId="77777777" w:rsidR="00404396" w:rsidRDefault="00404396" w:rsidP="008C3F95">
            <w:pPr>
              <w:pStyle w:val="Tabel"/>
            </w:pPr>
            <w:r w:rsidRPr="005E17A4">
              <w:t>String</w:t>
            </w:r>
            <w:r>
              <w:t>(255)</w:t>
            </w:r>
          </w:p>
        </w:tc>
        <w:tc>
          <w:tcPr>
            <w:tcW w:w="3814" w:type="dxa"/>
          </w:tcPr>
          <w:p w14:paraId="29C30E58" w14:textId="77777777" w:rsidR="00404396" w:rsidRPr="005E17A4" w:rsidRDefault="00404396" w:rsidP="008C3F95">
            <w:pPr>
              <w:pStyle w:val="Tabel"/>
            </w:pPr>
            <w:r>
              <w:t>Hoe de hoofdlijn genoemd wordt door het bevoegd gezag.</w:t>
            </w:r>
          </w:p>
        </w:tc>
      </w:tr>
      <w:tr w:rsidR="00404396" w:rsidRPr="00022065" w14:paraId="714C1ABA" w14:textId="77777777" w:rsidTr="008C3F95">
        <w:trPr>
          <w:cantSplit/>
        </w:trPr>
        <w:tc>
          <w:tcPr>
            <w:tcW w:w="3397" w:type="dxa"/>
          </w:tcPr>
          <w:p w14:paraId="0C28B442" w14:textId="77777777" w:rsidR="00404396" w:rsidRDefault="00404396" w:rsidP="008C3F95">
            <w:pPr>
              <w:pStyle w:val="Tabel"/>
              <w:ind w:left="568"/>
            </w:pPr>
            <w:r>
              <w:t>soort</w:t>
            </w:r>
          </w:p>
        </w:tc>
        <w:tc>
          <w:tcPr>
            <w:tcW w:w="1276" w:type="dxa"/>
          </w:tcPr>
          <w:p w14:paraId="1097F7B6" w14:textId="77777777" w:rsidR="00404396" w:rsidRDefault="00404396" w:rsidP="008C3F95">
            <w:pPr>
              <w:pStyle w:val="Tabel"/>
            </w:pPr>
            <w:r>
              <w:t>[1..1]</w:t>
            </w:r>
          </w:p>
        </w:tc>
        <w:tc>
          <w:tcPr>
            <w:tcW w:w="1147" w:type="dxa"/>
          </w:tcPr>
          <w:p w14:paraId="3106A948" w14:textId="77777777" w:rsidR="00404396" w:rsidRDefault="00404396" w:rsidP="008C3F95">
            <w:pPr>
              <w:pStyle w:val="Tabel"/>
            </w:pPr>
            <w:r w:rsidRPr="005E17A4">
              <w:t>String</w:t>
            </w:r>
            <w:r>
              <w:t>(80)</w:t>
            </w:r>
          </w:p>
        </w:tc>
        <w:tc>
          <w:tcPr>
            <w:tcW w:w="3814" w:type="dxa"/>
          </w:tcPr>
          <w:p w14:paraId="6798F06B" w14:textId="77777777" w:rsidR="00404396" w:rsidRPr="005E17A4" w:rsidRDefault="00404396" w:rsidP="008C3F95">
            <w:pPr>
              <w:pStyle w:val="Tabel"/>
            </w:pPr>
            <w:r>
              <w:t xml:space="preserve">Zelf te bepalen soort van Hoofdlijn. </w:t>
            </w:r>
            <w:r>
              <w:br/>
            </w:r>
            <w:r w:rsidRPr="006B6934">
              <w:rPr>
                <w:bCs w:val="0"/>
                <w:i/>
                <w:iCs/>
              </w:rPr>
              <w:t>(Bijvoorbeeld: ambitie, perspectief, etc.)</w:t>
            </w:r>
          </w:p>
        </w:tc>
      </w:tr>
      <w:tr w:rsidR="00404396" w:rsidRPr="00022065" w14:paraId="524536B0" w14:textId="77777777" w:rsidTr="008C3F95">
        <w:trPr>
          <w:cantSplit/>
        </w:trPr>
        <w:tc>
          <w:tcPr>
            <w:tcW w:w="3397" w:type="dxa"/>
          </w:tcPr>
          <w:p w14:paraId="0FAA33F4" w14:textId="77777777" w:rsidR="00404396" w:rsidRDefault="00404396" w:rsidP="008C3F95">
            <w:pPr>
              <w:pStyle w:val="Tabel"/>
              <w:ind w:left="568"/>
            </w:pPr>
            <w:proofErr w:type="spellStart"/>
            <w:r w:rsidRPr="00F90580">
              <w:t>gerelateerdeHoofdlijn</w:t>
            </w:r>
            <w:proofErr w:type="spellEnd"/>
          </w:p>
        </w:tc>
        <w:tc>
          <w:tcPr>
            <w:tcW w:w="1276" w:type="dxa"/>
          </w:tcPr>
          <w:p w14:paraId="0F97DE27" w14:textId="77777777" w:rsidR="00404396" w:rsidRDefault="00404396" w:rsidP="008C3F95">
            <w:pPr>
              <w:pStyle w:val="Tabel"/>
            </w:pPr>
            <w:r>
              <w:t>[0..1]</w:t>
            </w:r>
          </w:p>
        </w:tc>
        <w:tc>
          <w:tcPr>
            <w:tcW w:w="1147" w:type="dxa"/>
          </w:tcPr>
          <w:p w14:paraId="50322EB9" w14:textId="77777777" w:rsidR="00404396" w:rsidRPr="005E17A4" w:rsidRDefault="00404396" w:rsidP="008C3F95">
            <w:pPr>
              <w:pStyle w:val="Tabel"/>
            </w:pPr>
          </w:p>
        </w:tc>
        <w:tc>
          <w:tcPr>
            <w:tcW w:w="3814" w:type="dxa"/>
          </w:tcPr>
          <w:p w14:paraId="30373DA9" w14:textId="77777777" w:rsidR="00404396" w:rsidRDefault="00404396" w:rsidP="008C3F95">
            <w:pPr>
              <w:pStyle w:val="Tabel"/>
            </w:pPr>
            <w:r>
              <w:t>Verwijzing naar een ander hoofdlijn.</w:t>
            </w:r>
          </w:p>
        </w:tc>
      </w:tr>
      <w:tr w:rsidR="00404396" w:rsidRPr="00022065" w14:paraId="3B7CD2F1" w14:textId="77777777" w:rsidTr="008C3F95">
        <w:trPr>
          <w:cantSplit/>
        </w:trPr>
        <w:tc>
          <w:tcPr>
            <w:tcW w:w="3397" w:type="dxa"/>
          </w:tcPr>
          <w:p w14:paraId="444FE3EA" w14:textId="77777777" w:rsidR="00404396" w:rsidRPr="00F90580" w:rsidRDefault="00404396" w:rsidP="008C3F95">
            <w:pPr>
              <w:pStyle w:val="Tabel"/>
              <w:ind w:left="852"/>
            </w:pPr>
            <w:proofErr w:type="spellStart"/>
            <w:r>
              <w:t>HoofdlijnRef</w:t>
            </w:r>
            <w:proofErr w:type="spellEnd"/>
          </w:p>
        </w:tc>
        <w:tc>
          <w:tcPr>
            <w:tcW w:w="1276" w:type="dxa"/>
          </w:tcPr>
          <w:p w14:paraId="47E76A04" w14:textId="77777777" w:rsidR="00404396" w:rsidRDefault="00404396" w:rsidP="008C3F95">
            <w:pPr>
              <w:pStyle w:val="Tabel"/>
            </w:pPr>
            <w:r>
              <w:t>[1..*]</w:t>
            </w:r>
          </w:p>
        </w:tc>
        <w:tc>
          <w:tcPr>
            <w:tcW w:w="1147" w:type="dxa"/>
          </w:tcPr>
          <w:p w14:paraId="13DAE569" w14:textId="77777777" w:rsidR="00404396" w:rsidRPr="005E17A4" w:rsidRDefault="00404396" w:rsidP="008C3F95">
            <w:pPr>
              <w:pStyle w:val="Tabel"/>
            </w:pPr>
            <w:proofErr w:type="spellStart"/>
            <w:r>
              <w:t>Xlink</w:t>
            </w:r>
            <w:proofErr w:type="spellEnd"/>
            <w:r>
              <w:t>(80)</w:t>
            </w:r>
          </w:p>
        </w:tc>
        <w:tc>
          <w:tcPr>
            <w:tcW w:w="3814" w:type="dxa"/>
          </w:tcPr>
          <w:p w14:paraId="4F9FAB56" w14:textId="77777777" w:rsidR="00404396" w:rsidRDefault="00404396" w:rsidP="008C3F95">
            <w:pPr>
              <w:pStyle w:val="Tabel"/>
            </w:pPr>
            <w:r>
              <w:t>Identificatie(s) van de hoofdlijn(en) waar naar verwezen wordt.</w:t>
            </w:r>
          </w:p>
        </w:tc>
      </w:tr>
    </w:tbl>
    <w:p w14:paraId="0C1D3DDD" w14:textId="77777777" w:rsidR="00404396" w:rsidRDefault="00404396" w:rsidP="00404396">
      <w:pPr>
        <w:pStyle w:val="Kop2"/>
      </w:pPr>
      <w:bookmarkStart w:id="113" w:name="_Ref38049113"/>
      <w:bookmarkStart w:id="114" w:name="_Toc158300675"/>
      <w:bookmarkStart w:id="115" w:name="XML_regelingsgebied"/>
      <w:r>
        <w:t>Regelingsgebied</w:t>
      </w:r>
      <w:bookmarkEnd w:id="113"/>
      <w:bookmarkEnd w:id="114"/>
    </w:p>
    <w:bookmarkEnd w:id="115"/>
    <w:p w14:paraId="234A624C" w14:textId="048251C5" w:rsidR="00404396" w:rsidRDefault="00404396" w:rsidP="00635F59">
      <w:r w:rsidRPr="00022065">
        <w:t>Het Regelingsgebied is de totale oppervlakte die gereguleerd wordt in een bepaalde regeling.</w:t>
      </w:r>
    </w:p>
    <w:p w14:paraId="6CB1E8E6" w14:textId="77777777" w:rsidR="00635F59" w:rsidRPr="00E610F0" w:rsidRDefault="00635F59" w:rsidP="00635F59"/>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4529B15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7A9D0ED" w14:textId="77777777" w:rsidR="00404396" w:rsidRPr="00E45F7A" w:rsidRDefault="00404396" w:rsidP="008C3F95">
            <w:pPr>
              <w:pStyle w:val="Tabel"/>
            </w:pPr>
            <w:r w:rsidRPr="00E45F7A">
              <w:t>Element</w:t>
            </w:r>
          </w:p>
        </w:tc>
        <w:tc>
          <w:tcPr>
            <w:tcW w:w="1276" w:type="dxa"/>
          </w:tcPr>
          <w:p w14:paraId="48C113B3" w14:textId="77777777" w:rsidR="00404396" w:rsidRPr="0019145F" w:rsidRDefault="00404396" w:rsidP="008C3F95">
            <w:pPr>
              <w:pStyle w:val="Tabel"/>
              <w:rPr>
                <w:sz w:val="16"/>
              </w:rPr>
            </w:pPr>
            <w:r w:rsidRPr="0019145F">
              <w:rPr>
                <w:sz w:val="16"/>
              </w:rPr>
              <w:t>M(</w:t>
            </w:r>
            <w:proofErr w:type="spellStart"/>
            <w:r w:rsidRPr="0019145F">
              <w:rPr>
                <w:sz w:val="16"/>
              </w:rPr>
              <w:t>ultipliciteit</w:t>
            </w:r>
            <w:proofErr w:type="spellEnd"/>
            <w:r w:rsidRPr="0019145F">
              <w:rPr>
                <w:sz w:val="16"/>
              </w:rPr>
              <w:t>)</w:t>
            </w:r>
          </w:p>
        </w:tc>
        <w:tc>
          <w:tcPr>
            <w:tcW w:w="1147" w:type="dxa"/>
          </w:tcPr>
          <w:p w14:paraId="321DA0C1" w14:textId="77777777" w:rsidR="00404396" w:rsidRPr="00E45F7A" w:rsidRDefault="00404396" w:rsidP="008C3F95">
            <w:pPr>
              <w:pStyle w:val="Tabel"/>
            </w:pPr>
            <w:r w:rsidRPr="00E45F7A">
              <w:t>Type</w:t>
            </w:r>
          </w:p>
        </w:tc>
        <w:tc>
          <w:tcPr>
            <w:tcW w:w="3814" w:type="dxa"/>
          </w:tcPr>
          <w:p w14:paraId="35ACE714" w14:textId="77777777" w:rsidR="00404396" w:rsidRPr="00E45F7A" w:rsidRDefault="00404396" w:rsidP="008C3F95">
            <w:pPr>
              <w:pStyle w:val="Tabel"/>
            </w:pPr>
            <w:r w:rsidRPr="00E45F7A">
              <w:t>Omschrijving</w:t>
            </w:r>
          </w:p>
        </w:tc>
      </w:tr>
      <w:tr w:rsidR="00404396" w:rsidRPr="00022065" w14:paraId="70CD696E" w14:textId="77777777" w:rsidTr="008C3F95">
        <w:trPr>
          <w:cantSplit/>
        </w:trPr>
        <w:tc>
          <w:tcPr>
            <w:tcW w:w="3397" w:type="dxa"/>
          </w:tcPr>
          <w:p w14:paraId="6B8671CF" w14:textId="77777777" w:rsidR="00404396" w:rsidRPr="005E17A4" w:rsidRDefault="00404396" w:rsidP="008C3F95">
            <w:pPr>
              <w:pStyle w:val="Tabel"/>
            </w:pPr>
            <w:proofErr w:type="spellStart"/>
            <w:r w:rsidRPr="005E17A4">
              <w:t>owObject</w:t>
            </w:r>
            <w:proofErr w:type="spellEnd"/>
          </w:p>
        </w:tc>
        <w:tc>
          <w:tcPr>
            <w:tcW w:w="1276" w:type="dxa"/>
          </w:tcPr>
          <w:p w14:paraId="1FC90C69" w14:textId="77777777" w:rsidR="00404396" w:rsidRPr="005E17A4" w:rsidRDefault="00404396" w:rsidP="008C3F95">
            <w:pPr>
              <w:pStyle w:val="Tabel"/>
            </w:pPr>
            <w:r w:rsidRPr="005E17A4">
              <w:t>[1..1]</w:t>
            </w:r>
          </w:p>
        </w:tc>
        <w:tc>
          <w:tcPr>
            <w:tcW w:w="1147" w:type="dxa"/>
          </w:tcPr>
          <w:p w14:paraId="7EEDD582" w14:textId="77777777" w:rsidR="00404396" w:rsidRPr="005E17A4" w:rsidRDefault="00404396" w:rsidP="008C3F95">
            <w:pPr>
              <w:pStyle w:val="Tabel"/>
            </w:pPr>
          </w:p>
        </w:tc>
        <w:tc>
          <w:tcPr>
            <w:tcW w:w="3814" w:type="dxa"/>
          </w:tcPr>
          <w:p w14:paraId="0524D35E" w14:textId="77777777" w:rsidR="00404396" w:rsidRPr="005E17A4" w:rsidRDefault="00404396" w:rsidP="008C3F95">
            <w:pPr>
              <w:pStyle w:val="Tabel"/>
            </w:pPr>
            <w:r>
              <w:t>Container van het specifieke OW-object.</w:t>
            </w:r>
          </w:p>
        </w:tc>
      </w:tr>
      <w:tr w:rsidR="00404396" w:rsidRPr="00022065" w14:paraId="37424285" w14:textId="77777777" w:rsidTr="008C3F95">
        <w:trPr>
          <w:cantSplit/>
        </w:trPr>
        <w:tc>
          <w:tcPr>
            <w:tcW w:w="3397" w:type="dxa"/>
          </w:tcPr>
          <w:p w14:paraId="13528837" w14:textId="77777777" w:rsidR="00404396" w:rsidRPr="005E17A4" w:rsidRDefault="00404396" w:rsidP="008C3F95">
            <w:pPr>
              <w:pStyle w:val="Tabel"/>
              <w:ind w:left="284"/>
            </w:pPr>
            <w:r>
              <w:t>Regelingsgebied</w:t>
            </w:r>
          </w:p>
        </w:tc>
        <w:tc>
          <w:tcPr>
            <w:tcW w:w="1276" w:type="dxa"/>
          </w:tcPr>
          <w:p w14:paraId="60406525" w14:textId="77777777" w:rsidR="00404396" w:rsidRPr="005E17A4" w:rsidRDefault="00404396" w:rsidP="008C3F95">
            <w:pPr>
              <w:pStyle w:val="Tabel"/>
            </w:pPr>
            <w:r>
              <w:t>[1..1]</w:t>
            </w:r>
          </w:p>
        </w:tc>
        <w:tc>
          <w:tcPr>
            <w:tcW w:w="1147" w:type="dxa"/>
          </w:tcPr>
          <w:p w14:paraId="21751B01" w14:textId="77777777" w:rsidR="00404396" w:rsidRPr="005E17A4" w:rsidRDefault="00404396" w:rsidP="008C3F95">
            <w:pPr>
              <w:pStyle w:val="Tabel"/>
            </w:pPr>
          </w:p>
        </w:tc>
        <w:tc>
          <w:tcPr>
            <w:tcW w:w="3814" w:type="dxa"/>
          </w:tcPr>
          <w:p w14:paraId="2499B1AF" w14:textId="77777777" w:rsidR="00404396" w:rsidRDefault="00404396" w:rsidP="008C3F95">
            <w:pPr>
              <w:pStyle w:val="Tabel"/>
            </w:pPr>
            <w:r>
              <w:t>Het gebied waar de regeling over gaat.</w:t>
            </w:r>
          </w:p>
        </w:tc>
      </w:tr>
      <w:tr w:rsidR="00404396" w:rsidRPr="00022065" w14:paraId="5F46C777" w14:textId="77777777" w:rsidTr="008C3F95">
        <w:trPr>
          <w:cantSplit/>
        </w:trPr>
        <w:tc>
          <w:tcPr>
            <w:tcW w:w="3397" w:type="dxa"/>
          </w:tcPr>
          <w:p w14:paraId="03FEA7C9" w14:textId="77777777" w:rsidR="00404396" w:rsidRPr="005E17A4" w:rsidRDefault="00404396" w:rsidP="008C3F95">
            <w:pPr>
              <w:pStyle w:val="Tabel"/>
              <w:ind w:left="568"/>
            </w:pPr>
            <w:r>
              <w:t>s</w:t>
            </w:r>
            <w:r w:rsidRPr="005E17A4">
              <w:t>tatus</w:t>
            </w:r>
          </w:p>
        </w:tc>
        <w:tc>
          <w:tcPr>
            <w:tcW w:w="1276" w:type="dxa"/>
          </w:tcPr>
          <w:p w14:paraId="5B7777B9" w14:textId="77777777" w:rsidR="00404396" w:rsidRPr="005E17A4" w:rsidRDefault="00404396" w:rsidP="008C3F95">
            <w:pPr>
              <w:pStyle w:val="Tabel"/>
            </w:pPr>
            <w:r w:rsidRPr="005E17A4">
              <w:t>[0..1]</w:t>
            </w:r>
          </w:p>
        </w:tc>
        <w:tc>
          <w:tcPr>
            <w:tcW w:w="1147" w:type="dxa"/>
          </w:tcPr>
          <w:p w14:paraId="1138ECC5" w14:textId="77777777" w:rsidR="00404396" w:rsidRPr="005E17A4" w:rsidRDefault="00404396" w:rsidP="008C3F95">
            <w:pPr>
              <w:pStyle w:val="Tabel"/>
            </w:pPr>
            <w:r w:rsidRPr="005E17A4">
              <w:t>String</w:t>
            </w:r>
            <w:r>
              <w:t>(80)</w:t>
            </w:r>
          </w:p>
        </w:tc>
        <w:tc>
          <w:tcPr>
            <w:tcW w:w="3814" w:type="dxa"/>
          </w:tcPr>
          <w:p w14:paraId="4FDFFF02" w14:textId="6CDF1491"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449BADC" w14:textId="77777777" w:rsidTr="008C3F95">
        <w:trPr>
          <w:cantSplit/>
        </w:trPr>
        <w:tc>
          <w:tcPr>
            <w:tcW w:w="3397" w:type="dxa"/>
          </w:tcPr>
          <w:p w14:paraId="395F14F8" w14:textId="77777777" w:rsidR="00404396" w:rsidRPr="005E17A4" w:rsidRDefault="00404396" w:rsidP="008C3F95">
            <w:pPr>
              <w:pStyle w:val="Tabel"/>
              <w:ind w:left="568"/>
            </w:pPr>
            <w:r w:rsidRPr="005E17A4">
              <w:t>procedurestatus</w:t>
            </w:r>
          </w:p>
        </w:tc>
        <w:tc>
          <w:tcPr>
            <w:tcW w:w="1276" w:type="dxa"/>
          </w:tcPr>
          <w:p w14:paraId="0FB447C9" w14:textId="77777777" w:rsidR="00404396" w:rsidRPr="005E17A4" w:rsidRDefault="00404396" w:rsidP="008C3F95">
            <w:pPr>
              <w:pStyle w:val="Tabel"/>
            </w:pPr>
            <w:r w:rsidRPr="005E17A4">
              <w:t>[0..1]</w:t>
            </w:r>
          </w:p>
        </w:tc>
        <w:tc>
          <w:tcPr>
            <w:tcW w:w="1147" w:type="dxa"/>
          </w:tcPr>
          <w:p w14:paraId="1232ADC2" w14:textId="77777777" w:rsidR="00404396" w:rsidRPr="005E17A4" w:rsidRDefault="00404396" w:rsidP="008C3F95">
            <w:pPr>
              <w:pStyle w:val="Tabel"/>
            </w:pPr>
            <w:r w:rsidRPr="005E17A4">
              <w:t>String</w:t>
            </w:r>
            <w:r>
              <w:t>(80)</w:t>
            </w:r>
          </w:p>
        </w:tc>
        <w:tc>
          <w:tcPr>
            <w:tcW w:w="3814" w:type="dxa"/>
          </w:tcPr>
          <w:p w14:paraId="3D40A6BF" w14:textId="32C3C3FE" w:rsidR="00404396" w:rsidRPr="00E46DA0" w:rsidRDefault="00404396" w:rsidP="008C3F95">
            <w:pPr>
              <w:pStyle w:val="Tabel"/>
            </w:pPr>
            <w:r w:rsidRPr="005E17A4">
              <w:t>Procedurestatus van het OW-object</w:t>
            </w:r>
            <w:r>
              <w:t>,</w:t>
            </w:r>
            <w:r w:rsidRPr="005E17A4">
              <w:t xml:space="preserve">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30C72E57" w14:textId="77777777" w:rsidTr="008C3F95">
        <w:trPr>
          <w:cantSplit/>
        </w:trPr>
        <w:tc>
          <w:tcPr>
            <w:tcW w:w="3397" w:type="dxa"/>
          </w:tcPr>
          <w:p w14:paraId="4B928315" w14:textId="77777777" w:rsidR="00404396" w:rsidRPr="005E17A4" w:rsidRDefault="00404396" w:rsidP="008C3F95">
            <w:pPr>
              <w:pStyle w:val="Tabel"/>
              <w:ind w:left="568"/>
            </w:pPr>
            <w:r>
              <w:t>identificatie</w:t>
            </w:r>
          </w:p>
        </w:tc>
        <w:tc>
          <w:tcPr>
            <w:tcW w:w="1276" w:type="dxa"/>
          </w:tcPr>
          <w:p w14:paraId="4EBB8B87" w14:textId="77777777" w:rsidR="00404396" w:rsidRPr="005E17A4" w:rsidRDefault="00404396" w:rsidP="008C3F95">
            <w:pPr>
              <w:pStyle w:val="Tabel"/>
            </w:pPr>
            <w:r>
              <w:t>[1..1]</w:t>
            </w:r>
          </w:p>
        </w:tc>
        <w:tc>
          <w:tcPr>
            <w:tcW w:w="1147" w:type="dxa"/>
          </w:tcPr>
          <w:p w14:paraId="0BE49E27" w14:textId="77777777" w:rsidR="00404396" w:rsidRPr="005E17A4" w:rsidRDefault="00404396" w:rsidP="008C3F95">
            <w:pPr>
              <w:pStyle w:val="Tabel"/>
            </w:pPr>
            <w:r>
              <w:t>NEN3610 (80)</w:t>
            </w:r>
          </w:p>
        </w:tc>
        <w:tc>
          <w:tcPr>
            <w:tcW w:w="3814" w:type="dxa"/>
          </w:tcPr>
          <w:p w14:paraId="5C93E50E" w14:textId="69B8358F"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BB97748" w14:textId="77777777" w:rsidTr="008C3F95">
        <w:trPr>
          <w:cantSplit/>
        </w:trPr>
        <w:tc>
          <w:tcPr>
            <w:tcW w:w="3397" w:type="dxa"/>
          </w:tcPr>
          <w:p w14:paraId="64499ACB" w14:textId="77777777" w:rsidR="00404396" w:rsidRDefault="00404396" w:rsidP="008C3F95">
            <w:pPr>
              <w:pStyle w:val="Tabel"/>
              <w:ind w:left="568"/>
            </w:pPr>
            <w:r w:rsidRPr="005E17A4">
              <w:t xml:space="preserve">locatieaanduiding </w:t>
            </w:r>
          </w:p>
        </w:tc>
        <w:tc>
          <w:tcPr>
            <w:tcW w:w="1276" w:type="dxa"/>
          </w:tcPr>
          <w:p w14:paraId="76C439C1" w14:textId="77777777" w:rsidR="00404396" w:rsidRDefault="00404396" w:rsidP="008C3F95">
            <w:pPr>
              <w:pStyle w:val="Tabel"/>
            </w:pPr>
            <w:r w:rsidRPr="005E17A4">
              <w:t>[1..1]</w:t>
            </w:r>
          </w:p>
        </w:tc>
        <w:tc>
          <w:tcPr>
            <w:tcW w:w="1147" w:type="dxa"/>
          </w:tcPr>
          <w:p w14:paraId="60E8A369" w14:textId="77777777" w:rsidR="00404396" w:rsidRDefault="00404396" w:rsidP="008C3F95">
            <w:pPr>
              <w:pStyle w:val="Tabel"/>
            </w:pPr>
          </w:p>
        </w:tc>
        <w:tc>
          <w:tcPr>
            <w:tcW w:w="3814" w:type="dxa"/>
          </w:tcPr>
          <w:p w14:paraId="57D1EE8D" w14:textId="77777777" w:rsidR="00404396" w:rsidRPr="005E17A4" w:rsidRDefault="00404396" w:rsidP="008C3F95">
            <w:pPr>
              <w:pStyle w:val="Tabel"/>
            </w:pPr>
            <w:r>
              <w:t>Verwijzing naar de locatie waar de regeling over gaat.</w:t>
            </w:r>
          </w:p>
        </w:tc>
      </w:tr>
      <w:tr w:rsidR="00404396" w:rsidRPr="00022065" w14:paraId="691BF1EC" w14:textId="77777777" w:rsidTr="008C3F95">
        <w:trPr>
          <w:cantSplit/>
        </w:trPr>
        <w:tc>
          <w:tcPr>
            <w:tcW w:w="3397" w:type="dxa"/>
          </w:tcPr>
          <w:p w14:paraId="0521D9C1" w14:textId="77777777" w:rsidR="00404396" w:rsidRPr="005E17A4" w:rsidRDefault="00404396" w:rsidP="008C3F95">
            <w:pPr>
              <w:pStyle w:val="Tabel"/>
              <w:ind w:left="852"/>
            </w:pPr>
            <w:r w:rsidRPr="005E17A4">
              <w:t>[@Locatie</w:t>
            </w:r>
            <w:r>
              <w:t>R</w:t>
            </w:r>
            <w:r w:rsidRPr="005E17A4">
              <w:t>ef]</w:t>
            </w:r>
          </w:p>
        </w:tc>
        <w:tc>
          <w:tcPr>
            <w:tcW w:w="1276" w:type="dxa"/>
          </w:tcPr>
          <w:p w14:paraId="7EAB775C" w14:textId="77777777" w:rsidR="00404396" w:rsidRPr="005E17A4" w:rsidRDefault="00404396" w:rsidP="008C3F95">
            <w:pPr>
              <w:pStyle w:val="Tabel"/>
            </w:pPr>
            <w:r w:rsidRPr="005E17A4">
              <w:t>[1..</w:t>
            </w:r>
            <w:r>
              <w:t>1</w:t>
            </w:r>
            <w:r w:rsidRPr="005E17A4">
              <w:t>]</w:t>
            </w:r>
          </w:p>
        </w:tc>
        <w:tc>
          <w:tcPr>
            <w:tcW w:w="1147" w:type="dxa"/>
          </w:tcPr>
          <w:p w14:paraId="130EF1B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F5CE076" w14:textId="77777777" w:rsidR="00404396" w:rsidRDefault="00404396" w:rsidP="008C3F95">
            <w:pPr>
              <w:pStyle w:val="Tabel"/>
            </w:pPr>
            <w:r w:rsidRPr="005E17A4">
              <w:t xml:space="preserve">Verwijzing naar de identificatie van de Locatie waar de </w:t>
            </w:r>
            <w:r>
              <w:t>Regeling over gaat</w:t>
            </w:r>
            <w:r w:rsidRPr="005E17A4">
              <w:t xml:space="preserve">. </w:t>
            </w:r>
          </w:p>
        </w:tc>
      </w:tr>
    </w:tbl>
    <w:p w14:paraId="3F5FA62D" w14:textId="09B433E6" w:rsidR="00A62B89" w:rsidRDefault="00A62B89" w:rsidP="00D7079F">
      <w:pPr>
        <w:pStyle w:val="Kop1"/>
      </w:pPr>
      <w:bookmarkStart w:id="116" w:name="_Ref157181527"/>
      <w:bookmarkStart w:id="117" w:name="_Toc158300676"/>
      <w:r>
        <w:lastRenderedPageBreak/>
        <w:t xml:space="preserve">Technische implementatie </w:t>
      </w:r>
      <w:r w:rsidR="00D664A4">
        <w:t>IMOW</w:t>
      </w:r>
      <w:bookmarkEnd w:id="54"/>
      <w:bookmarkEnd w:id="116"/>
      <w:bookmarkEnd w:id="117"/>
    </w:p>
    <w:bookmarkEnd w:id="52"/>
    <w:p w14:paraId="08DDE8C8" w14:textId="7210509C" w:rsidR="00285655" w:rsidRPr="00022065" w:rsidRDefault="00803F59" w:rsidP="00022065">
      <w:r w:rsidRPr="00022065">
        <w:t xml:space="preserve">Dit hoofdstuk </w:t>
      </w:r>
      <w:r w:rsidR="00B71F4E">
        <w:t>schrijft</w:t>
      </w:r>
      <w:r w:rsidRPr="00022065">
        <w:t xml:space="preserve"> </w:t>
      </w:r>
      <w:r w:rsidR="00000F57">
        <w:t>de technische invulling van</w:t>
      </w:r>
      <w:r w:rsidR="00000F57" w:rsidRPr="00022065">
        <w:t xml:space="preserve"> </w:t>
      </w:r>
      <w:r w:rsidRPr="00022065">
        <w:t xml:space="preserve">het </w:t>
      </w:r>
      <w:r w:rsidR="00CA7437" w:rsidRPr="00022065">
        <w:t xml:space="preserve">IMOW </w:t>
      </w:r>
      <w:r w:rsidR="00000F57">
        <w:t>voor</w:t>
      </w:r>
      <w:r w:rsidR="00CA7437" w:rsidRPr="00022065">
        <w:t>.</w:t>
      </w:r>
      <w:r w:rsidR="00E9641B" w:rsidRPr="00022065">
        <w:t xml:space="preserve"> </w:t>
      </w:r>
      <w:r w:rsidR="00B71F4E">
        <w:t>Paragraaf</w:t>
      </w:r>
      <w:r w:rsidR="00E9641B" w:rsidRPr="00022065">
        <w:t xml:space="preserve"> </w:t>
      </w:r>
      <w:r w:rsidR="00821A5F" w:rsidRPr="00022065">
        <w:fldChar w:fldCharType="begin"/>
      </w:r>
      <w:r w:rsidR="00821A5F" w:rsidRPr="00022065">
        <w:instrText xml:space="preserve"> REF _Ref92176652 \n \h </w:instrText>
      </w:r>
      <w:r w:rsidR="00821A5F" w:rsidRPr="00022065">
        <w:fldChar w:fldCharType="separate"/>
      </w:r>
      <w:r w:rsidR="006934CA">
        <w:t>4.1</w:t>
      </w:r>
      <w:r w:rsidR="00821A5F" w:rsidRPr="00022065">
        <w:fldChar w:fldCharType="end"/>
      </w:r>
      <w:r w:rsidR="00E9641B" w:rsidRPr="00022065">
        <w:t xml:space="preserve"> </w:t>
      </w:r>
      <w:r w:rsidR="00FF3465">
        <w:t xml:space="preserve">schrijft voor welke </w:t>
      </w:r>
      <w:r w:rsidR="00E9641B" w:rsidRPr="00022065">
        <w:t>OW-bestanden</w:t>
      </w:r>
      <w:r w:rsidR="00B71F4E">
        <w:t xml:space="preserve"> </w:t>
      </w:r>
      <w:r w:rsidR="00FF3465">
        <w:t>moeten worden aangeleverd</w:t>
      </w:r>
      <w:r w:rsidR="00E9641B" w:rsidRPr="00022065">
        <w:t xml:space="preserve">. </w:t>
      </w:r>
      <w:r w:rsidR="00B71F4E">
        <w:t>P</w:t>
      </w:r>
      <w:r w:rsidR="00F07782" w:rsidRPr="00022065">
        <w:t xml:space="preserve">aragraaf </w:t>
      </w:r>
      <w:r w:rsidR="00471E56" w:rsidRPr="00022065">
        <w:fldChar w:fldCharType="begin"/>
      </w:r>
      <w:r w:rsidR="00471E56" w:rsidRPr="00022065">
        <w:instrText xml:space="preserve"> REF _Ref80972474 \r \h </w:instrText>
      </w:r>
      <w:r w:rsidR="00471E56" w:rsidRPr="00022065">
        <w:fldChar w:fldCharType="separate"/>
      </w:r>
      <w:r w:rsidR="006934CA">
        <w:t>4.2</w:t>
      </w:r>
      <w:r w:rsidR="00471E56" w:rsidRPr="00022065">
        <w:fldChar w:fldCharType="end"/>
      </w:r>
      <w:r w:rsidR="00F07782" w:rsidRPr="00022065">
        <w:t xml:space="preserve"> </w:t>
      </w:r>
      <w:r w:rsidR="00B71F4E">
        <w:t>stelt</w:t>
      </w:r>
      <w:r w:rsidR="00F07782" w:rsidRPr="00022065">
        <w:t xml:space="preserve"> </w:t>
      </w:r>
      <w:r w:rsidR="00FF3465">
        <w:t>eisen aan de aanlevering.</w:t>
      </w:r>
      <w:bookmarkStart w:id="118" w:name="_Ref61449143"/>
      <w:bookmarkStart w:id="119" w:name="Techn_OW"/>
    </w:p>
    <w:p w14:paraId="55D70865" w14:textId="46857736" w:rsidR="00285655" w:rsidRDefault="00E9641B" w:rsidP="00D7079F">
      <w:pPr>
        <w:pStyle w:val="Kop2"/>
      </w:pPr>
      <w:bookmarkStart w:id="120" w:name="_Ref92176199"/>
      <w:bookmarkStart w:id="121" w:name="_Ref92176652"/>
      <w:bookmarkStart w:id="122" w:name="_Ref92189831"/>
      <w:bookmarkStart w:id="123" w:name="_Toc158300677"/>
      <w:r w:rsidRPr="00047C0D">
        <w:t>OW</w:t>
      </w:r>
      <w:r>
        <w:t>-</w:t>
      </w:r>
      <w:bookmarkEnd w:id="118"/>
      <w:bookmarkEnd w:id="119"/>
      <w:bookmarkEnd w:id="120"/>
      <w:bookmarkEnd w:id="121"/>
      <w:bookmarkEnd w:id="122"/>
      <w:r w:rsidR="00D85BC0">
        <w:t>aanlevering</w:t>
      </w:r>
      <w:r w:rsidR="00453398">
        <w:t xml:space="preserve"> en OW-manifest</w:t>
      </w:r>
      <w:bookmarkEnd w:id="123"/>
    </w:p>
    <w:p w14:paraId="4CD57F0F" w14:textId="57855C8F" w:rsidR="00453398" w:rsidRDefault="00907185" w:rsidP="00453398">
      <w:r>
        <w:t xml:space="preserve">Een aanlevering aan de LVBB waarin een bestand met de naam ‘manifest-ow.xml’ voorkomt is een OW-aanlevering. </w:t>
      </w:r>
      <w:r w:rsidR="00453398">
        <w:t xml:space="preserve"> Naast het OW-manifest bevat de OW-aanlevering een aantal bestanden met OW-objecten, deze zijn </w:t>
      </w:r>
      <w:r w:rsidR="00453398" w:rsidRPr="00453398">
        <w:t>opgesomd in het OW-manifest. Het OW-manifest bevat niet de GML-bestanden; deze staan in het (OP-)manifest</w:t>
      </w:r>
    </w:p>
    <w:p w14:paraId="23ECE206" w14:textId="77777777" w:rsidR="00453398" w:rsidRPr="00453398" w:rsidRDefault="00453398" w:rsidP="00453398"/>
    <w:p w14:paraId="69E31625" w14:textId="0A50C43F" w:rsidR="00453398" w:rsidRDefault="00453398" w:rsidP="001C5C98">
      <w:pPr>
        <w:pStyle w:val="Opsommingtekens1"/>
        <w:numPr>
          <w:ilvl w:val="0"/>
          <w:numId w:val="0"/>
        </w:numPr>
        <w:ind w:left="284" w:hanging="284"/>
      </w:pPr>
      <w:r w:rsidRPr="00453398">
        <w:t>Voor een OW-aanlevering gelden de volgende regels</w:t>
      </w:r>
      <w:r w:rsidR="00C35309">
        <w:t>:</w:t>
      </w:r>
    </w:p>
    <w:p w14:paraId="63AA0C28" w14:textId="77777777" w:rsidR="00453398" w:rsidRDefault="00453398" w:rsidP="001C5C98">
      <w:pPr>
        <w:pStyle w:val="Opsommingtekens1"/>
        <w:numPr>
          <w:ilvl w:val="0"/>
          <w:numId w:val="0"/>
        </w:numPr>
        <w:ind w:left="284" w:hanging="284"/>
      </w:pPr>
    </w:p>
    <w:p w14:paraId="05A04EE3" w14:textId="24849594" w:rsidR="001C5C98" w:rsidRDefault="001C5C98" w:rsidP="001C5C98">
      <w:pPr>
        <w:pStyle w:val="Opsommingtekens1"/>
        <w:numPr>
          <w:ilvl w:val="0"/>
          <w:numId w:val="0"/>
        </w:numPr>
        <w:ind w:left="284" w:hanging="284"/>
      </w:pPr>
      <w:r w:rsidRPr="001C5C98">
        <w:rPr>
          <w:b/>
          <w:bCs/>
        </w:rPr>
        <w:t>Regel</w:t>
      </w:r>
      <w:r>
        <w:t xml:space="preserve">: Het manifest-ow.xml bestand moet voldoen aan het </w:t>
      </w:r>
      <w:proofErr w:type="spellStart"/>
      <w:r>
        <w:t>xsd</w:t>
      </w:r>
      <w:proofErr w:type="spellEnd"/>
      <w:r>
        <w:t xml:space="preserve">: </w:t>
      </w:r>
      <w:hyperlink r:id="rId31" w:history="1">
        <w:r w:rsidRPr="008812F7">
          <w:rPr>
            <w:rStyle w:val="Hyperlink"/>
          </w:rPr>
          <w:t>https://register.geostandaarden.nl/xmlschema/tpod/v2.0.0/bestanden-ow/generiek/manifest-ow.xsd</w:t>
        </w:r>
      </w:hyperlink>
      <w:r w:rsidR="00C35309">
        <w:t xml:space="preserve"> </w:t>
      </w:r>
      <w:commentRangeStart w:id="124"/>
      <w:r w:rsidR="00C35309" w:rsidRPr="00C35309">
        <w:t>(LVBB1032)</w:t>
      </w:r>
      <w:commentRangeEnd w:id="124"/>
      <w:r w:rsidR="00C35309">
        <w:rPr>
          <w:rStyle w:val="Verwijzingopmerking"/>
          <w:rFonts w:eastAsiaTheme="minorHAnsi"/>
        </w:rPr>
        <w:commentReference w:id="124"/>
      </w:r>
    </w:p>
    <w:p w14:paraId="457AE908" w14:textId="77777777" w:rsidR="00453398" w:rsidRDefault="00453398" w:rsidP="001C5C98">
      <w:pPr>
        <w:pStyle w:val="Opsommingtekens1"/>
        <w:numPr>
          <w:ilvl w:val="0"/>
          <w:numId w:val="0"/>
        </w:numPr>
      </w:pPr>
    </w:p>
    <w:p w14:paraId="2EF634ED" w14:textId="4A755A72" w:rsidR="00907185" w:rsidRDefault="00907185" w:rsidP="00907185">
      <w:pPr>
        <w:pStyle w:val="Opsommingnummers1"/>
        <w:numPr>
          <w:ilvl w:val="0"/>
          <w:numId w:val="0"/>
        </w:numPr>
      </w:pPr>
      <w:r w:rsidRPr="00907185">
        <w:rPr>
          <w:b/>
          <w:bCs/>
        </w:rPr>
        <w:t>Regel:</w:t>
      </w:r>
      <w:r>
        <w:rPr>
          <w:b/>
          <w:bCs/>
        </w:rPr>
        <w:t xml:space="preserve"> </w:t>
      </w:r>
      <w:r w:rsidRPr="00907185">
        <w:t xml:space="preserve">Alle bestanden, die genoemd zijn in manifest-ow.xml moeten aanwezig zijn in de </w:t>
      </w:r>
      <w:r>
        <w:t>aanlevering. (LVBB1016)</w:t>
      </w:r>
    </w:p>
    <w:p w14:paraId="31D552CC" w14:textId="77777777" w:rsidR="00907185" w:rsidRDefault="00907185" w:rsidP="00907185">
      <w:pPr>
        <w:pStyle w:val="Opsommingnummers1"/>
        <w:numPr>
          <w:ilvl w:val="0"/>
          <w:numId w:val="0"/>
        </w:numPr>
      </w:pPr>
    </w:p>
    <w:p w14:paraId="3434873D" w14:textId="1BBF1927" w:rsidR="00907185" w:rsidRDefault="00907185" w:rsidP="00907185">
      <w:pPr>
        <w:pStyle w:val="Opsommingnummers1"/>
        <w:numPr>
          <w:ilvl w:val="0"/>
          <w:numId w:val="0"/>
        </w:numPr>
      </w:pPr>
      <w:r w:rsidRPr="00907185">
        <w:rPr>
          <w:b/>
          <w:bCs/>
        </w:rPr>
        <w:t>Regel:</w:t>
      </w:r>
      <w:r w:rsidRPr="00907185">
        <w:t xml:space="preserve"> De volgende objecttype zijn toegestaan: Activiteit, Divisie, Gebiedsaanwijzing, Gebied, Gebiedengroep, Hoofdlijn, Punt, Puntengroep, Lijn, Lijnengroep, Regeltekst, </w:t>
      </w:r>
      <w:proofErr w:type="spellStart"/>
      <w:r w:rsidRPr="00907185">
        <w:t>RegelVoorIedereen</w:t>
      </w:r>
      <w:proofErr w:type="spellEnd"/>
      <w:r w:rsidRPr="00907185">
        <w:t xml:space="preserve">, Instructieregel, Omgevingswaarderegel, Omgevingsnorm, Omgevingswaarde, Pons, Tekstdeel, Kaart, </w:t>
      </w:r>
      <w:proofErr w:type="spellStart"/>
      <w:r w:rsidRPr="00907185">
        <w:t>Kaartlaag</w:t>
      </w:r>
      <w:proofErr w:type="spellEnd"/>
      <w:r w:rsidRPr="00907185">
        <w:t>, Ambtsgebied of Divisietekst.</w:t>
      </w:r>
      <w:r>
        <w:t xml:space="preserve"> </w:t>
      </w:r>
      <w:commentRangeStart w:id="125"/>
      <w:r>
        <w:t>(LVBB1025)</w:t>
      </w:r>
      <w:commentRangeEnd w:id="125"/>
      <w:r>
        <w:rPr>
          <w:rStyle w:val="Verwijzingopmerking"/>
          <w:rFonts w:eastAsiaTheme="minorHAnsi"/>
        </w:rPr>
        <w:commentReference w:id="125"/>
      </w:r>
    </w:p>
    <w:p w14:paraId="258D51B8" w14:textId="77777777" w:rsidR="00907185" w:rsidRDefault="00907185" w:rsidP="00907185">
      <w:pPr>
        <w:pStyle w:val="Opsommingnummers1"/>
        <w:numPr>
          <w:ilvl w:val="0"/>
          <w:numId w:val="0"/>
        </w:numPr>
      </w:pPr>
    </w:p>
    <w:p w14:paraId="2E442A9D" w14:textId="29F1E9EB" w:rsidR="00453398" w:rsidRDefault="00453398" w:rsidP="00907185">
      <w:pPr>
        <w:pStyle w:val="Opsommingnummers1"/>
        <w:numPr>
          <w:ilvl w:val="0"/>
          <w:numId w:val="0"/>
        </w:numPr>
      </w:pPr>
      <w:r>
        <w:t>De GML bestanden behorend bij een regeling staan in het OP-manifest:</w:t>
      </w:r>
    </w:p>
    <w:p w14:paraId="5DE8111B" w14:textId="03254A57" w:rsidR="00907185" w:rsidRDefault="00907185" w:rsidP="00907185">
      <w:pPr>
        <w:pStyle w:val="Opsommingnummers1"/>
        <w:numPr>
          <w:ilvl w:val="0"/>
          <w:numId w:val="0"/>
        </w:numPr>
      </w:pPr>
      <w:r w:rsidRPr="00907185">
        <w:rPr>
          <w:b/>
          <w:bCs/>
        </w:rPr>
        <w:t>Regel:</w:t>
      </w:r>
      <w:r>
        <w:t xml:space="preserve"> </w:t>
      </w:r>
      <w:r w:rsidRPr="00907185">
        <w:tab/>
        <w:t>In het manifest-OW mag een bestandsnaam niet eindigen op '.</w:t>
      </w:r>
      <w:proofErr w:type="spellStart"/>
      <w:r w:rsidRPr="00907185">
        <w:t>gml</w:t>
      </w:r>
      <w:proofErr w:type="spellEnd"/>
      <w:r w:rsidRPr="00907185">
        <w:t>'.</w:t>
      </w:r>
      <w:r>
        <w:t xml:space="preserve"> (</w:t>
      </w:r>
      <w:commentRangeStart w:id="126"/>
      <w:r>
        <w:t>LVBB1026</w:t>
      </w:r>
      <w:commentRangeEnd w:id="126"/>
      <w:r>
        <w:rPr>
          <w:rStyle w:val="Verwijzingopmerking"/>
          <w:rFonts w:eastAsiaTheme="minorHAnsi"/>
        </w:rPr>
        <w:commentReference w:id="126"/>
      </w:r>
      <w:r>
        <w:t>)</w:t>
      </w:r>
    </w:p>
    <w:p w14:paraId="1E7938C2" w14:textId="77777777" w:rsidR="00907185" w:rsidRDefault="00907185" w:rsidP="00907185">
      <w:pPr>
        <w:pStyle w:val="Opsommingnummers1"/>
        <w:numPr>
          <w:ilvl w:val="0"/>
          <w:numId w:val="0"/>
        </w:numPr>
      </w:pPr>
    </w:p>
    <w:p w14:paraId="5DB45736" w14:textId="77777777" w:rsidR="00907185" w:rsidRDefault="00907185" w:rsidP="00907185">
      <w:pPr>
        <w:pStyle w:val="Opsommingnummers1"/>
        <w:numPr>
          <w:ilvl w:val="0"/>
          <w:numId w:val="0"/>
        </w:numPr>
      </w:pPr>
    </w:p>
    <w:p w14:paraId="0DAF8A46" w14:textId="47B443CC" w:rsidR="00FD2093" w:rsidRPr="00022065" w:rsidRDefault="00E97680" w:rsidP="00022065">
      <w:r w:rsidRPr="00022065">
        <w:t>.</w:t>
      </w:r>
    </w:p>
    <w:p w14:paraId="70461098" w14:textId="77777777" w:rsidR="00FD2093" w:rsidRDefault="00FD2093" w:rsidP="00022065"/>
    <w:p w14:paraId="6DF84F05" w14:textId="77777777" w:rsidR="00907185" w:rsidRPr="00022065" w:rsidRDefault="00907185" w:rsidP="00022065"/>
    <w:p w14:paraId="4195500E" w14:textId="77777777" w:rsidR="005A7283" w:rsidRDefault="005A7283" w:rsidP="00022065">
      <w:bookmarkStart w:id="127" w:name="Techn_OW_Regeltekst"/>
    </w:p>
    <w:p w14:paraId="580301DB" w14:textId="24E8A759" w:rsidR="005A7283" w:rsidRDefault="005A7283" w:rsidP="005A7283">
      <w:r w:rsidRPr="00022065">
        <w:t xml:space="preserve">Het manifest </w:t>
      </w:r>
      <w:r>
        <w:t>bevat de volgende XML elementen:</w:t>
      </w:r>
    </w:p>
    <w:tbl>
      <w:tblPr>
        <w:tblStyle w:val="Tabelraster"/>
        <w:tblW w:w="9634" w:type="dxa"/>
        <w:tblLayout w:type="fixed"/>
        <w:tblLook w:val="0620" w:firstRow="1" w:lastRow="0" w:firstColumn="0" w:lastColumn="0" w:noHBand="1" w:noVBand="1"/>
      </w:tblPr>
      <w:tblGrid>
        <w:gridCol w:w="3397"/>
        <w:gridCol w:w="1276"/>
        <w:gridCol w:w="1134"/>
        <w:gridCol w:w="3827"/>
      </w:tblGrid>
      <w:tr w:rsidR="005A7283" w:rsidRPr="00022065" w14:paraId="2D57140F" w14:textId="77777777" w:rsidTr="00D3099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66B13CA" w14:textId="77777777" w:rsidR="005A7283" w:rsidRPr="00E45F7A" w:rsidRDefault="005A7283" w:rsidP="00D3099C">
            <w:pPr>
              <w:pStyle w:val="Tabel"/>
              <w:rPr>
                <w:szCs w:val="20"/>
              </w:rPr>
            </w:pPr>
            <w:r w:rsidRPr="00E45F7A">
              <w:rPr>
                <w:szCs w:val="20"/>
              </w:rPr>
              <w:t>Element</w:t>
            </w:r>
          </w:p>
        </w:tc>
        <w:tc>
          <w:tcPr>
            <w:tcW w:w="1276" w:type="dxa"/>
          </w:tcPr>
          <w:p w14:paraId="54E2EF11" w14:textId="77777777" w:rsidR="005A7283" w:rsidRPr="007E5632" w:rsidRDefault="005A7283" w:rsidP="00D3099C">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20FA5258" w14:textId="77777777" w:rsidR="005A7283" w:rsidRPr="00E45F7A" w:rsidRDefault="005A7283" w:rsidP="00D3099C">
            <w:pPr>
              <w:pStyle w:val="Tabel"/>
              <w:rPr>
                <w:szCs w:val="20"/>
              </w:rPr>
            </w:pPr>
            <w:r w:rsidRPr="00E45F7A">
              <w:rPr>
                <w:szCs w:val="20"/>
              </w:rPr>
              <w:t>Type</w:t>
            </w:r>
          </w:p>
        </w:tc>
        <w:tc>
          <w:tcPr>
            <w:tcW w:w="3827" w:type="dxa"/>
          </w:tcPr>
          <w:p w14:paraId="3E35B46A" w14:textId="77777777" w:rsidR="005A7283" w:rsidRPr="00E45F7A" w:rsidRDefault="005A7283" w:rsidP="00D3099C">
            <w:pPr>
              <w:pStyle w:val="Tabel"/>
              <w:rPr>
                <w:szCs w:val="20"/>
              </w:rPr>
            </w:pPr>
            <w:r>
              <w:rPr>
                <w:szCs w:val="20"/>
              </w:rPr>
              <w:t>Toelichting</w:t>
            </w:r>
          </w:p>
        </w:tc>
      </w:tr>
      <w:tr w:rsidR="005A7283" w:rsidRPr="00022065" w14:paraId="087C12D5" w14:textId="77777777" w:rsidTr="00D3099C">
        <w:trPr>
          <w:cantSplit/>
        </w:trPr>
        <w:tc>
          <w:tcPr>
            <w:tcW w:w="3397" w:type="dxa"/>
          </w:tcPr>
          <w:p w14:paraId="00A95D38" w14:textId="77777777" w:rsidR="005A7283" w:rsidRPr="00E46DA0" w:rsidRDefault="005A7283" w:rsidP="00D3099C">
            <w:pPr>
              <w:pStyle w:val="Tabel"/>
              <w:rPr>
                <w:bCs w:val="0"/>
                <w:szCs w:val="18"/>
              </w:rPr>
            </w:pPr>
            <w:r>
              <w:rPr>
                <w:bCs w:val="0"/>
                <w:szCs w:val="18"/>
              </w:rPr>
              <w:t>Aanleveringen</w:t>
            </w:r>
          </w:p>
        </w:tc>
        <w:tc>
          <w:tcPr>
            <w:tcW w:w="1276" w:type="dxa"/>
          </w:tcPr>
          <w:p w14:paraId="7C69D1AE" w14:textId="77777777" w:rsidR="005A7283" w:rsidRPr="00E46DA0" w:rsidRDefault="005A7283" w:rsidP="00D3099C">
            <w:pPr>
              <w:pStyle w:val="Tabel"/>
              <w:rPr>
                <w:bCs w:val="0"/>
                <w:szCs w:val="18"/>
              </w:rPr>
            </w:pPr>
            <w:r w:rsidRPr="00E46DA0">
              <w:rPr>
                <w:bCs w:val="0"/>
                <w:szCs w:val="18"/>
              </w:rPr>
              <w:t>[1..1]</w:t>
            </w:r>
          </w:p>
        </w:tc>
        <w:tc>
          <w:tcPr>
            <w:tcW w:w="1134" w:type="dxa"/>
          </w:tcPr>
          <w:p w14:paraId="029E0417" w14:textId="77777777" w:rsidR="005A7283" w:rsidRPr="00E46DA0" w:rsidRDefault="005A7283" w:rsidP="00D3099C">
            <w:pPr>
              <w:pStyle w:val="Tabel"/>
              <w:rPr>
                <w:szCs w:val="18"/>
              </w:rPr>
            </w:pPr>
          </w:p>
        </w:tc>
        <w:tc>
          <w:tcPr>
            <w:tcW w:w="3827" w:type="dxa"/>
          </w:tcPr>
          <w:p w14:paraId="030F9963" w14:textId="77777777" w:rsidR="005A7283" w:rsidRPr="00E46DA0" w:rsidRDefault="005A7283" w:rsidP="00D3099C">
            <w:pPr>
              <w:pStyle w:val="Tabel"/>
              <w:rPr>
                <w:szCs w:val="18"/>
              </w:rPr>
            </w:pPr>
          </w:p>
        </w:tc>
      </w:tr>
      <w:tr w:rsidR="005A7283" w:rsidRPr="00022065" w14:paraId="799E007A" w14:textId="77777777" w:rsidTr="00D3099C">
        <w:trPr>
          <w:cantSplit/>
        </w:trPr>
        <w:tc>
          <w:tcPr>
            <w:tcW w:w="3397" w:type="dxa"/>
          </w:tcPr>
          <w:p w14:paraId="1AEB31C5" w14:textId="77777777" w:rsidR="005A7283" w:rsidRPr="00E46DA0" w:rsidRDefault="005A7283" w:rsidP="00D3099C">
            <w:pPr>
              <w:pStyle w:val="Tabel"/>
              <w:ind w:left="284"/>
              <w:rPr>
                <w:bCs w:val="0"/>
                <w:szCs w:val="18"/>
              </w:rPr>
            </w:pPr>
            <w:r>
              <w:rPr>
                <w:bCs w:val="0"/>
                <w:szCs w:val="18"/>
              </w:rPr>
              <w:t>domein</w:t>
            </w:r>
          </w:p>
        </w:tc>
        <w:tc>
          <w:tcPr>
            <w:tcW w:w="1276" w:type="dxa"/>
          </w:tcPr>
          <w:p w14:paraId="4BE10DDA" w14:textId="77777777" w:rsidR="005A7283" w:rsidRPr="00E46DA0" w:rsidRDefault="005A7283" w:rsidP="00D3099C">
            <w:pPr>
              <w:pStyle w:val="Tabel"/>
              <w:rPr>
                <w:bCs w:val="0"/>
                <w:szCs w:val="18"/>
              </w:rPr>
            </w:pPr>
            <w:r w:rsidRPr="00E46DA0">
              <w:rPr>
                <w:bCs w:val="0"/>
                <w:szCs w:val="18"/>
              </w:rPr>
              <w:t>[1..1]</w:t>
            </w:r>
          </w:p>
        </w:tc>
        <w:tc>
          <w:tcPr>
            <w:tcW w:w="1134" w:type="dxa"/>
          </w:tcPr>
          <w:p w14:paraId="13DD502C"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2C5951A5" w14:textId="77777777" w:rsidR="005A7283" w:rsidRPr="00E46DA0" w:rsidRDefault="005A7283" w:rsidP="00D3099C">
            <w:pPr>
              <w:pStyle w:val="Tabel"/>
              <w:rPr>
                <w:bCs w:val="0"/>
                <w:szCs w:val="18"/>
              </w:rPr>
            </w:pPr>
            <w:r w:rsidRPr="00E46DA0">
              <w:rPr>
                <w:bCs w:val="0"/>
                <w:szCs w:val="18"/>
              </w:rPr>
              <w:t>Omschrijving van de dataset</w:t>
            </w:r>
          </w:p>
        </w:tc>
      </w:tr>
      <w:tr w:rsidR="005A7283" w:rsidRPr="00022065" w14:paraId="322522F1" w14:textId="77777777" w:rsidTr="00D3099C">
        <w:trPr>
          <w:cantSplit/>
        </w:trPr>
        <w:tc>
          <w:tcPr>
            <w:tcW w:w="3397" w:type="dxa"/>
          </w:tcPr>
          <w:p w14:paraId="3D854AD9" w14:textId="77777777" w:rsidR="005A7283" w:rsidRDefault="005A7283" w:rsidP="00D3099C">
            <w:pPr>
              <w:pStyle w:val="Tabel"/>
              <w:ind w:left="284"/>
              <w:rPr>
                <w:bCs w:val="0"/>
                <w:szCs w:val="18"/>
              </w:rPr>
            </w:pPr>
            <w:proofErr w:type="spellStart"/>
            <w:r>
              <w:rPr>
                <w:bCs w:val="0"/>
                <w:szCs w:val="18"/>
              </w:rPr>
              <w:t>IMOWversie</w:t>
            </w:r>
            <w:proofErr w:type="spellEnd"/>
          </w:p>
        </w:tc>
        <w:tc>
          <w:tcPr>
            <w:tcW w:w="1276" w:type="dxa"/>
          </w:tcPr>
          <w:p w14:paraId="3D952A7E" w14:textId="77777777" w:rsidR="005A7283" w:rsidRPr="00E46DA0" w:rsidRDefault="005A7283" w:rsidP="00D3099C">
            <w:pPr>
              <w:pStyle w:val="Tabel"/>
              <w:rPr>
                <w:bCs w:val="0"/>
                <w:szCs w:val="18"/>
              </w:rPr>
            </w:pPr>
            <w:r>
              <w:rPr>
                <w:bCs w:val="0"/>
                <w:szCs w:val="18"/>
              </w:rPr>
              <w:t>[0..1]</w:t>
            </w:r>
          </w:p>
        </w:tc>
        <w:tc>
          <w:tcPr>
            <w:tcW w:w="1134" w:type="dxa"/>
          </w:tcPr>
          <w:p w14:paraId="1E8BFE70" w14:textId="77777777" w:rsidR="005A7283" w:rsidRPr="00E46DA0" w:rsidRDefault="005A7283" w:rsidP="00D3099C">
            <w:pPr>
              <w:pStyle w:val="Tabel"/>
              <w:rPr>
                <w:bCs w:val="0"/>
                <w:szCs w:val="18"/>
              </w:rPr>
            </w:pPr>
            <w:r>
              <w:rPr>
                <w:bCs w:val="0"/>
                <w:szCs w:val="18"/>
              </w:rPr>
              <w:t>String</w:t>
            </w:r>
          </w:p>
        </w:tc>
        <w:tc>
          <w:tcPr>
            <w:tcW w:w="3827" w:type="dxa"/>
          </w:tcPr>
          <w:p w14:paraId="7BACE048" w14:textId="77777777" w:rsidR="005A7283" w:rsidRPr="00E46DA0" w:rsidRDefault="005A7283" w:rsidP="00D3099C">
            <w:pPr>
              <w:pStyle w:val="Tabel"/>
              <w:rPr>
                <w:bCs w:val="0"/>
                <w:szCs w:val="18"/>
              </w:rPr>
            </w:pPr>
            <w:r>
              <w:rPr>
                <w:bCs w:val="0"/>
                <w:szCs w:val="18"/>
              </w:rPr>
              <w:t xml:space="preserve">De IMOW-versie waarmee is aangeleverd in het formaat </w:t>
            </w:r>
            <w:proofErr w:type="spellStart"/>
            <w:r>
              <w:rPr>
                <w:bCs w:val="0"/>
                <w:szCs w:val="18"/>
              </w:rPr>
              <w:t>x.y</w:t>
            </w:r>
            <w:proofErr w:type="spellEnd"/>
            <w:r>
              <w:rPr>
                <w:bCs w:val="0"/>
                <w:szCs w:val="18"/>
              </w:rPr>
              <w:t>..</w:t>
            </w:r>
          </w:p>
        </w:tc>
      </w:tr>
      <w:tr w:rsidR="005A7283" w:rsidRPr="00022065" w14:paraId="3BDBDC71" w14:textId="77777777" w:rsidTr="00D3099C">
        <w:trPr>
          <w:cantSplit/>
        </w:trPr>
        <w:tc>
          <w:tcPr>
            <w:tcW w:w="3397" w:type="dxa"/>
          </w:tcPr>
          <w:p w14:paraId="55BA49E5" w14:textId="77777777" w:rsidR="005A7283" w:rsidRPr="00E46DA0" w:rsidRDefault="005A7283" w:rsidP="00D3099C">
            <w:pPr>
              <w:pStyle w:val="Tabel"/>
              <w:ind w:left="284"/>
              <w:rPr>
                <w:bCs w:val="0"/>
                <w:szCs w:val="18"/>
              </w:rPr>
            </w:pPr>
            <w:r>
              <w:rPr>
                <w:bCs w:val="0"/>
                <w:szCs w:val="18"/>
              </w:rPr>
              <w:t>Aanlevering</w:t>
            </w:r>
          </w:p>
        </w:tc>
        <w:tc>
          <w:tcPr>
            <w:tcW w:w="1276" w:type="dxa"/>
          </w:tcPr>
          <w:p w14:paraId="66B1C7EE"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4D4FEB53" w14:textId="77777777" w:rsidR="005A7283" w:rsidRPr="00E46DA0" w:rsidRDefault="005A7283" w:rsidP="00D3099C">
            <w:pPr>
              <w:pStyle w:val="Tabel"/>
              <w:rPr>
                <w:bCs w:val="0"/>
                <w:szCs w:val="18"/>
              </w:rPr>
            </w:pPr>
          </w:p>
        </w:tc>
        <w:tc>
          <w:tcPr>
            <w:tcW w:w="3827" w:type="dxa"/>
          </w:tcPr>
          <w:p w14:paraId="0E039E48" w14:textId="77777777" w:rsidR="005A7283" w:rsidRPr="00E46DA0" w:rsidRDefault="005A7283" w:rsidP="00D3099C">
            <w:pPr>
              <w:pStyle w:val="Tabel"/>
              <w:rPr>
                <w:bCs w:val="0"/>
                <w:szCs w:val="18"/>
              </w:rPr>
            </w:pPr>
          </w:p>
        </w:tc>
      </w:tr>
      <w:tr w:rsidR="005A7283" w:rsidRPr="00022065" w14:paraId="6521FCDA" w14:textId="77777777" w:rsidTr="00D3099C">
        <w:trPr>
          <w:cantSplit/>
        </w:trPr>
        <w:tc>
          <w:tcPr>
            <w:tcW w:w="3397" w:type="dxa"/>
          </w:tcPr>
          <w:p w14:paraId="7CA49BEF" w14:textId="77777777" w:rsidR="005A7283" w:rsidRPr="00E46DA0" w:rsidRDefault="005A7283" w:rsidP="00D3099C">
            <w:pPr>
              <w:pStyle w:val="Tabel"/>
              <w:ind w:left="568"/>
              <w:rPr>
                <w:bCs w:val="0"/>
                <w:szCs w:val="18"/>
              </w:rPr>
            </w:pPr>
            <w:proofErr w:type="spellStart"/>
            <w:r>
              <w:rPr>
                <w:bCs w:val="0"/>
                <w:szCs w:val="18"/>
              </w:rPr>
              <w:t>WorkIDRegeling</w:t>
            </w:r>
            <w:proofErr w:type="spellEnd"/>
          </w:p>
        </w:tc>
        <w:tc>
          <w:tcPr>
            <w:tcW w:w="1276" w:type="dxa"/>
          </w:tcPr>
          <w:p w14:paraId="51FF2B91" w14:textId="77777777" w:rsidR="005A7283" w:rsidRPr="00E46DA0" w:rsidRDefault="005A7283" w:rsidP="00D3099C">
            <w:pPr>
              <w:pStyle w:val="Tabel"/>
              <w:rPr>
                <w:bCs w:val="0"/>
                <w:szCs w:val="18"/>
              </w:rPr>
            </w:pPr>
            <w:r w:rsidRPr="00E46DA0">
              <w:rPr>
                <w:bCs w:val="0"/>
                <w:szCs w:val="18"/>
              </w:rPr>
              <w:t>[1..1]</w:t>
            </w:r>
          </w:p>
        </w:tc>
        <w:tc>
          <w:tcPr>
            <w:tcW w:w="1134" w:type="dxa"/>
          </w:tcPr>
          <w:p w14:paraId="45372A60"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70617066" w14:textId="77777777" w:rsidR="005A7283" w:rsidRPr="00E46DA0" w:rsidRDefault="005A7283" w:rsidP="00D3099C">
            <w:pPr>
              <w:pStyle w:val="Tabel"/>
              <w:rPr>
                <w:bCs w:val="0"/>
                <w:szCs w:val="18"/>
              </w:rPr>
            </w:pPr>
            <w:r>
              <w:rPr>
                <w:bCs w:val="0"/>
                <w:szCs w:val="18"/>
              </w:rPr>
              <w:t>Het ID van de Regeling (aan de OP-kant)</w:t>
            </w:r>
          </w:p>
        </w:tc>
      </w:tr>
      <w:tr w:rsidR="005A7283" w:rsidRPr="00022065" w14:paraId="378591FC" w14:textId="77777777" w:rsidTr="00D3099C">
        <w:trPr>
          <w:cantSplit/>
        </w:trPr>
        <w:tc>
          <w:tcPr>
            <w:tcW w:w="3397" w:type="dxa"/>
          </w:tcPr>
          <w:p w14:paraId="63EE2484" w14:textId="77777777" w:rsidR="005A7283" w:rsidRPr="00E46DA0" w:rsidRDefault="005A7283" w:rsidP="00D3099C">
            <w:pPr>
              <w:pStyle w:val="Tabel"/>
              <w:ind w:left="568"/>
              <w:rPr>
                <w:bCs w:val="0"/>
                <w:szCs w:val="18"/>
              </w:rPr>
            </w:pPr>
            <w:proofErr w:type="spellStart"/>
            <w:r>
              <w:rPr>
                <w:bCs w:val="0"/>
                <w:szCs w:val="18"/>
              </w:rPr>
              <w:t>DoelID</w:t>
            </w:r>
            <w:proofErr w:type="spellEnd"/>
          </w:p>
        </w:tc>
        <w:tc>
          <w:tcPr>
            <w:tcW w:w="1276" w:type="dxa"/>
          </w:tcPr>
          <w:p w14:paraId="41FBB651" w14:textId="77777777" w:rsidR="005A7283" w:rsidRPr="00E46DA0" w:rsidRDefault="005A7283" w:rsidP="00D3099C">
            <w:pPr>
              <w:pStyle w:val="Tabel"/>
              <w:rPr>
                <w:bCs w:val="0"/>
                <w:szCs w:val="18"/>
              </w:rPr>
            </w:pPr>
            <w:r w:rsidRPr="00E46DA0">
              <w:rPr>
                <w:bCs w:val="0"/>
                <w:szCs w:val="18"/>
              </w:rPr>
              <w:t>[1..1]</w:t>
            </w:r>
          </w:p>
        </w:tc>
        <w:tc>
          <w:tcPr>
            <w:tcW w:w="1134" w:type="dxa"/>
          </w:tcPr>
          <w:p w14:paraId="708E1D83"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170F0D7F" w14:textId="77777777" w:rsidR="005A7283" w:rsidRPr="00E46DA0" w:rsidRDefault="005A7283" w:rsidP="00D3099C">
            <w:pPr>
              <w:pStyle w:val="Tabel"/>
              <w:rPr>
                <w:bCs w:val="0"/>
                <w:szCs w:val="18"/>
              </w:rPr>
            </w:pPr>
            <w:r>
              <w:rPr>
                <w:bCs w:val="0"/>
                <w:szCs w:val="18"/>
              </w:rPr>
              <w:t>Het ID van het Doel (aan de OP-kant)</w:t>
            </w:r>
          </w:p>
        </w:tc>
      </w:tr>
      <w:tr w:rsidR="005A7283" w:rsidRPr="00022065" w14:paraId="41D8A9AD" w14:textId="77777777" w:rsidTr="00D3099C">
        <w:trPr>
          <w:cantSplit/>
        </w:trPr>
        <w:tc>
          <w:tcPr>
            <w:tcW w:w="3397" w:type="dxa"/>
          </w:tcPr>
          <w:p w14:paraId="1A3E4A04" w14:textId="77777777" w:rsidR="005A7283" w:rsidRPr="00E46DA0" w:rsidRDefault="005A7283" w:rsidP="00D3099C">
            <w:pPr>
              <w:pStyle w:val="Tabel"/>
              <w:ind w:left="568"/>
              <w:rPr>
                <w:bCs w:val="0"/>
                <w:szCs w:val="18"/>
              </w:rPr>
            </w:pPr>
            <w:r>
              <w:rPr>
                <w:bCs w:val="0"/>
                <w:szCs w:val="18"/>
              </w:rPr>
              <w:t>Bestand</w:t>
            </w:r>
          </w:p>
        </w:tc>
        <w:tc>
          <w:tcPr>
            <w:tcW w:w="1276" w:type="dxa"/>
          </w:tcPr>
          <w:p w14:paraId="62AA2A48"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3524FA27" w14:textId="77777777" w:rsidR="005A7283" w:rsidRPr="00E46DA0" w:rsidRDefault="005A7283" w:rsidP="00D3099C">
            <w:pPr>
              <w:pStyle w:val="Tabel"/>
              <w:rPr>
                <w:bCs w:val="0"/>
                <w:szCs w:val="18"/>
              </w:rPr>
            </w:pPr>
          </w:p>
        </w:tc>
        <w:tc>
          <w:tcPr>
            <w:tcW w:w="3827" w:type="dxa"/>
          </w:tcPr>
          <w:p w14:paraId="669D7685" w14:textId="77777777" w:rsidR="005A7283" w:rsidRPr="00E46DA0" w:rsidRDefault="005A7283" w:rsidP="00D3099C">
            <w:pPr>
              <w:pStyle w:val="Tabel"/>
              <w:rPr>
                <w:bCs w:val="0"/>
                <w:szCs w:val="18"/>
              </w:rPr>
            </w:pPr>
            <w:r>
              <w:rPr>
                <w:bCs w:val="0"/>
                <w:szCs w:val="18"/>
              </w:rPr>
              <w:t>Een afzonderlijk bestand dat opgenomen is in de aanlevering</w:t>
            </w:r>
          </w:p>
        </w:tc>
      </w:tr>
      <w:tr w:rsidR="005A7283" w:rsidRPr="00022065" w14:paraId="4EEC5082" w14:textId="77777777" w:rsidTr="00D3099C">
        <w:trPr>
          <w:cantSplit/>
        </w:trPr>
        <w:tc>
          <w:tcPr>
            <w:tcW w:w="3397" w:type="dxa"/>
          </w:tcPr>
          <w:p w14:paraId="2FF23820" w14:textId="77777777" w:rsidR="005A7283" w:rsidRDefault="005A7283" w:rsidP="00D3099C">
            <w:pPr>
              <w:pStyle w:val="Tabel"/>
              <w:ind w:left="852"/>
              <w:rPr>
                <w:bCs w:val="0"/>
                <w:szCs w:val="18"/>
              </w:rPr>
            </w:pPr>
            <w:r>
              <w:rPr>
                <w:bCs w:val="0"/>
                <w:szCs w:val="18"/>
              </w:rPr>
              <w:lastRenderedPageBreak/>
              <w:t>Naam</w:t>
            </w:r>
          </w:p>
        </w:tc>
        <w:tc>
          <w:tcPr>
            <w:tcW w:w="1276" w:type="dxa"/>
          </w:tcPr>
          <w:p w14:paraId="7A5FFB23" w14:textId="77777777" w:rsidR="005A7283" w:rsidRPr="00E46DA0" w:rsidRDefault="005A7283" w:rsidP="00D3099C">
            <w:pPr>
              <w:pStyle w:val="Tabel"/>
              <w:rPr>
                <w:bCs w:val="0"/>
                <w:szCs w:val="18"/>
              </w:rPr>
            </w:pPr>
            <w:r>
              <w:rPr>
                <w:bCs w:val="0"/>
                <w:szCs w:val="18"/>
              </w:rPr>
              <w:t>[1..1]</w:t>
            </w:r>
          </w:p>
        </w:tc>
        <w:tc>
          <w:tcPr>
            <w:tcW w:w="1134" w:type="dxa"/>
          </w:tcPr>
          <w:p w14:paraId="4F3273E9" w14:textId="77777777" w:rsidR="005A7283" w:rsidRPr="00E46DA0" w:rsidRDefault="005A7283" w:rsidP="00D3099C">
            <w:pPr>
              <w:pStyle w:val="Tabel"/>
              <w:rPr>
                <w:bCs w:val="0"/>
                <w:szCs w:val="18"/>
              </w:rPr>
            </w:pPr>
            <w:r>
              <w:rPr>
                <w:bCs w:val="0"/>
                <w:szCs w:val="18"/>
              </w:rPr>
              <w:t>String(255)</w:t>
            </w:r>
          </w:p>
        </w:tc>
        <w:tc>
          <w:tcPr>
            <w:tcW w:w="3827" w:type="dxa"/>
          </w:tcPr>
          <w:p w14:paraId="5D9597C5" w14:textId="77777777" w:rsidR="005A7283" w:rsidRPr="00E46DA0" w:rsidRDefault="005A7283" w:rsidP="00D3099C">
            <w:pPr>
              <w:pStyle w:val="Tabel"/>
              <w:rPr>
                <w:bCs w:val="0"/>
                <w:szCs w:val="18"/>
              </w:rPr>
            </w:pPr>
            <w:r>
              <w:rPr>
                <w:bCs w:val="0"/>
                <w:szCs w:val="18"/>
              </w:rPr>
              <w:t>De naam van het bestand</w:t>
            </w:r>
          </w:p>
        </w:tc>
      </w:tr>
      <w:tr w:rsidR="005A7283" w:rsidRPr="00022065" w14:paraId="717980AF" w14:textId="77777777" w:rsidTr="00D3099C">
        <w:trPr>
          <w:cantSplit/>
        </w:trPr>
        <w:tc>
          <w:tcPr>
            <w:tcW w:w="3397" w:type="dxa"/>
          </w:tcPr>
          <w:p w14:paraId="5AD9734D" w14:textId="77777777" w:rsidR="005A7283" w:rsidRPr="00E46DA0" w:rsidRDefault="005A7283" w:rsidP="00D3099C">
            <w:pPr>
              <w:pStyle w:val="Tabel"/>
              <w:ind w:left="852"/>
              <w:rPr>
                <w:bCs w:val="0"/>
                <w:szCs w:val="18"/>
              </w:rPr>
            </w:pPr>
            <w:proofErr w:type="spellStart"/>
            <w:r w:rsidRPr="00E46DA0">
              <w:rPr>
                <w:bCs w:val="0"/>
                <w:szCs w:val="18"/>
              </w:rPr>
              <w:t>objectType</w:t>
            </w:r>
            <w:proofErr w:type="spellEnd"/>
          </w:p>
        </w:tc>
        <w:tc>
          <w:tcPr>
            <w:tcW w:w="1276" w:type="dxa"/>
          </w:tcPr>
          <w:p w14:paraId="63293646" w14:textId="77777777" w:rsidR="005A7283" w:rsidRPr="00E46DA0" w:rsidRDefault="005A7283" w:rsidP="00D3099C">
            <w:pPr>
              <w:pStyle w:val="Tabel"/>
              <w:rPr>
                <w:bCs w:val="0"/>
                <w:szCs w:val="18"/>
              </w:rPr>
            </w:pPr>
            <w:r w:rsidRPr="00E46DA0">
              <w:rPr>
                <w:bCs w:val="0"/>
                <w:szCs w:val="18"/>
              </w:rPr>
              <w:t>[1..*]</w:t>
            </w:r>
          </w:p>
        </w:tc>
        <w:tc>
          <w:tcPr>
            <w:tcW w:w="1134" w:type="dxa"/>
          </w:tcPr>
          <w:p w14:paraId="3F140B73"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7F080374" w14:textId="77777777" w:rsidR="005A7283" w:rsidRPr="00E46DA0" w:rsidRDefault="005A7283" w:rsidP="00D3099C">
            <w:pPr>
              <w:pStyle w:val="Tabel"/>
              <w:rPr>
                <w:bCs w:val="0"/>
                <w:szCs w:val="18"/>
              </w:rPr>
            </w:pPr>
            <w:r w:rsidRPr="00E46DA0">
              <w:rPr>
                <w:bCs w:val="0"/>
                <w:szCs w:val="18"/>
              </w:rPr>
              <w:t>Het specifieke objecttype dat voorkomt in het bestand</w:t>
            </w:r>
          </w:p>
        </w:tc>
      </w:tr>
    </w:tbl>
    <w:p w14:paraId="0F46AD42" w14:textId="77777777" w:rsidR="005A7283" w:rsidRPr="00022065" w:rsidRDefault="005A7283" w:rsidP="00022065"/>
    <w:p w14:paraId="4BFC4412" w14:textId="44001192" w:rsidR="00A239E5" w:rsidRDefault="00774ABF" w:rsidP="00D7079F">
      <w:pPr>
        <w:pStyle w:val="Kop3"/>
        <w:rPr>
          <w:rFonts w:eastAsia="Times New Roman"/>
        </w:rPr>
      </w:pPr>
      <w:bookmarkStart w:id="128" w:name="_Toc158300678"/>
      <w:r>
        <w:rPr>
          <w:rFonts w:eastAsia="Times New Roman"/>
        </w:rPr>
        <w:t>Het aanleveren van OW-objecten</w:t>
      </w:r>
      <w:r w:rsidR="00F6256B">
        <w:rPr>
          <w:rFonts w:eastAsia="Times New Roman"/>
        </w:rPr>
        <w:t xml:space="preserve"> in OW-bestanden</w:t>
      </w:r>
      <w:bookmarkEnd w:id="128"/>
    </w:p>
    <w:bookmarkEnd w:id="127"/>
    <w:p w14:paraId="1A140CBF" w14:textId="115305A2" w:rsidR="00B3355B" w:rsidRDefault="00774ABF" w:rsidP="00B3355B">
      <w:r>
        <w:t xml:space="preserve">OW-objecten worden aangeleverd </w:t>
      </w:r>
      <w:r w:rsidR="00F6256B">
        <w:t>inw OW-</w:t>
      </w:r>
      <w:proofErr w:type="spellStart"/>
      <w:r w:rsidR="00F6256B">
        <w:t>bstanden</w:t>
      </w:r>
      <w:r>
        <w:t>volgens</w:t>
      </w:r>
      <w:proofErr w:type="spellEnd"/>
      <w:r>
        <w:t xml:space="preserve"> de </w:t>
      </w:r>
      <w:r w:rsidR="00B3355B">
        <w:t xml:space="preserve">XML-schema bestanden in: </w:t>
      </w:r>
      <w:hyperlink r:id="rId36" w:history="1">
        <w:r w:rsidR="00B3355B" w:rsidRPr="00FF76F0">
          <w:rPr>
            <w:rStyle w:val="Hyperlink"/>
          </w:rPr>
          <w:t>https://register.geostandaarden.nl/xmlschema/tpod/v2.0.0/</w:t>
        </w:r>
      </w:hyperlink>
      <w:r w:rsidR="00B3355B">
        <w:t xml:space="preserve"> </w:t>
      </w:r>
      <w:r>
        <w:t xml:space="preserve">. Voor ieder type OW-object is een </w:t>
      </w:r>
      <w:r w:rsidR="00B3355B">
        <w:t>passend</w:t>
      </w:r>
      <w:r>
        <w:t xml:space="preserve"> XML element. </w:t>
      </w:r>
    </w:p>
    <w:p w14:paraId="0E39C93E" w14:textId="77777777" w:rsidR="00B3355B" w:rsidRDefault="00B3355B" w:rsidP="00B3355B"/>
    <w:p w14:paraId="2731E4D6" w14:textId="59E9F86F" w:rsidR="00774ABF" w:rsidRDefault="00B3355B" w:rsidP="00B3355B">
      <w:r>
        <w:t>Naast deze technische validatie moeten de OW-objecten ook voldoen aan de functionele eisen zoals gespecificeerd in dit document.</w:t>
      </w:r>
    </w:p>
    <w:p w14:paraId="4CB5E8BB" w14:textId="7D90208D" w:rsidR="00285655" w:rsidRDefault="00774ABF" w:rsidP="00022065">
      <w:r>
        <w:t xml:space="preserve">Bij het aanleveren van relaties in het IMOW is in het </w:t>
      </w:r>
      <w:proofErr w:type="spellStart"/>
      <w:r>
        <w:t>X</w:t>
      </w:r>
      <w:r w:rsidR="00E9641B" w:rsidRPr="00022065">
        <w:t>SD’s</w:t>
      </w:r>
      <w:proofErr w:type="spellEnd"/>
      <w:r w:rsidR="00E9641B" w:rsidRPr="00022065">
        <w:t xml:space="preserve"> kennen hiervoor een Ref element</w:t>
      </w:r>
      <w:r>
        <w:t xml:space="preserve"> </w:t>
      </w:r>
      <w:proofErr w:type="spellStart"/>
      <w:r>
        <w:t>gedefinieeerd</w:t>
      </w:r>
      <w:proofErr w:type="spellEnd"/>
      <w:r w:rsidR="00E9641B" w:rsidRPr="00022065">
        <w:t xml:space="preserve">, zoals </w:t>
      </w:r>
      <w:proofErr w:type="spellStart"/>
      <w:r w:rsidR="00E9641B" w:rsidRPr="00022065">
        <w:t>ActiviteitenRef</w:t>
      </w:r>
      <w:proofErr w:type="spellEnd"/>
      <w:r w:rsidR="00E9641B" w:rsidRPr="00022065">
        <w:t>. Vul hierin de identificatie in van het gerelateerde object</w:t>
      </w:r>
      <w:r w:rsidR="003D64F5">
        <w:t>.</w:t>
      </w:r>
    </w:p>
    <w:p w14:paraId="63AB55EE" w14:textId="77777777" w:rsidR="00F6256B" w:rsidRDefault="00F6256B" w:rsidP="00022065"/>
    <w:p w14:paraId="7A7744C1" w14:textId="192375C1" w:rsidR="00F6256B" w:rsidRDefault="00F6256B" w:rsidP="00F6256B">
      <w:r w:rsidRPr="00022065">
        <w:t xml:space="preserve">Het </w:t>
      </w:r>
      <w:r>
        <w:t xml:space="preserve">OW-bestand </w:t>
      </w:r>
      <w:r w:rsidRPr="00022065">
        <w:t xml:space="preserve"> is hetgeen dat alle inhoud van een specifiek bestand bevat, alle OW-aanleveringen maken hier gebruik van.</w:t>
      </w:r>
    </w:p>
    <w:tbl>
      <w:tblPr>
        <w:tblStyle w:val="Tabelraster"/>
        <w:tblW w:w="9634" w:type="dxa"/>
        <w:tblLayout w:type="fixed"/>
        <w:tblLook w:val="0620" w:firstRow="1" w:lastRow="0" w:firstColumn="0" w:lastColumn="0" w:noHBand="1" w:noVBand="1"/>
      </w:tblPr>
      <w:tblGrid>
        <w:gridCol w:w="3397"/>
        <w:gridCol w:w="1276"/>
        <w:gridCol w:w="1134"/>
        <w:gridCol w:w="3827"/>
      </w:tblGrid>
      <w:tr w:rsidR="00F6256B" w:rsidRPr="00022065" w14:paraId="03627CFF" w14:textId="77777777" w:rsidTr="000B16DF">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C959454" w14:textId="77777777" w:rsidR="00F6256B" w:rsidRPr="00E45F7A" w:rsidRDefault="00F6256B" w:rsidP="000B16DF">
            <w:pPr>
              <w:pStyle w:val="Tabel"/>
              <w:rPr>
                <w:szCs w:val="20"/>
              </w:rPr>
            </w:pPr>
            <w:r w:rsidRPr="00E45F7A">
              <w:rPr>
                <w:szCs w:val="20"/>
              </w:rPr>
              <w:t>Element</w:t>
            </w:r>
          </w:p>
        </w:tc>
        <w:tc>
          <w:tcPr>
            <w:tcW w:w="1276" w:type="dxa"/>
          </w:tcPr>
          <w:p w14:paraId="216829DE" w14:textId="77777777" w:rsidR="00F6256B" w:rsidRPr="007E5632" w:rsidRDefault="00F6256B" w:rsidP="000B16DF">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341AEAD6" w14:textId="77777777" w:rsidR="00F6256B" w:rsidRPr="00E45F7A" w:rsidRDefault="00F6256B" w:rsidP="000B16DF">
            <w:pPr>
              <w:pStyle w:val="Tabel"/>
              <w:rPr>
                <w:szCs w:val="20"/>
              </w:rPr>
            </w:pPr>
            <w:r w:rsidRPr="00E45F7A">
              <w:rPr>
                <w:szCs w:val="20"/>
              </w:rPr>
              <w:t>Type</w:t>
            </w:r>
          </w:p>
        </w:tc>
        <w:tc>
          <w:tcPr>
            <w:tcW w:w="3827" w:type="dxa"/>
          </w:tcPr>
          <w:p w14:paraId="07AFEEA2" w14:textId="77777777" w:rsidR="00F6256B" w:rsidRPr="00E45F7A" w:rsidRDefault="00F6256B" w:rsidP="000B16DF">
            <w:pPr>
              <w:pStyle w:val="Tabel"/>
              <w:rPr>
                <w:szCs w:val="20"/>
              </w:rPr>
            </w:pPr>
            <w:r>
              <w:rPr>
                <w:szCs w:val="20"/>
              </w:rPr>
              <w:t>Toelichting</w:t>
            </w:r>
          </w:p>
        </w:tc>
      </w:tr>
      <w:tr w:rsidR="00F6256B" w:rsidRPr="00022065" w14:paraId="1F22A1BE" w14:textId="77777777" w:rsidTr="000B16DF">
        <w:trPr>
          <w:cantSplit/>
        </w:trPr>
        <w:tc>
          <w:tcPr>
            <w:tcW w:w="3397" w:type="dxa"/>
          </w:tcPr>
          <w:p w14:paraId="7461E254" w14:textId="77777777" w:rsidR="00F6256B" w:rsidRPr="003D3AF1" w:rsidRDefault="00F6256B" w:rsidP="000B16DF">
            <w:pPr>
              <w:pStyle w:val="Tabel"/>
              <w:rPr>
                <w:bCs w:val="0"/>
              </w:rPr>
            </w:pPr>
            <w:proofErr w:type="spellStart"/>
            <w:r w:rsidRPr="003D3AF1">
              <w:rPr>
                <w:bCs w:val="0"/>
              </w:rPr>
              <w:t>owBestand</w:t>
            </w:r>
            <w:proofErr w:type="spellEnd"/>
          </w:p>
        </w:tc>
        <w:tc>
          <w:tcPr>
            <w:tcW w:w="1276" w:type="dxa"/>
          </w:tcPr>
          <w:p w14:paraId="6A34AA59" w14:textId="77777777" w:rsidR="00F6256B" w:rsidRPr="003D3AF1" w:rsidRDefault="00F6256B" w:rsidP="000B16DF">
            <w:pPr>
              <w:pStyle w:val="Tabel"/>
              <w:rPr>
                <w:bCs w:val="0"/>
              </w:rPr>
            </w:pPr>
            <w:r w:rsidRPr="003D3AF1">
              <w:rPr>
                <w:bCs w:val="0"/>
              </w:rPr>
              <w:t>[1..1]</w:t>
            </w:r>
          </w:p>
        </w:tc>
        <w:tc>
          <w:tcPr>
            <w:tcW w:w="1134" w:type="dxa"/>
          </w:tcPr>
          <w:p w14:paraId="0177FFAA" w14:textId="77777777" w:rsidR="00F6256B" w:rsidRPr="003D3AF1" w:rsidRDefault="00F6256B" w:rsidP="000B16DF">
            <w:pPr>
              <w:pStyle w:val="Tabel"/>
              <w:rPr>
                <w:bCs w:val="0"/>
              </w:rPr>
            </w:pPr>
          </w:p>
        </w:tc>
        <w:tc>
          <w:tcPr>
            <w:tcW w:w="3827" w:type="dxa"/>
          </w:tcPr>
          <w:p w14:paraId="7397BC60" w14:textId="77777777" w:rsidR="00F6256B" w:rsidRPr="003D3AF1" w:rsidRDefault="00F6256B" w:rsidP="000B16DF">
            <w:pPr>
              <w:pStyle w:val="Tabel"/>
              <w:rPr>
                <w:bCs w:val="0"/>
              </w:rPr>
            </w:pPr>
          </w:p>
        </w:tc>
      </w:tr>
      <w:tr w:rsidR="00F6256B" w:rsidRPr="00022065" w14:paraId="68EA9B5E" w14:textId="77777777" w:rsidTr="000B16DF">
        <w:trPr>
          <w:cantSplit/>
        </w:trPr>
        <w:tc>
          <w:tcPr>
            <w:tcW w:w="3397" w:type="dxa"/>
          </w:tcPr>
          <w:p w14:paraId="0EA3C693" w14:textId="77777777" w:rsidR="00F6256B" w:rsidRPr="003D3AF1" w:rsidRDefault="00F6256B" w:rsidP="000B16DF">
            <w:pPr>
              <w:pStyle w:val="Tabel"/>
              <w:ind w:left="284"/>
              <w:rPr>
                <w:bCs w:val="0"/>
              </w:rPr>
            </w:pPr>
            <w:proofErr w:type="spellStart"/>
            <w:r w:rsidRPr="003D3AF1">
              <w:rPr>
                <w:bCs w:val="0"/>
              </w:rPr>
              <w:t>standBestand</w:t>
            </w:r>
            <w:proofErr w:type="spellEnd"/>
          </w:p>
        </w:tc>
        <w:tc>
          <w:tcPr>
            <w:tcW w:w="1276" w:type="dxa"/>
          </w:tcPr>
          <w:p w14:paraId="3C05B2FE" w14:textId="77777777" w:rsidR="00F6256B" w:rsidRPr="003D3AF1" w:rsidRDefault="00F6256B" w:rsidP="000B16DF">
            <w:pPr>
              <w:pStyle w:val="Tabel"/>
              <w:rPr>
                <w:bCs w:val="0"/>
              </w:rPr>
            </w:pPr>
            <w:r w:rsidRPr="003D3AF1">
              <w:rPr>
                <w:bCs w:val="0"/>
              </w:rPr>
              <w:t>[1..1]</w:t>
            </w:r>
          </w:p>
        </w:tc>
        <w:tc>
          <w:tcPr>
            <w:tcW w:w="1134" w:type="dxa"/>
          </w:tcPr>
          <w:p w14:paraId="41B09FF4" w14:textId="77777777" w:rsidR="00F6256B" w:rsidRPr="003D3AF1" w:rsidRDefault="00F6256B" w:rsidP="000B16DF">
            <w:pPr>
              <w:pStyle w:val="Tabel"/>
              <w:rPr>
                <w:bCs w:val="0"/>
              </w:rPr>
            </w:pPr>
          </w:p>
        </w:tc>
        <w:tc>
          <w:tcPr>
            <w:tcW w:w="3827" w:type="dxa"/>
          </w:tcPr>
          <w:p w14:paraId="2FF519C6" w14:textId="77777777" w:rsidR="00F6256B" w:rsidRPr="003D3AF1" w:rsidRDefault="00F6256B" w:rsidP="000B16DF">
            <w:pPr>
              <w:pStyle w:val="Tabel"/>
              <w:rPr>
                <w:bCs w:val="0"/>
              </w:rPr>
            </w:pPr>
          </w:p>
        </w:tc>
      </w:tr>
      <w:tr w:rsidR="00F6256B" w:rsidRPr="00022065" w14:paraId="424E00A3" w14:textId="77777777" w:rsidTr="000B16DF">
        <w:trPr>
          <w:cantSplit/>
        </w:trPr>
        <w:tc>
          <w:tcPr>
            <w:tcW w:w="3397" w:type="dxa"/>
          </w:tcPr>
          <w:p w14:paraId="0B574835" w14:textId="77777777" w:rsidR="00F6256B" w:rsidRPr="00E46DA0" w:rsidRDefault="00F6256B" w:rsidP="000B16DF">
            <w:pPr>
              <w:pStyle w:val="Tabel"/>
              <w:ind w:left="568"/>
              <w:rPr>
                <w:bCs w:val="0"/>
                <w:szCs w:val="18"/>
              </w:rPr>
            </w:pPr>
            <w:r w:rsidRPr="00E46DA0">
              <w:rPr>
                <w:bCs w:val="0"/>
                <w:szCs w:val="18"/>
              </w:rPr>
              <w:t>dataset</w:t>
            </w:r>
          </w:p>
        </w:tc>
        <w:tc>
          <w:tcPr>
            <w:tcW w:w="1276" w:type="dxa"/>
          </w:tcPr>
          <w:p w14:paraId="2E79D1AD" w14:textId="77777777" w:rsidR="00F6256B" w:rsidRPr="00E46DA0" w:rsidRDefault="00F6256B" w:rsidP="000B16DF">
            <w:pPr>
              <w:pStyle w:val="Tabel"/>
              <w:rPr>
                <w:bCs w:val="0"/>
                <w:szCs w:val="18"/>
              </w:rPr>
            </w:pPr>
            <w:r w:rsidRPr="00E46DA0">
              <w:rPr>
                <w:bCs w:val="0"/>
                <w:szCs w:val="18"/>
              </w:rPr>
              <w:t>[1..1]</w:t>
            </w:r>
          </w:p>
        </w:tc>
        <w:tc>
          <w:tcPr>
            <w:tcW w:w="1134" w:type="dxa"/>
          </w:tcPr>
          <w:p w14:paraId="126DAB13" w14:textId="77777777" w:rsidR="00F6256B" w:rsidRPr="00E46DA0" w:rsidRDefault="00F6256B" w:rsidP="000B16DF">
            <w:pPr>
              <w:pStyle w:val="Tabel"/>
              <w:rPr>
                <w:bCs w:val="0"/>
                <w:szCs w:val="18"/>
              </w:rPr>
            </w:pPr>
            <w:r w:rsidRPr="00E46DA0">
              <w:rPr>
                <w:bCs w:val="0"/>
                <w:szCs w:val="18"/>
              </w:rPr>
              <w:t>String</w:t>
            </w:r>
          </w:p>
        </w:tc>
        <w:tc>
          <w:tcPr>
            <w:tcW w:w="3827" w:type="dxa"/>
          </w:tcPr>
          <w:p w14:paraId="1448A77C" w14:textId="77777777" w:rsidR="00F6256B" w:rsidRPr="00E46DA0" w:rsidRDefault="00F6256B" w:rsidP="000B16DF">
            <w:pPr>
              <w:pStyle w:val="Tabel"/>
              <w:rPr>
                <w:bCs w:val="0"/>
                <w:szCs w:val="18"/>
              </w:rPr>
            </w:pPr>
            <w:r w:rsidRPr="00E46DA0">
              <w:rPr>
                <w:bCs w:val="0"/>
                <w:szCs w:val="18"/>
              </w:rPr>
              <w:t>Omschrijving van de dataset</w:t>
            </w:r>
          </w:p>
        </w:tc>
      </w:tr>
      <w:tr w:rsidR="00F6256B" w:rsidRPr="00022065" w14:paraId="07588CB1" w14:textId="77777777" w:rsidTr="000B16DF">
        <w:trPr>
          <w:cantSplit/>
        </w:trPr>
        <w:tc>
          <w:tcPr>
            <w:tcW w:w="3397" w:type="dxa"/>
          </w:tcPr>
          <w:p w14:paraId="457B36B8" w14:textId="77777777" w:rsidR="00F6256B" w:rsidRPr="00E46DA0" w:rsidRDefault="00F6256B" w:rsidP="000B16DF">
            <w:pPr>
              <w:pStyle w:val="Tabel"/>
              <w:ind w:left="568"/>
              <w:rPr>
                <w:bCs w:val="0"/>
                <w:szCs w:val="18"/>
              </w:rPr>
            </w:pPr>
            <w:r w:rsidRPr="00E46DA0">
              <w:rPr>
                <w:bCs w:val="0"/>
                <w:szCs w:val="18"/>
              </w:rPr>
              <w:t>inhoud</w:t>
            </w:r>
          </w:p>
        </w:tc>
        <w:tc>
          <w:tcPr>
            <w:tcW w:w="1276" w:type="dxa"/>
          </w:tcPr>
          <w:p w14:paraId="22EF11F4" w14:textId="77777777" w:rsidR="00F6256B" w:rsidRPr="00E46DA0" w:rsidRDefault="00F6256B" w:rsidP="000B16DF">
            <w:pPr>
              <w:pStyle w:val="Tabel"/>
              <w:rPr>
                <w:bCs w:val="0"/>
                <w:szCs w:val="18"/>
              </w:rPr>
            </w:pPr>
            <w:r w:rsidRPr="00E46DA0">
              <w:rPr>
                <w:bCs w:val="0"/>
                <w:szCs w:val="18"/>
              </w:rPr>
              <w:t>[1..1]</w:t>
            </w:r>
          </w:p>
        </w:tc>
        <w:tc>
          <w:tcPr>
            <w:tcW w:w="1134" w:type="dxa"/>
          </w:tcPr>
          <w:p w14:paraId="489080B4" w14:textId="77777777" w:rsidR="00F6256B" w:rsidRPr="00E46DA0" w:rsidRDefault="00F6256B" w:rsidP="000B16DF">
            <w:pPr>
              <w:pStyle w:val="Tabel"/>
              <w:rPr>
                <w:bCs w:val="0"/>
                <w:szCs w:val="18"/>
              </w:rPr>
            </w:pPr>
          </w:p>
        </w:tc>
        <w:tc>
          <w:tcPr>
            <w:tcW w:w="3827" w:type="dxa"/>
          </w:tcPr>
          <w:p w14:paraId="6AA642AB" w14:textId="77777777" w:rsidR="00F6256B" w:rsidRPr="00E46DA0" w:rsidRDefault="00F6256B" w:rsidP="000B16DF">
            <w:pPr>
              <w:pStyle w:val="Tabel"/>
              <w:rPr>
                <w:bCs w:val="0"/>
                <w:szCs w:val="18"/>
              </w:rPr>
            </w:pPr>
          </w:p>
        </w:tc>
      </w:tr>
      <w:tr w:rsidR="00F6256B" w:rsidRPr="00022065" w14:paraId="28B4A0EA" w14:textId="77777777" w:rsidTr="000B16DF">
        <w:trPr>
          <w:cantSplit/>
        </w:trPr>
        <w:tc>
          <w:tcPr>
            <w:tcW w:w="3397" w:type="dxa"/>
          </w:tcPr>
          <w:p w14:paraId="6B1A0B5C" w14:textId="77777777" w:rsidR="00F6256B" w:rsidRPr="00E46DA0" w:rsidRDefault="00F6256B" w:rsidP="000B16DF">
            <w:pPr>
              <w:pStyle w:val="Tabel"/>
              <w:ind w:left="852"/>
              <w:rPr>
                <w:bCs w:val="0"/>
                <w:szCs w:val="18"/>
              </w:rPr>
            </w:pPr>
            <w:r w:rsidRPr="00E46DA0">
              <w:rPr>
                <w:bCs w:val="0"/>
                <w:szCs w:val="18"/>
              </w:rPr>
              <w:t>gebied</w:t>
            </w:r>
          </w:p>
        </w:tc>
        <w:tc>
          <w:tcPr>
            <w:tcW w:w="1276" w:type="dxa"/>
          </w:tcPr>
          <w:p w14:paraId="6132B6F0" w14:textId="77777777" w:rsidR="00F6256B" w:rsidRPr="00E46DA0" w:rsidRDefault="00F6256B" w:rsidP="000B16DF">
            <w:pPr>
              <w:pStyle w:val="Tabel"/>
              <w:rPr>
                <w:bCs w:val="0"/>
                <w:szCs w:val="18"/>
              </w:rPr>
            </w:pPr>
            <w:r w:rsidRPr="00E46DA0">
              <w:rPr>
                <w:bCs w:val="0"/>
                <w:szCs w:val="18"/>
              </w:rPr>
              <w:t>[1..1]</w:t>
            </w:r>
          </w:p>
        </w:tc>
        <w:tc>
          <w:tcPr>
            <w:tcW w:w="1134" w:type="dxa"/>
          </w:tcPr>
          <w:p w14:paraId="71A11264" w14:textId="77777777" w:rsidR="00F6256B" w:rsidRPr="00E46DA0" w:rsidRDefault="00F6256B" w:rsidP="000B16DF">
            <w:pPr>
              <w:pStyle w:val="Tabel"/>
              <w:rPr>
                <w:bCs w:val="0"/>
                <w:szCs w:val="18"/>
              </w:rPr>
            </w:pPr>
            <w:r w:rsidRPr="00E46DA0">
              <w:rPr>
                <w:bCs w:val="0"/>
                <w:szCs w:val="18"/>
              </w:rPr>
              <w:t>String</w:t>
            </w:r>
            <w:r>
              <w:rPr>
                <w:bCs w:val="0"/>
                <w:szCs w:val="18"/>
              </w:rPr>
              <w:t>(80)</w:t>
            </w:r>
          </w:p>
        </w:tc>
        <w:tc>
          <w:tcPr>
            <w:tcW w:w="3827" w:type="dxa"/>
          </w:tcPr>
          <w:p w14:paraId="4B4B742C" w14:textId="77777777" w:rsidR="00F6256B" w:rsidRPr="00E46DA0" w:rsidRDefault="00F6256B" w:rsidP="000B16DF">
            <w:pPr>
              <w:pStyle w:val="Tabel"/>
              <w:rPr>
                <w:bCs w:val="0"/>
                <w:szCs w:val="18"/>
              </w:rPr>
            </w:pPr>
            <w:r w:rsidRPr="00E46DA0">
              <w:rPr>
                <w:bCs w:val="0"/>
                <w:szCs w:val="18"/>
              </w:rPr>
              <w:t>Naam van het gebied</w:t>
            </w:r>
          </w:p>
        </w:tc>
      </w:tr>
      <w:tr w:rsidR="00F6256B" w:rsidRPr="00022065" w14:paraId="6E1A4B92" w14:textId="77777777" w:rsidTr="000B16DF">
        <w:trPr>
          <w:cantSplit/>
        </w:trPr>
        <w:tc>
          <w:tcPr>
            <w:tcW w:w="3397" w:type="dxa"/>
          </w:tcPr>
          <w:p w14:paraId="348DFE2F" w14:textId="77777777" w:rsidR="00F6256B" w:rsidRPr="00E46DA0" w:rsidRDefault="00F6256B" w:rsidP="000B16DF">
            <w:pPr>
              <w:pStyle w:val="Tabel"/>
              <w:ind w:left="852"/>
              <w:rPr>
                <w:bCs w:val="0"/>
                <w:szCs w:val="18"/>
              </w:rPr>
            </w:pPr>
            <w:proofErr w:type="spellStart"/>
            <w:r w:rsidRPr="00E46DA0">
              <w:rPr>
                <w:bCs w:val="0"/>
                <w:szCs w:val="18"/>
              </w:rPr>
              <w:t>leveringsId</w:t>
            </w:r>
            <w:proofErr w:type="spellEnd"/>
          </w:p>
        </w:tc>
        <w:tc>
          <w:tcPr>
            <w:tcW w:w="1276" w:type="dxa"/>
          </w:tcPr>
          <w:p w14:paraId="465D2E5C" w14:textId="77777777" w:rsidR="00F6256B" w:rsidRPr="00E46DA0" w:rsidRDefault="00F6256B" w:rsidP="000B16DF">
            <w:pPr>
              <w:pStyle w:val="Tabel"/>
              <w:rPr>
                <w:bCs w:val="0"/>
                <w:szCs w:val="18"/>
              </w:rPr>
            </w:pPr>
            <w:r w:rsidRPr="00E46DA0">
              <w:rPr>
                <w:bCs w:val="0"/>
                <w:szCs w:val="18"/>
              </w:rPr>
              <w:t>[1..1]</w:t>
            </w:r>
          </w:p>
        </w:tc>
        <w:tc>
          <w:tcPr>
            <w:tcW w:w="1134" w:type="dxa"/>
          </w:tcPr>
          <w:p w14:paraId="7FC85EBA" w14:textId="77777777" w:rsidR="00F6256B" w:rsidRPr="00E46DA0" w:rsidRDefault="00F6256B" w:rsidP="000B16DF">
            <w:pPr>
              <w:pStyle w:val="Tabel"/>
              <w:rPr>
                <w:bCs w:val="0"/>
                <w:szCs w:val="18"/>
              </w:rPr>
            </w:pPr>
            <w:r w:rsidRPr="00E46DA0">
              <w:rPr>
                <w:bCs w:val="0"/>
                <w:szCs w:val="18"/>
              </w:rPr>
              <w:t>String</w:t>
            </w:r>
            <w:r>
              <w:rPr>
                <w:bCs w:val="0"/>
                <w:szCs w:val="18"/>
              </w:rPr>
              <w:t>(255)</w:t>
            </w:r>
          </w:p>
        </w:tc>
        <w:tc>
          <w:tcPr>
            <w:tcW w:w="3827" w:type="dxa"/>
          </w:tcPr>
          <w:p w14:paraId="44E70792" w14:textId="77777777" w:rsidR="00F6256B" w:rsidRPr="00E46DA0" w:rsidRDefault="00F6256B" w:rsidP="000B16DF">
            <w:pPr>
              <w:pStyle w:val="Tabel"/>
              <w:rPr>
                <w:bCs w:val="0"/>
                <w:szCs w:val="18"/>
              </w:rPr>
            </w:pPr>
            <w:r w:rsidRPr="00E46DA0">
              <w:rPr>
                <w:bCs w:val="0"/>
                <w:szCs w:val="18"/>
              </w:rPr>
              <w:t>Een identificatie van de levering</w:t>
            </w:r>
          </w:p>
        </w:tc>
      </w:tr>
      <w:tr w:rsidR="00F6256B" w:rsidRPr="00022065" w14:paraId="3F57B7C5" w14:textId="77777777" w:rsidTr="000B16DF">
        <w:trPr>
          <w:cantSplit/>
        </w:trPr>
        <w:tc>
          <w:tcPr>
            <w:tcW w:w="3397" w:type="dxa"/>
          </w:tcPr>
          <w:p w14:paraId="01D21096" w14:textId="77777777" w:rsidR="00F6256B" w:rsidRPr="00E46DA0" w:rsidRDefault="00F6256B" w:rsidP="000B16DF">
            <w:pPr>
              <w:pStyle w:val="Tabel"/>
              <w:ind w:left="852"/>
              <w:rPr>
                <w:bCs w:val="0"/>
                <w:szCs w:val="18"/>
              </w:rPr>
            </w:pPr>
            <w:proofErr w:type="spellStart"/>
            <w:r w:rsidRPr="00E46DA0">
              <w:rPr>
                <w:bCs w:val="0"/>
                <w:szCs w:val="18"/>
              </w:rPr>
              <w:t>objectTypen</w:t>
            </w:r>
            <w:proofErr w:type="spellEnd"/>
          </w:p>
        </w:tc>
        <w:tc>
          <w:tcPr>
            <w:tcW w:w="1276" w:type="dxa"/>
          </w:tcPr>
          <w:p w14:paraId="72D2F75F" w14:textId="77777777" w:rsidR="00F6256B" w:rsidRPr="00E46DA0" w:rsidRDefault="00F6256B" w:rsidP="000B16DF">
            <w:pPr>
              <w:pStyle w:val="Tabel"/>
              <w:rPr>
                <w:bCs w:val="0"/>
                <w:szCs w:val="18"/>
              </w:rPr>
            </w:pPr>
            <w:r w:rsidRPr="00E46DA0">
              <w:rPr>
                <w:bCs w:val="0"/>
                <w:szCs w:val="18"/>
              </w:rPr>
              <w:t>[1..1]</w:t>
            </w:r>
          </w:p>
        </w:tc>
        <w:tc>
          <w:tcPr>
            <w:tcW w:w="1134" w:type="dxa"/>
          </w:tcPr>
          <w:p w14:paraId="2268F027" w14:textId="77777777" w:rsidR="00F6256B" w:rsidRPr="00E46DA0" w:rsidRDefault="00F6256B" w:rsidP="000B16DF">
            <w:pPr>
              <w:pStyle w:val="Tabel"/>
              <w:rPr>
                <w:bCs w:val="0"/>
                <w:szCs w:val="18"/>
              </w:rPr>
            </w:pPr>
          </w:p>
        </w:tc>
        <w:tc>
          <w:tcPr>
            <w:tcW w:w="3827" w:type="dxa"/>
          </w:tcPr>
          <w:p w14:paraId="2ED1BD4B" w14:textId="77777777" w:rsidR="00F6256B" w:rsidRPr="00E46DA0" w:rsidRDefault="00F6256B" w:rsidP="000B16DF">
            <w:pPr>
              <w:pStyle w:val="Tabel"/>
              <w:rPr>
                <w:bCs w:val="0"/>
                <w:szCs w:val="18"/>
              </w:rPr>
            </w:pPr>
            <w:r w:rsidRPr="00E46DA0">
              <w:rPr>
                <w:bCs w:val="0"/>
                <w:szCs w:val="18"/>
              </w:rPr>
              <w:t xml:space="preserve">De objecttypen die in dit specifieke bestand worden meegeleverd </w:t>
            </w:r>
          </w:p>
        </w:tc>
      </w:tr>
      <w:tr w:rsidR="00F6256B" w:rsidRPr="00022065" w14:paraId="3345EEC2" w14:textId="77777777" w:rsidTr="000B16DF">
        <w:trPr>
          <w:cantSplit/>
        </w:trPr>
        <w:tc>
          <w:tcPr>
            <w:tcW w:w="3397" w:type="dxa"/>
          </w:tcPr>
          <w:p w14:paraId="2331CC05" w14:textId="77777777" w:rsidR="00F6256B" w:rsidRPr="00E46DA0" w:rsidRDefault="00F6256B" w:rsidP="000B16DF">
            <w:pPr>
              <w:pStyle w:val="Tabel"/>
              <w:ind w:left="1136"/>
              <w:rPr>
                <w:bCs w:val="0"/>
                <w:szCs w:val="18"/>
              </w:rPr>
            </w:pPr>
            <w:proofErr w:type="spellStart"/>
            <w:r w:rsidRPr="00E46DA0">
              <w:rPr>
                <w:bCs w:val="0"/>
                <w:szCs w:val="18"/>
              </w:rPr>
              <w:t>objectType</w:t>
            </w:r>
            <w:proofErr w:type="spellEnd"/>
          </w:p>
        </w:tc>
        <w:tc>
          <w:tcPr>
            <w:tcW w:w="1276" w:type="dxa"/>
          </w:tcPr>
          <w:p w14:paraId="486CB249" w14:textId="77777777" w:rsidR="00F6256B" w:rsidRPr="00E46DA0" w:rsidRDefault="00F6256B" w:rsidP="000B16DF">
            <w:pPr>
              <w:pStyle w:val="Tabel"/>
              <w:rPr>
                <w:bCs w:val="0"/>
                <w:szCs w:val="18"/>
              </w:rPr>
            </w:pPr>
            <w:r w:rsidRPr="00E46DA0">
              <w:rPr>
                <w:bCs w:val="0"/>
                <w:szCs w:val="18"/>
              </w:rPr>
              <w:t>[1..*]</w:t>
            </w:r>
          </w:p>
        </w:tc>
        <w:tc>
          <w:tcPr>
            <w:tcW w:w="1134" w:type="dxa"/>
          </w:tcPr>
          <w:p w14:paraId="0D006587" w14:textId="77777777" w:rsidR="00F6256B" w:rsidRPr="00E46DA0" w:rsidRDefault="00F6256B" w:rsidP="000B16DF">
            <w:pPr>
              <w:pStyle w:val="Tabel"/>
              <w:rPr>
                <w:bCs w:val="0"/>
                <w:szCs w:val="18"/>
              </w:rPr>
            </w:pPr>
            <w:r w:rsidRPr="00E46DA0">
              <w:rPr>
                <w:bCs w:val="0"/>
                <w:szCs w:val="18"/>
              </w:rPr>
              <w:t>String</w:t>
            </w:r>
            <w:r>
              <w:rPr>
                <w:bCs w:val="0"/>
                <w:szCs w:val="18"/>
              </w:rPr>
              <w:t>(80)</w:t>
            </w:r>
          </w:p>
        </w:tc>
        <w:tc>
          <w:tcPr>
            <w:tcW w:w="3827" w:type="dxa"/>
          </w:tcPr>
          <w:p w14:paraId="634398B3" w14:textId="77777777" w:rsidR="00F6256B" w:rsidRPr="00E46DA0" w:rsidRDefault="00F6256B" w:rsidP="000B16DF">
            <w:pPr>
              <w:pStyle w:val="Tabel"/>
              <w:rPr>
                <w:bCs w:val="0"/>
                <w:szCs w:val="18"/>
              </w:rPr>
            </w:pPr>
            <w:r w:rsidRPr="00E46DA0">
              <w:rPr>
                <w:bCs w:val="0"/>
                <w:szCs w:val="18"/>
              </w:rPr>
              <w:t>Het specifieke objecttype dat voorkomt in het bestand</w:t>
            </w:r>
          </w:p>
        </w:tc>
      </w:tr>
      <w:tr w:rsidR="00F6256B" w:rsidRPr="00022065" w14:paraId="6AC25E2D" w14:textId="77777777" w:rsidTr="000B16DF">
        <w:trPr>
          <w:cantSplit/>
        </w:trPr>
        <w:tc>
          <w:tcPr>
            <w:tcW w:w="3397" w:type="dxa"/>
          </w:tcPr>
          <w:p w14:paraId="1CE55940" w14:textId="77777777" w:rsidR="00F6256B" w:rsidRPr="00E46DA0" w:rsidRDefault="00F6256B" w:rsidP="000B16DF">
            <w:pPr>
              <w:pStyle w:val="Tabel"/>
              <w:ind w:left="568"/>
              <w:rPr>
                <w:bCs w:val="0"/>
                <w:szCs w:val="18"/>
              </w:rPr>
            </w:pPr>
            <w:r w:rsidRPr="00E46DA0">
              <w:rPr>
                <w:bCs w:val="0"/>
                <w:szCs w:val="18"/>
              </w:rPr>
              <w:t>stand</w:t>
            </w:r>
          </w:p>
        </w:tc>
        <w:tc>
          <w:tcPr>
            <w:tcW w:w="1276" w:type="dxa"/>
          </w:tcPr>
          <w:p w14:paraId="259DBEBF" w14:textId="77777777" w:rsidR="00F6256B" w:rsidRPr="00E46DA0" w:rsidRDefault="00F6256B" w:rsidP="000B16DF">
            <w:pPr>
              <w:pStyle w:val="Tabel"/>
              <w:rPr>
                <w:bCs w:val="0"/>
                <w:szCs w:val="18"/>
              </w:rPr>
            </w:pPr>
            <w:r w:rsidRPr="00E46DA0">
              <w:rPr>
                <w:bCs w:val="0"/>
                <w:szCs w:val="18"/>
              </w:rPr>
              <w:t>[1..*]</w:t>
            </w:r>
          </w:p>
        </w:tc>
        <w:tc>
          <w:tcPr>
            <w:tcW w:w="1134" w:type="dxa"/>
          </w:tcPr>
          <w:p w14:paraId="2FAB7EB4" w14:textId="77777777" w:rsidR="00F6256B" w:rsidRPr="00E46DA0" w:rsidRDefault="00F6256B" w:rsidP="000B16DF">
            <w:pPr>
              <w:pStyle w:val="Tabel"/>
              <w:rPr>
                <w:bCs w:val="0"/>
                <w:szCs w:val="18"/>
              </w:rPr>
            </w:pPr>
          </w:p>
        </w:tc>
        <w:tc>
          <w:tcPr>
            <w:tcW w:w="3827" w:type="dxa"/>
          </w:tcPr>
          <w:p w14:paraId="612886A5" w14:textId="77777777" w:rsidR="00F6256B" w:rsidRPr="00E46DA0" w:rsidRDefault="00F6256B" w:rsidP="000B16DF">
            <w:pPr>
              <w:pStyle w:val="Tabel"/>
              <w:rPr>
                <w:bCs w:val="0"/>
                <w:szCs w:val="18"/>
              </w:rPr>
            </w:pPr>
            <w:r w:rsidRPr="00E46DA0">
              <w:rPr>
                <w:bCs w:val="0"/>
                <w:szCs w:val="18"/>
              </w:rPr>
              <w:t xml:space="preserve">Aanlevering van een specifiek OW-object. </w:t>
            </w:r>
          </w:p>
        </w:tc>
      </w:tr>
      <w:tr w:rsidR="00F6256B" w:rsidRPr="00022065" w14:paraId="08D6C8B5" w14:textId="77777777" w:rsidTr="000B16DF">
        <w:trPr>
          <w:cantSplit/>
        </w:trPr>
        <w:tc>
          <w:tcPr>
            <w:tcW w:w="3397" w:type="dxa"/>
          </w:tcPr>
          <w:p w14:paraId="3DA3D650" w14:textId="77777777" w:rsidR="00F6256B" w:rsidRPr="00E46DA0" w:rsidRDefault="00F6256B" w:rsidP="000B16DF">
            <w:pPr>
              <w:pStyle w:val="Tabel"/>
              <w:ind w:left="852"/>
              <w:rPr>
                <w:bCs w:val="0"/>
                <w:szCs w:val="18"/>
              </w:rPr>
            </w:pPr>
            <w:proofErr w:type="spellStart"/>
            <w:r w:rsidRPr="00E46DA0">
              <w:rPr>
                <w:bCs w:val="0"/>
                <w:szCs w:val="18"/>
              </w:rPr>
              <w:t>owObject</w:t>
            </w:r>
            <w:proofErr w:type="spellEnd"/>
          </w:p>
        </w:tc>
        <w:tc>
          <w:tcPr>
            <w:tcW w:w="1276" w:type="dxa"/>
          </w:tcPr>
          <w:p w14:paraId="51619F77" w14:textId="77777777" w:rsidR="00F6256B" w:rsidRPr="00E46DA0" w:rsidRDefault="00F6256B" w:rsidP="000B16DF">
            <w:pPr>
              <w:pStyle w:val="Tabel"/>
              <w:rPr>
                <w:bCs w:val="0"/>
                <w:szCs w:val="18"/>
              </w:rPr>
            </w:pPr>
            <w:r w:rsidRPr="00E46DA0">
              <w:rPr>
                <w:bCs w:val="0"/>
                <w:szCs w:val="18"/>
              </w:rPr>
              <w:t>[1..1]</w:t>
            </w:r>
          </w:p>
        </w:tc>
        <w:tc>
          <w:tcPr>
            <w:tcW w:w="1134" w:type="dxa"/>
          </w:tcPr>
          <w:p w14:paraId="292F815B" w14:textId="77777777" w:rsidR="00F6256B" w:rsidRPr="00E46DA0" w:rsidRDefault="00F6256B" w:rsidP="000B16DF">
            <w:pPr>
              <w:pStyle w:val="Tabel"/>
              <w:rPr>
                <w:bCs w:val="0"/>
                <w:szCs w:val="18"/>
              </w:rPr>
            </w:pPr>
          </w:p>
        </w:tc>
        <w:tc>
          <w:tcPr>
            <w:tcW w:w="3827" w:type="dxa"/>
          </w:tcPr>
          <w:p w14:paraId="1E8253D5" w14:textId="77777777" w:rsidR="00F6256B" w:rsidRPr="00E46DA0" w:rsidRDefault="00F6256B" w:rsidP="000B16DF">
            <w:pPr>
              <w:pStyle w:val="Tabel"/>
              <w:rPr>
                <w:bCs w:val="0"/>
                <w:szCs w:val="18"/>
              </w:rPr>
            </w:pPr>
            <w:r w:rsidRPr="00E46DA0">
              <w:rPr>
                <w:bCs w:val="0"/>
                <w:szCs w:val="18"/>
              </w:rPr>
              <w:t xml:space="preserve">Het specifieke OW-object. </w:t>
            </w:r>
            <w:r w:rsidRPr="00E46DA0">
              <w:rPr>
                <w:bCs w:val="0"/>
                <w:szCs w:val="18"/>
              </w:rPr>
              <w:br/>
              <w:t>Zie verdere paragrafen voor invulling per OW-object.</w:t>
            </w:r>
          </w:p>
        </w:tc>
      </w:tr>
    </w:tbl>
    <w:p w14:paraId="32DE6F51" w14:textId="77777777" w:rsidR="00F6256B" w:rsidRDefault="00F6256B" w:rsidP="00F6256B">
      <w:bookmarkStart w:id="129" w:name="_Ref36562894"/>
      <w:bookmarkStart w:id="130" w:name="XML_art"/>
    </w:p>
    <w:p w14:paraId="1A614CAC" w14:textId="77777777" w:rsidR="00F6256B" w:rsidRDefault="00F6256B" w:rsidP="00F6256B">
      <w:r>
        <w:t>Afhankelijk van of de OW-aanlevering bij een Omgevingsdocument met artikelstructuur of vrijetekststructuur hoort kunnen de volgende OW-objecten worden aangeleverd:</w:t>
      </w:r>
    </w:p>
    <w:p w14:paraId="21C71896" w14:textId="77777777" w:rsidR="00F6256B" w:rsidRDefault="00F6256B" w:rsidP="00F6256B"/>
    <w:p w14:paraId="6E06EB83" w14:textId="77777777" w:rsidR="00F6256B" w:rsidRDefault="00F6256B" w:rsidP="00F6256B">
      <w:r>
        <w:t>Bij Artikelstructuur: Regeltekst, Juridische regel, Activiteit, Gebiedsaanwijzing, Omgevingsnorm, Omgevingswaarde, Locatie, Pons, Kaart, Regelingsgebied</w:t>
      </w:r>
    </w:p>
    <w:p w14:paraId="1A85E333" w14:textId="77777777" w:rsidR="00F6256B" w:rsidRDefault="00F6256B" w:rsidP="00F6256B">
      <w:r>
        <w:t>Bij Vrijetekststructuur: Divisie, Divisietekst, Tekstdeel, Hoofdlijn, Gebiedsaanwijzing, Kaart, Regelingsgebied, Locatie</w:t>
      </w:r>
    </w:p>
    <w:bookmarkEnd w:id="129"/>
    <w:bookmarkEnd w:id="130"/>
    <w:p w14:paraId="5E11F90B" w14:textId="77777777" w:rsidR="00F6256B" w:rsidRPr="00022065" w:rsidRDefault="00F6256B" w:rsidP="00022065"/>
    <w:p w14:paraId="1874E2AA" w14:textId="79AE38DA" w:rsidR="00E9641B" w:rsidRPr="00022065" w:rsidRDefault="00E9641B" w:rsidP="00022065"/>
    <w:p w14:paraId="128024A0" w14:textId="71DAFD8B" w:rsidR="00705B70" w:rsidRDefault="00705B70" w:rsidP="00D7079F">
      <w:pPr>
        <w:pStyle w:val="Kop3"/>
      </w:pPr>
      <w:bookmarkStart w:id="131" w:name="_Ref49518173"/>
      <w:bookmarkStart w:id="132" w:name="_Ref49518209"/>
      <w:bookmarkStart w:id="133" w:name="_Ref52186390"/>
      <w:bookmarkStart w:id="134" w:name="_Toc158300679"/>
      <w:bookmarkStart w:id="135" w:name="Techn_OW_GML"/>
      <w:r>
        <w:lastRenderedPageBreak/>
        <w:t>GML-bestanden</w:t>
      </w:r>
      <w:bookmarkEnd w:id="131"/>
      <w:bookmarkEnd w:id="132"/>
      <w:bookmarkEnd w:id="133"/>
      <w:r w:rsidR="00D85BC0">
        <w:t xml:space="preserve"> (informatief)</w:t>
      </w:r>
      <w:bookmarkEnd w:id="134"/>
    </w:p>
    <w:p w14:paraId="0B4F913B" w14:textId="62AA7C90" w:rsidR="0011778D" w:rsidRDefault="0011778D" w:rsidP="00022065">
      <w:bookmarkStart w:id="136" w:name="_Ref36562789"/>
      <w:bookmarkEnd w:id="135"/>
      <w:r w:rsidRPr="00022065">
        <w:t>De GML-specificaties volgen de regels van de standaard Basisgeometrie</w:t>
      </w:r>
      <w:r w:rsidR="00994537" w:rsidRPr="00022065">
        <w:t xml:space="preserve"> (de versie die is vastgesteld op 30 september 2020)</w:t>
      </w:r>
      <w:r w:rsidRPr="00022065">
        <w:t>:</w:t>
      </w:r>
      <w:r w:rsidR="00860812" w:rsidRPr="00022065">
        <w:t xml:space="preserve"> </w:t>
      </w:r>
      <w:hyperlink r:id="rId37" w:history="1">
        <w:r w:rsidR="001230AA" w:rsidRPr="008001F0">
          <w:rPr>
            <w:rStyle w:val="Hyperlink"/>
          </w:rPr>
          <w:t>https://docs.geostandaarden.nl/nen3610/def-st-basisgeometrie-20200930/</w:t>
        </w:r>
      </w:hyperlink>
    </w:p>
    <w:p w14:paraId="17A26F27" w14:textId="77777777" w:rsidR="001160F1" w:rsidRPr="00022065" w:rsidRDefault="001160F1" w:rsidP="00022065"/>
    <w:p w14:paraId="4340539D" w14:textId="6CA07837" w:rsidR="001230AA" w:rsidRPr="00022065" w:rsidRDefault="0011778D" w:rsidP="00022065">
      <w:r w:rsidRPr="00022065">
        <w:t>Het bijbehorende</w:t>
      </w:r>
      <w:r w:rsidR="001160F1" w:rsidRPr="00022065">
        <w:t xml:space="preserve"> </w:t>
      </w:r>
      <w:r w:rsidRPr="00022065">
        <w:t xml:space="preserve">GML applicatieschema Basisgeometrie.xsd is gepubliceerd op: </w:t>
      </w:r>
      <w:r w:rsidR="001230AA">
        <w:t xml:space="preserve"> </w:t>
      </w:r>
      <w:hyperlink r:id="rId38" w:history="1">
        <w:r w:rsidR="001230AA" w:rsidRPr="008001F0">
          <w:rPr>
            <w:rStyle w:val="Hyperlink"/>
          </w:rPr>
          <w:t>https://register.geostandaarden.nl/gmlapplicatieschema/basisgeometrie/</w:t>
        </w:r>
      </w:hyperlink>
      <w:r w:rsidR="001230AA">
        <w:t xml:space="preserve"> </w:t>
      </w:r>
    </w:p>
    <w:p w14:paraId="7D4DCE1E" w14:textId="77777777" w:rsidR="001160F1" w:rsidRPr="00022065" w:rsidRDefault="001160F1" w:rsidP="00022065"/>
    <w:p w14:paraId="47FB1AB2" w14:textId="4D8EE0AB" w:rsidR="0011778D" w:rsidRPr="00022065" w:rsidRDefault="0011778D" w:rsidP="00022065">
      <w:r w:rsidRPr="00022065">
        <w:t>Voor de zelfstandig leesbaarheid van IMOW-standaard is de inhoud van de genoemde standaard Basisgeometrie en het schema ook opgenomen in IMOW.</w:t>
      </w:r>
    </w:p>
    <w:p w14:paraId="3F0ED7BF" w14:textId="77777777" w:rsidR="001160F1" w:rsidRPr="00022065" w:rsidRDefault="001160F1" w:rsidP="00022065"/>
    <w:p w14:paraId="073BF390" w14:textId="1BBDCFF6" w:rsidR="0011778D" w:rsidRPr="00022065" w:rsidRDefault="0011778D" w:rsidP="00022065">
      <w:r w:rsidRPr="006876D1">
        <w:rPr>
          <w:b/>
          <w:bCs/>
        </w:rPr>
        <w:t>GML-versie en profiel:</w:t>
      </w:r>
      <w:r w:rsidRPr="00022065">
        <w:t xml:space="preserve"> GML 3.2.2 – SF-0.</w:t>
      </w:r>
      <w:r w:rsidRPr="00022065">
        <w:br/>
        <w:t xml:space="preserve">Simple features profile 0 is gekozen omdat de inhoud van dit model geen constructies heeft die complexer zijn dan SF-0. Voor geometrietypen is er tussen SF-0, SF-1 en SF-2 geen verschil. </w:t>
      </w:r>
    </w:p>
    <w:p w14:paraId="7FA11C35" w14:textId="77777777" w:rsidR="001160F1" w:rsidRPr="00022065" w:rsidRDefault="001160F1" w:rsidP="00022065"/>
    <w:p w14:paraId="21FB8713" w14:textId="77777777" w:rsidR="0011778D" w:rsidRPr="00022065" w:rsidRDefault="0011778D" w:rsidP="00022065">
      <w:r w:rsidRPr="006876D1">
        <w:rPr>
          <w:b/>
          <w:bCs/>
        </w:rPr>
        <w:t>Coördinaatreferentiestelsel:</w:t>
      </w:r>
      <w:r w:rsidRPr="00022065">
        <w:t xml:space="preserve"> Het is verplicht om de </w:t>
      </w:r>
      <w:proofErr w:type="spellStart"/>
      <w:r w:rsidRPr="00022065">
        <w:t>srsName</w:t>
      </w:r>
      <w:proofErr w:type="spellEnd"/>
      <w:r w:rsidRPr="00022065">
        <w:t xml:space="preserve"> in te vullen op het hoogste niveau van een geometrie. Dat betekent dat van een samengestelde geometrie, een </w:t>
      </w:r>
      <w:proofErr w:type="spellStart"/>
      <w:r w:rsidRPr="00022065">
        <w:t>multi</w:t>
      </w:r>
      <w:proofErr w:type="spellEnd"/>
      <w:r w:rsidRPr="00022065">
        <w:t xml:space="preserve">-geometrie, alleen op het niveau van de samenstelling de </w:t>
      </w:r>
      <w:proofErr w:type="spellStart"/>
      <w:r w:rsidRPr="00022065">
        <w:t>srsName</w:t>
      </w:r>
      <w:proofErr w:type="spellEnd"/>
      <w:r w:rsidRPr="00022065">
        <w:t xml:space="preserve"> verplicht is ingevuld.</w:t>
      </w:r>
    </w:p>
    <w:p w14:paraId="3DBF8271" w14:textId="77777777" w:rsidR="008D2DFA" w:rsidRPr="00022065" w:rsidRDefault="008D2DFA" w:rsidP="00022065"/>
    <w:p w14:paraId="49799A60" w14:textId="0B43A938" w:rsidR="0011778D" w:rsidRPr="00022065" w:rsidRDefault="0011778D" w:rsidP="00022065">
      <w:r w:rsidRPr="00022065">
        <w:t>Invul-instructie:</w:t>
      </w:r>
    </w:p>
    <w:p w14:paraId="592430BC" w14:textId="77777777" w:rsidR="0011778D" w:rsidRPr="003F6A8A" w:rsidRDefault="0011778D" w:rsidP="00437CAF">
      <w:pPr>
        <w:pStyle w:val="Opsommingtekens1"/>
      </w:pPr>
      <w:r w:rsidRPr="003F6A8A">
        <w:t xml:space="preserve">RD </w:t>
      </w:r>
      <w:r w:rsidRPr="00437CAF">
        <w:t>stelsel</w:t>
      </w:r>
      <w:r w:rsidRPr="003F6A8A">
        <w:t xml:space="preserve"> (2D): </w:t>
      </w:r>
      <w:proofErr w:type="spellStart"/>
      <w:r w:rsidRPr="003F6A8A">
        <w:t>srsName</w:t>
      </w:r>
      <w:proofErr w:type="spellEnd"/>
      <w:r w:rsidRPr="003F6A8A">
        <w:t>="</w:t>
      </w:r>
      <w:proofErr w:type="spellStart"/>
      <w:r w:rsidRPr="003F6A8A">
        <w:t>urn:ogc:def:crs:EPSG</w:t>
      </w:r>
      <w:proofErr w:type="spellEnd"/>
      <w:r w:rsidRPr="003F6A8A">
        <w:t>::28992"</w:t>
      </w:r>
    </w:p>
    <w:p w14:paraId="5C6E90A9" w14:textId="77777777" w:rsidR="0011778D" w:rsidRPr="003F6A8A" w:rsidRDefault="0011778D" w:rsidP="009572A3">
      <w:pPr>
        <w:pStyle w:val="Opsommingtekens1"/>
        <w:rPr>
          <w:lang w:val="en-US"/>
        </w:rPr>
      </w:pPr>
      <w:r w:rsidRPr="003F6A8A">
        <w:rPr>
          <w:lang w:val="en-US"/>
        </w:rPr>
        <w:t xml:space="preserve">ETRS89 (2D): </w:t>
      </w:r>
      <w:proofErr w:type="spellStart"/>
      <w:r w:rsidRPr="003F6A8A">
        <w:rPr>
          <w:lang w:val="en-US"/>
        </w:rPr>
        <w:t>srsName</w:t>
      </w:r>
      <w:proofErr w:type="spellEnd"/>
      <w:r w:rsidRPr="003F6A8A">
        <w:rPr>
          <w:lang w:val="en-US"/>
        </w:rPr>
        <w:t>="</w:t>
      </w:r>
      <w:proofErr w:type="spellStart"/>
      <w:r w:rsidRPr="003F6A8A">
        <w:rPr>
          <w:lang w:val="en-US"/>
        </w:rPr>
        <w:t>urn:ogc:def:crs:EPSG</w:t>
      </w:r>
      <w:proofErr w:type="spellEnd"/>
      <w:r w:rsidRPr="003F6A8A">
        <w:rPr>
          <w:lang w:val="en-US"/>
        </w:rPr>
        <w:t>::4258"</w:t>
      </w:r>
    </w:p>
    <w:p w14:paraId="5EFF82A4" w14:textId="77777777" w:rsidR="008D2DFA" w:rsidRPr="00AC109E" w:rsidRDefault="008D2DFA" w:rsidP="00022065">
      <w:pPr>
        <w:rPr>
          <w:lang w:val="en-US"/>
        </w:rPr>
      </w:pPr>
    </w:p>
    <w:p w14:paraId="1F46E1F2" w14:textId="6378DC1D" w:rsidR="000A5157" w:rsidRPr="00022065" w:rsidRDefault="0011778D" w:rsidP="00022065">
      <w:r w:rsidRPr="00022065">
        <w:t xml:space="preserve">De beschrijving van de respectievelijke EPSG codes zijn te vinden onder de </w:t>
      </w:r>
      <w:proofErr w:type="spellStart"/>
      <w:r w:rsidRPr="00022065">
        <w:t>url's</w:t>
      </w:r>
      <w:proofErr w:type="spellEnd"/>
      <w:r w:rsidRPr="00022065">
        <w:t xml:space="preserve"> met het format: "http://www.opengis.net/def/crs/EPSG/0/""epsgcode".</w:t>
      </w:r>
      <w:r w:rsidR="009460F0">
        <w:t xml:space="preserve"> Bijvoorbeeld voor EPSG 28992 is dat: </w:t>
      </w:r>
      <w:hyperlink r:id="rId39" w:history="1">
        <w:r w:rsidR="009460F0" w:rsidRPr="00B87701">
          <w:rPr>
            <w:rStyle w:val="Hyperlink"/>
          </w:rPr>
          <w:t>https://www.opengis.net/def/crs/EPSG/0/28992</w:t>
        </w:r>
      </w:hyperlink>
    </w:p>
    <w:p w14:paraId="2C2A6DFB" w14:textId="77777777" w:rsidR="000A5157" w:rsidRPr="00022065" w:rsidRDefault="0011778D" w:rsidP="00022065">
      <w:r w:rsidRPr="00022065">
        <w:t>Momenteel worden in het DSO de 3D-coördinatenreferentiestelsels nog niet ondersteund (EPSG:4937, EPSG:7415, EPSG:7423).</w:t>
      </w:r>
    </w:p>
    <w:p w14:paraId="36F401EF" w14:textId="77777777" w:rsidR="000A5157" w:rsidRPr="00022065" w:rsidRDefault="000A5157" w:rsidP="00022065"/>
    <w:p w14:paraId="464292A6" w14:textId="76ADD68B" w:rsidR="0011778D" w:rsidRPr="00022065" w:rsidRDefault="0011778D" w:rsidP="00022065">
      <w:proofErr w:type="spellStart"/>
      <w:r w:rsidRPr="006876D1">
        <w:rPr>
          <w:b/>
          <w:bCs/>
        </w:rPr>
        <w:t>gml:id</w:t>
      </w:r>
      <w:proofErr w:type="spellEnd"/>
      <w:r w:rsidRPr="006876D1">
        <w:rPr>
          <w:b/>
          <w:bCs/>
        </w:rPr>
        <w:t>:</w:t>
      </w:r>
      <w:r w:rsidRPr="00022065">
        <w:t xml:space="preserve"> Voor implementatie in GML zijn er aanvullende specificaties als het gaat om het invullen van een </w:t>
      </w:r>
      <w:proofErr w:type="spellStart"/>
      <w:r w:rsidRPr="00022065">
        <w:t>gml:id</w:t>
      </w:r>
      <w:proofErr w:type="spellEnd"/>
      <w:r w:rsidRPr="00022065">
        <w:t xml:space="preserve"> attribuut. Dit </w:t>
      </w:r>
      <w:proofErr w:type="spellStart"/>
      <w:r w:rsidRPr="00022065">
        <w:t>gml:id</w:t>
      </w:r>
      <w:proofErr w:type="spellEnd"/>
      <w:r w:rsidRPr="00022065">
        <w:t xml:space="preserve"> attribuut heeft geen informatiewaarde maar is nodig om interne en externe referenties te realiseren voor gebruik binnen het </w:t>
      </w:r>
      <w:proofErr w:type="spellStart"/>
      <w:r w:rsidRPr="00022065">
        <w:t>gml</w:t>
      </w:r>
      <w:proofErr w:type="spellEnd"/>
      <w:r w:rsidRPr="00022065">
        <w:t xml:space="preserve"> formaat. Voor de GML 3.2.1 was dit een verplicht element maar voor GML 3.2.2 is dit optioneel.</w:t>
      </w:r>
    </w:p>
    <w:p w14:paraId="060C86DD" w14:textId="77777777" w:rsidR="000A5157" w:rsidRPr="00022065" w:rsidRDefault="000A5157" w:rsidP="00022065"/>
    <w:p w14:paraId="0300CA11" w14:textId="299E8336" w:rsidR="0011778D" w:rsidRPr="00022065" w:rsidRDefault="0011778D" w:rsidP="00022065">
      <w:r w:rsidRPr="00022065">
        <w:t xml:space="preserve">Indien de optionele </w:t>
      </w:r>
      <w:proofErr w:type="spellStart"/>
      <w:r w:rsidRPr="00022065">
        <w:t>gml:id</w:t>
      </w:r>
      <w:proofErr w:type="spellEnd"/>
      <w:r w:rsidRPr="00022065">
        <w:t xml:space="preserve"> wordt toegepast dient deze globaal uniek te zijn en mag de waarde conform de </w:t>
      </w:r>
      <w:proofErr w:type="spellStart"/>
      <w:r w:rsidRPr="00022065">
        <w:t>gml</w:t>
      </w:r>
      <w:proofErr w:type="spellEnd"/>
      <w:r w:rsidRPr="00022065">
        <w:t xml:space="preserve"> specificaties alleen met een letter of een </w:t>
      </w:r>
      <w:proofErr w:type="spellStart"/>
      <w:r w:rsidRPr="00022065">
        <w:t>underscore</w:t>
      </w:r>
      <w:proofErr w:type="spellEnd"/>
      <w:r w:rsidRPr="00022065">
        <w:t xml:space="preserve"> beginnen.</w:t>
      </w:r>
    </w:p>
    <w:p w14:paraId="411C6790" w14:textId="77777777" w:rsidR="000A5157" w:rsidRPr="00022065" w:rsidRDefault="000A5157" w:rsidP="00022065"/>
    <w:p w14:paraId="5054A6E5" w14:textId="05628E3D" w:rsidR="0011778D" w:rsidRPr="00022065" w:rsidRDefault="0011778D" w:rsidP="00022065">
      <w:r w:rsidRPr="006876D1">
        <w:rPr>
          <w:b/>
          <w:bCs/>
        </w:rPr>
        <w:t>Nauwkeurigheid van coördinaten:</w:t>
      </w:r>
      <w:r w:rsidRPr="00022065">
        <w:t xml:space="preserve"> Coördinaten opgenomen bij een geometrie worden standaard uitgewisseld met een getalsnauwkeurigheid van 1 mm of het equivalent daarvan in graden. Voor RD,</w:t>
      </w:r>
      <w:r w:rsidR="00C40167">
        <w:t xml:space="preserve"> </w:t>
      </w:r>
      <w:r w:rsidRPr="00022065">
        <w:t>NAP en ETRS89 komt dat overeen met de volgende nauwkeurigheden:</w:t>
      </w:r>
    </w:p>
    <w:p w14:paraId="5A938C4A" w14:textId="77777777" w:rsidR="0011778D" w:rsidRPr="00A364B1" w:rsidRDefault="0011778D" w:rsidP="00437CAF">
      <w:pPr>
        <w:pStyle w:val="Opsommingtekens1"/>
      </w:pPr>
      <w:r w:rsidRPr="00A364B1">
        <w:t>RD in meters 3 decimalen (1 mm);</w:t>
      </w:r>
    </w:p>
    <w:p w14:paraId="6979CF58" w14:textId="77777777" w:rsidR="0011778D" w:rsidRPr="00A364B1" w:rsidRDefault="0011778D" w:rsidP="009572A3">
      <w:pPr>
        <w:pStyle w:val="Opsommingtekens1"/>
      </w:pPr>
      <w:r w:rsidRPr="00A364B1">
        <w:t>NAP-hoogte in meters 3 decimalen (1 mm);</w:t>
      </w:r>
    </w:p>
    <w:p w14:paraId="0114425B" w14:textId="77777777" w:rsidR="0011778D" w:rsidRPr="00A364B1" w:rsidRDefault="0011778D" w:rsidP="009572A3">
      <w:pPr>
        <w:pStyle w:val="Opsommingtekens1"/>
      </w:pPr>
      <w:r w:rsidRPr="00A364B1">
        <w:t>ETRS89-breedte in graden 8 decimalen (1,1 mm);</w:t>
      </w:r>
    </w:p>
    <w:p w14:paraId="0142594E" w14:textId="77777777" w:rsidR="0011778D" w:rsidRPr="00A364B1" w:rsidRDefault="0011778D" w:rsidP="009572A3">
      <w:pPr>
        <w:pStyle w:val="Opsommingtekens1"/>
      </w:pPr>
      <w:r w:rsidRPr="00A364B1">
        <w:t>ETRS89-lengte in graden 8 decimalen (0,7 mm);</w:t>
      </w:r>
    </w:p>
    <w:p w14:paraId="6968BA4F" w14:textId="77777777" w:rsidR="0011778D" w:rsidRPr="00A364B1" w:rsidRDefault="0011778D" w:rsidP="009572A3">
      <w:pPr>
        <w:pStyle w:val="Opsommingtekens1"/>
      </w:pPr>
      <w:r w:rsidRPr="00A364B1">
        <w:t>ETRS89-hoogte in meters 3 decimalen (1 mm).</w:t>
      </w:r>
    </w:p>
    <w:p w14:paraId="39A39D8F" w14:textId="77777777" w:rsidR="008D2DFA" w:rsidRPr="00022065" w:rsidRDefault="008D2DFA" w:rsidP="00022065"/>
    <w:p w14:paraId="03857BBD" w14:textId="77777777" w:rsidR="000A5157" w:rsidRPr="00022065" w:rsidRDefault="0011778D" w:rsidP="00022065">
      <w:r w:rsidRPr="00022065">
        <w:t>Alles wat nauwkeuriger is wordt afgerond op deze nauwkeurigheid van 3 of 8 decimalen. Afronding is volgens de volgende regel:</w:t>
      </w:r>
    </w:p>
    <w:p w14:paraId="42B24D2D" w14:textId="77777777" w:rsidR="000A5157" w:rsidRPr="00022065" w:rsidRDefault="0011778D" w:rsidP="00022065">
      <w:r w:rsidRPr="00022065">
        <w:t>0.0015 -&gt; 0.002;</w:t>
      </w:r>
    </w:p>
    <w:p w14:paraId="71C05E25" w14:textId="4D478845" w:rsidR="0011778D" w:rsidRPr="00022065" w:rsidRDefault="0011778D" w:rsidP="00022065">
      <w:r w:rsidRPr="00022065">
        <w:lastRenderedPageBreak/>
        <w:t>0.0014 -&gt; 0.001.</w:t>
      </w:r>
    </w:p>
    <w:p w14:paraId="53A6EBF9" w14:textId="3C37FD90" w:rsidR="00E9641B" w:rsidRDefault="00634452" w:rsidP="00D7079F">
      <w:pPr>
        <w:pStyle w:val="Kop2"/>
      </w:pPr>
      <w:bookmarkStart w:id="137" w:name="_Ref80972474"/>
      <w:bookmarkStart w:id="138" w:name="_Toc158300680"/>
      <w:bookmarkStart w:id="139" w:name="Techn_aanlever"/>
      <w:r>
        <w:t xml:space="preserve">Eisen </w:t>
      </w:r>
      <w:r w:rsidR="00F07782">
        <w:t>bij aanleveren</w:t>
      </w:r>
      <w:bookmarkEnd w:id="136"/>
      <w:bookmarkEnd w:id="137"/>
      <w:bookmarkEnd w:id="138"/>
    </w:p>
    <w:bookmarkEnd w:id="139"/>
    <w:p w14:paraId="7BE329EF" w14:textId="07C9177C" w:rsidR="00134DF7" w:rsidRPr="00022065" w:rsidRDefault="00134DF7" w:rsidP="00022065">
      <w:r w:rsidRPr="00022065">
        <w:t xml:space="preserve">Bij het aanleveren dient er rekening gehouden te worden met verschillende </w:t>
      </w:r>
      <w:r w:rsidR="001505FD" w:rsidRPr="00022065">
        <w:t xml:space="preserve">aspecten. In </w:t>
      </w:r>
      <w:r w:rsidR="009A0830" w:rsidRPr="00022065">
        <w:fldChar w:fldCharType="begin"/>
      </w:r>
      <w:r w:rsidR="009A0830" w:rsidRPr="00022065">
        <w:instrText xml:space="preserve"> REF _Ref31714815 \n \h </w:instrText>
      </w:r>
      <w:r w:rsidR="009A0830" w:rsidRPr="00022065">
        <w:fldChar w:fldCharType="separate"/>
      </w:r>
      <w:r w:rsidR="006934CA">
        <w:t>4.2.1</w:t>
      </w:r>
      <w:r w:rsidR="009A0830" w:rsidRPr="00022065">
        <w:fldChar w:fldCharType="end"/>
      </w:r>
      <w:r w:rsidR="001505FD" w:rsidRPr="00022065">
        <w:t xml:space="preserve"> wordt beschreven hoe de identificatie van de objecten er uit dient te zien. </w:t>
      </w:r>
      <w:r w:rsidR="007E0F2E" w:rsidRPr="00022065">
        <w:t xml:space="preserve">In </w:t>
      </w:r>
      <w:r w:rsidR="00A21A6D">
        <w:fldChar w:fldCharType="begin"/>
      </w:r>
      <w:r w:rsidR="00A21A6D">
        <w:instrText xml:space="preserve"> REF _Ref124235539 \n \h </w:instrText>
      </w:r>
      <w:r w:rsidR="00A21A6D">
        <w:fldChar w:fldCharType="separate"/>
      </w:r>
      <w:r w:rsidR="006934CA">
        <w:t>4.2.2</w:t>
      </w:r>
      <w:r w:rsidR="00A21A6D">
        <w:fldChar w:fldCharType="end"/>
      </w:r>
      <w:r w:rsidR="002455C1">
        <w:t xml:space="preserve"> worden </w:t>
      </w:r>
      <w:proofErr w:type="spellStart"/>
      <w:r w:rsidR="002455C1">
        <w:t>waardelijsten</w:t>
      </w:r>
      <w:proofErr w:type="spellEnd"/>
      <w:r w:rsidR="002455C1">
        <w:t xml:space="preserve"> beschreven</w:t>
      </w:r>
      <w:r w:rsidR="00880766">
        <w:t>.</w:t>
      </w:r>
      <w:r w:rsidR="00C40167">
        <w:t xml:space="preserve"> In </w:t>
      </w:r>
      <w:r w:rsidR="00C40167">
        <w:fldChar w:fldCharType="begin"/>
      </w:r>
      <w:r w:rsidR="00C40167">
        <w:instrText xml:space="preserve"> REF _Ref150518000 \r \h </w:instrText>
      </w:r>
      <w:r w:rsidR="00C40167">
        <w:fldChar w:fldCharType="separate"/>
      </w:r>
      <w:r w:rsidR="006934CA">
        <w:t>4.2.3</w:t>
      </w:r>
      <w:r w:rsidR="00C40167">
        <w:fldChar w:fldCharType="end"/>
      </w:r>
      <w:r w:rsidR="00C40167">
        <w:t xml:space="preserve"> wordt het toekennen van OW-objecten aan regeling vastgelegd. Paragraaf </w:t>
      </w:r>
      <w:r w:rsidR="00C40167">
        <w:fldChar w:fldCharType="begin"/>
      </w:r>
      <w:r w:rsidR="00C40167">
        <w:instrText xml:space="preserve"> REF _Ref150518039 \r \h </w:instrText>
      </w:r>
      <w:r w:rsidR="00C40167">
        <w:fldChar w:fldCharType="separate"/>
      </w:r>
      <w:r w:rsidR="006934CA">
        <w:t>4.2.4</w:t>
      </w:r>
      <w:r w:rsidR="00C40167">
        <w:fldChar w:fldCharType="end"/>
      </w:r>
      <w:r w:rsidR="00C40167">
        <w:t xml:space="preserve"> stelt eisen aan het verwijzen tussen verschillende OW-objecten. </w:t>
      </w:r>
      <w:r w:rsidR="00A63F06">
        <w:t xml:space="preserve">Paragraaf </w:t>
      </w:r>
      <w:r w:rsidR="00A63F06">
        <w:fldChar w:fldCharType="begin"/>
      </w:r>
      <w:r w:rsidR="00A63F06">
        <w:instrText xml:space="preserve"> REF _Ref150519876 \r \h </w:instrText>
      </w:r>
      <w:r w:rsidR="00A63F06">
        <w:fldChar w:fldCharType="separate"/>
      </w:r>
      <w:r w:rsidR="006934CA">
        <w:t>4.2.5</w:t>
      </w:r>
      <w:r w:rsidR="00A63F06">
        <w:fldChar w:fldCharType="end"/>
      </w:r>
      <w:r w:rsidR="00A63F06">
        <w:t xml:space="preserve"> legt vast hoe de functionele structuur wordt behouden. </w:t>
      </w:r>
      <w:r w:rsidR="00C40167">
        <w:t xml:space="preserve">Paragraaf </w:t>
      </w:r>
      <w:r w:rsidR="00C40167">
        <w:fldChar w:fldCharType="begin"/>
      </w:r>
      <w:r w:rsidR="00C40167">
        <w:instrText xml:space="preserve"> REF _Ref150515612 \r \h </w:instrText>
      </w:r>
      <w:r w:rsidR="00C40167">
        <w:fldChar w:fldCharType="separate"/>
      </w:r>
      <w:r w:rsidR="006934CA">
        <w:t>4.2.6</w:t>
      </w:r>
      <w:r w:rsidR="00C40167">
        <w:fldChar w:fldCharType="end"/>
      </w:r>
      <w:r w:rsidR="00C40167">
        <w:t xml:space="preserve"> stelt extra regels voor documenten van het type tijdelijk </w:t>
      </w:r>
      <w:proofErr w:type="spellStart"/>
      <w:r w:rsidR="00C40167">
        <w:t>regelingdeel</w:t>
      </w:r>
      <w:proofErr w:type="spellEnd"/>
      <w:r w:rsidR="00C40167">
        <w:t>.</w:t>
      </w:r>
    </w:p>
    <w:p w14:paraId="5E94A976" w14:textId="666EC038" w:rsidR="001505FD" w:rsidRDefault="00471725" w:rsidP="00D7079F">
      <w:pPr>
        <w:pStyle w:val="Kop3"/>
      </w:pPr>
      <w:bookmarkStart w:id="140" w:name="_Ref31714815"/>
      <w:bookmarkStart w:id="141" w:name="_Ref31714824"/>
      <w:bookmarkStart w:id="142" w:name="_Ref37400187"/>
      <w:bookmarkStart w:id="143" w:name="_Ref75176935"/>
      <w:bookmarkStart w:id="144" w:name="_Toc158300681"/>
      <w:bookmarkStart w:id="145" w:name="Techn_aanlever_identificaties"/>
      <w:r>
        <w:t>I</w:t>
      </w:r>
      <w:r w:rsidR="001505FD" w:rsidRPr="00047C0D">
        <w:t>dentificatie</w:t>
      </w:r>
      <w:r>
        <w:t xml:space="preserve"> van </w:t>
      </w:r>
      <w:r w:rsidR="00FA707F">
        <w:t>OW-object</w:t>
      </w:r>
      <w:r>
        <w:t>en</w:t>
      </w:r>
      <w:bookmarkEnd w:id="140"/>
      <w:bookmarkEnd w:id="141"/>
      <w:bookmarkEnd w:id="142"/>
      <w:bookmarkEnd w:id="143"/>
      <w:bookmarkEnd w:id="144"/>
    </w:p>
    <w:p w14:paraId="236F2333" w14:textId="541E42E6" w:rsidR="003D64F5" w:rsidRDefault="003D64F5" w:rsidP="003D64F5">
      <w:r w:rsidRPr="003D64F5">
        <w:t>OW-objecten hebben het in DSO een unieke identificatie. Deze uniciteit wordt gewaarborgd door</w:t>
      </w:r>
      <w:r>
        <w:t xml:space="preserve"> </w:t>
      </w:r>
      <w:r w:rsidRPr="003D64F5">
        <w:t xml:space="preserve">een unieke code die de bronhouder </w:t>
      </w:r>
      <w:r w:rsidR="00181FA3" w:rsidRPr="003D64F5">
        <w:t>identificeert</w:t>
      </w:r>
      <w:r w:rsidRPr="003D64F5">
        <w:t xml:space="preserve"> te combineren met een identificatie van het object binnen het domein van de bronhouder. </w:t>
      </w:r>
    </w:p>
    <w:p w14:paraId="1E0C417B" w14:textId="77777777" w:rsidR="003D64F5" w:rsidRPr="003D64F5" w:rsidRDefault="003D64F5" w:rsidP="003D64F5"/>
    <w:bookmarkEnd w:id="145"/>
    <w:p w14:paraId="0835EBFD" w14:textId="46BDD646" w:rsidR="001505FD" w:rsidRDefault="00330C2E" w:rsidP="00022065">
      <w:r w:rsidRPr="00022065">
        <w:t xml:space="preserve">De wijze van het identificeren van objecten in het IMOW volgt de NEN3610-standaard. De identificatie </w:t>
      </w:r>
      <w:r w:rsidR="001913F6" w:rsidRPr="00022065">
        <w:t>volgt de v</w:t>
      </w:r>
      <w:r w:rsidR="001505FD" w:rsidRPr="00022065">
        <w:t>olgende reguliere expressie:</w:t>
      </w:r>
    </w:p>
    <w:tbl>
      <w:tblPr>
        <w:tblStyle w:val="Tabelraster"/>
        <w:tblW w:w="0" w:type="auto"/>
        <w:tblLook w:val="04A0" w:firstRow="1" w:lastRow="0" w:firstColumn="1" w:lastColumn="0" w:noHBand="0" w:noVBand="1"/>
      </w:tblPr>
      <w:tblGrid>
        <w:gridCol w:w="8759"/>
      </w:tblGrid>
      <w:tr w:rsidR="00E74BEC" w14:paraId="4FFDB1E9" w14:textId="77777777" w:rsidTr="00E74BEC">
        <w:trPr>
          <w:cnfStyle w:val="100000000000" w:firstRow="1" w:lastRow="0" w:firstColumn="0" w:lastColumn="0" w:oddVBand="0" w:evenVBand="0" w:oddHBand="0" w:evenHBand="0" w:firstRowFirstColumn="0" w:firstRowLastColumn="0" w:lastRowFirstColumn="0" w:lastRowLastColumn="0"/>
        </w:trPr>
        <w:tc>
          <w:tcPr>
            <w:tcW w:w="8635" w:type="dxa"/>
          </w:tcPr>
          <w:p w14:paraId="448F7EBB" w14:textId="28E51744" w:rsidR="00E74BEC" w:rsidRPr="00E74BEC" w:rsidRDefault="00E74BEC" w:rsidP="00022065">
            <w:pPr>
              <w:rPr>
                <w:b w:val="0"/>
                <w:bCs/>
              </w:rPr>
            </w:pPr>
            <w:r w:rsidRPr="00E74BEC">
              <w:rPr>
                <w:b w:val="0"/>
                <w:bCs/>
              </w:rPr>
              <w:t>nl\.</w:t>
            </w:r>
            <w:proofErr w:type="spellStart"/>
            <w:r w:rsidRPr="00E74BEC">
              <w:rPr>
                <w:b w:val="0"/>
                <w:bCs/>
              </w:rPr>
              <w:t>imow</w:t>
            </w:r>
            <w:proofErr w:type="spellEnd"/>
            <w:r w:rsidRPr="00E74BEC">
              <w:rPr>
                <w:b w:val="0"/>
                <w:bCs/>
              </w:rPr>
              <w:t>-(</w:t>
            </w:r>
            <w:proofErr w:type="spellStart"/>
            <w:r w:rsidRPr="00E74BEC">
              <w:rPr>
                <w:b w:val="0"/>
                <w:bCs/>
              </w:rPr>
              <w:t>gm|pv|ws|mn|mnre</w:t>
            </w:r>
            <w:proofErr w:type="spellEnd"/>
            <w:r w:rsidRPr="00E74BEC">
              <w:rPr>
                <w:b w:val="0"/>
                <w:bCs/>
              </w:rPr>
              <w:t>)[0-9]{1,6}\. (regeltekst|gebied|gebiedengroep|lijn|lijnengroep|punt|puntengroep|activiteit|gebiedsaanwijzing|omgevingswaarde|omgevingsnorm|pons|kaart|tekstdeel|hoofdlijn|divisie|kaartlaag|juridischeregel|activiteitlocatieaanduiding|normwaarde|regelingsgebied|ambtsgebied|divisietekst)\.[A-Za-z0-9]{1,32}</w:t>
            </w:r>
          </w:p>
        </w:tc>
      </w:tr>
    </w:tbl>
    <w:p w14:paraId="7BD21EEE" w14:textId="77777777" w:rsidR="00E74BEC" w:rsidRPr="00022065" w:rsidRDefault="00E74BEC" w:rsidP="00022065"/>
    <w:p w14:paraId="6560BFF2" w14:textId="44A378FE" w:rsidR="001505FD" w:rsidRPr="00362317" w:rsidRDefault="001505FD" w:rsidP="00CE2EB8">
      <w:pPr>
        <w:pStyle w:val="Tabeltitel"/>
      </w:pPr>
      <w:r w:rsidRPr="00362317">
        <w:t>Toelichting:</w:t>
      </w:r>
    </w:p>
    <w:tbl>
      <w:tblPr>
        <w:tblStyle w:val="Tabelraster"/>
        <w:tblW w:w="0" w:type="auto"/>
        <w:tblLayout w:type="fixed"/>
        <w:tblLook w:val="0620" w:firstRow="1" w:lastRow="0" w:firstColumn="0" w:lastColumn="0" w:noHBand="1" w:noVBand="1"/>
      </w:tblPr>
      <w:tblGrid>
        <w:gridCol w:w="3681"/>
        <w:gridCol w:w="5381"/>
      </w:tblGrid>
      <w:tr w:rsidR="001505FD" w:rsidRPr="00022065" w14:paraId="2E002287"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4BB08F10" w14:textId="77777777" w:rsidR="001505FD" w:rsidRPr="00022065" w:rsidRDefault="001505FD" w:rsidP="00022065">
            <w:r w:rsidRPr="00022065">
              <w:t xml:space="preserve">Onderdeel van reg. </w:t>
            </w:r>
            <w:proofErr w:type="spellStart"/>
            <w:r w:rsidRPr="00022065">
              <w:t>exp</w:t>
            </w:r>
            <w:proofErr w:type="spellEnd"/>
            <w:r w:rsidRPr="00022065">
              <w:t>.</w:t>
            </w:r>
          </w:p>
        </w:tc>
        <w:tc>
          <w:tcPr>
            <w:tcW w:w="5381" w:type="dxa"/>
          </w:tcPr>
          <w:p w14:paraId="4F6D4515" w14:textId="77777777" w:rsidR="001505FD" w:rsidRPr="00022065" w:rsidRDefault="001505FD" w:rsidP="00022065">
            <w:r w:rsidRPr="00022065">
              <w:t>Betekenis</w:t>
            </w:r>
          </w:p>
        </w:tc>
      </w:tr>
      <w:tr w:rsidR="001913F6" w:rsidRPr="00022065" w14:paraId="6E1E752A" w14:textId="77777777" w:rsidTr="00216D80">
        <w:trPr>
          <w:cantSplit/>
        </w:trPr>
        <w:tc>
          <w:tcPr>
            <w:tcW w:w="3681" w:type="dxa"/>
          </w:tcPr>
          <w:p w14:paraId="766BBBE0" w14:textId="2009BAA9" w:rsidR="001913F6" w:rsidRPr="00022065" w:rsidRDefault="00C16366" w:rsidP="00022065">
            <w:proofErr w:type="spellStart"/>
            <w:r w:rsidRPr="00022065">
              <w:t>nl.imow</w:t>
            </w:r>
            <w:proofErr w:type="spellEnd"/>
            <w:r w:rsidR="00471725" w:rsidRPr="00022065">
              <w:t>-</w:t>
            </w:r>
          </w:p>
        </w:tc>
        <w:tc>
          <w:tcPr>
            <w:tcW w:w="5381" w:type="dxa"/>
          </w:tcPr>
          <w:p w14:paraId="1E138693" w14:textId="144B18F9" w:rsidR="001913F6" w:rsidRPr="00022065" w:rsidRDefault="00C16366" w:rsidP="00022065">
            <w:r w:rsidRPr="00022065">
              <w:t xml:space="preserve">Alle gegevens die worden aangeleverd vanuit het IMOW dienen te starten met </w:t>
            </w:r>
            <w:proofErr w:type="spellStart"/>
            <w:r w:rsidRPr="00022065">
              <w:t>nl.imow</w:t>
            </w:r>
            <w:proofErr w:type="spellEnd"/>
            <w:r w:rsidR="00471725" w:rsidRPr="00022065">
              <w:t>-</w:t>
            </w:r>
          </w:p>
        </w:tc>
      </w:tr>
      <w:tr w:rsidR="001505FD" w:rsidRPr="00022065" w14:paraId="16CACED0" w14:textId="77777777" w:rsidTr="00216D80">
        <w:trPr>
          <w:cantSplit/>
        </w:trPr>
        <w:tc>
          <w:tcPr>
            <w:tcW w:w="3681" w:type="dxa"/>
          </w:tcPr>
          <w:p w14:paraId="56395E19" w14:textId="6E309110" w:rsidR="001505FD" w:rsidRPr="00022065" w:rsidRDefault="001505FD" w:rsidP="00022065">
            <w:r w:rsidRPr="00022065">
              <w:t>(</w:t>
            </w:r>
            <w:proofErr w:type="spellStart"/>
            <w:r w:rsidRPr="00022065">
              <w:t>gm|pv|ws|mn</w:t>
            </w:r>
            <w:r w:rsidR="009977E4" w:rsidRPr="00022065">
              <w:t>|mnre</w:t>
            </w:r>
            <w:proofErr w:type="spellEnd"/>
            <w:r w:rsidRPr="00022065">
              <w:t>)</w:t>
            </w:r>
          </w:p>
        </w:tc>
        <w:tc>
          <w:tcPr>
            <w:tcW w:w="5381" w:type="dxa"/>
          </w:tcPr>
          <w:p w14:paraId="71DBC2BD" w14:textId="226FC184" w:rsidR="001505FD" w:rsidRPr="00022065" w:rsidRDefault="001505FD" w:rsidP="00022065">
            <w:r w:rsidRPr="00022065">
              <w:t xml:space="preserve">keuze voor een code voor de bestuurslaag van de bronhouder: </w:t>
            </w:r>
            <w:proofErr w:type="spellStart"/>
            <w:r w:rsidRPr="00022065">
              <w:t>gm</w:t>
            </w:r>
            <w:proofErr w:type="spellEnd"/>
            <w:r w:rsidRPr="00022065">
              <w:t xml:space="preserve"> voor gemeente, pv voor provincie, </w:t>
            </w:r>
            <w:proofErr w:type="spellStart"/>
            <w:r w:rsidRPr="00022065">
              <w:t>ws</w:t>
            </w:r>
            <w:proofErr w:type="spellEnd"/>
            <w:r w:rsidRPr="00022065">
              <w:t xml:space="preserve"> voor waterschap of </w:t>
            </w:r>
            <w:proofErr w:type="spellStart"/>
            <w:r w:rsidRPr="00022065">
              <w:t>mn</w:t>
            </w:r>
            <w:r w:rsidR="00D23180" w:rsidRPr="00022065">
              <w:t>re</w:t>
            </w:r>
            <w:proofErr w:type="spellEnd"/>
            <w:r w:rsidRPr="00022065">
              <w:t xml:space="preserve"> voor ministerie</w:t>
            </w:r>
            <w:r w:rsidR="00101532">
              <w:t>. De bronhouder is het bevoegd gezag dat het besluit neemt waarmee de Regeling wordt ingesteld of gewijzigd.</w:t>
            </w:r>
          </w:p>
        </w:tc>
      </w:tr>
      <w:tr w:rsidR="001505FD" w:rsidRPr="00022065" w14:paraId="325D7315" w14:textId="77777777" w:rsidTr="00216D80">
        <w:trPr>
          <w:cantSplit/>
        </w:trPr>
        <w:tc>
          <w:tcPr>
            <w:tcW w:w="3681" w:type="dxa"/>
          </w:tcPr>
          <w:p w14:paraId="7D6CC8AB" w14:textId="77777777" w:rsidR="001505FD" w:rsidRPr="00022065" w:rsidRDefault="001505FD" w:rsidP="00022065">
            <w:r w:rsidRPr="00022065">
              <w:t>[0-9]{1,6}</w:t>
            </w:r>
          </w:p>
        </w:tc>
        <w:tc>
          <w:tcPr>
            <w:tcW w:w="5381" w:type="dxa"/>
          </w:tcPr>
          <w:p w14:paraId="515B306C" w14:textId="77777777" w:rsidR="001505FD" w:rsidRPr="00022065" w:rsidRDefault="001505FD" w:rsidP="00022065">
            <w:r w:rsidRPr="00022065">
              <w:t>de overheidscode van de bronhouder, maximaal 6 cijfers</w:t>
            </w:r>
          </w:p>
        </w:tc>
      </w:tr>
      <w:tr w:rsidR="001505FD" w:rsidRPr="00022065" w14:paraId="7F6760BF" w14:textId="77777777" w:rsidTr="00216D80">
        <w:trPr>
          <w:cantSplit/>
        </w:trPr>
        <w:tc>
          <w:tcPr>
            <w:tcW w:w="3681" w:type="dxa"/>
          </w:tcPr>
          <w:p w14:paraId="4614A9EC" w14:textId="77777777" w:rsidR="001505FD" w:rsidRPr="00022065" w:rsidRDefault="001505FD" w:rsidP="00022065">
            <w:r w:rsidRPr="00022065">
              <w:t>\.</w:t>
            </w:r>
          </w:p>
        </w:tc>
        <w:tc>
          <w:tcPr>
            <w:tcW w:w="5381" w:type="dxa"/>
          </w:tcPr>
          <w:p w14:paraId="21C78C8A" w14:textId="77777777" w:rsidR="001505FD" w:rsidRPr="00022065" w:rsidRDefault="001505FD" w:rsidP="00022065">
            <w:r w:rsidRPr="00022065">
              <w:t>een punt</w:t>
            </w:r>
          </w:p>
        </w:tc>
      </w:tr>
      <w:tr w:rsidR="001505FD" w:rsidRPr="00022065" w14:paraId="1DB91E9E" w14:textId="77777777" w:rsidTr="00216D80">
        <w:trPr>
          <w:cantSplit/>
        </w:trPr>
        <w:tc>
          <w:tcPr>
            <w:tcW w:w="3681" w:type="dxa"/>
          </w:tcPr>
          <w:p w14:paraId="3BF77EB1" w14:textId="345FA338" w:rsidR="001505FD" w:rsidRPr="00022065" w:rsidRDefault="007377ED" w:rsidP="00022065">
            <w:r w:rsidRPr="00022065">
              <w:t>(regeltekst|gebied|gebiedengroep|lijn|lijnengroep|punt|puntengroep|activiteit|gebiedsaanwijzing|omgevingswaarde|omgevingsnorm|pons|kaart|tekstdeel|hoofdlijn|divisie|kaartlaag|juridischeregel|activiteitlocatieaanduiding</w:t>
            </w:r>
            <w:r w:rsidR="008422C8" w:rsidRPr="00022065">
              <w:t>|</w:t>
            </w:r>
            <w:r w:rsidR="00220D58" w:rsidRPr="00022065">
              <w:t>normwaarde|regelingsgebied|</w:t>
            </w:r>
            <w:r w:rsidR="008422C8" w:rsidRPr="00022065">
              <w:t>ambtsgebied</w:t>
            </w:r>
            <w:r w:rsidR="006929CB" w:rsidRPr="00022065">
              <w:t>|divisietekst</w:t>
            </w:r>
            <w:r w:rsidRPr="00022065">
              <w:t>)</w:t>
            </w:r>
          </w:p>
        </w:tc>
        <w:tc>
          <w:tcPr>
            <w:tcW w:w="5381" w:type="dxa"/>
          </w:tcPr>
          <w:p w14:paraId="20C41728" w14:textId="77777777" w:rsidR="001505FD" w:rsidRPr="00022065" w:rsidRDefault="001505FD" w:rsidP="00022065">
            <w:r w:rsidRPr="00022065">
              <w:t>keuze voor de naam van het IMOW objecttype van het object waar de identificatie betrekking op heeft</w:t>
            </w:r>
          </w:p>
        </w:tc>
      </w:tr>
      <w:tr w:rsidR="001505FD" w:rsidRPr="00022065" w14:paraId="54A7AC4A" w14:textId="77777777" w:rsidTr="00216D80">
        <w:trPr>
          <w:cantSplit/>
        </w:trPr>
        <w:tc>
          <w:tcPr>
            <w:tcW w:w="3681" w:type="dxa"/>
          </w:tcPr>
          <w:p w14:paraId="61D85901" w14:textId="77777777" w:rsidR="001505FD" w:rsidRPr="00022065" w:rsidRDefault="001505FD" w:rsidP="00022065">
            <w:r w:rsidRPr="00022065">
              <w:t>\.</w:t>
            </w:r>
          </w:p>
        </w:tc>
        <w:tc>
          <w:tcPr>
            <w:tcW w:w="5381" w:type="dxa"/>
          </w:tcPr>
          <w:p w14:paraId="43DB71C0" w14:textId="77777777" w:rsidR="001505FD" w:rsidRPr="00022065" w:rsidRDefault="001505FD" w:rsidP="00022065">
            <w:r w:rsidRPr="00022065">
              <w:t>een punt</w:t>
            </w:r>
          </w:p>
        </w:tc>
      </w:tr>
      <w:tr w:rsidR="001505FD" w:rsidRPr="00022065" w14:paraId="438D51BD" w14:textId="77777777" w:rsidTr="00216D80">
        <w:trPr>
          <w:cantSplit/>
        </w:trPr>
        <w:tc>
          <w:tcPr>
            <w:tcW w:w="3681" w:type="dxa"/>
          </w:tcPr>
          <w:p w14:paraId="3F896F0C" w14:textId="77777777" w:rsidR="001505FD" w:rsidRPr="00022065" w:rsidRDefault="001505FD" w:rsidP="00022065">
            <w:r w:rsidRPr="00022065">
              <w:lastRenderedPageBreak/>
              <w:t>[A-Za-z0-9]{1,32}</w:t>
            </w:r>
          </w:p>
        </w:tc>
        <w:tc>
          <w:tcPr>
            <w:tcW w:w="5381" w:type="dxa"/>
          </w:tcPr>
          <w:p w14:paraId="1675E2DF" w14:textId="77777777" w:rsidR="001505FD" w:rsidRPr="00022065" w:rsidRDefault="001505FD" w:rsidP="00022065">
            <w:r w:rsidRPr="00022065">
              <w:t>Een codereeks van minimaal 1 en maximaal 32 alfanumerieke tekens, te bepalen door de bronhouder</w:t>
            </w:r>
          </w:p>
        </w:tc>
      </w:tr>
    </w:tbl>
    <w:p w14:paraId="3E8D9260" w14:textId="3940CCD2" w:rsidR="001505FD" w:rsidRPr="00022065" w:rsidRDefault="001505FD" w:rsidP="00022065">
      <w:r w:rsidRPr="00022065">
        <w:t xml:space="preserve">De lokale identificatie als geheel wordt dan bijvoorbeeld: </w:t>
      </w:r>
      <w:r w:rsidR="00C16366" w:rsidRPr="00022065">
        <w:t>nl.imow-</w:t>
      </w:r>
      <w:r w:rsidRPr="00022065">
        <w:t>gm0200.</w:t>
      </w:r>
      <w:r w:rsidR="004D0A14" w:rsidRPr="00022065">
        <w:t>g</w:t>
      </w:r>
      <w:r w:rsidRPr="00022065">
        <w:t>ebied.2019000001</w:t>
      </w:r>
    </w:p>
    <w:p w14:paraId="6A4124B0" w14:textId="7C3EE1DC" w:rsidR="00C52A18" w:rsidRPr="00022065" w:rsidRDefault="00C52A18" w:rsidP="00022065"/>
    <w:p w14:paraId="380E21BD" w14:textId="77777777" w:rsidR="00CA597B" w:rsidRPr="00022065" w:rsidRDefault="00CA597B" w:rsidP="00022065"/>
    <w:p w14:paraId="36553333" w14:textId="08C2E66A" w:rsidR="00043663" w:rsidRPr="00022065" w:rsidRDefault="008D28BB" w:rsidP="00022065">
      <w:r w:rsidRPr="00022065">
        <w:t xml:space="preserve">Het </w:t>
      </w:r>
      <w:proofErr w:type="spellStart"/>
      <w:r w:rsidR="00DA1B0B" w:rsidRPr="00022065">
        <w:t>bestuurlijkeGrenzenID</w:t>
      </w:r>
      <w:proofErr w:type="spellEnd"/>
    </w:p>
    <w:p w14:paraId="26BD9F7F" w14:textId="36FAD628" w:rsidR="001A1F5C" w:rsidRPr="00022065" w:rsidRDefault="001A1F5C" w:rsidP="00022065">
      <w:r w:rsidRPr="00022065">
        <w:t xml:space="preserve">Voor Ambtsgebieden is een </w:t>
      </w:r>
      <w:r w:rsidR="008D28BB" w:rsidRPr="00022065">
        <w:t xml:space="preserve">extra </w:t>
      </w:r>
      <w:r w:rsidR="00043663" w:rsidRPr="00022065">
        <w:t>identificatie nodig</w:t>
      </w:r>
      <w:r w:rsidR="008D28BB" w:rsidRPr="00022065">
        <w:t xml:space="preserve"> die verwijst naar de </w:t>
      </w:r>
      <w:proofErr w:type="spellStart"/>
      <w:r w:rsidR="008D28BB" w:rsidRPr="00022065">
        <w:t>bestuurlijkeGrenzen</w:t>
      </w:r>
      <w:proofErr w:type="spellEnd"/>
      <w:r w:rsidR="008D28BB" w:rsidRPr="00022065">
        <w:t>-voorziening</w:t>
      </w:r>
      <w:r w:rsidR="000C1AA3" w:rsidRPr="00022065">
        <w:footnoteReference w:id="2"/>
      </w:r>
      <w:r w:rsidR="00CE2D06" w:rsidRPr="00022065">
        <w:t>.</w:t>
      </w:r>
      <w:r w:rsidR="008D28BB" w:rsidRPr="00022065">
        <w:t xml:space="preserve"> </w:t>
      </w:r>
      <w:r w:rsidR="00CE2D06" w:rsidRPr="00022065">
        <w:t xml:space="preserve">Deze identificatie </w:t>
      </w:r>
      <w:r w:rsidR="000C1AA3" w:rsidRPr="00022065">
        <w:t xml:space="preserve">is </w:t>
      </w:r>
      <w:r w:rsidR="00DA1B0B" w:rsidRPr="00022065">
        <w:t>de</w:t>
      </w:r>
      <w:r w:rsidR="008D28BB" w:rsidRPr="00022065">
        <w:t xml:space="preserve"> </w:t>
      </w:r>
      <w:proofErr w:type="spellStart"/>
      <w:r w:rsidR="008D28BB" w:rsidRPr="00022065">
        <w:t>b</w:t>
      </w:r>
      <w:r w:rsidR="00DA1B0B" w:rsidRPr="00022065">
        <w:t>estuurlijkeGrenzenID</w:t>
      </w:r>
      <w:proofErr w:type="spellEnd"/>
      <w:r w:rsidR="00CE2D06" w:rsidRPr="00022065">
        <w:t xml:space="preserve"> en </w:t>
      </w:r>
      <w:r w:rsidR="00DA1B0B" w:rsidRPr="00022065">
        <w:t xml:space="preserve">ziet </w:t>
      </w:r>
      <w:r w:rsidR="00043663" w:rsidRPr="00022065">
        <w:t>als volgt uit:</w:t>
      </w:r>
    </w:p>
    <w:p w14:paraId="00C1BE39" w14:textId="77777777" w:rsidR="00FD0A0F" w:rsidRDefault="00FD0A0F" w:rsidP="00CE2EB8">
      <w:pPr>
        <w:pStyle w:val="Tabeltitel"/>
      </w:pPr>
    </w:p>
    <w:tbl>
      <w:tblPr>
        <w:tblStyle w:val="Tabelraster"/>
        <w:tblW w:w="0" w:type="auto"/>
        <w:tblLayout w:type="fixed"/>
        <w:tblLook w:val="0620" w:firstRow="1" w:lastRow="0" w:firstColumn="0" w:lastColumn="0" w:noHBand="1" w:noVBand="1"/>
      </w:tblPr>
      <w:tblGrid>
        <w:gridCol w:w="3681"/>
        <w:gridCol w:w="5381"/>
      </w:tblGrid>
      <w:tr w:rsidR="00FD0A0F" w:rsidRPr="00022065" w14:paraId="0F25F2D2"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124FFFB4" w14:textId="77777777" w:rsidR="00FD0A0F" w:rsidRPr="00022065" w:rsidRDefault="00FD0A0F" w:rsidP="00022065">
            <w:r w:rsidRPr="00022065">
              <w:t xml:space="preserve">Onderdeel van reg. </w:t>
            </w:r>
            <w:proofErr w:type="spellStart"/>
            <w:r w:rsidRPr="00022065">
              <w:t>exp</w:t>
            </w:r>
            <w:proofErr w:type="spellEnd"/>
            <w:r w:rsidRPr="00022065">
              <w:t>.</w:t>
            </w:r>
          </w:p>
        </w:tc>
        <w:tc>
          <w:tcPr>
            <w:tcW w:w="5381" w:type="dxa"/>
          </w:tcPr>
          <w:p w14:paraId="22115CE8" w14:textId="77777777" w:rsidR="00FD0A0F" w:rsidRPr="00022065" w:rsidRDefault="00FD0A0F" w:rsidP="00022065">
            <w:r w:rsidRPr="00022065">
              <w:t>Betekenis</w:t>
            </w:r>
          </w:p>
        </w:tc>
      </w:tr>
      <w:tr w:rsidR="00FD0A0F" w:rsidRPr="00022065" w14:paraId="476AF6C8" w14:textId="77777777" w:rsidTr="00216D80">
        <w:trPr>
          <w:cantSplit/>
        </w:trPr>
        <w:tc>
          <w:tcPr>
            <w:tcW w:w="3681" w:type="dxa"/>
          </w:tcPr>
          <w:p w14:paraId="24E60F14" w14:textId="6D5E77E7" w:rsidR="00FD0A0F" w:rsidRPr="00022065" w:rsidRDefault="00FD0A0F" w:rsidP="00022065">
            <w:r w:rsidRPr="00022065">
              <w:t>(GM|PV|WS|LND)</w:t>
            </w:r>
          </w:p>
        </w:tc>
        <w:tc>
          <w:tcPr>
            <w:tcW w:w="5381" w:type="dxa"/>
          </w:tcPr>
          <w:p w14:paraId="28DD2897" w14:textId="162E90CC" w:rsidR="00FD0A0F" w:rsidRPr="00022065" w:rsidRDefault="00FD0A0F" w:rsidP="00022065">
            <w:r w:rsidRPr="00022065">
              <w:t xml:space="preserve">keuze voor een code voor de bestuurslaag* van de bronhouder: </w:t>
            </w:r>
            <w:r w:rsidR="00821501" w:rsidRPr="00022065">
              <w:t>GM</w:t>
            </w:r>
            <w:r w:rsidRPr="00022065">
              <w:t xml:space="preserve"> voor gemeente, </w:t>
            </w:r>
            <w:r w:rsidR="00821501" w:rsidRPr="00022065">
              <w:t xml:space="preserve">PV </w:t>
            </w:r>
            <w:r w:rsidRPr="00022065">
              <w:t xml:space="preserve">voor provincie, </w:t>
            </w:r>
            <w:r w:rsidR="00821501" w:rsidRPr="00022065">
              <w:t>WS</w:t>
            </w:r>
            <w:r w:rsidRPr="00022065">
              <w:t xml:space="preserve"> voor waterschap of LND voor </w:t>
            </w:r>
            <w:r w:rsidR="00821501" w:rsidRPr="00022065">
              <w:t>het Rijk</w:t>
            </w:r>
            <w:r w:rsidRPr="00022065">
              <w:t>**</w:t>
            </w:r>
          </w:p>
        </w:tc>
      </w:tr>
      <w:tr w:rsidR="00FD0A0F" w:rsidRPr="00022065" w14:paraId="7D6D7173" w14:textId="77777777" w:rsidTr="00216D80">
        <w:trPr>
          <w:cantSplit/>
        </w:trPr>
        <w:tc>
          <w:tcPr>
            <w:tcW w:w="3681" w:type="dxa"/>
          </w:tcPr>
          <w:p w14:paraId="59AF88FC" w14:textId="461EB6FB" w:rsidR="00FD0A0F" w:rsidRPr="00022065" w:rsidRDefault="000E35B7" w:rsidP="00022065">
            <w:r w:rsidRPr="00022065">
              <w:t>[A-Z0-9.]{1,7}</w:t>
            </w:r>
          </w:p>
        </w:tc>
        <w:tc>
          <w:tcPr>
            <w:tcW w:w="5381" w:type="dxa"/>
          </w:tcPr>
          <w:p w14:paraId="3E271C17" w14:textId="1FEC6888" w:rsidR="00FD0A0F" w:rsidRPr="00022065" w:rsidRDefault="008046D9" w:rsidP="00022065">
            <w:r w:rsidRPr="00022065">
              <w:t xml:space="preserve">de overheidscode van </w:t>
            </w:r>
            <w:r w:rsidR="00555B71" w:rsidRPr="00022065">
              <w:t xml:space="preserve">het bevoegd gezag </w:t>
            </w:r>
            <w:r w:rsidR="006E19C1" w:rsidRPr="00022065">
              <w:t xml:space="preserve">i.r.t. het </w:t>
            </w:r>
            <w:r w:rsidR="00555B71" w:rsidRPr="00022065">
              <w:t>bestuurlijk gebied</w:t>
            </w:r>
            <w:r w:rsidR="00FD0A0F" w:rsidRPr="00022065">
              <w:t xml:space="preserve"> </w:t>
            </w:r>
            <w:r w:rsidR="00F25EB8" w:rsidRPr="00022065">
              <w:t xml:space="preserve">zoals bekend in de </w:t>
            </w:r>
            <w:proofErr w:type="spellStart"/>
            <w:r w:rsidR="00F25EB8" w:rsidRPr="00022065">
              <w:t>bestuurlijkeGrenzen</w:t>
            </w:r>
            <w:proofErr w:type="spellEnd"/>
            <w:r w:rsidR="00F25EB8" w:rsidRPr="00022065">
              <w:t>-voorziening</w:t>
            </w:r>
            <w:r w:rsidR="00555B71" w:rsidRPr="00022065">
              <w:t xml:space="preserve">. Dit </w:t>
            </w:r>
            <w:r w:rsidR="00F25EB8" w:rsidRPr="00022065">
              <w:t>bestaa</w:t>
            </w:r>
            <w:r w:rsidR="00555B71" w:rsidRPr="00022065">
              <w:t>t</w:t>
            </w:r>
            <w:r w:rsidR="00F25EB8" w:rsidRPr="00022065">
              <w:t xml:space="preserve"> uit hoofdletters, punten en cijfers, met een maximum van </w:t>
            </w:r>
            <w:r w:rsidR="00963D17" w:rsidRPr="00022065">
              <w:t>7</w:t>
            </w:r>
            <w:r w:rsidR="00FD0A0F" w:rsidRPr="00022065">
              <w:t xml:space="preserve"> </w:t>
            </w:r>
            <w:r w:rsidR="00F25EB8" w:rsidRPr="00022065">
              <w:t xml:space="preserve">tekens. </w:t>
            </w:r>
          </w:p>
        </w:tc>
      </w:tr>
    </w:tbl>
    <w:p w14:paraId="29EEA79A" w14:textId="5A44DA37" w:rsidR="00FD0A0F" w:rsidRPr="00022065" w:rsidRDefault="004903B4" w:rsidP="00022065">
      <w:r w:rsidRPr="00022065">
        <w:t>De lokale identificatie als geheel is dan bijvoorbeeld: GM0297</w:t>
      </w:r>
      <w:r w:rsidR="00167AB8" w:rsidRPr="00022065">
        <w:t xml:space="preserve"> of LND6030.A</w:t>
      </w:r>
    </w:p>
    <w:p w14:paraId="05F32C07" w14:textId="77777777" w:rsidR="006076C9" w:rsidRPr="00022065" w:rsidRDefault="006076C9" w:rsidP="006076C9"/>
    <w:p w14:paraId="72EF8138" w14:textId="450123CD" w:rsidR="00F340D9" w:rsidRPr="00022065" w:rsidRDefault="00F340D9" w:rsidP="00022065"/>
    <w:p w14:paraId="10D4544F" w14:textId="76DD259D" w:rsidR="007E0F2E" w:rsidRPr="00EA7B36" w:rsidRDefault="00525961" w:rsidP="00D7079F">
      <w:pPr>
        <w:pStyle w:val="Kop3"/>
      </w:pPr>
      <w:bookmarkStart w:id="146" w:name="_Ref124235539"/>
      <w:bookmarkStart w:id="147" w:name="_Toc158300682"/>
      <w:bookmarkStart w:id="148" w:name="Techn_aanlever_waardelijsten"/>
      <w:r>
        <w:t>Waardelijsten</w:t>
      </w:r>
      <w:bookmarkEnd w:id="146"/>
      <w:bookmarkEnd w:id="147"/>
    </w:p>
    <w:bookmarkEnd w:id="148"/>
    <w:p w14:paraId="72607DAB" w14:textId="025CFD9C" w:rsidR="004E6768" w:rsidRPr="00022065" w:rsidRDefault="004E6768" w:rsidP="00022065">
      <w:r w:rsidRPr="00022065">
        <w:t>In CIM</w:t>
      </w:r>
      <w:r w:rsidR="00634452">
        <w:t>-</w:t>
      </w:r>
      <w:r w:rsidRPr="00022065">
        <w:t xml:space="preserve">OW is te vinden welke </w:t>
      </w:r>
      <w:r w:rsidR="00F01CBD" w:rsidRPr="00022065">
        <w:t>attributen</w:t>
      </w:r>
      <w:r w:rsidRPr="00022065">
        <w:t xml:space="preserve"> als datatype een </w:t>
      </w:r>
      <w:proofErr w:type="spellStart"/>
      <w:r w:rsidRPr="00022065">
        <w:t>waardelijst</w:t>
      </w:r>
      <w:proofErr w:type="spellEnd"/>
      <w:r w:rsidRPr="00022065">
        <w:t xml:space="preserve"> hebben. Bijvoorbeeld, een activiteit heeft een </w:t>
      </w:r>
      <w:r w:rsidR="003D64F5">
        <w:t>kenmerk</w:t>
      </w:r>
      <w:r w:rsidRPr="00022065">
        <w:t xml:space="preserve"> </w:t>
      </w:r>
      <w:r w:rsidR="00555F50" w:rsidRPr="00022065">
        <w:t>groep</w:t>
      </w:r>
      <w:r w:rsidRPr="00022065">
        <w:t xml:space="preserve">, waarvan de waarde uit de </w:t>
      </w:r>
      <w:proofErr w:type="spellStart"/>
      <w:r w:rsidRPr="00022065">
        <w:t>waardelijst</w:t>
      </w:r>
      <w:proofErr w:type="spellEnd"/>
      <w:r w:rsidRPr="00022065">
        <w:t xml:space="preserve"> </w:t>
      </w:r>
      <w:proofErr w:type="spellStart"/>
      <w:r w:rsidRPr="00022065">
        <w:t>ActiviteitenGroep</w:t>
      </w:r>
      <w:proofErr w:type="spellEnd"/>
      <w:r w:rsidRPr="00022065">
        <w:t xml:space="preserve"> moet komen. </w:t>
      </w:r>
      <w:r w:rsidR="004A2B1E" w:rsidRPr="00022065">
        <w:t xml:space="preserve">In hoofdstuk </w:t>
      </w:r>
      <w:r w:rsidR="008A012B" w:rsidRPr="00022065">
        <w:fldChar w:fldCharType="begin"/>
      </w:r>
      <w:r w:rsidR="008A012B" w:rsidRPr="00022065">
        <w:instrText xml:space="preserve"> REF _Ref90035910 \n \h </w:instrText>
      </w:r>
      <w:r w:rsidR="008A012B" w:rsidRPr="00022065">
        <w:fldChar w:fldCharType="separate"/>
      </w:r>
      <w:r w:rsidR="006934CA">
        <w:rPr>
          <w:b/>
          <w:bCs/>
        </w:rPr>
        <w:t>Fout! Verwijzingsbron niet gevonden.</w:t>
      </w:r>
      <w:r w:rsidR="008A012B" w:rsidRPr="00022065">
        <w:fldChar w:fldCharType="end"/>
      </w:r>
      <w:r w:rsidR="004A2B1E" w:rsidRPr="00022065">
        <w:t xml:space="preserve"> is te zien dat een waarde correspondeert met een </w:t>
      </w:r>
      <w:proofErr w:type="spellStart"/>
      <w:r w:rsidR="004A2B1E" w:rsidRPr="00022065">
        <w:t>waardelijst</w:t>
      </w:r>
      <w:proofErr w:type="spellEnd"/>
      <w:r w:rsidR="004A2B1E" w:rsidRPr="00022065">
        <w:t xml:space="preserve"> als dit is aangegeven in de toelichting of bij het datatype URI.</w:t>
      </w:r>
    </w:p>
    <w:p w14:paraId="5DC3D761" w14:textId="77777777" w:rsidR="00676670" w:rsidRPr="00022065" w:rsidRDefault="00676670" w:rsidP="00022065"/>
    <w:p w14:paraId="066E5D34" w14:textId="0828C6AF" w:rsidR="0098378D" w:rsidRDefault="00F76779" w:rsidP="00022065">
      <w:r w:rsidRPr="00022065">
        <w:t>Bij het valideren van de waarden wordt binnen het OW de volgende reguliere expressie gehanteerd:</w:t>
      </w:r>
    </w:p>
    <w:p w14:paraId="1F5AE671" w14:textId="7D473FBC" w:rsidR="00A82D1A" w:rsidRDefault="00A82D1A" w:rsidP="00022065"/>
    <w:tbl>
      <w:tblPr>
        <w:tblStyle w:val="Tabelraster"/>
        <w:tblW w:w="0" w:type="auto"/>
        <w:tblLook w:val="04A0" w:firstRow="1" w:lastRow="0" w:firstColumn="1" w:lastColumn="0" w:noHBand="0" w:noVBand="1"/>
      </w:tblPr>
      <w:tblGrid>
        <w:gridCol w:w="8635"/>
      </w:tblGrid>
      <w:tr w:rsidR="00A82D1A" w14:paraId="6D6B50F5" w14:textId="77777777" w:rsidTr="00A82D1A">
        <w:trPr>
          <w:cnfStyle w:val="100000000000" w:firstRow="1" w:lastRow="0" w:firstColumn="0" w:lastColumn="0" w:oddVBand="0" w:evenVBand="0" w:oddHBand="0" w:evenHBand="0" w:firstRowFirstColumn="0" w:firstRowLastColumn="0" w:lastRowFirstColumn="0" w:lastRowLastColumn="0"/>
        </w:trPr>
        <w:tc>
          <w:tcPr>
            <w:tcW w:w="8635" w:type="dxa"/>
          </w:tcPr>
          <w:p w14:paraId="65A45C06" w14:textId="30E36ABB" w:rsidR="00A82D1A" w:rsidRPr="00A82D1A" w:rsidRDefault="00A82D1A" w:rsidP="00022065">
            <w:pPr>
              <w:rPr>
                <w:b w:val="0"/>
                <w:bCs/>
              </w:rPr>
            </w:pPr>
            <w:r w:rsidRPr="00A82D1A">
              <w:rPr>
                <w:b w:val="0"/>
                <w:bCs/>
              </w:rPr>
              <w:t>(http|https)://(wetgeving|standaarden|regelgeving)\.omgevingswet\.overheid\.nl/.*</w:t>
            </w:r>
          </w:p>
        </w:tc>
      </w:tr>
    </w:tbl>
    <w:p w14:paraId="31650276" w14:textId="77777777" w:rsidR="00A82D1A" w:rsidRPr="00022065" w:rsidRDefault="00A82D1A" w:rsidP="00022065"/>
    <w:p w14:paraId="024B8397" w14:textId="251DAEF6" w:rsidR="00F76779" w:rsidRPr="00022065" w:rsidRDefault="00F76779" w:rsidP="00022065"/>
    <w:p w14:paraId="0D5A5BC2" w14:textId="072C95BF" w:rsidR="00285655" w:rsidRDefault="00F76779" w:rsidP="00022065">
      <w:r w:rsidRPr="00022065">
        <w:t>Vervolgens controleert het DSO of de waarde voorkomt in de stelselcatalogus.</w:t>
      </w:r>
      <w:r w:rsidR="00B22E1E" w:rsidRPr="00022065">
        <w:t xml:space="preserve"> </w:t>
      </w:r>
      <w:r w:rsidRPr="00022065">
        <w:t>De stelselcatalogus is publiekelijk beschikbaar.</w:t>
      </w:r>
      <w:bookmarkStart w:id="149" w:name="_Ref38039326"/>
      <w:bookmarkStart w:id="150" w:name="XML"/>
    </w:p>
    <w:p w14:paraId="6F5FDC8F" w14:textId="57C18C1C" w:rsidR="00ED2A94" w:rsidRPr="00ED2A94" w:rsidRDefault="000D3CB5" w:rsidP="004B3BD6">
      <w:pPr>
        <w:pStyle w:val="Kop3"/>
      </w:pPr>
      <w:bookmarkStart w:id="151" w:name="_Ref150518000"/>
      <w:bookmarkStart w:id="152" w:name="_Toc158300683"/>
      <w:r>
        <w:lastRenderedPageBreak/>
        <w:t xml:space="preserve">Toekennen van </w:t>
      </w:r>
      <w:r w:rsidR="002C6AA1">
        <w:t>OW-object</w:t>
      </w:r>
      <w:r>
        <w:t>en aan regelingen</w:t>
      </w:r>
      <w:bookmarkEnd w:id="151"/>
      <w:bookmarkEnd w:id="152"/>
    </w:p>
    <w:p w14:paraId="4A1A2969" w14:textId="5655F6E4" w:rsidR="00634452" w:rsidRDefault="00AB542F">
      <w:r>
        <w:t>Een OW-object hoort bij een regeling.</w:t>
      </w:r>
      <w:r w:rsidR="002C6AA1">
        <w:t xml:space="preserve"> Als een besluit een regeling wijzigt horen de OW-objecten </w:t>
      </w:r>
      <w:r w:rsidR="00755850">
        <w:t xml:space="preserve">die </w:t>
      </w:r>
      <w:r w:rsidR="002C6AA1">
        <w:t>in dat besluit</w:t>
      </w:r>
      <w:r w:rsidR="00755850">
        <w:t xml:space="preserve"> ontstaan</w:t>
      </w:r>
      <w:r w:rsidR="002C6AA1">
        <w:t xml:space="preserve"> bij die regeling. </w:t>
      </w:r>
      <w:r w:rsidR="00A63F06">
        <w:t>Je kunt</w:t>
      </w:r>
      <w:r w:rsidR="002C6AA1">
        <w:t xml:space="preserve"> OW-objecten alleen </w:t>
      </w:r>
      <w:r w:rsidR="00A63F06">
        <w:t>wijzigen</w:t>
      </w:r>
      <w:r w:rsidR="002C6AA1">
        <w:t xml:space="preserve"> in wijzigbesluiten </w:t>
      </w:r>
      <w:r w:rsidR="00A63F06">
        <w:t>die die</w:t>
      </w:r>
      <w:r w:rsidR="002C6AA1">
        <w:t xml:space="preserve"> betreffende regeling</w:t>
      </w:r>
      <w:r w:rsidR="00A63F06">
        <w:t xml:space="preserve"> wijzigen</w:t>
      </w:r>
      <w:r w:rsidR="002C6AA1">
        <w:t>. Dit is vastgelegd in de volgende regels:</w:t>
      </w:r>
    </w:p>
    <w:p w14:paraId="45C57260" w14:textId="77777777" w:rsidR="00B21376" w:rsidRDefault="00B21376"/>
    <w:p w14:paraId="731B5F0F" w14:textId="3B81ADDA" w:rsidR="00B21376" w:rsidRPr="00B513F3" w:rsidRDefault="00B21376" w:rsidP="00C80A71">
      <w:pPr>
        <w:rPr>
          <w:bCs/>
        </w:rPr>
      </w:pPr>
      <w:r>
        <w:rPr>
          <w:b/>
          <w:bCs/>
        </w:rPr>
        <w:t xml:space="preserve">Regel: </w:t>
      </w:r>
      <w:r w:rsidR="00F9005D" w:rsidRPr="00F9005D">
        <w:t xml:space="preserve">Het </w:t>
      </w:r>
      <w:proofErr w:type="spellStart"/>
      <w:r w:rsidR="00F9005D">
        <w:t>W</w:t>
      </w:r>
      <w:r w:rsidR="00F9005D" w:rsidRPr="00F9005D">
        <w:t>orkIDRegeling</w:t>
      </w:r>
      <w:proofErr w:type="spellEnd"/>
      <w:r w:rsidR="00F9005D" w:rsidRPr="00F9005D">
        <w:t xml:space="preserve"> van de OW-Aanlevering waarin een OW-object ontstaat bepaalt bij welke </w:t>
      </w:r>
      <w:r w:rsidR="0089329D">
        <w:t>r</w:t>
      </w:r>
      <w:r w:rsidR="00F9005D" w:rsidRPr="00F9005D">
        <w:t>egeling een OW-object hoort.</w:t>
      </w:r>
    </w:p>
    <w:p w14:paraId="1684D7CA" w14:textId="2D9F74A4" w:rsidR="00634452" w:rsidRDefault="00634452" w:rsidP="00634452"/>
    <w:p w14:paraId="0A2EB3D5" w14:textId="146EADEA" w:rsidR="00CC4D2F" w:rsidRDefault="00F9005D" w:rsidP="00634452">
      <w:r w:rsidRPr="00C80A71">
        <w:rPr>
          <w:b/>
          <w:bCs/>
        </w:rPr>
        <w:t>Regel</w:t>
      </w:r>
      <w:r w:rsidR="00093E96">
        <w:rPr>
          <w:b/>
          <w:bCs/>
        </w:rPr>
        <w:t xml:space="preserve"> </w:t>
      </w:r>
      <w:r w:rsidR="00093E96" w:rsidRPr="00C80A71">
        <w:t>(TPOD1200)</w:t>
      </w:r>
      <w:r w:rsidRPr="00F9005D">
        <w:t xml:space="preserve">: </w:t>
      </w:r>
      <w:r w:rsidR="002A0D34" w:rsidRPr="002A0D34">
        <w:t xml:space="preserve">Een OW-object mag alleen gewijzigd worden in een OW-aanlevering die hoort bij een besluit dat de </w:t>
      </w:r>
      <w:r w:rsidR="0089329D">
        <w:t>r</w:t>
      </w:r>
      <w:r w:rsidR="002A0D34" w:rsidRPr="002A0D34">
        <w:t xml:space="preserve">egeling wijzigt waar </w:t>
      </w:r>
      <w:r w:rsidR="002A0D34">
        <w:t>het</w:t>
      </w:r>
      <w:r w:rsidR="002A0D34" w:rsidRPr="002A0D34">
        <w:t xml:space="preserve"> OW-object bij hoort</w:t>
      </w:r>
      <w:r w:rsidR="00A63F06">
        <w:t>.</w:t>
      </w:r>
    </w:p>
    <w:p w14:paraId="60ED5DE4" w14:textId="2853952D" w:rsidR="00ED2A94" w:rsidRDefault="000D3CB5" w:rsidP="004B3BD6">
      <w:pPr>
        <w:pStyle w:val="Kop3"/>
      </w:pPr>
      <w:bookmarkStart w:id="153" w:name="_Ref150518039"/>
      <w:bookmarkStart w:id="154" w:name="_Toc158300684"/>
      <w:r>
        <w:t>Verwijzingen tussen OW-objecten</w:t>
      </w:r>
      <w:bookmarkEnd w:id="153"/>
      <w:bookmarkEnd w:id="154"/>
    </w:p>
    <w:p w14:paraId="5F4CBF68" w14:textId="01E5025A" w:rsidR="002C6AA1" w:rsidRDefault="00217029" w:rsidP="002C6AA1">
      <w:r>
        <w:t>In</w:t>
      </w:r>
      <w:r w:rsidR="002C6AA1">
        <w:t xml:space="preserve"> OZON</w:t>
      </w:r>
      <w:r>
        <w:t xml:space="preserve"> </w:t>
      </w:r>
      <w:r w:rsidR="000C1A7B">
        <w:t xml:space="preserve">mag </w:t>
      </w:r>
      <w:r>
        <w:t xml:space="preserve">een actief OW-object niet verwijzen naar een beëindigd OW-object. Daarom moet een besluit dat een OW-object </w:t>
      </w:r>
      <w:r w:rsidR="00755850">
        <w:t>beëindigt</w:t>
      </w:r>
      <w:r>
        <w:t xml:space="preserve"> ook alle verwijzingen</w:t>
      </w:r>
      <w:r w:rsidR="000C1A7B">
        <w:t xml:space="preserve"> naar dat OW-object </w:t>
      </w:r>
      <w:r w:rsidR="0089329D">
        <w:t>beëindigen</w:t>
      </w:r>
      <w:r w:rsidR="000C1A7B">
        <w:t xml:space="preserve">. Dit </w:t>
      </w:r>
      <w:r w:rsidR="0089329D">
        <w:t>kan alleen</w:t>
      </w:r>
      <w:r w:rsidR="000C1A7B">
        <w:t xml:space="preserve"> </w:t>
      </w:r>
      <w:r w:rsidR="00F17B81">
        <w:t xml:space="preserve">als het bevoegd gezag die verwijzingen </w:t>
      </w:r>
      <w:r w:rsidR="00F17B81" w:rsidRPr="00C80A71">
        <w:rPr>
          <w:b/>
          <w:bCs/>
        </w:rPr>
        <w:t>kan</w:t>
      </w:r>
      <w:r w:rsidR="00F17B81">
        <w:t xml:space="preserve"> wijzigen</w:t>
      </w:r>
      <w:r w:rsidR="00833F44">
        <w:t>, hiertoe introduceren we een regel die verwijzingen naar OW-objecten van andere bevoegd gezagen inperkt:</w:t>
      </w:r>
    </w:p>
    <w:p w14:paraId="12BEC313" w14:textId="77777777" w:rsidR="00F17B81" w:rsidRPr="002C6AA1" w:rsidRDefault="00F17B81" w:rsidP="00C80A71"/>
    <w:p w14:paraId="031E3735" w14:textId="73479242" w:rsidR="00833F44" w:rsidRDefault="005C75C2" w:rsidP="00487E49">
      <w:r w:rsidRPr="00C80A71">
        <w:rPr>
          <w:b/>
          <w:bCs/>
        </w:rPr>
        <w:t>Regel</w:t>
      </w:r>
      <w:r w:rsidR="00093E96">
        <w:rPr>
          <w:b/>
          <w:bCs/>
        </w:rPr>
        <w:t xml:space="preserve"> </w:t>
      </w:r>
      <w:r w:rsidR="00093E96" w:rsidRPr="00C80A71">
        <w:t>(TPOD1950)</w:t>
      </w:r>
      <w:r w:rsidRPr="00093E96">
        <w:t>:</w:t>
      </w:r>
    </w:p>
    <w:p w14:paraId="1E288E1C" w14:textId="153C8024" w:rsidR="00487E49" w:rsidRDefault="00E175A4" w:rsidP="00833F44">
      <w:pPr>
        <w:pStyle w:val="Lijstalinea"/>
        <w:numPr>
          <w:ilvl w:val="0"/>
          <w:numId w:val="54"/>
        </w:numPr>
        <w:ind w:left="408"/>
      </w:pPr>
      <w:bookmarkStart w:id="155" w:name="_Hlk150446630"/>
      <w:r>
        <w:t>Een</w:t>
      </w:r>
      <w:r w:rsidRPr="00E175A4">
        <w:t xml:space="preserve"> OW-object behorend bij een regeling niet zijnde een tijdelijk </w:t>
      </w:r>
      <w:proofErr w:type="spellStart"/>
      <w:r w:rsidRPr="00E175A4">
        <w:t>regelingdeel</w:t>
      </w:r>
      <w:proofErr w:type="spellEnd"/>
      <w:r w:rsidRPr="00E175A4">
        <w:t xml:space="preserve"> mag alleen verwijzen naar een OW-object behorend bij een </w:t>
      </w:r>
      <w:r w:rsidR="0089329D">
        <w:t>r</w:t>
      </w:r>
      <w:r w:rsidRPr="00E175A4">
        <w:t xml:space="preserve">egeling van hetzelfde bevoegd gezag, met uitzondering van de relatie </w:t>
      </w:r>
      <w:proofErr w:type="spellStart"/>
      <w:r w:rsidRPr="00E175A4">
        <w:t>bovenliggendeActiviteit</w:t>
      </w:r>
      <w:proofErr w:type="spellEnd"/>
      <w:r w:rsidRPr="00E175A4">
        <w:t xml:space="preserve"> van het OW-object Activiteit, waarvoor de specifieke regels van paragraaf </w:t>
      </w:r>
      <w:r w:rsidR="00833F44">
        <w:fldChar w:fldCharType="begin"/>
      </w:r>
      <w:r w:rsidR="00833F44">
        <w:instrText xml:space="preserve"> REF _Ref150519876 \n \h </w:instrText>
      </w:r>
      <w:r w:rsidR="00833F44">
        <w:fldChar w:fldCharType="separate"/>
      </w:r>
      <w:r w:rsidR="006934CA">
        <w:t>4.2.5</w:t>
      </w:r>
      <w:r w:rsidR="00833F44">
        <w:fldChar w:fldCharType="end"/>
      </w:r>
      <w:r w:rsidR="00833F44">
        <w:t xml:space="preserve"> </w:t>
      </w:r>
      <w:r w:rsidRPr="00E175A4">
        <w:t>gelden;</w:t>
      </w:r>
    </w:p>
    <w:p w14:paraId="15647530" w14:textId="3773314F" w:rsidR="00833F44" w:rsidRDefault="00833F44" w:rsidP="00833F44">
      <w:pPr>
        <w:pStyle w:val="Lijstalinea"/>
        <w:numPr>
          <w:ilvl w:val="0"/>
          <w:numId w:val="54"/>
        </w:numPr>
        <w:ind w:left="408"/>
      </w:pPr>
      <w:r>
        <w:t>e</w:t>
      </w:r>
      <w:r w:rsidRPr="00833F44">
        <w:t xml:space="preserve">en OW-object behorend bij een regeling niet zijnde een tijdelijk </w:t>
      </w:r>
      <w:proofErr w:type="spellStart"/>
      <w:r w:rsidRPr="00833F44">
        <w:t>regelingdeel</w:t>
      </w:r>
      <w:proofErr w:type="spellEnd"/>
      <w:r w:rsidRPr="00833F44">
        <w:t xml:space="preserve"> mag niet verwijzen naar een OW-object behorend bij een tijdelijk </w:t>
      </w:r>
      <w:proofErr w:type="spellStart"/>
      <w:r w:rsidRPr="00833F44">
        <w:t>regelingdeel</w:t>
      </w:r>
      <w:proofErr w:type="spellEnd"/>
      <w:r>
        <w:t>;</w:t>
      </w:r>
    </w:p>
    <w:p w14:paraId="35E0245E" w14:textId="76C9B6D1" w:rsidR="00833F44" w:rsidRDefault="00347E53" w:rsidP="00C80A71">
      <w:pPr>
        <w:pStyle w:val="Lijstalinea"/>
        <w:numPr>
          <w:ilvl w:val="0"/>
          <w:numId w:val="54"/>
        </w:numPr>
        <w:ind w:left="408"/>
      </w:pPr>
      <w:r w:rsidRPr="00347E53">
        <w:t xml:space="preserve">een OW-object behorend bij een tijdelijk </w:t>
      </w:r>
      <w:proofErr w:type="spellStart"/>
      <w:r w:rsidRPr="00347E53">
        <w:t>regelingdeel</w:t>
      </w:r>
      <w:proofErr w:type="spellEnd"/>
      <w:r w:rsidRPr="00347E53">
        <w:t xml:space="preserve"> mag alleen verwijzen naar een OW-object behorend bij hetzelfde tijdelijk </w:t>
      </w:r>
      <w:proofErr w:type="spellStart"/>
      <w:r w:rsidRPr="00347E53">
        <w:t>regelingdeel</w:t>
      </w:r>
      <w:proofErr w:type="spellEnd"/>
      <w:r w:rsidRPr="00347E53">
        <w:t xml:space="preserve">, met uitzondering van de relatie </w:t>
      </w:r>
      <w:proofErr w:type="spellStart"/>
      <w:r w:rsidRPr="00347E53">
        <w:t>bovenliggendeActiviteit</w:t>
      </w:r>
      <w:proofErr w:type="spellEnd"/>
      <w:r w:rsidRPr="00347E53">
        <w:t xml:space="preserve"> van de </w:t>
      </w:r>
      <w:proofErr w:type="spellStart"/>
      <w:r w:rsidRPr="00347E53">
        <w:t>tophaak</w:t>
      </w:r>
      <w:proofErr w:type="spellEnd"/>
      <w:r w:rsidRPr="00347E53">
        <w:t xml:space="preserve">-Activiteit van het tijdelijk </w:t>
      </w:r>
      <w:proofErr w:type="spellStart"/>
      <w:r w:rsidRPr="00347E53">
        <w:t>regelingdeel</w:t>
      </w:r>
      <w:proofErr w:type="spellEnd"/>
      <w:r w:rsidRPr="00347E53">
        <w:t xml:space="preserve">, waarvoor de specifieke regels van paragraaf </w:t>
      </w:r>
      <w:r w:rsidR="0096789F">
        <w:fldChar w:fldCharType="begin"/>
      </w:r>
      <w:r w:rsidR="0096789F">
        <w:instrText xml:space="preserve"> REF _Ref150515612 \n \h </w:instrText>
      </w:r>
      <w:r w:rsidR="0096789F">
        <w:fldChar w:fldCharType="separate"/>
      </w:r>
      <w:r w:rsidR="006934CA">
        <w:t>4.2.6</w:t>
      </w:r>
      <w:r w:rsidR="0096789F">
        <w:fldChar w:fldCharType="end"/>
      </w:r>
      <w:r w:rsidR="0089329D">
        <w:t xml:space="preserve"> </w:t>
      </w:r>
      <w:r w:rsidRPr="00347E53">
        <w:t>gelden.</w:t>
      </w:r>
    </w:p>
    <w:p w14:paraId="63C3898F" w14:textId="77777777" w:rsidR="00833F44" w:rsidRDefault="00833F44" w:rsidP="00487E49"/>
    <w:bookmarkEnd w:id="155"/>
    <w:p w14:paraId="476680E7" w14:textId="1BF8774D" w:rsidR="00F17B81" w:rsidRDefault="00F17B81" w:rsidP="00487E49"/>
    <w:p w14:paraId="08BD28A2" w14:textId="67A285BA" w:rsidR="006F4B53" w:rsidRDefault="00A63F06" w:rsidP="00C80A71">
      <w:pPr>
        <w:pStyle w:val="Kop3"/>
      </w:pPr>
      <w:bookmarkStart w:id="156" w:name="_Ref150519876"/>
      <w:bookmarkStart w:id="157" w:name="_Toc158300685"/>
      <w:r>
        <w:t>De functionele structuur</w:t>
      </w:r>
      <w:bookmarkEnd w:id="156"/>
      <w:bookmarkEnd w:id="157"/>
    </w:p>
    <w:p w14:paraId="7FA6F466" w14:textId="05D3ADCF" w:rsidR="006F4B53" w:rsidRPr="006F4B53" w:rsidRDefault="00755850" w:rsidP="00C80A71">
      <w:r>
        <w:t>De a</w:t>
      </w:r>
      <w:r w:rsidR="00FF675B">
        <w:t xml:space="preserve">ctiviteiten in het stelsel </w:t>
      </w:r>
      <w:r>
        <w:t xml:space="preserve">vormen </w:t>
      </w:r>
      <w:r w:rsidR="009B5397">
        <w:t>samen</w:t>
      </w:r>
      <w:r w:rsidR="00FF675B">
        <w:t xml:space="preserve"> de ‘</w:t>
      </w:r>
      <w:r w:rsidR="00A63F06">
        <w:t>f</w:t>
      </w:r>
      <w:r w:rsidR="00FF675B">
        <w:t xml:space="preserve">unctionele structuur’.  </w:t>
      </w:r>
      <w:r>
        <w:t xml:space="preserve">Deze </w:t>
      </w:r>
      <w:r w:rsidR="009B5397">
        <w:t>boom</w:t>
      </w:r>
      <w:r w:rsidR="0096789F">
        <w:t>structuur</w:t>
      </w:r>
      <w:r>
        <w:t xml:space="preserve"> </w:t>
      </w:r>
      <w:r w:rsidR="0096789F">
        <w:t>bevat</w:t>
      </w:r>
      <w:r>
        <w:t xml:space="preserve"> </w:t>
      </w:r>
      <w:r w:rsidR="0096789F">
        <w:t>alle</w:t>
      </w:r>
      <w:r>
        <w:t xml:space="preserve"> Activiteit objecten in de regelingen</w:t>
      </w:r>
      <w:r w:rsidR="0096789F">
        <w:t xml:space="preserve"> en de hiërarchie wordt bepaald door de </w:t>
      </w:r>
      <w:proofErr w:type="spellStart"/>
      <w:r w:rsidR="0096789F">
        <w:t>bovenliggendeActiviteit</w:t>
      </w:r>
      <w:proofErr w:type="spellEnd"/>
      <w:r w:rsidR="0096789F">
        <w:t xml:space="preserve"> relatie van </w:t>
      </w:r>
      <w:r w:rsidR="009B5397">
        <w:t>de OW-Objecten van het type Activiteit</w:t>
      </w:r>
      <w:r w:rsidR="004D6062">
        <w:t>.</w:t>
      </w:r>
      <w:r>
        <w:t xml:space="preserve"> </w:t>
      </w:r>
      <w:r w:rsidR="00FF675B">
        <w:t xml:space="preserve">In </w:t>
      </w:r>
      <w:r w:rsidR="009F151B">
        <w:fldChar w:fldCharType="begin"/>
      </w:r>
      <w:r w:rsidR="009F151B">
        <w:instrText xml:space="preserve"> REF _Ref149040499 \n \h </w:instrText>
      </w:r>
      <w:r w:rsidR="009F151B">
        <w:fldChar w:fldCharType="separate"/>
      </w:r>
      <w:r w:rsidR="006934CA">
        <w:t>Figuur 10</w:t>
      </w:r>
      <w:r w:rsidR="009F151B">
        <w:fldChar w:fldCharType="end"/>
      </w:r>
      <w:r w:rsidR="009F151B">
        <w:t xml:space="preserve"> </w:t>
      </w:r>
      <w:r w:rsidR="00ED21DC">
        <w:t xml:space="preserve">is de </w:t>
      </w:r>
      <w:r w:rsidR="004D6062">
        <w:t>het bovenste deel</w:t>
      </w:r>
      <w:r w:rsidR="00ED21DC">
        <w:t xml:space="preserve"> van </w:t>
      </w:r>
      <w:r w:rsidR="004D6062">
        <w:t>functionele structuur geteken</w:t>
      </w:r>
      <w:r w:rsidR="00E36A64">
        <w:t xml:space="preserve">d. </w:t>
      </w:r>
      <w:r w:rsidR="00E36A64" w:rsidRPr="00E36A64">
        <w:t xml:space="preserve">Met </w:t>
      </w:r>
      <w:proofErr w:type="spellStart"/>
      <w:r w:rsidR="00E36A64" w:rsidRPr="00E36A64">
        <w:t>Placeholder</w:t>
      </w:r>
      <w:proofErr w:type="spellEnd"/>
      <w:r w:rsidR="00E36A64" w:rsidRPr="00E36A64">
        <w:t xml:space="preserve">-Regeling wordt bedoeld de </w:t>
      </w:r>
      <w:r w:rsidR="00785BE6">
        <w:t>r</w:t>
      </w:r>
      <w:r w:rsidR="00E36A64" w:rsidRPr="00E36A64">
        <w:t xml:space="preserve">egeling die, met het opschrift Omgevingswet, in het stelsel is ingebracht met uitsluitend het doel om beschikbaar te stellen de bovenste Activiteiten van de functionele structuur zoals ‘Activiteit met gevolgen voor de fysieke leefomgeving’ en ‘Activiteit gereguleerd in het omgevingsplan’, de Activiteiten die zijn genoemd in artikel 5.1 Ow en enkele Activiteiten van de </w:t>
      </w:r>
      <w:proofErr w:type="spellStart"/>
      <w:r w:rsidR="00E36A64" w:rsidRPr="00E36A64">
        <w:t>AMvB’s</w:t>
      </w:r>
      <w:proofErr w:type="spellEnd"/>
      <w:r w:rsidR="00E36A64" w:rsidRPr="00E36A64">
        <w:t xml:space="preserve"> en de Omgevingsregeling</w:t>
      </w:r>
      <w:r w:rsidR="004D6062">
        <w:t xml:space="preserve">. </w:t>
      </w:r>
      <w:r w:rsidR="009F151B" w:rsidRPr="009F151B">
        <w:t xml:space="preserve">De regels in deze paragaaf </w:t>
      </w:r>
      <w:r w:rsidR="009F151B">
        <w:t>zorgen ervoor dat de hiërarchie van de functionele structuur behouden blijft bij wijzigingen.</w:t>
      </w:r>
    </w:p>
    <w:p w14:paraId="68102E5D" w14:textId="77777777" w:rsidR="00667DDB" w:rsidRDefault="00667DDB" w:rsidP="00667DDB"/>
    <w:p w14:paraId="78D9F022" w14:textId="77777777" w:rsidR="00FF675B" w:rsidRDefault="00667DDB" w:rsidP="00C80A71">
      <w:pPr>
        <w:keepNext/>
        <w:jc w:val="center"/>
      </w:pPr>
      <w:r>
        <w:rPr>
          <w:noProof/>
        </w:rPr>
        <w:lastRenderedPageBreak/>
        <w:drawing>
          <wp:inline distT="0" distB="0" distL="0" distR="0" wp14:anchorId="58A2CE24" wp14:editId="0520811C">
            <wp:extent cx="3860800" cy="2300051"/>
            <wp:effectExtent l="0" t="0" r="0" b="0"/>
            <wp:docPr id="1323636620"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6620" name="Afbeelding 2" descr="Afbeelding met tekst, schermopname, Lettertype, nummer&#10;&#10;Automatisch gegenereerde beschrijving"/>
                    <pic:cNvPicPr/>
                  </pic:nvPicPr>
                  <pic:blipFill>
                    <a:blip r:embed="rId40"/>
                    <a:stretch>
                      <a:fillRect/>
                    </a:stretch>
                  </pic:blipFill>
                  <pic:spPr>
                    <a:xfrm>
                      <a:off x="0" y="0"/>
                      <a:ext cx="3872977" cy="2307305"/>
                    </a:xfrm>
                    <a:prstGeom prst="rect">
                      <a:avLst/>
                    </a:prstGeom>
                  </pic:spPr>
                </pic:pic>
              </a:graphicData>
            </a:graphic>
          </wp:inline>
        </w:drawing>
      </w:r>
    </w:p>
    <w:p w14:paraId="09179869" w14:textId="6C6D9299" w:rsidR="00667DDB" w:rsidRPr="00667DDB" w:rsidRDefault="00FF675B" w:rsidP="00C80A71">
      <w:pPr>
        <w:pStyle w:val="Figuurbijschrift"/>
        <w:jc w:val="center"/>
      </w:pPr>
      <w:bookmarkStart w:id="158" w:name="_Ref149040499"/>
      <w:r>
        <w:t xml:space="preserve">: de top van de </w:t>
      </w:r>
      <w:r w:rsidR="004B3BD6">
        <w:t>hiërarchie</w:t>
      </w:r>
      <w:r>
        <w:t xml:space="preserve"> van de </w:t>
      </w:r>
      <w:r w:rsidR="00442731">
        <w:t>f</w:t>
      </w:r>
      <w:r>
        <w:t>unctionele structuur</w:t>
      </w:r>
      <w:bookmarkEnd w:id="158"/>
    </w:p>
    <w:p w14:paraId="52EEDC33" w14:textId="77777777" w:rsidR="005C75C2" w:rsidRDefault="005C75C2" w:rsidP="005C75C2"/>
    <w:p w14:paraId="7E5B4F2D" w14:textId="57C56A32" w:rsidR="005C75C2" w:rsidRDefault="009B5397" w:rsidP="005C75C2">
      <w:r>
        <w:t xml:space="preserve">De volgende regel schrijft de naam en aanwezigheid van een </w:t>
      </w:r>
      <w:proofErr w:type="spellStart"/>
      <w:r>
        <w:t>tophaak</w:t>
      </w:r>
      <w:proofErr w:type="spellEnd"/>
      <w:r>
        <w:t xml:space="preserve"> Activiteit in regelingen voor:</w:t>
      </w:r>
    </w:p>
    <w:p w14:paraId="300B6979" w14:textId="77777777" w:rsidR="009B5397" w:rsidRDefault="009B5397" w:rsidP="005C75C2"/>
    <w:p w14:paraId="131B6BDF" w14:textId="76DB4D85" w:rsidR="009B5397" w:rsidRDefault="009B5397" w:rsidP="005C75C2">
      <w:r>
        <w:rPr>
          <w:b/>
          <w:bCs/>
        </w:rPr>
        <w:t>Regel</w:t>
      </w:r>
      <w:r w:rsidR="00093E96">
        <w:rPr>
          <w:b/>
          <w:bCs/>
        </w:rPr>
        <w:t xml:space="preserve"> </w:t>
      </w:r>
      <w:r w:rsidR="00093E96" w:rsidRPr="00C80A71">
        <w:t>(TPOD1951)</w:t>
      </w:r>
      <w:r w:rsidRPr="00C80A71">
        <w:t>:</w:t>
      </w:r>
      <w:r>
        <w:rPr>
          <w:b/>
          <w:bCs/>
        </w:rPr>
        <w:t xml:space="preserve"> </w:t>
      </w:r>
      <w:r w:rsidRPr="00C80A71">
        <w:t xml:space="preserve">Met uitzondering van AMvB en ministeriële regeling moet in iedere Regeling waarin één of meer Activiteiten zijn geannoteerd één zogenaamde </w:t>
      </w:r>
      <w:proofErr w:type="spellStart"/>
      <w:r w:rsidRPr="00C80A71">
        <w:t>tophaak</w:t>
      </w:r>
      <w:proofErr w:type="spellEnd"/>
      <w:r w:rsidRPr="00C80A71">
        <w:t xml:space="preserve"> voorkomen:</w:t>
      </w:r>
    </w:p>
    <w:p w14:paraId="33EDC717" w14:textId="08F46296" w:rsidR="009B5397" w:rsidRPr="00C80A71" w:rsidRDefault="009B5397" w:rsidP="009B5397">
      <w:pPr>
        <w:pStyle w:val="Lijstalinea"/>
        <w:numPr>
          <w:ilvl w:val="0"/>
          <w:numId w:val="55"/>
        </w:numPr>
      </w:pPr>
      <w:r w:rsidRPr="00C80A71">
        <w:t>voor de omgevingsverordening is dat de meest bovenliggende Activiteit van die Regeling; de naam van deze Activiteit moet zijn ‘Activiteit gereguleerd in de omgevingsverordening &lt;naam provincie&gt;’;</w:t>
      </w:r>
    </w:p>
    <w:p w14:paraId="43FB7A92" w14:textId="5EE3C112" w:rsidR="009B5397" w:rsidRPr="00C80A71" w:rsidRDefault="009B5397" w:rsidP="009B5397">
      <w:pPr>
        <w:pStyle w:val="Lijstalinea"/>
        <w:numPr>
          <w:ilvl w:val="0"/>
          <w:numId w:val="55"/>
        </w:numPr>
      </w:pPr>
      <w:r w:rsidRPr="00C80A71">
        <w:t xml:space="preserve">voor de </w:t>
      </w:r>
      <w:proofErr w:type="spellStart"/>
      <w:r w:rsidRPr="00C80A71">
        <w:t>waterschapsverordening</w:t>
      </w:r>
      <w:proofErr w:type="spellEnd"/>
      <w:r w:rsidRPr="00C80A71">
        <w:t xml:space="preserve"> is dat de meest bovenliggende Activiteit van die Regeling; de naam van deze Activiteit moet zijn ‘Activiteit gereguleerd in de </w:t>
      </w:r>
      <w:proofErr w:type="spellStart"/>
      <w:r w:rsidRPr="00C80A71">
        <w:t>waterschapsverordening</w:t>
      </w:r>
      <w:proofErr w:type="spellEnd"/>
      <w:r w:rsidRPr="00C80A71">
        <w:t xml:space="preserve"> &lt;naam waterschap&gt;’;</w:t>
      </w:r>
    </w:p>
    <w:p w14:paraId="49317240" w14:textId="219A1C3E" w:rsidR="009B5397" w:rsidRPr="007B3932" w:rsidRDefault="009B5397" w:rsidP="00C80A71">
      <w:pPr>
        <w:pStyle w:val="Lijstalinea"/>
        <w:numPr>
          <w:ilvl w:val="0"/>
          <w:numId w:val="55"/>
        </w:numPr>
      </w:pPr>
      <w:r w:rsidRPr="00C80A71">
        <w:t>voor het omgevingsplan is dat de meest bovenliggende Activiteit van die Regeling; de naam van deze Activiteit moet zijn ‘Activiteit gereguleerd in het omgevingsplan gemeente &lt;naam gemeente&gt;’.</w:t>
      </w:r>
    </w:p>
    <w:p w14:paraId="750CAC48" w14:textId="77777777" w:rsidR="000F3977" w:rsidRDefault="000F3977" w:rsidP="000F3977"/>
    <w:p w14:paraId="60C184D5" w14:textId="45C8B517" w:rsidR="000D3CB5" w:rsidRDefault="009B5397" w:rsidP="005C75C2">
      <w:bookmarkStart w:id="159" w:name="_Hlk150259318"/>
      <w:r>
        <w:t>De volgende regel</w:t>
      </w:r>
      <w:r w:rsidR="00785BE6">
        <w:t>s</w:t>
      </w:r>
      <w:r>
        <w:t xml:space="preserve"> </w:t>
      </w:r>
      <w:proofErr w:type="spellStart"/>
      <w:r w:rsidR="00785BE6">
        <w:t>schrjven</w:t>
      </w:r>
      <w:proofErr w:type="spellEnd"/>
      <w:r>
        <w:t xml:space="preserve"> </w:t>
      </w:r>
      <w:r w:rsidR="00785BE6">
        <w:t xml:space="preserve">voor hoe </w:t>
      </w:r>
      <w:r>
        <w:t xml:space="preserve">de relatie </w:t>
      </w:r>
      <w:proofErr w:type="spellStart"/>
      <w:r>
        <w:t>bovenliggendeActiviteit</w:t>
      </w:r>
      <w:proofErr w:type="spellEnd"/>
      <w:r>
        <w:t xml:space="preserve"> </w:t>
      </w:r>
      <w:r w:rsidR="00785BE6">
        <w:t>moet worden ingevuld</w:t>
      </w:r>
      <w:r>
        <w:t>:</w:t>
      </w:r>
    </w:p>
    <w:p w14:paraId="38F5F8B2" w14:textId="77777777" w:rsidR="009B5397" w:rsidRDefault="009B5397" w:rsidP="005C75C2"/>
    <w:p w14:paraId="28258411" w14:textId="63F10F45" w:rsidR="00E36A64" w:rsidRDefault="009B5397" w:rsidP="00C80A71">
      <w:r>
        <w:rPr>
          <w:b/>
          <w:bCs/>
        </w:rPr>
        <w:t>Regel</w:t>
      </w:r>
      <w:r w:rsidR="00093E96">
        <w:rPr>
          <w:b/>
          <w:bCs/>
        </w:rPr>
        <w:t xml:space="preserve"> </w:t>
      </w:r>
      <w:r w:rsidR="00093E96" w:rsidRPr="00C80A71">
        <w:t>(TPOD1952)</w:t>
      </w:r>
      <w:r w:rsidRPr="00C80A71">
        <w:t>:</w:t>
      </w:r>
      <w:r>
        <w:rPr>
          <w:b/>
          <w:bCs/>
        </w:rPr>
        <w:t xml:space="preserve"> </w:t>
      </w:r>
      <w:r w:rsidR="00785BE6">
        <w:t xml:space="preserve"> </w:t>
      </w:r>
      <w:r w:rsidR="00E36A64">
        <w:t xml:space="preserve">Voor omgevingsverordening, </w:t>
      </w:r>
      <w:proofErr w:type="spellStart"/>
      <w:r w:rsidR="00E36A64">
        <w:t>waterschapsverordening</w:t>
      </w:r>
      <w:proofErr w:type="spellEnd"/>
      <w:r w:rsidR="00E36A64">
        <w:t xml:space="preserve"> en omgevingsplan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xml:space="preserve">, dat de relatie </w:t>
      </w:r>
      <w:proofErr w:type="spellStart"/>
      <w:r w:rsidR="00E36A64">
        <w:t>bovenliggendeActiviteit</w:t>
      </w:r>
      <w:proofErr w:type="spellEnd"/>
      <w:r w:rsidR="00E36A64">
        <w:t xml:space="preserve"> van een Activiteit niet zijnde de </w:t>
      </w:r>
      <w:proofErr w:type="spellStart"/>
      <w:r w:rsidR="00E36A64">
        <w:t>tophaak</w:t>
      </w:r>
      <w:proofErr w:type="spellEnd"/>
      <w:r w:rsidR="00E36A64">
        <w:t xml:space="preserve"> uitsluitend mag verwijzen naar een andere Activiteit die hoort bij dezelfde Regeling.</w:t>
      </w:r>
    </w:p>
    <w:p w14:paraId="05195E2F" w14:textId="77777777" w:rsidR="00785BE6" w:rsidRDefault="00785BE6" w:rsidP="00C80A71"/>
    <w:p w14:paraId="5A62218B" w14:textId="05AC261A" w:rsidR="00E36A64" w:rsidRDefault="00785BE6" w:rsidP="00785BE6">
      <w:r w:rsidRPr="00C80A71">
        <w:rPr>
          <w:b/>
          <w:bCs/>
        </w:rPr>
        <w:t>Regel</w:t>
      </w:r>
      <w:r w:rsidR="00093E96">
        <w:rPr>
          <w:b/>
          <w:bCs/>
        </w:rPr>
        <w:t xml:space="preserve"> </w:t>
      </w:r>
      <w:r w:rsidR="00093E96" w:rsidRPr="00C80A71">
        <w:t>(TPOD195</w:t>
      </w:r>
      <w:r w:rsidR="008B765E">
        <w:t>3</w:t>
      </w:r>
      <w:r w:rsidR="00093E96" w:rsidRPr="00C80A71">
        <w:t>)</w:t>
      </w:r>
      <w:r w:rsidRPr="00093E96">
        <w:t>:</w:t>
      </w:r>
      <w:r>
        <w:t xml:space="preserve"> </w:t>
      </w:r>
      <w:r w:rsidR="00E36A64">
        <w:t xml:space="preserve">Voor de relatie </w:t>
      </w:r>
      <w:proofErr w:type="spellStart"/>
      <w:r w:rsidR="00E36A64">
        <w:t>bovenliggendeActiviteit</w:t>
      </w:r>
      <w:proofErr w:type="spellEnd"/>
      <w:r w:rsidR="00E36A64">
        <w:t xml:space="preserve"> van de tophaken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het volgende:</w:t>
      </w:r>
    </w:p>
    <w:p w14:paraId="01ADBCDF" w14:textId="509CE1E8" w:rsidR="00E36A64" w:rsidRDefault="00785BE6" w:rsidP="00C80A71">
      <w:pPr>
        <w:pStyle w:val="Lijstalinea"/>
        <w:numPr>
          <w:ilvl w:val="0"/>
          <w:numId w:val="56"/>
        </w:numPr>
        <w:ind w:left="708"/>
      </w:pPr>
      <w:r>
        <w:t>i</w:t>
      </w:r>
      <w:r w:rsidR="00E36A64">
        <w:t xml:space="preserve">n de omgevingsverordening moet de relatie </w:t>
      </w:r>
      <w:proofErr w:type="spellStart"/>
      <w:r w:rsidR="00E36A64">
        <w:t>bovenliggendeActiviteit</w:t>
      </w:r>
      <w:proofErr w:type="spellEnd"/>
      <w:r w:rsidR="00E36A64">
        <w:t xml:space="preserve"> van de </w:t>
      </w:r>
      <w:proofErr w:type="spellStart"/>
      <w:r w:rsidR="00E36A64">
        <w:t>tophaak</w:t>
      </w:r>
      <w:proofErr w:type="spellEnd"/>
      <w:r w:rsidR="00E36A64">
        <w:t xml:space="preserve"> verwijzen naar de ‘Activiteit gereguleerd in de omgevingsverordening’ in de </w:t>
      </w:r>
      <w:proofErr w:type="spellStart"/>
      <w:r w:rsidR="00E36A64">
        <w:t>Placeholder</w:t>
      </w:r>
      <w:proofErr w:type="spellEnd"/>
      <w:r w:rsidR="00E36A64">
        <w:t>-Regeling;</w:t>
      </w:r>
    </w:p>
    <w:p w14:paraId="7165DD07" w14:textId="77777777" w:rsidR="00E36A64" w:rsidRDefault="00E36A64" w:rsidP="00C80A71">
      <w:pPr>
        <w:pStyle w:val="Lijstalinea"/>
        <w:numPr>
          <w:ilvl w:val="0"/>
          <w:numId w:val="56"/>
        </w:numPr>
        <w:ind w:left="708"/>
      </w:pPr>
      <w:r>
        <w:t xml:space="preserve">in de </w:t>
      </w:r>
      <w:proofErr w:type="spellStart"/>
      <w:r>
        <w:t>waterschapsverordening</w:t>
      </w:r>
      <w:proofErr w:type="spellEnd"/>
      <w:r>
        <w:t xml:space="preserve">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de </w:t>
      </w:r>
      <w:proofErr w:type="spellStart"/>
      <w:r>
        <w:t>waterschapsverordening</w:t>
      </w:r>
      <w:proofErr w:type="spellEnd"/>
      <w:r>
        <w:t xml:space="preserve">’ in de </w:t>
      </w:r>
      <w:proofErr w:type="spellStart"/>
      <w:r>
        <w:t>Placeholder</w:t>
      </w:r>
      <w:proofErr w:type="spellEnd"/>
      <w:r>
        <w:t>-Regeling;</w:t>
      </w:r>
    </w:p>
    <w:p w14:paraId="282186FA" w14:textId="77777777" w:rsidR="00E36A64" w:rsidRDefault="00E36A64" w:rsidP="00C80A71">
      <w:pPr>
        <w:pStyle w:val="Lijstalinea"/>
        <w:numPr>
          <w:ilvl w:val="0"/>
          <w:numId w:val="56"/>
        </w:numPr>
        <w:ind w:left="708"/>
      </w:pPr>
      <w:r>
        <w:t xml:space="preserve">in het omgevingsplan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het omgevingsplan’ in de </w:t>
      </w:r>
      <w:proofErr w:type="spellStart"/>
      <w:r>
        <w:t>Placeholder</w:t>
      </w:r>
      <w:proofErr w:type="spellEnd"/>
      <w:r>
        <w:t>-Regeling;</w:t>
      </w:r>
    </w:p>
    <w:p w14:paraId="3958FE6A" w14:textId="4C81BC4C" w:rsidR="00E36A64" w:rsidRPr="009B5397" w:rsidRDefault="00E36A64" w:rsidP="00C80A71">
      <w:pPr>
        <w:pStyle w:val="Lijstalinea"/>
        <w:numPr>
          <w:ilvl w:val="0"/>
          <w:numId w:val="56"/>
        </w:numPr>
        <w:ind w:left="708"/>
      </w:pPr>
      <w:r>
        <w:lastRenderedPageBreak/>
        <w:t xml:space="preserve">in AMvB en ministeriële regeling mag de relatie </w:t>
      </w:r>
      <w:proofErr w:type="spellStart"/>
      <w:r>
        <w:t>bovenliggendeActiviteit</w:t>
      </w:r>
      <w:proofErr w:type="spellEnd"/>
      <w:r>
        <w:t xml:space="preserve"> van een Activiteit uitsluitend verwijzen naar de ‘Activiteit gereguleerd bij AMvB’ of naar een andere Activiteit die hoort bij de </w:t>
      </w:r>
      <w:proofErr w:type="spellStart"/>
      <w:r>
        <w:t>Placeholder</w:t>
      </w:r>
      <w:proofErr w:type="spellEnd"/>
      <w:r>
        <w:t>-Regeling, bij een AMvB of bij een ministeriële regeling.</w:t>
      </w:r>
    </w:p>
    <w:p w14:paraId="7F3046AE" w14:textId="3224FEF2" w:rsidR="000D3CB5" w:rsidRDefault="000D3CB5" w:rsidP="00C80A71">
      <w:pPr>
        <w:pStyle w:val="Kop3"/>
      </w:pPr>
      <w:bookmarkStart w:id="160" w:name="_Ref150515612"/>
      <w:bookmarkStart w:id="161" w:name="_Toc158300686"/>
      <w:r>
        <w:t xml:space="preserve">Tijdelijk </w:t>
      </w:r>
      <w:proofErr w:type="spellStart"/>
      <w:r>
        <w:t>regelingdelen</w:t>
      </w:r>
      <w:bookmarkEnd w:id="160"/>
      <w:bookmarkEnd w:id="161"/>
      <w:proofErr w:type="spellEnd"/>
    </w:p>
    <w:p w14:paraId="2FEBED10" w14:textId="180CF95C" w:rsidR="000D3CB5" w:rsidRDefault="00442731" w:rsidP="000D3CB5">
      <w:r>
        <w:t>Tijdelijk</w:t>
      </w:r>
      <w:r w:rsidR="000D3CB5">
        <w:t xml:space="preserve"> </w:t>
      </w:r>
      <w:proofErr w:type="spellStart"/>
      <w:r w:rsidR="000D3CB5">
        <w:t>regelingdelen</w:t>
      </w:r>
      <w:proofErr w:type="spellEnd"/>
      <w:r w:rsidR="000D3CB5">
        <w:t>,</w:t>
      </w:r>
      <w:r>
        <w:t xml:space="preserve"> zoals beschreven in de STOP standaard kunnen</w:t>
      </w:r>
      <w:r w:rsidR="000D3CB5">
        <w:t xml:space="preserve"> door een ander bevoegd gezag worden ingetrokken dan het bevoegd gezag waardoor het is aangemaakt</w:t>
      </w:r>
      <w:r>
        <w:t xml:space="preserve">. </w:t>
      </w:r>
      <w:r w:rsidR="0068312D">
        <w:t xml:space="preserve">Voor een tijdelijk </w:t>
      </w:r>
      <w:proofErr w:type="spellStart"/>
      <w:r w:rsidR="0068312D">
        <w:t>regelingdeel</w:t>
      </w:r>
      <w:proofErr w:type="spellEnd"/>
      <w:r w:rsidR="0068312D">
        <w:t xml:space="preserve"> </w:t>
      </w:r>
      <w:r w:rsidR="00785BE6">
        <w:t>geldt de volgende regel:</w:t>
      </w:r>
    </w:p>
    <w:p w14:paraId="73A97C9F" w14:textId="77777777" w:rsidR="0068312D" w:rsidRDefault="0068312D" w:rsidP="0068312D"/>
    <w:p w14:paraId="721FCDF5" w14:textId="1F503E22" w:rsidR="0068312D" w:rsidRDefault="0068312D" w:rsidP="0068312D">
      <w:pPr>
        <w:rPr>
          <w:b/>
          <w:bCs/>
        </w:rPr>
      </w:pPr>
      <w:r>
        <w:rPr>
          <w:b/>
          <w:bCs/>
        </w:rPr>
        <w:t>Regel</w:t>
      </w:r>
      <w:r w:rsidR="00093E96">
        <w:rPr>
          <w:b/>
          <w:bCs/>
        </w:rPr>
        <w:t xml:space="preserve"> </w:t>
      </w:r>
      <w:r w:rsidR="00093E96" w:rsidRPr="00C80A71">
        <w:t>(TPOD195</w:t>
      </w:r>
      <w:r w:rsidR="008B765E">
        <w:t>4</w:t>
      </w:r>
      <w:r w:rsidR="00093E96" w:rsidRPr="00C80A71">
        <w:t>)</w:t>
      </w:r>
      <w:r w:rsidRPr="00C80A71">
        <w:t>:</w:t>
      </w:r>
    </w:p>
    <w:p w14:paraId="5B69D24C" w14:textId="6B9C9108" w:rsidR="0068312D" w:rsidRPr="00C80A71" w:rsidRDefault="0068312D" w:rsidP="0068312D">
      <w:pPr>
        <w:pStyle w:val="Lijstalinea"/>
        <w:numPr>
          <w:ilvl w:val="0"/>
          <w:numId w:val="58"/>
        </w:numPr>
      </w:pPr>
      <w:r w:rsidRPr="00C80A71">
        <w:t xml:space="preserve">in een tijdelijk </w:t>
      </w:r>
      <w:proofErr w:type="spellStart"/>
      <w:r w:rsidRPr="00C80A71">
        <w:t>regelingdeel</w:t>
      </w:r>
      <w:proofErr w:type="spellEnd"/>
      <w:r w:rsidRPr="00C80A71">
        <w:t xml:space="preserve"> waarin één of meer Activiteiten zijn geannoteerd moet één zogenaamde </w:t>
      </w:r>
      <w:proofErr w:type="spellStart"/>
      <w:r w:rsidRPr="00C80A71">
        <w:t>tophaak</w:t>
      </w:r>
      <w:proofErr w:type="spellEnd"/>
      <w:r w:rsidRPr="00C80A71">
        <w:t xml:space="preserve"> voorkomen;</w:t>
      </w:r>
    </w:p>
    <w:p w14:paraId="05B5A26D" w14:textId="52E143D7" w:rsidR="0068312D" w:rsidRPr="00C80A71" w:rsidRDefault="0068312D" w:rsidP="0068312D">
      <w:pPr>
        <w:pStyle w:val="Lijstalinea"/>
        <w:numPr>
          <w:ilvl w:val="0"/>
          <w:numId w:val="58"/>
        </w:numPr>
      </w:pPr>
      <w:r w:rsidRPr="00C80A71">
        <w:t xml:space="preserve">de </w:t>
      </w:r>
      <w:proofErr w:type="spellStart"/>
      <w:r w:rsidRPr="00C80A71">
        <w:t>tophaak</w:t>
      </w:r>
      <w:proofErr w:type="spellEnd"/>
      <w:r w:rsidRPr="00C80A71">
        <w:t xml:space="preserve"> is de meest bovenliggende Activiteit van het tijdelijk </w:t>
      </w:r>
      <w:proofErr w:type="spellStart"/>
      <w:r w:rsidRPr="00C80A71">
        <w:t>regelingdeel</w:t>
      </w:r>
      <w:proofErr w:type="spellEnd"/>
      <w:r w:rsidRPr="00C80A71">
        <w:t>;</w:t>
      </w:r>
    </w:p>
    <w:p w14:paraId="5F5626BF" w14:textId="2424E9E5" w:rsidR="0068312D" w:rsidRDefault="0068312D" w:rsidP="0068312D">
      <w:pPr>
        <w:pStyle w:val="Lijstalinea"/>
        <w:numPr>
          <w:ilvl w:val="0"/>
          <w:numId w:val="58"/>
        </w:numPr>
      </w:pPr>
      <w:r w:rsidRPr="00C80A71">
        <w:t xml:space="preserve">de naam van de </w:t>
      </w:r>
      <w:proofErr w:type="spellStart"/>
      <w:r w:rsidRPr="00C80A71">
        <w:t>tophaak</w:t>
      </w:r>
      <w:proofErr w:type="spellEnd"/>
      <w:r w:rsidRPr="00C80A71">
        <w:t xml:space="preserve"> annex de meest bovenliggende Activiteit moet zijn ‘Activiteit gereguleerd in &lt;citeertitel tijdelijk </w:t>
      </w:r>
      <w:proofErr w:type="spellStart"/>
      <w:r w:rsidRPr="00C80A71">
        <w:t>regelingdeel</w:t>
      </w:r>
      <w:proofErr w:type="spellEnd"/>
      <w:r w:rsidRPr="00C80A71">
        <w:t>&gt;’;</w:t>
      </w:r>
    </w:p>
    <w:p w14:paraId="5763B262" w14:textId="11B05F9F" w:rsidR="0068312D" w:rsidRPr="0068312D" w:rsidRDefault="0068312D" w:rsidP="00C80A71">
      <w:pPr>
        <w:pStyle w:val="Lijstalinea"/>
        <w:numPr>
          <w:ilvl w:val="0"/>
          <w:numId w:val="58"/>
        </w:numPr>
      </w:pPr>
      <w:r w:rsidRPr="0068312D">
        <w:t xml:space="preserve">voor een tijdelijk </w:t>
      </w:r>
      <w:proofErr w:type="spellStart"/>
      <w:r w:rsidRPr="0068312D">
        <w:t>regelingdeel</w:t>
      </w:r>
      <w:proofErr w:type="spellEnd"/>
      <w:r w:rsidRPr="0068312D">
        <w:t xml:space="preserve"> geldt dat de relatie </w:t>
      </w:r>
      <w:proofErr w:type="spellStart"/>
      <w:r w:rsidRPr="0068312D">
        <w:t>bovenliggendeActiviteit</w:t>
      </w:r>
      <w:proofErr w:type="spellEnd"/>
      <w:r w:rsidRPr="0068312D">
        <w:t xml:space="preserve"> van de </w:t>
      </w:r>
      <w:proofErr w:type="spellStart"/>
      <w:r w:rsidRPr="0068312D">
        <w:t>tophaak</w:t>
      </w:r>
      <w:proofErr w:type="spellEnd"/>
      <w:r w:rsidRPr="0068312D">
        <w:t xml:space="preserve"> moet verwijzen naar de </w:t>
      </w:r>
      <w:proofErr w:type="spellStart"/>
      <w:r w:rsidRPr="0068312D">
        <w:t>tophaak</w:t>
      </w:r>
      <w:proofErr w:type="spellEnd"/>
      <w:r w:rsidRPr="0068312D">
        <w:t xml:space="preserve"> van de regeling waaraan het tijdelijk </w:t>
      </w:r>
      <w:proofErr w:type="spellStart"/>
      <w:r w:rsidRPr="0068312D">
        <w:t>regelingdeel</w:t>
      </w:r>
      <w:proofErr w:type="spellEnd"/>
      <w:r w:rsidRPr="0068312D">
        <w:t xml:space="preserve"> door middel van het element </w:t>
      </w:r>
      <w:proofErr w:type="spellStart"/>
      <w:r w:rsidRPr="0068312D">
        <w:t>isTijdelijkdeelVan</w:t>
      </w:r>
      <w:proofErr w:type="spellEnd"/>
      <w:r w:rsidRPr="0068312D">
        <w:t xml:space="preserve"> gekoppeld is</w:t>
      </w:r>
      <w:r>
        <w:t>.</w:t>
      </w:r>
    </w:p>
    <w:p w14:paraId="08F24FD0" w14:textId="77777777" w:rsidR="000D3CB5" w:rsidRDefault="000D3CB5" w:rsidP="000D3CB5"/>
    <w:p w14:paraId="126CC8D0" w14:textId="457E30A1" w:rsidR="004E6768" w:rsidRPr="00761541" w:rsidRDefault="00AE066D" w:rsidP="00D7079F">
      <w:pPr>
        <w:pStyle w:val="Kop1"/>
      </w:pPr>
      <w:bookmarkStart w:id="162" w:name="_Ref92176561"/>
      <w:bookmarkStart w:id="163" w:name="_Toc158300687"/>
      <w:bookmarkStart w:id="164" w:name="Verschillen"/>
      <w:bookmarkEnd w:id="149"/>
      <w:bookmarkEnd w:id="150"/>
      <w:bookmarkEnd w:id="159"/>
      <w:r>
        <w:lastRenderedPageBreak/>
        <w:t>V</w:t>
      </w:r>
      <w:r w:rsidR="00EF424C">
        <w:t>erschillen</w:t>
      </w:r>
      <w:r w:rsidR="004E6768" w:rsidRPr="00761541">
        <w:t xml:space="preserve"> tussen IMOW en CIM</w:t>
      </w:r>
      <w:r w:rsidR="004A77A2">
        <w:t>-</w:t>
      </w:r>
      <w:r w:rsidR="004E6768" w:rsidRPr="00761541">
        <w:t>OW</w:t>
      </w:r>
      <w:bookmarkEnd w:id="162"/>
      <w:bookmarkEnd w:id="163"/>
    </w:p>
    <w:bookmarkEnd w:id="164"/>
    <w:p w14:paraId="034F1BE1" w14:textId="70CA5064" w:rsidR="00285655" w:rsidRPr="00022065" w:rsidRDefault="004E6768" w:rsidP="00022065">
      <w:r w:rsidRPr="00022065">
        <w:t>De verschillen tussen het IMOW en CIM</w:t>
      </w:r>
      <w:r w:rsidR="004A77A2">
        <w:t>-</w:t>
      </w:r>
      <w:r w:rsidRPr="00022065">
        <w:t xml:space="preserve">OW worden geduid </w:t>
      </w:r>
      <w:r w:rsidR="00475C30" w:rsidRPr="00022065">
        <w:t xml:space="preserve">in </w:t>
      </w:r>
      <w:r w:rsidR="00EF424C">
        <w:t xml:space="preserve">paragraaf </w:t>
      </w:r>
      <w:r w:rsidR="00EF424C" w:rsidRPr="00EF424C">
        <w:t>5.1</w:t>
      </w:r>
      <w:r w:rsidR="00EF424C">
        <w:t xml:space="preserve"> dat</w:t>
      </w:r>
      <w:r w:rsidR="00475C30" w:rsidRPr="00022065">
        <w:t xml:space="preserve"> de delen van het CIM</w:t>
      </w:r>
      <w:r w:rsidR="004A77A2">
        <w:t>-</w:t>
      </w:r>
      <w:r w:rsidR="00475C30" w:rsidRPr="00022065">
        <w:t xml:space="preserve">OW die niet in het IMOW zitten </w:t>
      </w:r>
      <w:r w:rsidR="00CF611C">
        <w:t>beschrijft</w:t>
      </w:r>
      <w:r w:rsidR="00EF424C">
        <w:t xml:space="preserve"> en paragraaf </w:t>
      </w:r>
      <w:r w:rsidR="00EF424C" w:rsidRPr="00EF424C">
        <w:t>5.2</w:t>
      </w:r>
      <w:r w:rsidR="00EF424C">
        <w:t xml:space="preserve"> dat</w:t>
      </w:r>
      <w:r w:rsidR="00475C30" w:rsidRPr="00022065">
        <w:t xml:space="preserve"> de delen van het IMOW die het CIM</w:t>
      </w:r>
      <w:r w:rsidR="004A77A2">
        <w:t>-</w:t>
      </w:r>
      <w:r w:rsidR="00475C30" w:rsidRPr="00022065">
        <w:t xml:space="preserve">OW niet bevat </w:t>
      </w:r>
      <w:bookmarkStart w:id="165" w:name="_Ref42871433"/>
      <w:bookmarkStart w:id="166" w:name="Verschillen_CIMOW"/>
      <w:r w:rsidR="00CF611C">
        <w:t>beschrijft.</w:t>
      </w:r>
    </w:p>
    <w:p w14:paraId="19F408D9" w14:textId="73F18881" w:rsidR="00CD5BC2" w:rsidRDefault="00CD5BC2" w:rsidP="00D7079F">
      <w:pPr>
        <w:pStyle w:val="Kop2"/>
      </w:pPr>
      <w:bookmarkStart w:id="167" w:name="_Ref92176279"/>
      <w:bookmarkStart w:id="168" w:name="_Ref92188393"/>
      <w:bookmarkStart w:id="169" w:name="_Toc158300688"/>
      <w:r w:rsidRPr="000143E4">
        <w:t>CIM</w:t>
      </w:r>
      <w:r w:rsidR="004A77A2">
        <w:t>-</w:t>
      </w:r>
      <w:r w:rsidRPr="000143E4">
        <w:t>OW-aspecten niet in IMOW</w:t>
      </w:r>
      <w:bookmarkEnd w:id="165"/>
      <w:bookmarkEnd w:id="167"/>
      <w:bookmarkEnd w:id="168"/>
      <w:bookmarkEnd w:id="169"/>
    </w:p>
    <w:p w14:paraId="32F3ACE6" w14:textId="55F25D5E" w:rsidR="00CD5BC2" w:rsidRPr="00022065" w:rsidRDefault="00AE066D" w:rsidP="00AE066D">
      <w:r>
        <w:t>Niet alle concepten beschreven in het CIM-OW</w:t>
      </w:r>
      <w:bookmarkEnd w:id="166"/>
      <w:r w:rsidR="00CD5BC2" w:rsidRPr="00022065">
        <w:t xml:space="preserve"> </w:t>
      </w:r>
      <w:r w:rsidR="00595B63">
        <w:t>worden vastgelegd</w:t>
      </w:r>
      <w:r w:rsidR="00CD5BC2" w:rsidRPr="00022065">
        <w:t xml:space="preserve"> in het IMOW. </w:t>
      </w:r>
      <w:r>
        <w:t xml:space="preserve"> Sommige van de van deze gegevens zijn af te leiden uit het </w:t>
      </w:r>
      <w:proofErr w:type="spellStart"/>
      <w:r>
        <w:t>OP-deel</w:t>
      </w:r>
      <w:proofErr w:type="spellEnd"/>
      <w:r>
        <w:t xml:space="preserve"> van een Aanlevering </w:t>
      </w:r>
      <w:r w:rsidR="00CD5BC2" w:rsidRPr="00022065">
        <w:t xml:space="preserve"> </w:t>
      </w:r>
      <w:r>
        <w:t>Deze gegevens hoeven niet nogmaals beschreven in het IMOW. Het gaat hier bijvoorbeeld om de volgende concepten uit het CIM-OW:</w:t>
      </w:r>
    </w:p>
    <w:p w14:paraId="67DB44C9" w14:textId="5DA2232A" w:rsidR="00473B01" w:rsidRDefault="00583AEC" w:rsidP="009572A3">
      <w:pPr>
        <w:pStyle w:val="Opsommingtekens1"/>
      </w:pPr>
      <w:proofErr w:type="spellStart"/>
      <w:r>
        <w:t>Regeltekst.</w:t>
      </w:r>
      <w:r w:rsidR="00473B01" w:rsidRPr="00583AEC">
        <w:t>Werkingsgebied</w:t>
      </w:r>
      <w:proofErr w:type="spellEnd"/>
      <w:r w:rsidR="003A2984">
        <w:t xml:space="preserve"> – het werkingsgebied wordt afgeleid op basis van de locatieaanduidingen van Juridische regels.</w:t>
      </w:r>
    </w:p>
    <w:p w14:paraId="770A9881" w14:textId="4D379FB5" w:rsidR="00583AEC" w:rsidRPr="00583AEC" w:rsidRDefault="00583AEC" w:rsidP="009572A3">
      <w:pPr>
        <w:pStyle w:val="Opsommingtekens1"/>
      </w:pPr>
      <w:proofErr w:type="spellStart"/>
      <w:r>
        <w:t>Activiteit.</w:t>
      </w:r>
      <w:r w:rsidR="00595B63">
        <w:t>l</w:t>
      </w:r>
      <w:r>
        <w:t>ocatie</w:t>
      </w:r>
      <w:proofErr w:type="spellEnd"/>
      <w:r>
        <w:t xml:space="preserve"> – hierin zit de locaties waar de </w:t>
      </w:r>
      <w:r w:rsidR="00595B63">
        <w:t>A</w:t>
      </w:r>
      <w:r>
        <w:t xml:space="preserve">ctiviteit gereguleerd wordt, deze wordt </w:t>
      </w:r>
      <w:r w:rsidR="00595B63">
        <w:t>in het</w:t>
      </w:r>
      <w:r>
        <w:t xml:space="preserve"> IMOW</w:t>
      </w:r>
      <w:r w:rsidR="00595B63">
        <w:t xml:space="preserve"> via</w:t>
      </w:r>
      <w:r>
        <w:t xml:space="preserve"> de </w:t>
      </w:r>
      <w:proofErr w:type="spellStart"/>
      <w:r>
        <w:t>activiteitlocatieaanduidingen</w:t>
      </w:r>
      <w:proofErr w:type="spellEnd"/>
      <w:r w:rsidR="00595B63">
        <w:t xml:space="preserve"> vastgelegd</w:t>
      </w:r>
      <w:r>
        <w:t>.</w:t>
      </w:r>
    </w:p>
    <w:p w14:paraId="6365E0AB" w14:textId="0DB18E35" w:rsidR="00473B01" w:rsidRPr="00583AEC" w:rsidRDefault="00583AEC" w:rsidP="009572A3">
      <w:pPr>
        <w:pStyle w:val="Opsommingtekens1"/>
      </w:pPr>
      <w:proofErr w:type="spellStart"/>
      <w:r>
        <w:t>Regeltekst.</w:t>
      </w:r>
      <w:r w:rsidR="00473B01" w:rsidRPr="00583AEC">
        <w:t>Omschrijving</w:t>
      </w:r>
      <w:proofErr w:type="spellEnd"/>
      <w:r w:rsidR="00473B01" w:rsidRPr="00583AEC">
        <w:t xml:space="preserve"> </w:t>
      </w:r>
      <w:r>
        <w:t>– hierin zit de inhoud van de Regeltekst, deze wordt niet aangeleverd via IMOW, maar wordt via de OP-bestanden afgeleid.</w:t>
      </w:r>
    </w:p>
    <w:p w14:paraId="77270778" w14:textId="657DC757" w:rsidR="00285655" w:rsidRDefault="00473B01" w:rsidP="009572A3">
      <w:pPr>
        <w:pStyle w:val="Opsommingtekens1"/>
      </w:pPr>
      <w:r w:rsidRPr="00583AEC">
        <w:t>Omgevingsdocument</w:t>
      </w:r>
      <w:r w:rsidR="00CD057F">
        <w:t>en</w:t>
      </w:r>
      <w:r w:rsidR="005343F2">
        <w:t xml:space="preserve"> (</w:t>
      </w:r>
      <w:r w:rsidR="00CD057F">
        <w:t>Regelingen</w:t>
      </w:r>
      <w:r w:rsidR="005343F2">
        <w:t xml:space="preserve"> en Omgevingsvergunningen)</w:t>
      </w:r>
      <w:r w:rsidR="00667A2F">
        <w:t xml:space="preserve">, Bevoegd Gezag, </w:t>
      </w:r>
      <w:proofErr w:type="spellStart"/>
      <w:r w:rsidR="002D49BB">
        <w:t>DocumentComponenten</w:t>
      </w:r>
      <w:proofErr w:type="spellEnd"/>
      <w:r w:rsidR="000F4BE7">
        <w:t>.</w:t>
      </w:r>
      <w:r w:rsidR="00667A2F">
        <w:t xml:space="preserve"> Deze </w:t>
      </w:r>
      <w:r w:rsidR="001C679B">
        <w:t xml:space="preserve">gegevens </w:t>
      </w:r>
      <w:r w:rsidR="00667A2F">
        <w:t>zijn in het CIM</w:t>
      </w:r>
      <w:r w:rsidR="004A77A2">
        <w:t>-</w:t>
      </w:r>
      <w:r w:rsidR="00667A2F">
        <w:t xml:space="preserve">OW toegevoegd, omdat ze van belang zijn voor </w:t>
      </w:r>
      <w:r w:rsidR="001C679B">
        <w:t>het DSO-LV</w:t>
      </w:r>
      <w:r w:rsidR="00667A2F">
        <w:t>.</w:t>
      </w:r>
    </w:p>
    <w:p w14:paraId="46A8014A" w14:textId="2F5679AF" w:rsidR="002D49BB" w:rsidRPr="00583AEC" w:rsidRDefault="002D49BB" w:rsidP="009572A3">
      <w:pPr>
        <w:pStyle w:val="Opsommingtekens1"/>
      </w:pPr>
      <w:r>
        <w:t xml:space="preserve">De tijdslijnen voor de objectvorming in </w:t>
      </w:r>
      <w:r w:rsidR="00423CE9">
        <w:t>DSO-LV</w:t>
      </w:r>
      <w:r>
        <w:t xml:space="preserve"> worden gebaseerd op het omgevingsdocument </w:t>
      </w:r>
      <w:r w:rsidR="005343F2">
        <w:t>dat</w:t>
      </w:r>
      <w:r>
        <w:t xml:space="preserve"> de LVBB maakt en uitlevert.</w:t>
      </w:r>
    </w:p>
    <w:p w14:paraId="6C42F8AD" w14:textId="024A941B" w:rsidR="00CD5BC2" w:rsidRPr="00DE6710" w:rsidRDefault="00CD5BC2" w:rsidP="00D7079F">
      <w:pPr>
        <w:pStyle w:val="Kop2"/>
      </w:pPr>
      <w:bookmarkStart w:id="170" w:name="_Ref42871428"/>
      <w:bookmarkStart w:id="171" w:name="_Toc158300689"/>
      <w:bookmarkStart w:id="172" w:name="Verschillen_IMOW"/>
      <w:r w:rsidRPr="00DE6710">
        <w:t>IMOW-aspecten niet in CIM</w:t>
      </w:r>
      <w:r w:rsidR="00E63455">
        <w:t>-</w:t>
      </w:r>
      <w:r w:rsidRPr="00DE6710">
        <w:t>OW</w:t>
      </w:r>
      <w:bookmarkEnd w:id="170"/>
      <w:bookmarkEnd w:id="171"/>
    </w:p>
    <w:bookmarkEnd w:id="172"/>
    <w:p w14:paraId="6DC135AB" w14:textId="43D5D226" w:rsidR="00285655" w:rsidRDefault="00910382" w:rsidP="004B0B52">
      <w:pPr>
        <w:pStyle w:val="Opsommingtekens1"/>
        <w:numPr>
          <w:ilvl w:val="0"/>
          <w:numId w:val="0"/>
        </w:numPr>
      </w:pPr>
      <w:r w:rsidRPr="006913D8">
        <w:t xml:space="preserve">Het </w:t>
      </w:r>
      <w:r w:rsidR="00CD5BC2" w:rsidRPr="006913D8">
        <w:t xml:space="preserve">IMOW </w:t>
      </w:r>
      <w:r w:rsidRPr="006913D8">
        <w:t xml:space="preserve">kent </w:t>
      </w:r>
      <w:r w:rsidR="00CD5BC2" w:rsidRPr="006913D8">
        <w:t xml:space="preserve">de volgende </w:t>
      </w:r>
      <w:r w:rsidR="00A35C9D" w:rsidRPr="006913D8">
        <w:t>verschillen</w:t>
      </w:r>
      <w:r w:rsidR="00CD5BC2" w:rsidRPr="006913D8">
        <w:t xml:space="preserve"> </w:t>
      </w:r>
      <w:r w:rsidR="00A35C9D" w:rsidRPr="006913D8">
        <w:t>ten opzichte van</w:t>
      </w:r>
      <w:r w:rsidR="00CD5BC2" w:rsidRPr="006913D8">
        <w:t xml:space="preserve"> het </w:t>
      </w:r>
      <w:r w:rsidR="00475C30" w:rsidRPr="006913D8">
        <w:t>CIM</w:t>
      </w:r>
      <w:r w:rsidR="004A77A2">
        <w:t>-</w:t>
      </w:r>
      <w:r w:rsidR="00475C30" w:rsidRPr="006913D8">
        <w:t>OW</w:t>
      </w:r>
      <w:r w:rsidR="00CD5BC2" w:rsidRPr="006913D8">
        <w:t>:</w:t>
      </w:r>
    </w:p>
    <w:p w14:paraId="0AFB866A" w14:textId="77777777" w:rsidR="00CF611C" w:rsidRPr="006913D8" w:rsidRDefault="00CF611C" w:rsidP="004B0B52">
      <w:pPr>
        <w:pStyle w:val="Opsommingtekens1"/>
        <w:numPr>
          <w:ilvl w:val="0"/>
          <w:numId w:val="0"/>
        </w:numPr>
      </w:pPr>
    </w:p>
    <w:p w14:paraId="080EBD78" w14:textId="29B42693" w:rsidR="00676670" w:rsidRPr="00CF611C" w:rsidRDefault="00A35C9D" w:rsidP="00CF611C">
      <w:pPr>
        <w:pStyle w:val="Koptekst"/>
        <w:rPr>
          <w:b/>
          <w:bCs/>
        </w:rPr>
      </w:pPr>
      <w:r w:rsidRPr="00CF611C">
        <w:rPr>
          <w:b/>
          <w:bCs/>
        </w:rPr>
        <w:t>Gebiedsaanwijzing</w:t>
      </w:r>
    </w:p>
    <w:p w14:paraId="3C6665C8" w14:textId="3EDFC2F1" w:rsidR="00CD5BC2" w:rsidRDefault="00CD5BC2" w:rsidP="00022065">
      <w:r w:rsidRPr="00022065">
        <w:t>Gebiedsaanwijzing</w:t>
      </w:r>
      <w:r w:rsidR="00305ADB" w:rsidRPr="00022065">
        <w:t xml:space="preserve"> is</w:t>
      </w:r>
      <w:r w:rsidRPr="00022065">
        <w:t xml:space="preserve"> meer generiek opgezet in IMOW dan in CIM</w:t>
      </w:r>
      <w:r w:rsidR="00E63455">
        <w:t>-</w:t>
      </w:r>
      <w:r w:rsidRPr="00022065">
        <w:t xml:space="preserve">OW. De </w:t>
      </w:r>
      <w:r w:rsidR="00305ADB" w:rsidRPr="00022065">
        <w:t>F</w:t>
      </w:r>
      <w:r w:rsidRPr="00022065">
        <w:t>unctie</w:t>
      </w:r>
      <w:r w:rsidR="00305ADB" w:rsidRPr="00022065">
        <w:t xml:space="preserve"> </w:t>
      </w:r>
      <w:r w:rsidRPr="00022065">
        <w:t xml:space="preserve">en het Beperkingengebied zijn zo opgezet dat er andere typen Gebiedsaanwijzingen toegevoegd kunnen worden, zonder impact op de </w:t>
      </w:r>
      <w:proofErr w:type="spellStart"/>
      <w:r w:rsidRPr="00022065">
        <w:t>XSD’s</w:t>
      </w:r>
      <w:proofErr w:type="spellEnd"/>
      <w:r w:rsidRPr="00022065">
        <w:t xml:space="preserve">. </w:t>
      </w:r>
      <w:r w:rsidR="00744924" w:rsidRPr="00022065">
        <w:t>D</w:t>
      </w:r>
      <w:r w:rsidR="00A60246" w:rsidRPr="00022065">
        <w:t xml:space="preserve">e type gebiedsaanwijzingen kunnen worden meegegeven door </w:t>
      </w:r>
      <w:r w:rsidR="008571DA" w:rsidRPr="00022065">
        <w:t xml:space="preserve">het </w:t>
      </w:r>
      <w:r w:rsidR="003D64F5">
        <w:t>kenmerk</w:t>
      </w:r>
      <w:r w:rsidR="008571DA" w:rsidRPr="00022065">
        <w:t xml:space="preserve"> ‘</w:t>
      </w:r>
      <w:proofErr w:type="spellStart"/>
      <w:r w:rsidR="008571DA" w:rsidRPr="00022065">
        <w:t>TypeGebiedsaanwijzing</w:t>
      </w:r>
      <w:proofErr w:type="spellEnd"/>
      <w:r w:rsidR="008571DA" w:rsidRPr="00022065">
        <w:t xml:space="preserve">’. De groepen die je kunt selecteren volgen vervolgens uit de verschillende </w:t>
      </w:r>
      <w:proofErr w:type="spellStart"/>
      <w:r w:rsidR="008571DA" w:rsidRPr="00022065">
        <w:t>waardelijsten</w:t>
      </w:r>
      <w:proofErr w:type="spellEnd"/>
      <w:r w:rsidR="008571DA" w:rsidRPr="00022065">
        <w:t xml:space="preserve"> van de specifieke ‘</w:t>
      </w:r>
      <w:proofErr w:type="spellStart"/>
      <w:r w:rsidR="008571DA" w:rsidRPr="00022065">
        <w:t>gebiedsaanwijzingstypen</w:t>
      </w:r>
      <w:proofErr w:type="spellEnd"/>
      <w:r w:rsidR="008571DA" w:rsidRPr="00022065">
        <w:t>’.</w:t>
      </w:r>
    </w:p>
    <w:p w14:paraId="2CE51EF6" w14:textId="77777777" w:rsidR="00CF611C" w:rsidRPr="00022065" w:rsidRDefault="00CF611C" w:rsidP="00022065"/>
    <w:p w14:paraId="28DC845D" w14:textId="14261D61" w:rsidR="00A35C9D" w:rsidRPr="00CF611C" w:rsidRDefault="00A35C9D" w:rsidP="00CF611C">
      <w:pPr>
        <w:pStyle w:val="Koptekst"/>
        <w:rPr>
          <w:b/>
          <w:bCs/>
        </w:rPr>
      </w:pPr>
      <w:r w:rsidRPr="00CF611C">
        <w:rPr>
          <w:b/>
          <w:bCs/>
        </w:rPr>
        <w:t>Relaties</w:t>
      </w:r>
    </w:p>
    <w:p w14:paraId="2582EB04" w14:textId="69F6C6A2" w:rsidR="00285655" w:rsidRDefault="00CD5BC2" w:rsidP="00022065">
      <w:r w:rsidRPr="00022065">
        <w:t>In IMOW staan de rolnamen centraal</w:t>
      </w:r>
      <w:r w:rsidR="00C377CF" w:rsidRPr="00022065">
        <w:t xml:space="preserve"> in plaats van de naam van de relatiesoort</w:t>
      </w:r>
      <w:r w:rsidRPr="00022065">
        <w:t xml:space="preserve">. </w:t>
      </w:r>
      <w:r w:rsidR="00335DE9" w:rsidRPr="00022065">
        <w:t xml:space="preserve">Deze rolnamen worden ook </w:t>
      </w:r>
      <w:r w:rsidR="003461EB">
        <w:t>gebruikt</w:t>
      </w:r>
      <w:r w:rsidR="001160F1" w:rsidRPr="00022065">
        <w:t xml:space="preserve"> </w:t>
      </w:r>
      <w:r w:rsidR="00387B18" w:rsidRPr="00022065">
        <w:t>in d</w:t>
      </w:r>
      <w:r w:rsidRPr="00022065">
        <w:t xml:space="preserve">e </w:t>
      </w:r>
      <w:r w:rsidR="003461EB">
        <w:t>XML-</w:t>
      </w:r>
      <w:proofErr w:type="spellStart"/>
      <w:r w:rsidR="003461EB">
        <w:t>schemas</w:t>
      </w:r>
      <w:proofErr w:type="spellEnd"/>
      <w:r w:rsidR="00CF611C">
        <w:t>.</w:t>
      </w:r>
    </w:p>
    <w:p w14:paraId="2E5741DF" w14:textId="77777777" w:rsidR="00CF611C" w:rsidRPr="00022065" w:rsidRDefault="00CF611C" w:rsidP="00022065"/>
    <w:p w14:paraId="08487E21" w14:textId="2A7EB3B9" w:rsidR="00A35C9D" w:rsidRPr="00CF611C" w:rsidRDefault="000F4BE7" w:rsidP="00CF611C">
      <w:pPr>
        <w:pStyle w:val="Koptekst"/>
        <w:rPr>
          <w:b/>
          <w:bCs/>
        </w:rPr>
      </w:pPr>
      <w:r w:rsidRPr="00CF611C">
        <w:rPr>
          <w:b/>
          <w:bCs/>
        </w:rPr>
        <w:t>Regelingsgebied</w:t>
      </w:r>
    </w:p>
    <w:p w14:paraId="2C2C9A18" w14:textId="530B16E6" w:rsidR="00CD5BC2" w:rsidRDefault="003955B5" w:rsidP="00022065">
      <w:r w:rsidRPr="00022065">
        <w:t>In het IMOW wordt er een specifiek object benoemd dat Regelingsgebied heet. In het CIM</w:t>
      </w:r>
      <w:r w:rsidR="00E63455">
        <w:t>-</w:t>
      </w:r>
      <w:r w:rsidRPr="00022065">
        <w:t xml:space="preserve">OW is dit op een andere manier vormgegeven. </w:t>
      </w:r>
      <w:r w:rsidR="00324D67" w:rsidRPr="00022065">
        <w:t>Een regelingsgebied in IMOW koppelt een Locatie aan een Omgevingsdocument, zodat deze Locatie het regelingsgebied van een Omgevingsdocument wordt. Het regelingsgebied uit IMOW wordt in DSO</w:t>
      </w:r>
      <w:r w:rsidR="00730C66" w:rsidRPr="00022065">
        <w:t>-</w:t>
      </w:r>
      <w:r w:rsidR="00324D67" w:rsidRPr="00022065">
        <w:t>LV niet tot een OW-object gevormd. In DSO</w:t>
      </w:r>
      <w:r w:rsidR="00730C66" w:rsidRPr="00022065">
        <w:t>-</w:t>
      </w:r>
      <w:r w:rsidR="00324D67" w:rsidRPr="00022065">
        <w:t>LV is een regelingsgebied een relatie tussen een Omgevingsdocument en een Locatie, conform CIM</w:t>
      </w:r>
      <w:r w:rsidR="00E63455">
        <w:t>-</w:t>
      </w:r>
      <w:r w:rsidR="00324D67" w:rsidRPr="00022065">
        <w:t>OW.</w:t>
      </w:r>
    </w:p>
    <w:p w14:paraId="429F5AE2" w14:textId="77777777" w:rsidR="00CF611C" w:rsidRPr="00022065" w:rsidRDefault="00CF611C" w:rsidP="00022065"/>
    <w:p w14:paraId="218FCFC0" w14:textId="7A0D481F" w:rsidR="003A2984" w:rsidRPr="00CF611C" w:rsidRDefault="003A2984" w:rsidP="00CF611C">
      <w:pPr>
        <w:pStyle w:val="Koptekst"/>
        <w:rPr>
          <w:b/>
          <w:bCs/>
        </w:rPr>
      </w:pPr>
      <w:r w:rsidRPr="00CF611C">
        <w:rPr>
          <w:b/>
          <w:bCs/>
        </w:rPr>
        <w:lastRenderedPageBreak/>
        <w:t>ActiviteitLocatieaanduiding</w:t>
      </w:r>
    </w:p>
    <w:p w14:paraId="6A94D21B" w14:textId="596D5AE0" w:rsidR="003A2984" w:rsidRDefault="003A2984" w:rsidP="00022065">
      <w:r w:rsidRPr="00022065">
        <w:t>In CIM</w:t>
      </w:r>
      <w:r w:rsidR="00E63455">
        <w:t>-</w:t>
      </w:r>
      <w:r w:rsidRPr="00022065">
        <w:t xml:space="preserve">OW is </w:t>
      </w:r>
      <w:r w:rsidR="00646713">
        <w:t xml:space="preserve">dit gemodelleerd </w:t>
      </w:r>
      <w:r w:rsidRPr="00022065">
        <w:t>als gegevensgroep, terwijl dit in IMOW een relatieklasse is</w:t>
      </w:r>
    </w:p>
    <w:p w14:paraId="0D4021F8" w14:textId="77777777" w:rsidR="00CF611C" w:rsidRPr="00022065" w:rsidRDefault="00CF611C" w:rsidP="00022065"/>
    <w:p w14:paraId="599163E9" w14:textId="4913A827" w:rsidR="007F4B2B" w:rsidRPr="00CF611C" w:rsidRDefault="000F4BE7" w:rsidP="00CF611C">
      <w:pPr>
        <w:pStyle w:val="Koptekst"/>
        <w:rPr>
          <w:b/>
          <w:bCs/>
        </w:rPr>
      </w:pPr>
      <w:r w:rsidRPr="00CF611C">
        <w:rPr>
          <w:b/>
          <w:bCs/>
        </w:rPr>
        <w:t>Geometrie en GIO</w:t>
      </w:r>
    </w:p>
    <w:p w14:paraId="57F7FE60" w14:textId="1F14DA2C" w:rsidR="000A5157" w:rsidRPr="00022065" w:rsidRDefault="007F4B2B" w:rsidP="00022065">
      <w:r w:rsidRPr="00022065">
        <w:t xml:space="preserve">In het IMOW wordt </w:t>
      </w:r>
      <w:r w:rsidR="00184F0E" w:rsidRPr="00022065">
        <w:t xml:space="preserve">het </w:t>
      </w:r>
      <w:r w:rsidR="003D64F5">
        <w:t>kenmerk</w:t>
      </w:r>
      <w:r w:rsidR="00184F0E" w:rsidRPr="00022065">
        <w:t xml:space="preserve"> </w:t>
      </w:r>
      <w:r w:rsidRPr="00022065">
        <w:t xml:space="preserve">Geometrie als apart objecttype getoond. </w:t>
      </w:r>
      <w:r w:rsidR="00A266B6" w:rsidRPr="00022065">
        <w:t>Conceptueel (CIM</w:t>
      </w:r>
      <w:r w:rsidR="004A77A2">
        <w:t>-</w:t>
      </w:r>
      <w:r w:rsidR="00A266B6" w:rsidRPr="00022065">
        <w:t xml:space="preserve">OW) is een </w:t>
      </w:r>
      <w:r w:rsidR="009C5DD6" w:rsidRPr="00022065">
        <w:t xml:space="preserve">geometrie </w:t>
      </w:r>
      <w:r w:rsidR="00A266B6" w:rsidRPr="00022065">
        <w:t xml:space="preserve">een </w:t>
      </w:r>
      <w:r w:rsidR="00595B63">
        <w:t>kenmerk</w:t>
      </w:r>
      <w:r w:rsidR="009C5DD6" w:rsidRPr="00022065">
        <w:t xml:space="preserve"> van een locatie</w:t>
      </w:r>
      <w:r w:rsidR="00A266B6" w:rsidRPr="00022065">
        <w:t>, maar in de implementatie (IMOW) wordt het gezien als een gerefereerd objecttype</w:t>
      </w:r>
      <w:r w:rsidR="009C5DD6" w:rsidRPr="00022065">
        <w:t>.</w:t>
      </w:r>
      <w:r w:rsidR="00BC1DCE" w:rsidRPr="00022065">
        <w:t xml:space="preserve"> </w:t>
      </w:r>
      <w:r w:rsidR="00BC50E2" w:rsidRPr="00022065">
        <w:t>Dit objecttype</w:t>
      </w:r>
      <w:r w:rsidR="00841FD9" w:rsidRPr="00022065">
        <w:t xml:space="preserve"> </w:t>
      </w:r>
      <w:r w:rsidR="00BC50E2" w:rsidRPr="00022065">
        <w:t>G</w:t>
      </w:r>
      <w:r w:rsidR="00BC1DCE" w:rsidRPr="00022065">
        <w:t xml:space="preserve">eometrie is geen zelfstandig objecttype, het hoort altijd </w:t>
      </w:r>
      <w:r w:rsidR="00BC50E2" w:rsidRPr="00022065">
        <w:t xml:space="preserve">als gerefereerde eigenschap </w:t>
      </w:r>
      <w:r w:rsidR="00BC1DCE" w:rsidRPr="00022065">
        <w:t xml:space="preserve">bij </w:t>
      </w:r>
      <w:r w:rsidR="00B25F78" w:rsidRPr="00022065">
        <w:t xml:space="preserve">een Locatie. </w:t>
      </w:r>
      <w:r w:rsidR="00155C38" w:rsidRPr="00022065">
        <w:t>Een Geometrie</w:t>
      </w:r>
      <w:r w:rsidR="00B25F78" w:rsidRPr="00022065">
        <w:t xml:space="preserve"> kan niet zelfstandig </w:t>
      </w:r>
      <w:r w:rsidR="00E23A0F" w:rsidRPr="00022065">
        <w:t xml:space="preserve">gemuteerd worden </w:t>
      </w:r>
      <w:r w:rsidR="00B25F78" w:rsidRPr="00022065">
        <w:t>en historie opbouwen</w:t>
      </w:r>
      <w:r w:rsidR="00841FD9" w:rsidRPr="00022065">
        <w:t>, maar een</w:t>
      </w:r>
      <w:r w:rsidR="00B25F78" w:rsidRPr="00022065">
        <w:t xml:space="preserve"> Locatie kan dat wel.</w:t>
      </w:r>
    </w:p>
    <w:p w14:paraId="6B8595A6" w14:textId="0339CA70" w:rsidR="000F4BE7" w:rsidRPr="00022065" w:rsidRDefault="000F4BE7" w:rsidP="00022065"/>
    <w:p w14:paraId="7FE4E26D" w14:textId="16863697" w:rsidR="009C5DD6" w:rsidRPr="00022065" w:rsidRDefault="009C5DD6" w:rsidP="00022065">
      <w:r w:rsidRPr="00022065">
        <w:t xml:space="preserve">Geometrie wordt door zowel </w:t>
      </w:r>
      <w:r w:rsidR="00154E56">
        <w:t>STOP</w:t>
      </w:r>
      <w:r w:rsidRPr="00022065">
        <w:t xml:space="preserve"> als IMOP gebruikt. Het </w:t>
      </w:r>
      <w:r w:rsidR="00D51518" w:rsidRPr="00022065">
        <w:t>BG</w:t>
      </w:r>
      <w:r w:rsidRPr="00022065">
        <w:t xml:space="preserve"> hoeft daardoor Geometrie maar één keer aan te leveren. Vanwege dat gezamenlijk gebruik is Geometrie in een zelfstandig bestand geplaatst </w:t>
      </w:r>
      <w:r w:rsidR="00F81CB0" w:rsidRPr="00022065">
        <w:t xml:space="preserve">van </w:t>
      </w:r>
      <w:r w:rsidRPr="00022065">
        <w:t xml:space="preserve">waaruit zowel </w:t>
      </w:r>
      <w:r w:rsidR="000F4BE7" w:rsidRPr="00022065">
        <w:t xml:space="preserve">een GIO </w:t>
      </w:r>
      <w:r w:rsidRPr="00022065">
        <w:t>als de informatieobjecten uit IMOW apart naar wordt verwezen.</w:t>
      </w:r>
      <w:r w:rsidR="000F4BE7" w:rsidRPr="00022065">
        <w:t xml:space="preserve"> Verschil in 1.0 is wel dat het GML-bestand normwaarden dient te bevatten indien deze bij de geometrie horen. Deze worden middels het GIO-schema geduid, en vallen niet onder het IMOW.</w:t>
      </w:r>
    </w:p>
    <w:p w14:paraId="01570C38" w14:textId="41FB79BA" w:rsidR="009C5DD6" w:rsidRDefault="009C5DD6" w:rsidP="00022065"/>
    <w:p w14:paraId="67799CB9" w14:textId="4EB149E1" w:rsidR="004B0B52" w:rsidRPr="00022065" w:rsidRDefault="004B0B52" w:rsidP="00022065">
      <w:r>
        <w:t xml:space="preserve">Zie paragraaf </w:t>
      </w:r>
      <w:r>
        <w:fldChar w:fldCharType="begin"/>
      </w:r>
      <w:r>
        <w:instrText xml:space="preserve"> REF _Ref113026420 \r \h </w:instrText>
      </w:r>
      <w:r>
        <w:fldChar w:fldCharType="separate"/>
      </w:r>
      <w:r w:rsidR="006934CA">
        <w:t>2.3.3</w:t>
      </w:r>
      <w:r>
        <w:fldChar w:fldCharType="end"/>
      </w:r>
      <w:r>
        <w:t xml:space="preserve"> voor het IMOW model voor geometrie en locatie.</w:t>
      </w:r>
    </w:p>
    <w:p w14:paraId="15C69BCA" w14:textId="77777777" w:rsidR="004B0B52" w:rsidRDefault="004B0B52" w:rsidP="00022065"/>
    <w:p w14:paraId="3664FE67" w14:textId="2535A34E" w:rsidR="0004434E" w:rsidRPr="00022065" w:rsidRDefault="00C77784" w:rsidP="00022065">
      <w:r w:rsidRPr="00022065">
        <w:t>Deze geometrie constructie leidt tot de volgende IMOW</w:t>
      </w:r>
      <w:r w:rsidR="00841FD9" w:rsidRPr="00022065">
        <w:t>-</w:t>
      </w:r>
      <w:r w:rsidRPr="00022065">
        <w:t>attributen:</w:t>
      </w:r>
    </w:p>
    <w:p w14:paraId="0DB0F02D" w14:textId="4F89190C" w:rsidR="00C77784" w:rsidRPr="00F81CB0" w:rsidRDefault="007A2EC6" w:rsidP="00022065">
      <w:pPr>
        <w:pStyle w:val="Opsommingtekens1"/>
      </w:pPr>
      <w:r w:rsidRPr="00F81CB0">
        <w:t xml:space="preserve">(Gebied, Lijn, </w:t>
      </w:r>
      <w:r w:rsidRPr="00022065">
        <w:t>Punt</w:t>
      </w:r>
      <w:r w:rsidRPr="00F81CB0">
        <w:t>).</w:t>
      </w:r>
      <w:r w:rsidR="00555ED0" w:rsidRPr="00F81CB0">
        <w:t>geometrie: Een verwijzing vanuit Locatie (Gebied</w:t>
      </w:r>
      <w:r w:rsidR="004172FD" w:rsidRPr="00F81CB0">
        <w:t>, Lijn of Punt) naar een bijbehorende Geometrie.</w:t>
      </w:r>
    </w:p>
    <w:p w14:paraId="32D68446" w14:textId="36B34E6E" w:rsidR="007A2EC6" w:rsidRPr="00F81CB0" w:rsidRDefault="00305E40" w:rsidP="009572A3">
      <w:pPr>
        <w:pStyle w:val="Opsommingtekens1"/>
      </w:pPr>
      <w:r w:rsidRPr="00F81CB0">
        <w:t xml:space="preserve">Geometrie.id: </w:t>
      </w:r>
      <w:r w:rsidR="00C349F2" w:rsidRPr="00F81CB0">
        <w:t>UUID identificatie van de Geometrie</w:t>
      </w:r>
    </w:p>
    <w:p w14:paraId="6E04A8A5" w14:textId="17D4A61C" w:rsidR="0004434E" w:rsidRPr="00F81CB0" w:rsidRDefault="00C349F2" w:rsidP="009572A3">
      <w:pPr>
        <w:pStyle w:val="Opsommingtekens1"/>
      </w:pPr>
      <w:proofErr w:type="spellStart"/>
      <w:r w:rsidRPr="00F81CB0">
        <w:t>Geometrie.geometrie</w:t>
      </w:r>
      <w:proofErr w:type="spellEnd"/>
      <w:r w:rsidRPr="00F81CB0">
        <w:t xml:space="preserve">: </w:t>
      </w:r>
      <w:r w:rsidR="000C3AC6" w:rsidRPr="00F81CB0">
        <w:t>Vastleggen van een geometrie middels coördinaten.</w:t>
      </w:r>
    </w:p>
    <w:p w14:paraId="6923BB4D" w14:textId="1AD57AC0" w:rsidR="000C3AC6" w:rsidRPr="00022065" w:rsidRDefault="000C3AC6" w:rsidP="00022065"/>
    <w:p w14:paraId="0AD2E24F" w14:textId="0DE966E0" w:rsidR="000C3AC6" w:rsidRPr="00022065" w:rsidRDefault="000C3AC6" w:rsidP="00022065">
      <w:r w:rsidRPr="00022065">
        <w:t xml:space="preserve">Het objecttype Geometrie heeft hierin het algemene </w:t>
      </w:r>
      <w:r w:rsidR="00841FD9" w:rsidRPr="00022065">
        <w:t>ISO-</w:t>
      </w:r>
      <w:r w:rsidR="00F00465" w:rsidRPr="00022065">
        <w:t xml:space="preserve">19107 geometrietype </w:t>
      </w:r>
      <w:proofErr w:type="spellStart"/>
      <w:r w:rsidR="00F00465" w:rsidRPr="00022065">
        <w:t>GM_Object</w:t>
      </w:r>
      <w:proofErr w:type="spellEnd"/>
      <w:r w:rsidR="00F00465" w:rsidRPr="00022065">
        <w:t>. In de Locatie</w:t>
      </w:r>
      <w:r w:rsidR="00841FD9" w:rsidRPr="00022065">
        <w:t>-</w:t>
      </w:r>
      <w:r w:rsidR="00F00465" w:rsidRPr="00022065">
        <w:t xml:space="preserve">objecten wordt middels een </w:t>
      </w:r>
      <w:proofErr w:type="spellStart"/>
      <w:r w:rsidR="00F00465" w:rsidRPr="00022065">
        <w:t>constraint</w:t>
      </w:r>
      <w:proofErr w:type="spellEnd"/>
      <w:r w:rsidR="00F00465" w:rsidRPr="00022065">
        <w:t xml:space="preserve"> aangegeven wat de beperking op dit algemene type is</w:t>
      </w:r>
      <w:r w:rsidR="002F44AE" w:rsidRPr="00022065">
        <w:t>.</w:t>
      </w:r>
    </w:p>
    <w:p w14:paraId="2577D13E" w14:textId="422A0663" w:rsidR="00F0462C" w:rsidRDefault="00F0462C" w:rsidP="00753695">
      <w:pPr>
        <w:pStyle w:val="Kop1"/>
      </w:pPr>
      <w:bookmarkStart w:id="173" w:name="_Ref69207263"/>
      <w:bookmarkStart w:id="174" w:name="_Toc158300690"/>
      <w:bookmarkStart w:id="175" w:name="OP"/>
      <w:r w:rsidRPr="00884A92">
        <w:lastRenderedPageBreak/>
        <w:t>OP-aspecten relevant voor IMOW</w:t>
      </w:r>
      <w:bookmarkEnd w:id="173"/>
      <w:bookmarkEnd w:id="174"/>
    </w:p>
    <w:bookmarkEnd w:id="175"/>
    <w:p w14:paraId="3F02EC61" w14:textId="787F8C96" w:rsidR="00285655" w:rsidRPr="00022065" w:rsidRDefault="00D023D4" w:rsidP="00022065">
      <w:r w:rsidRPr="00022065">
        <w:t xml:space="preserve">In dit hoofdstuk wordt gekeken naar aspecten uit het IMOP die relevant zijn voor het IMOW. </w:t>
      </w:r>
      <w:r w:rsidR="006876D1">
        <w:t>Enkele</w:t>
      </w:r>
      <w:r w:rsidRPr="00022065">
        <w:t xml:space="preserve"> dingen</w:t>
      </w:r>
      <w:r w:rsidR="006876D1">
        <w:t xml:space="preserve"> worden</w:t>
      </w:r>
      <w:r w:rsidRPr="00022065">
        <w:t xml:space="preserve"> toegelicht vanuit OW-perspectief, omdat de samenhang met de OP-standaard relevant is. Er zijn drie OP-onderwerpen die relevant zijn vanuit OW-objectperspectief, dit zijn:</w:t>
      </w:r>
    </w:p>
    <w:p w14:paraId="77591338" w14:textId="3B24657A" w:rsidR="00285655" w:rsidRPr="00DB3379" w:rsidRDefault="00D023D4" w:rsidP="00DB3379">
      <w:pPr>
        <w:pStyle w:val="Opsommingnummers1"/>
        <w:numPr>
          <w:ilvl w:val="0"/>
          <w:numId w:val="32"/>
        </w:numPr>
      </w:pPr>
      <w:r w:rsidRPr="00DB3379">
        <w:t>De Regeling en diens Artikelen/Leden/Divisies</w:t>
      </w:r>
    </w:p>
    <w:p w14:paraId="70EAED1A" w14:textId="2F433DCB" w:rsidR="00D023D4" w:rsidRPr="00BA1E91" w:rsidRDefault="00D023D4" w:rsidP="00DB3379">
      <w:pPr>
        <w:pStyle w:val="Opsommingnummers1"/>
      </w:pPr>
      <w:r w:rsidRPr="00BA1E91">
        <w:t xml:space="preserve">De </w:t>
      </w:r>
      <w:proofErr w:type="spellStart"/>
      <w:r w:rsidRPr="00BA1E91">
        <w:t>ConsolidatieInformatie</w:t>
      </w:r>
      <w:proofErr w:type="spellEnd"/>
      <w:r w:rsidRPr="00BA1E91">
        <w:t xml:space="preserve"> uit de Regeling</w:t>
      </w:r>
    </w:p>
    <w:p w14:paraId="7F96EB03" w14:textId="77777777" w:rsidR="00D023D4" w:rsidRPr="00BA1E91" w:rsidRDefault="00D023D4" w:rsidP="00DB3379">
      <w:pPr>
        <w:pStyle w:val="Opsommingnummers1"/>
      </w:pPr>
      <w:r w:rsidRPr="00BA1E91">
        <w:t xml:space="preserve">De </w:t>
      </w:r>
      <w:proofErr w:type="spellStart"/>
      <w:r w:rsidRPr="00BA1E91">
        <w:t>GIO’s</w:t>
      </w:r>
      <w:proofErr w:type="spellEnd"/>
      <w:r w:rsidRPr="00BA1E91">
        <w:t xml:space="preserve"> behorend bij de </w:t>
      </w:r>
      <w:r w:rsidRPr="00DB3379">
        <w:t>Regeling</w:t>
      </w:r>
    </w:p>
    <w:p w14:paraId="39C9AE7E" w14:textId="77777777" w:rsidR="008B7315" w:rsidRPr="00022065" w:rsidRDefault="008B7315" w:rsidP="00022065"/>
    <w:p w14:paraId="5BC2D9EF" w14:textId="10C39221" w:rsidR="00D023D4" w:rsidRPr="00022065" w:rsidRDefault="00D023D4" w:rsidP="00022065">
      <w:r w:rsidRPr="00022065">
        <w:t>Dit hoofdstuk is op geen enkele manier een vervanging van de OP-documentatie, maar probeert de OP-aspecten die voor IMOW van belang zijn toe te lichten.</w:t>
      </w:r>
    </w:p>
    <w:p w14:paraId="5D2F8BCD" w14:textId="77777777" w:rsidR="00D023D4" w:rsidRPr="00753695" w:rsidRDefault="00D023D4" w:rsidP="00753695">
      <w:pPr>
        <w:pStyle w:val="Kop2"/>
      </w:pPr>
      <w:bookmarkStart w:id="176" w:name="_Toc158300691"/>
      <w:bookmarkStart w:id="177" w:name="OP_Regeling"/>
      <w:r w:rsidRPr="00753695">
        <w:t>De Regeling en diens Artikelen/Leden/Divisies</w:t>
      </w:r>
      <w:bookmarkEnd w:id="176"/>
    </w:p>
    <w:bookmarkEnd w:id="177"/>
    <w:p w14:paraId="397DBB63" w14:textId="57701B5B" w:rsidR="00285655" w:rsidRPr="00022065" w:rsidRDefault="00D023D4" w:rsidP="00022065">
      <w:r w:rsidRPr="00022065">
        <w:t xml:space="preserve">Alle OW-objecten horen bij een </w:t>
      </w:r>
      <w:r w:rsidR="00C908CE">
        <w:t>A</w:t>
      </w:r>
      <w:r w:rsidRPr="00022065">
        <w:t>rtikel/</w:t>
      </w:r>
      <w:r w:rsidR="00C908CE">
        <w:t>L</w:t>
      </w:r>
      <w:r w:rsidRPr="00022065">
        <w:t xml:space="preserve">id/Divisie uit een Regeling (die opgesteld is conform de </w:t>
      </w:r>
      <w:r w:rsidR="00C908CE">
        <w:t>ST</w:t>
      </w:r>
      <w:r w:rsidRPr="00022065">
        <w:t>OP-standaard). Vanuit het manifest-ow (</w:t>
      </w:r>
      <w:r w:rsidR="00434331" w:rsidRPr="00022065">
        <w:fldChar w:fldCharType="begin"/>
      </w:r>
      <w:r w:rsidR="00434331" w:rsidRPr="00022065">
        <w:instrText xml:space="preserve"> REF _Ref66372752 \r \h </w:instrText>
      </w:r>
      <w:r w:rsidR="00434331" w:rsidRPr="00022065">
        <w:fldChar w:fldCharType="separate"/>
      </w:r>
      <w:r w:rsidR="006934CA">
        <w:rPr>
          <w:b/>
          <w:bCs/>
        </w:rPr>
        <w:t>Fout! Verwijzingsbron niet gevonden.</w:t>
      </w:r>
      <w:r w:rsidR="00434331" w:rsidRPr="00022065">
        <w:fldChar w:fldCharType="end"/>
      </w:r>
      <w:r w:rsidRPr="00022065">
        <w:t xml:space="preserve">) wordt middels het attribuut </w:t>
      </w:r>
      <w:proofErr w:type="spellStart"/>
      <w:r w:rsidRPr="00022065">
        <w:t>WorkIDRegeling</w:t>
      </w:r>
      <w:proofErr w:type="spellEnd"/>
      <w:r w:rsidRPr="00022065">
        <w:t xml:space="preserve"> bij iedere aanlevering </w:t>
      </w:r>
      <w:r w:rsidR="00E464D9">
        <w:t xml:space="preserve">aangegeven </w:t>
      </w:r>
      <w:r w:rsidRPr="00022065">
        <w:t>bij welke Regeling de OW-objecten horen.</w:t>
      </w:r>
    </w:p>
    <w:p w14:paraId="742B91D4" w14:textId="5FC45DBB" w:rsidR="00285655" w:rsidRPr="00022065" w:rsidRDefault="00D023D4" w:rsidP="00022065">
      <w:r w:rsidRPr="00022065">
        <w:t>In iedere Regeltekst (</w:t>
      </w:r>
      <w:r w:rsidR="00434331" w:rsidRPr="00022065">
        <w:fldChar w:fldCharType="begin"/>
      </w:r>
      <w:r w:rsidR="00434331" w:rsidRPr="00022065">
        <w:instrText xml:space="preserve"> REF _Ref39823116 \r \h </w:instrText>
      </w:r>
      <w:r w:rsidR="00434331" w:rsidRPr="00022065">
        <w:fldChar w:fldCharType="separate"/>
      </w:r>
      <w:r w:rsidR="006934CA">
        <w:t>3.2</w:t>
      </w:r>
      <w:r w:rsidR="00434331" w:rsidRPr="00022065">
        <w:fldChar w:fldCharType="end"/>
      </w:r>
      <w:r w:rsidRPr="00022065">
        <w:t>) of Divisie (</w:t>
      </w:r>
      <w:r w:rsidR="00434331" w:rsidRPr="00022065">
        <w:fldChar w:fldCharType="begin"/>
      </w:r>
      <w:r w:rsidR="00434331" w:rsidRPr="00022065">
        <w:instrText xml:space="preserve"> REF _Ref66372774 \r \h </w:instrText>
      </w:r>
      <w:r w:rsidR="00434331" w:rsidRPr="00022065">
        <w:fldChar w:fldCharType="separate"/>
      </w:r>
      <w:r w:rsidR="006934CA">
        <w:t>3.11</w:t>
      </w:r>
      <w:r w:rsidR="00434331" w:rsidRPr="00022065">
        <w:fldChar w:fldCharType="end"/>
      </w:r>
      <w:r w:rsidRPr="00022065">
        <w:t xml:space="preserve">) zit het </w:t>
      </w:r>
      <w:proofErr w:type="spellStart"/>
      <w:r w:rsidRPr="00022065">
        <w:t>wId</w:t>
      </w:r>
      <w:proofErr w:type="spellEnd"/>
      <w:r w:rsidRPr="00022065">
        <w:t>-attribuut, hierin staat de identificatie van het artikel/lid of de divisie aan de OP-kant. Zodoende zijn alle OW-objecten die gekoppeld zijn aan een bepaalde Regeltekst of Divisie terug te vinden in een bepaald deel van een Regeling.</w:t>
      </w:r>
      <w:bookmarkStart w:id="178" w:name="OP_ConsolidatieInformatie"/>
    </w:p>
    <w:p w14:paraId="0B404AC6" w14:textId="468658F8" w:rsidR="00D023D4" w:rsidRPr="00884A92" w:rsidRDefault="00D023D4" w:rsidP="00753695">
      <w:pPr>
        <w:pStyle w:val="Kop2"/>
      </w:pPr>
      <w:bookmarkStart w:id="179" w:name="_Toc158300692"/>
      <w:proofErr w:type="spellStart"/>
      <w:r w:rsidRPr="00884A92">
        <w:t>ConsolidatieInformatie</w:t>
      </w:r>
      <w:bookmarkEnd w:id="179"/>
      <w:proofErr w:type="spellEnd"/>
    </w:p>
    <w:bookmarkEnd w:id="178"/>
    <w:p w14:paraId="57D70927" w14:textId="77777777" w:rsidR="00C24B3E" w:rsidRPr="00022065" w:rsidRDefault="00D023D4" w:rsidP="00022065">
      <w:r w:rsidRPr="00022065">
        <w:t xml:space="preserve">De </w:t>
      </w:r>
      <w:proofErr w:type="spellStart"/>
      <w:r w:rsidRPr="00022065">
        <w:t>ConsolidatieInformatie</w:t>
      </w:r>
      <w:proofErr w:type="spellEnd"/>
      <w:r w:rsidRPr="00022065">
        <w:t xml:space="preserve"> wordt meegegeven aan de OP-kant, maar bepaalt hoe de OW-objecten </w:t>
      </w:r>
      <w:proofErr w:type="spellStart"/>
      <w:r w:rsidRPr="00022065">
        <w:t>geversioneerd</w:t>
      </w:r>
      <w:proofErr w:type="spellEnd"/>
      <w:r w:rsidRPr="00022065">
        <w:t xml:space="preserve"> worden in het DSO. De daadwerkelijke documentatie van </w:t>
      </w:r>
      <w:proofErr w:type="spellStart"/>
      <w:r w:rsidRPr="00022065">
        <w:t>ConsolidatieInformatie</w:t>
      </w:r>
      <w:proofErr w:type="spellEnd"/>
      <w:r w:rsidRPr="00022065">
        <w:t xml:space="preserve"> is te vinden in de bijbehorende OP-documentatie, dit is een extract.</w:t>
      </w:r>
    </w:p>
    <w:p w14:paraId="3C81386A" w14:textId="6073DC4B" w:rsidR="00D023D4" w:rsidRPr="00022065" w:rsidRDefault="00D023D4" w:rsidP="00022065">
      <w:r w:rsidRPr="00022065">
        <w:t xml:space="preserve">Hieronder een korte opbouw van de structuur van de </w:t>
      </w:r>
      <w:proofErr w:type="spellStart"/>
      <w:r w:rsidRPr="00022065">
        <w:t>ConsolidatieInformatie</w:t>
      </w:r>
      <w:proofErr w:type="spellEnd"/>
      <w:r w:rsidRPr="00022065">
        <w:t>:</w:t>
      </w:r>
    </w:p>
    <w:p w14:paraId="3EEFCBBB" w14:textId="77777777" w:rsidR="008B7315" w:rsidRDefault="008B7315"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39CE8584" w14:textId="77777777" w:rsidTr="000F634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45E13F9" w14:textId="77777777" w:rsidR="00D023D4" w:rsidRPr="00D023D4" w:rsidRDefault="00D023D4" w:rsidP="00216D80">
            <w:pPr>
              <w:pStyle w:val="Tabel"/>
            </w:pPr>
            <w:r w:rsidRPr="00D023D4">
              <w:t>Element</w:t>
            </w:r>
          </w:p>
        </w:tc>
        <w:tc>
          <w:tcPr>
            <w:tcW w:w="1276" w:type="dxa"/>
          </w:tcPr>
          <w:p w14:paraId="68310CA6"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3CBF2A4D" w14:textId="77777777" w:rsidR="00D023D4" w:rsidRPr="00D023D4" w:rsidRDefault="00D023D4" w:rsidP="00216D80">
            <w:pPr>
              <w:pStyle w:val="Tabel"/>
            </w:pPr>
            <w:r w:rsidRPr="00D023D4">
              <w:t>Type</w:t>
            </w:r>
          </w:p>
        </w:tc>
        <w:tc>
          <w:tcPr>
            <w:tcW w:w="3827" w:type="dxa"/>
          </w:tcPr>
          <w:p w14:paraId="0CC69854" w14:textId="77777777" w:rsidR="00D023D4" w:rsidRPr="00D023D4" w:rsidRDefault="00D023D4" w:rsidP="00216D80">
            <w:pPr>
              <w:pStyle w:val="Tabel"/>
            </w:pPr>
            <w:r w:rsidRPr="00D023D4">
              <w:t>Omschrijving</w:t>
            </w:r>
          </w:p>
        </w:tc>
      </w:tr>
      <w:tr w:rsidR="00D023D4" w:rsidRPr="00022065" w14:paraId="2C6B1DE8" w14:textId="77777777" w:rsidTr="000F6341">
        <w:trPr>
          <w:cantSplit/>
        </w:trPr>
        <w:tc>
          <w:tcPr>
            <w:tcW w:w="3397" w:type="dxa"/>
          </w:tcPr>
          <w:p w14:paraId="42E4D8DE" w14:textId="77777777" w:rsidR="00D023D4" w:rsidRPr="00D023D4" w:rsidRDefault="00D023D4" w:rsidP="00216D80">
            <w:pPr>
              <w:pStyle w:val="Tabel"/>
              <w:rPr>
                <w:bCs w:val="0"/>
              </w:rPr>
            </w:pPr>
            <w:proofErr w:type="spellStart"/>
            <w:r w:rsidRPr="00D023D4">
              <w:rPr>
                <w:bCs w:val="0"/>
              </w:rPr>
              <w:t>ConsolidatieInformatie</w:t>
            </w:r>
            <w:proofErr w:type="spellEnd"/>
          </w:p>
        </w:tc>
        <w:tc>
          <w:tcPr>
            <w:tcW w:w="1276" w:type="dxa"/>
          </w:tcPr>
          <w:p w14:paraId="6060942A" w14:textId="77777777" w:rsidR="00D023D4" w:rsidRPr="00D023D4" w:rsidRDefault="00D023D4" w:rsidP="00216D80">
            <w:pPr>
              <w:pStyle w:val="Tabel"/>
              <w:rPr>
                <w:bCs w:val="0"/>
              </w:rPr>
            </w:pPr>
            <w:r w:rsidRPr="00D023D4">
              <w:rPr>
                <w:bCs w:val="0"/>
              </w:rPr>
              <w:t>[1..1]</w:t>
            </w:r>
          </w:p>
        </w:tc>
        <w:tc>
          <w:tcPr>
            <w:tcW w:w="1134" w:type="dxa"/>
          </w:tcPr>
          <w:p w14:paraId="7420EF17" w14:textId="77777777" w:rsidR="00D023D4" w:rsidRPr="00D023D4" w:rsidRDefault="00D023D4" w:rsidP="00216D80">
            <w:pPr>
              <w:pStyle w:val="Tabel"/>
              <w:rPr>
                <w:bCs w:val="0"/>
              </w:rPr>
            </w:pPr>
          </w:p>
        </w:tc>
        <w:tc>
          <w:tcPr>
            <w:tcW w:w="3827" w:type="dxa"/>
          </w:tcPr>
          <w:p w14:paraId="2E812B69" w14:textId="77777777" w:rsidR="00D023D4" w:rsidRPr="00D023D4" w:rsidRDefault="00D023D4" w:rsidP="00216D80">
            <w:pPr>
              <w:pStyle w:val="Tabel"/>
              <w:rPr>
                <w:bCs w:val="0"/>
              </w:rPr>
            </w:pPr>
            <w:r w:rsidRPr="00D023D4">
              <w:rPr>
                <w:bCs w:val="0"/>
              </w:rPr>
              <w:t>De informatie die noodzakelijk is om de aanlevering te consolideren tot een Regeling.</w:t>
            </w:r>
          </w:p>
        </w:tc>
      </w:tr>
      <w:tr w:rsidR="00D023D4" w:rsidRPr="00022065" w14:paraId="1BC49332" w14:textId="77777777" w:rsidTr="000F6341">
        <w:trPr>
          <w:cantSplit/>
        </w:trPr>
        <w:tc>
          <w:tcPr>
            <w:tcW w:w="3397" w:type="dxa"/>
          </w:tcPr>
          <w:p w14:paraId="2467210E" w14:textId="77777777" w:rsidR="00D023D4" w:rsidRPr="00D023D4" w:rsidRDefault="00D023D4" w:rsidP="00216D80">
            <w:pPr>
              <w:pStyle w:val="Tabel"/>
              <w:ind w:left="284"/>
              <w:rPr>
                <w:bCs w:val="0"/>
              </w:rPr>
            </w:pPr>
            <w:proofErr w:type="spellStart"/>
            <w:r w:rsidRPr="00D023D4">
              <w:rPr>
                <w:bCs w:val="0"/>
              </w:rPr>
              <w:t>BeoogdeRegelgeving</w:t>
            </w:r>
            <w:proofErr w:type="spellEnd"/>
          </w:p>
        </w:tc>
        <w:tc>
          <w:tcPr>
            <w:tcW w:w="1276" w:type="dxa"/>
          </w:tcPr>
          <w:p w14:paraId="236BCC69" w14:textId="77777777" w:rsidR="00D023D4" w:rsidRPr="00D023D4" w:rsidRDefault="00D023D4" w:rsidP="00216D80">
            <w:pPr>
              <w:pStyle w:val="Tabel"/>
              <w:rPr>
                <w:bCs w:val="0"/>
              </w:rPr>
            </w:pPr>
            <w:r w:rsidRPr="00D023D4">
              <w:rPr>
                <w:bCs w:val="0"/>
              </w:rPr>
              <w:t>[1..1]</w:t>
            </w:r>
          </w:p>
        </w:tc>
        <w:tc>
          <w:tcPr>
            <w:tcW w:w="1134" w:type="dxa"/>
          </w:tcPr>
          <w:p w14:paraId="798DA611" w14:textId="77777777" w:rsidR="00D023D4" w:rsidRPr="00D023D4" w:rsidRDefault="00D023D4" w:rsidP="00216D80">
            <w:pPr>
              <w:pStyle w:val="Tabel"/>
              <w:rPr>
                <w:bCs w:val="0"/>
              </w:rPr>
            </w:pPr>
          </w:p>
        </w:tc>
        <w:tc>
          <w:tcPr>
            <w:tcW w:w="3827" w:type="dxa"/>
          </w:tcPr>
          <w:p w14:paraId="4A28D6C8" w14:textId="77777777" w:rsidR="00D023D4" w:rsidRPr="00D023D4" w:rsidRDefault="00D023D4" w:rsidP="00216D80">
            <w:pPr>
              <w:pStyle w:val="Tabel"/>
              <w:rPr>
                <w:bCs w:val="0"/>
              </w:rPr>
            </w:pPr>
            <w:r w:rsidRPr="00D023D4">
              <w:rPr>
                <w:bCs w:val="0"/>
              </w:rPr>
              <w:t>De beoogde regelgeving die aangeleverd wordt.</w:t>
            </w:r>
          </w:p>
        </w:tc>
      </w:tr>
      <w:tr w:rsidR="00D023D4" w:rsidRPr="00022065" w14:paraId="1026674A" w14:textId="77777777" w:rsidTr="000F6341">
        <w:trPr>
          <w:cantSplit/>
        </w:trPr>
        <w:tc>
          <w:tcPr>
            <w:tcW w:w="3397" w:type="dxa"/>
          </w:tcPr>
          <w:p w14:paraId="5F4FA527" w14:textId="77777777" w:rsidR="00D023D4" w:rsidRPr="00D023D4" w:rsidRDefault="00D023D4" w:rsidP="00216D80">
            <w:pPr>
              <w:pStyle w:val="Tabel"/>
              <w:ind w:left="568"/>
              <w:rPr>
                <w:bCs w:val="0"/>
              </w:rPr>
            </w:pPr>
            <w:proofErr w:type="spellStart"/>
            <w:r w:rsidRPr="00D023D4">
              <w:rPr>
                <w:bCs w:val="0"/>
              </w:rPr>
              <w:t>BeoogdeRegeling</w:t>
            </w:r>
            <w:proofErr w:type="spellEnd"/>
          </w:p>
        </w:tc>
        <w:tc>
          <w:tcPr>
            <w:tcW w:w="1276" w:type="dxa"/>
          </w:tcPr>
          <w:p w14:paraId="0D7FA7A8" w14:textId="77777777" w:rsidR="00D023D4" w:rsidRPr="00D023D4" w:rsidRDefault="00D023D4" w:rsidP="00216D80">
            <w:pPr>
              <w:pStyle w:val="Tabel"/>
              <w:rPr>
                <w:bCs w:val="0"/>
              </w:rPr>
            </w:pPr>
            <w:r w:rsidRPr="00D023D4">
              <w:rPr>
                <w:bCs w:val="0"/>
              </w:rPr>
              <w:t>[0..1]</w:t>
            </w:r>
          </w:p>
        </w:tc>
        <w:tc>
          <w:tcPr>
            <w:tcW w:w="1134" w:type="dxa"/>
          </w:tcPr>
          <w:p w14:paraId="754F8D61" w14:textId="77777777" w:rsidR="00D023D4" w:rsidRPr="00D023D4" w:rsidRDefault="00D023D4" w:rsidP="00216D80">
            <w:pPr>
              <w:pStyle w:val="Tabel"/>
              <w:rPr>
                <w:bCs w:val="0"/>
              </w:rPr>
            </w:pPr>
          </w:p>
        </w:tc>
        <w:tc>
          <w:tcPr>
            <w:tcW w:w="3827" w:type="dxa"/>
          </w:tcPr>
          <w:p w14:paraId="07EFA8AB" w14:textId="77777777" w:rsidR="00D023D4" w:rsidRPr="00D023D4" w:rsidRDefault="00D023D4" w:rsidP="00216D80">
            <w:pPr>
              <w:pStyle w:val="Tabel"/>
              <w:rPr>
                <w:bCs w:val="0"/>
              </w:rPr>
            </w:pPr>
            <w:r w:rsidRPr="00D023D4">
              <w:rPr>
                <w:bCs w:val="0"/>
              </w:rPr>
              <w:t>De Regeling waarvoor informatie aangeleverd wordt.</w:t>
            </w:r>
          </w:p>
        </w:tc>
      </w:tr>
      <w:tr w:rsidR="00D023D4" w:rsidRPr="00022065" w14:paraId="3571E30E" w14:textId="77777777" w:rsidTr="000F6341">
        <w:trPr>
          <w:cantSplit/>
        </w:trPr>
        <w:tc>
          <w:tcPr>
            <w:tcW w:w="3397" w:type="dxa"/>
          </w:tcPr>
          <w:p w14:paraId="2C553A15" w14:textId="77777777" w:rsidR="00D023D4" w:rsidRPr="00D023D4" w:rsidRDefault="00D023D4" w:rsidP="00216D80">
            <w:pPr>
              <w:pStyle w:val="Tabel"/>
              <w:ind w:left="852"/>
              <w:rPr>
                <w:bCs w:val="0"/>
              </w:rPr>
            </w:pPr>
            <w:r w:rsidRPr="00D023D4">
              <w:rPr>
                <w:bCs w:val="0"/>
              </w:rPr>
              <w:t>doelen</w:t>
            </w:r>
          </w:p>
        </w:tc>
        <w:tc>
          <w:tcPr>
            <w:tcW w:w="1276" w:type="dxa"/>
          </w:tcPr>
          <w:p w14:paraId="5CA1F3F2" w14:textId="77777777" w:rsidR="00D023D4" w:rsidRPr="00D023D4" w:rsidRDefault="00D023D4" w:rsidP="00216D80">
            <w:pPr>
              <w:pStyle w:val="Tabel"/>
              <w:rPr>
                <w:bCs w:val="0"/>
              </w:rPr>
            </w:pPr>
            <w:r w:rsidRPr="00D023D4">
              <w:rPr>
                <w:bCs w:val="0"/>
              </w:rPr>
              <w:t>[0..1]</w:t>
            </w:r>
          </w:p>
        </w:tc>
        <w:tc>
          <w:tcPr>
            <w:tcW w:w="1134" w:type="dxa"/>
          </w:tcPr>
          <w:p w14:paraId="4C186D38" w14:textId="77777777" w:rsidR="00D023D4" w:rsidRPr="00D023D4" w:rsidRDefault="00D023D4" w:rsidP="00216D80">
            <w:pPr>
              <w:pStyle w:val="Tabel"/>
              <w:rPr>
                <w:bCs w:val="0"/>
              </w:rPr>
            </w:pPr>
          </w:p>
        </w:tc>
        <w:tc>
          <w:tcPr>
            <w:tcW w:w="3827" w:type="dxa"/>
          </w:tcPr>
          <w:p w14:paraId="6022E32B"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0A73548D" w14:textId="77777777" w:rsidTr="000F6341">
        <w:trPr>
          <w:cantSplit/>
        </w:trPr>
        <w:tc>
          <w:tcPr>
            <w:tcW w:w="3397" w:type="dxa"/>
          </w:tcPr>
          <w:p w14:paraId="6D206248" w14:textId="77777777" w:rsidR="00D023D4" w:rsidRPr="00D023D4" w:rsidRDefault="00D023D4" w:rsidP="00216D80">
            <w:pPr>
              <w:pStyle w:val="Tabel"/>
              <w:ind w:left="1136"/>
              <w:rPr>
                <w:bCs w:val="0"/>
              </w:rPr>
            </w:pPr>
            <w:r w:rsidRPr="00D023D4">
              <w:rPr>
                <w:bCs w:val="0"/>
              </w:rPr>
              <w:t>doel</w:t>
            </w:r>
          </w:p>
        </w:tc>
        <w:tc>
          <w:tcPr>
            <w:tcW w:w="1276" w:type="dxa"/>
          </w:tcPr>
          <w:p w14:paraId="0E6747F7" w14:textId="77777777" w:rsidR="00D023D4" w:rsidRPr="00D023D4" w:rsidRDefault="00D023D4" w:rsidP="00216D80">
            <w:pPr>
              <w:pStyle w:val="Tabel"/>
              <w:rPr>
                <w:bCs w:val="0"/>
              </w:rPr>
            </w:pPr>
            <w:r w:rsidRPr="00D023D4">
              <w:rPr>
                <w:bCs w:val="0"/>
              </w:rPr>
              <w:t>[1..1]</w:t>
            </w:r>
          </w:p>
        </w:tc>
        <w:tc>
          <w:tcPr>
            <w:tcW w:w="1134" w:type="dxa"/>
          </w:tcPr>
          <w:p w14:paraId="2B40801C" w14:textId="77777777" w:rsidR="00D023D4" w:rsidRPr="00D023D4" w:rsidRDefault="00D023D4" w:rsidP="00216D80">
            <w:pPr>
              <w:pStyle w:val="Tabel"/>
              <w:rPr>
                <w:bCs w:val="0"/>
              </w:rPr>
            </w:pPr>
            <w:r w:rsidRPr="00D023D4">
              <w:rPr>
                <w:bCs w:val="0"/>
              </w:rPr>
              <w:t>String</w:t>
            </w:r>
          </w:p>
        </w:tc>
        <w:tc>
          <w:tcPr>
            <w:tcW w:w="3827" w:type="dxa"/>
          </w:tcPr>
          <w:p w14:paraId="647F808C"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30324CE8" w14:textId="77777777" w:rsidTr="000F6341">
        <w:trPr>
          <w:cantSplit/>
        </w:trPr>
        <w:tc>
          <w:tcPr>
            <w:tcW w:w="3397" w:type="dxa"/>
          </w:tcPr>
          <w:p w14:paraId="057F68F6" w14:textId="77777777" w:rsidR="00D023D4" w:rsidRPr="00D023D4" w:rsidRDefault="00D023D4" w:rsidP="00216D80">
            <w:pPr>
              <w:pStyle w:val="Tabel"/>
              <w:ind w:left="852"/>
              <w:rPr>
                <w:bCs w:val="0"/>
              </w:rPr>
            </w:pPr>
            <w:r w:rsidRPr="00D023D4">
              <w:rPr>
                <w:bCs w:val="0"/>
              </w:rPr>
              <w:t>instrumentversie</w:t>
            </w:r>
          </w:p>
        </w:tc>
        <w:tc>
          <w:tcPr>
            <w:tcW w:w="1276" w:type="dxa"/>
          </w:tcPr>
          <w:p w14:paraId="03EA60A4" w14:textId="77777777" w:rsidR="00D023D4" w:rsidRPr="00D023D4" w:rsidRDefault="00D023D4" w:rsidP="00216D80">
            <w:pPr>
              <w:pStyle w:val="Tabel"/>
              <w:rPr>
                <w:bCs w:val="0"/>
              </w:rPr>
            </w:pPr>
            <w:r w:rsidRPr="00D023D4">
              <w:rPr>
                <w:bCs w:val="0"/>
              </w:rPr>
              <w:t>[0..1]</w:t>
            </w:r>
          </w:p>
        </w:tc>
        <w:tc>
          <w:tcPr>
            <w:tcW w:w="1134" w:type="dxa"/>
          </w:tcPr>
          <w:p w14:paraId="518A1AB1" w14:textId="77777777" w:rsidR="00D023D4" w:rsidRPr="00D023D4" w:rsidRDefault="00D023D4" w:rsidP="00216D80">
            <w:pPr>
              <w:pStyle w:val="Tabel"/>
              <w:rPr>
                <w:bCs w:val="0"/>
              </w:rPr>
            </w:pPr>
            <w:r w:rsidRPr="00D023D4">
              <w:rPr>
                <w:bCs w:val="0"/>
              </w:rPr>
              <w:t>String</w:t>
            </w:r>
          </w:p>
        </w:tc>
        <w:tc>
          <w:tcPr>
            <w:tcW w:w="3827" w:type="dxa"/>
          </w:tcPr>
          <w:p w14:paraId="3A2ECB19"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de </w:t>
            </w:r>
            <w:proofErr w:type="spellStart"/>
            <w:r w:rsidRPr="00D023D4">
              <w:rPr>
                <w:bCs w:val="0"/>
              </w:rPr>
              <w:t>RegelingVersie</w:t>
            </w:r>
            <w:proofErr w:type="spellEnd"/>
          </w:p>
        </w:tc>
      </w:tr>
      <w:tr w:rsidR="00D023D4" w:rsidRPr="00022065" w14:paraId="10383F3F" w14:textId="77777777" w:rsidTr="000F6341">
        <w:trPr>
          <w:cantSplit/>
        </w:trPr>
        <w:tc>
          <w:tcPr>
            <w:tcW w:w="3397" w:type="dxa"/>
          </w:tcPr>
          <w:p w14:paraId="14BD3D6C"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3AEA033E" w14:textId="77777777" w:rsidR="00D023D4" w:rsidRPr="00D023D4" w:rsidRDefault="00D023D4" w:rsidP="00216D80">
            <w:pPr>
              <w:pStyle w:val="Tabel"/>
              <w:rPr>
                <w:bCs w:val="0"/>
              </w:rPr>
            </w:pPr>
            <w:r w:rsidRPr="00D023D4">
              <w:rPr>
                <w:bCs w:val="0"/>
              </w:rPr>
              <w:t>[0..1]</w:t>
            </w:r>
          </w:p>
        </w:tc>
        <w:tc>
          <w:tcPr>
            <w:tcW w:w="1134" w:type="dxa"/>
          </w:tcPr>
          <w:p w14:paraId="3E8B4567" w14:textId="77777777" w:rsidR="00D023D4" w:rsidRPr="00D023D4" w:rsidRDefault="00D023D4" w:rsidP="00216D80">
            <w:pPr>
              <w:pStyle w:val="Tabel"/>
              <w:rPr>
                <w:bCs w:val="0"/>
              </w:rPr>
            </w:pPr>
            <w:r w:rsidRPr="00D023D4">
              <w:rPr>
                <w:bCs w:val="0"/>
              </w:rPr>
              <w:t>String</w:t>
            </w:r>
          </w:p>
        </w:tc>
        <w:tc>
          <w:tcPr>
            <w:tcW w:w="3827" w:type="dxa"/>
          </w:tcPr>
          <w:p w14:paraId="7FF25F20"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in het besluit dat de regeling instelt.</w:t>
            </w:r>
          </w:p>
        </w:tc>
      </w:tr>
      <w:tr w:rsidR="00D023D4" w:rsidRPr="00022065" w14:paraId="5705F9F8" w14:textId="77777777" w:rsidTr="000F6341">
        <w:trPr>
          <w:cantSplit/>
        </w:trPr>
        <w:tc>
          <w:tcPr>
            <w:tcW w:w="3397" w:type="dxa"/>
          </w:tcPr>
          <w:p w14:paraId="58DF07A9" w14:textId="77777777" w:rsidR="00D023D4" w:rsidRPr="00D023D4" w:rsidRDefault="00D023D4" w:rsidP="00216D80">
            <w:pPr>
              <w:pStyle w:val="Tabel"/>
              <w:ind w:left="568"/>
              <w:rPr>
                <w:bCs w:val="0"/>
              </w:rPr>
            </w:pPr>
            <w:proofErr w:type="spellStart"/>
            <w:r w:rsidRPr="00D023D4">
              <w:rPr>
                <w:bCs w:val="0"/>
              </w:rPr>
              <w:t>BeoogdInformatieobject</w:t>
            </w:r>
            <w:proofErr w:type="spellEnd"/>
          </w:p>
        </w:tc>
        <w:tc>
          <w:tcPr>
            <w:tcW w:w="1276" w:type="dxa"/>
          </w:tcPr>
          <w:p w14:paraId="7F35CBF0" w14:textId="77777777" w:rsidR="00D023D4" w:rsidRPr="00D023D4" w:rsidRDefault="00D023D4" w:rsidP="00216D80">
            <w:pPr>
              <w:pStyle w:val="Tabel"/>
              <w:rPr>
                <w:bCs w:val="0"/>
              </w:rPr>
            </w:pPr>
            <w:r w:rsidRPr="00D023D4">
              <w:rPr>
                <w:bCs w:val="0"/>
              </w:rPr>
              <w:t>[0..*]</w:t>
            </w:r>
          </w:p>
        </w:tc>
        <w:tc>
          <w:tcPr>
            <w:tcW w:w="1134" w:type="dxa"/>
          </w:tcPr>
          <w:p w14:paraId="4DDDA575" w14:textId="77777777" w:rsidR="00D023D4" w:rsidRPr="00D023D4" w:rsidRDefault="00D023D4" w:rsidP="00216D80">
            <w:pPr>
              <w:pStyle w:val="Tabel"/>
              <w:rPr>
                <w:bCs w:val="0"/>
              </w:rPr>
            </w:pPr>
          </w:p>
        </w:tc>
        <w:tc>
          <w:tcPr>
            <w:tcW w:w="3827" w:type="dxa"/>
          </w:tcPr>
          <w:p w14:paraId="4B21494D" w14:textId="77777777" w:rsidR="00D023D4" w:rsidRPr="00D023D4" w:rsidRDefault="00D023D4" w:rsidP="00216D80">
            <w:pPr>
              <w:pStyle w:val="Tabel"/>
              <w:rPr>
                <w:bCs w:val="0"/>
              </w:rPr>
            </w:pPr>
            <w:r w:rsidRPr="00D023D4">
              <w:rPr>
                <w:bCs w:val="0"/>
              </w:rPr>
              <w:t>Een PDF- of GIO die hoort bij de Regeling.</w:t>
            </w:r>
          </w:p>
        </w:tc>
      </w:tr>
      <w:tr w:rsidR="00D023D4" w:rsidRPr="00022065" w14:paraId="15A9F704" w14:textId="77777777" w:rsidTr="000F6341">
        <w:trPr>
          <w:cantSplit/>
        </w:trPr>
        <w:tc>
          <w:tcPr>
            <w:tcW w:w="3397" w:type="dxa"/>
          </w:tcPr>
          <w:p w14:paraId="1B53879F" w14:textId="77777777" w:rsidR="00D023D4" w:rsidRPr="00D023D4" w:rsidRDefault="00D023D4" w:rsidP="00216D80">
            <w:pPr>
              <w:pStyle w:val="Tabel"/>
              <w:ind w:left="852"/>
              <w:rPr>
                <w:bCs w:val="0"/>
              </w:rPr>
            </w:pPr>
            <w:r w:rsidRPr="00D023D4">
              <w:rPr>
                <w:bCs w:val="0"/>
              </w:rPr>
              <w:lastRenderedPageBreak/>
              <w:t>doelen</w:t>
            </w:r>
          </w:p>
        </w:tc>
        <w:tc>
          <w:tcPr>
            <w:tcW w:w="1276" w:type="dxa"/>
          </w:tcPr>
          <w:p w14:paraId="6E86A125" w14:textId="77777777" w:rsidR="00D023D4" w:rsidRPr="00D023D4" w:rsidRDefault="00D023D4" w:rsidP="00216D80">
            <w:pPr>
              <w:pStyle w:val="Tabel"/>
              <w:rPr>
                <w:bCs w:val="0"/>
              </w:rPr>
            </w:pPr>
            <w:r w:rsidRPr="00D023D4">
              <w:rPr>
                <w:bCs w:val="0"/>
              </w:rPr>
              <w:t>[1..1]</w:t>
            </w:r>
          </w:p>
        </w:tc>
        <w:tc>
          <w:tcPr>
            <w:tcW w:w="1134" w:type="dxa"/>
          </w:tcPr>
          <w:p w14:paraId="3DE10619" w14:textId="77777777" w:rsidR="00D023D4" w:rsidRPr="00D023D4" w:rsidRDefault="00D023D4" w:rsidP="00216D80">
            <w:pPr>
              <w:pStyle w:val="Tabel"/>
              <w:rPr>
                <w:bCs w:val="0"/>
              </w:rPr>
            </w:pPr>
          </w:p>
        </w:tc>
        <w:tc>
          <w:tcPr>
            <w:tcW w:w="3827" w:type="dxa"/>
          </w:tcPr>
          <w:p w14:paraId="7CB3B815"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219096B6" w14:textId="77777777" w:rsidTr="000F6341">
        <w:trPr>
          <w:cantSplit/>
        </w:trPr>
        <w:tc>
          <w:tcPr>
            <w:tcW w:w="3397" w:type="dxa"/>
          </w:tcPr>
          <w:p w14:paraId="347611D2" w14:textId="77777777" w:rsidR="00D023D4" w:rsidRPr="00D023D4" w:rsidRDefault="00D023D4" w:rsidP="00216D80">
            <w:pPr>
              <w:pStyle w:val="Tabel"/>
              <w:ind w:left="1136"/>
              <w:rPr>
                <w:bCs w:val="0"/>
              </w:rPr>
            </w:pPr>
            <w:r w:rsidRPr="00D023D4">
              <w:rPr>
                <w:bCs w:val="0"/>
              </w:rPr>
              <w:t>doel</w:t>
            </w:r>
          </w:p>
        </w:tc>
        <w:tc>
          <w:tcPr>
            <w:tcW w:w="1276" w:type="dxa"/>
          </w:tcPr>
          <w:p w14:paraId="30967610" w14:textId="77777777" w:rsidR="00D023D4" w:rsidRPr="00D023D4" w:rsidRDefault="00D023D4" w:rsidP="00216D80">
            <w:pPr>
              <w:pStyle w:val="Tabel"/>
              <w:rPr>
                <w:bCs w:val="0"/>
              </w:rPr>
            </w:pPr>
            <w:r w:rsidRPr="00D023D4">
              <w:rPr>
                <w:bCs w:val="0"/>
              </w:rPr>
              <w:t>[1..1]</w:t>
            </w:r>
          </w:p>
        </w:tc>
        <w:tc>
          <w:tcPr>
            <w:tcW w:w="1134" w:type="dxa"/>
          </w:tcPr>
          <w:p w14:paraId="173C1650" w14:textId="77777777" w:rsidR="00D023D4" w:rsidRPr="00D023D4" w:rsidRDefault="00D023D4" w:rsidP="00216D80">
            <w:pPr>
              <w:pStyle w:val="Tabel"/>
              <w:rPr>
                <w:bCs w:val="0"/>
              </w:rPr>
            </w:pPr>
            <w:r w:rsidRPr="00D023D4">
              <w:rPr>
                <w:bCs w:val="0"/>
              </w:rPr>
              <w:t>String</w:t>
            </w:r>
          </w:p>
        </w:tc>
        <w:tc>
          <w:tcPr>
            <w:tcW w:w="3827" w:type="dxa"/>
          </w:tcPr>
          <w:p w14:paraId="7730AE03"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2C28A9E2" w14:textId="77777777" w:rsidTr="000F6341">
        <w:trPr>
          <w:cantSplit/>
        </w:trPr>
        <w:tc>
          <w:tcPr>
            <w:tcW w:w="3397" w:type="dxa"/>
          </w:tcPr>
          <w:p w14:paraId="42F29411" w14:textId="77777777" w:rsidR="00D023D4" w:rsidRPr="00D023D4" w:rsidRDefault="00D023D4" w:rsidP="00216D80">
            <w:pPr>
              <w:pStyle w:val="Tabel"/>
              <w:ind w:left="852"/>
              <w:rPr>
                <w:bCs w:val="0"/>
              </w:rPr>
            </w:pPr>
            <w:proofErr w:type="spellStart"/>
            <w:r w:rsidRPr="00D023D4">
              <w:rPr>
                <w:bCs w:val="0"/>
              </w:rPr>
              <w:t>instrumentVersie</w:t>
            </w:r>
            <w:proofErr w:type="spellEnd"/>
          </w:p>
        </w:tc>
        <w:tc>
          <w:tcPr>
            <w:tcW w:w="1276" w:type="dxa"/>
          </w:tcPr>
          <w:p w14:paraId="6F2722BF" w14:textId="77777777" w:rsidR="00D023D4" w:rsidRPr="00D023D4" w:rsidRDefault="00D023D4" w:rsidP="00216D80">
            <w:pPr>
              <w:pStyle w:val="Tabel"/>
              <w:rPr>
                <w:bCs w:val="0"/>
              </w:rPr>
            </w:pPr>
            <w:r w:rsidRPr="00D023D4">
              <w:rPr>
                <w:bCs w:val="0"/>
              </w:rPr>
              <w:t>[0..1]</w:t>
            </w:r>
          </w:p>
        </w:tc>
        <w:tc>
          <w:tcPr>
            <w:tcW w:w="1134" w:type="dxa"/>
          </w:tcPr>
          <w:p w14:paraId="4B6CD9AB" w14:textId="77777777" w:rsidR="00D023D4" w:rsidRPr="00D023D4" w:rsidRDefault="00D023D4" w:rsidP="00216D80">
            <w:pPr>
              <w:pStyle w:val="Tabel"/>
              <w:rPr>
                <w:bCs w:val="0"/>
              </w:rPr>
            </w:pPr>
            <w:r w:rsidRPr="00D023D4">
              <w:rPr>
                <w:bCs w:val="0"/>
              </w:rPr>
              <w:t>String</w:t>
            </w:r>
          </w:p>
        </w:tc>
        <w:tc>
          <w:tcPr>
            <w:tcW w:w="3827" w:type="dxa"/>
          </w:tcPr>
          <w:p w14:paraId="29E75EB2"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het informatieobject</w:t>
            </w:r>
          </w:p>
        </w:tc>
      </w:tr>
      <w:tr w:rsidR="00D023D4" w:rsidRPr="00022065" w14:paraId="38653EB5" w14:textId="77777777" w:rsidTr="000F6341">
        <w:trPr>
          <w:cantSplit/>
        </w:trPr>
        <w:tc>
          <w:tcPr>
            <w:tcW w:w="3397" w:type="dxa"/>
          </w:tcPr>
          <w:p w14:paraId="2F0A0710"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BDC0FD" w14:textId="77777777" w:rsidR="00D023D4" w:rsidRPr="00D023D4" w:rsidRDefault="00D023D4" w:rsidP="00216D80">
            <w:pPr>
              <w:pStyle w:val="Tabel"/>
              <w:rPr>
                <w:bCs w:val="0"/>
              </w:rPr>
            </w:pPr>
            <w:r w:rsidRPr="00D023D4">
              <w:rPr>
                <w:bCs w:val="0"/>
              </w:rPr>
              <w:t>[0..1]</w:t>
            </w:r>
          </w:p>
        </w:tc>
        <w:tc>
          <w:tcPr>
            <w:tcW w:w="1134" w:type="dxa"/>
          </w:tcPr>
          <w:p w14:paraId="40A16B06" w14:textId="77777777" w:rsidR="00D023D4" w:rsidRPr="00D023D4" w:rsidRDefault="00D023D4" w:rsidP="00216D80">
            <w:pPr>
              <w:pStyle w:val="Tabel"/>
              <w:rPr>
                <w:bCs w:val="0"/>
              </w:rPr>
            </w:pPr>
            <w:r w:rsidRPr="00D023D4">
              <w:rPr>
                <w:bCs w:val="0"/>
              </w:rPr>
              <w:t>String</w:t>
            </w:r>
          </w:p>
        </w:tc>
        <w:tc>
          <w:tcPr>
            <w:tcW w:w="3827" w:type="dxa"/>
          </w:tcPr>
          <w:p w14:paraId="0B93991A" w14:textId="77777777" w:rsidR="00D023D4" w:rsidRPr="00D023D4" w:rsidRDefault="00D023D4" w:rsidP="00216D80">
            <w:pPr>
              <w:pStyle w:val="Tabel"/>
              <w:rPr>
                <w:bCs w:val="0"/>
              </w:rPr>
            </w:pPr>
            <w:r w:rsidRPr="00D023D4">
              <w:rPr>
                <w:bCs w:val="0"/>
              </w:rPr>
              <w:t xml:space="preserve">de componentnaam (van de regeling) + # + het </w:t>
            </w:r>
            <w:proofErr w:type="spellStart"/>
            <w:r w:rsidRPr="00D023D4">
              <w:rPr>
                <w:bCs w:val="0"/>
              </w:rPr>
              <w:t>eId</w:t>
            </w:r>
            <w:proofErr w:type="spellEnd"/>
            <w:r w:rsidRPr="00D023D4">
              <w:rPr>
                <w:bCs w:val="0"/>
              </w:rPr>
              <w:t xml:space="preserve"> van de </w:t>
            </w:r>
            <w:proofErr w:type="spellStart"/>
            <w:r w:rsidRPr="00D023D4">
              <w:rPr>
                <w:bCs w:val="0"/>
              </w:rPr>
              <w:t>ExtIoRef</w:t>
            </w:r>
            <w:proofErr w:type="spellEnd"/>
            <w:r w:rsidRPr="00D023D4">
              <w:rPr>
                <w:bCs w:val="0"/>
              </w:rPr>
              <w:t xml:space="preserve"> (van het informatieobject)</w:t>
            </w:r>
          </w:p>
        </w:tc>
      </w:tr>
      <w:tr w:rsidR="00D023D4" w:rsidRPr="00022065" w14:paraId="5CA35388" w14:textId="77777777" w:rsidTr="000F6341">
        <w:trPr>
          <w:cantSplit/>
        </w:trPr>
        <w:tc>
          <w:tcPr>
            <w:tcW w:w="3397" w:type="dxa"/>
          </w:tcPr>
          <w:p w14:paraId="1F236B71" w14:textId="77777777" w:rsidR="00D023D4" w:rsidRPr="00D023D4" w:rsidRDefault="00D023D4" w:rsidP="00216D80">
            <w:pPr>
              <w:pStyle w:val="Tabel"/>
              <w:ind w:left="284"/>
              <w:rPr>
                <w:bCs w:val="0"/>
              </w:rPr>
            </w:pPr>
            <w:r w:rsidRPr="00D023D4">
              <w:rPr>
                <w:bCs w:val="0"/>
              </w:rPr>
              <w:t>Tijdstempels</w:t>
            </w:r>
          </w:p>
        </w:tc>
        <w:tc>
          <w:tcPr>
            <w:tcW w:w="1276" w:type="dxa"/>
          </w:tcPr>
          <w:p w14:paraId="2CDD7EAE" w14:textId="77777777" w:rsidR="00D023D4" w:rsidRPr="00D023D4" w:rsidRDefault="00D023D4" w:rsidP="00216D80">
            <w:pPr>
              <w:pStyle w:val="Tabel"/>
              <w:rPr>
                <w:bCs w:val="0"/>
              </w:rPr>
            </w:pPr>
            <w:r w:rsidRPr="00D023D4">
              <w:rPr>
                <w:bCs w:val="0"/>
              </w:rPr>
              <w:t>[0..1]</w:t>
            </w:r>
          </w:p>
        </w:tc>
        <w:tc>
          <w:tcPr>
            <w:tcW w:w="1134" w:type="dxa"/>
          </w:tcPr>
          <w:p w14:paraId="4851AEA1" w14:textId="77777777" w:rsidR="00D023D4" w:rsidRPr="00D023D4" w:rsidRDefault="00D023D4" w:rsidP="00216D80">
            <w:pPr>
              <w:pStyle w:val="Tabel"/>
              <w:rPr>
                <w:bCs w:val="0"/>
              </w:rPr>
            </w:pPr>
          </w:p>
        </w:tc>
        <w:tc>
          <w:tcPr>
            <w:tcW w:w="3827" w:type="dxa"/>
          </w:tcPr>
          <w:p w14:paraId="00A53307" w14:textId="77777777" w:rsidR="00D023D4" w:rsidRPr="00D023D4" w:rsidRDefault="00D023D4" w:rsidP="00216D80">
            <w:pPr>
              <w:pStyle w:val="Tabel"/>
              <w:rPr>
                <w:bCs w:val="0"/>
              </w:rPr>
            </w:pPr>
            <w:r w:rsidRPr="00D023D4">
              <w:rPr>
                <w:bCs w:val="0"/>
              </w:rPr>
              <w:t>Tijdstempels geven aan wat voor tijdsinformatie er bij de aanlevering hoort.</w:t>
            </w:r>
          </w:p>
        </w:tc>
      </w:tr>
      <w:tr w:rsidR="00D023D4" w:rsidRPr="00022065" w14:paraId="481D312E" w14:textId="77777777" w:rsidTr="000F6341">
        <w:trPr>
          <w:cantSplit/>
        </w:trPr>
        <w:tc>
          <w:tcPr>
            <w:tcW w:w="3397" w:type="dxa"/>
          </w:tcPr>
          <w:p w14:paraId="00C866E5" w14:textId="77777777" w:rsidR="00D023D4" w:rsidRPr="00D023D4" w:rsidRDefault="00D023D4" w:rsidP="00216D80">
            <w:pPr>
              <w:pStyle w:val="Tabel"/>
              <w:ind w:left="568"/>
              <w:rPr>
                <w:bCs w:val="0"/>
              </w:rPr>
            </w:pPr>
            <w:r w:rsidRPr="00D023D4">
              <w:rPr>
                <w:bCs w:val="0"/>
              </w:rPr>
              <w:t>Tijdstempel</w:t>
            </w:r>
          </w:p>
        </w:tc>
        <w:tc>
          <w:tcPr>
            <w:tcW w:w="1276" w:type="dxa"/>
          </w:tcPr>
          <w:p w14:paraId="23202002" w14:textId="77777777" w:rsidR="00D023D4" w:rsidRPr="00D023D4" w:rsidRDefault="00D023D4" w:rsidP="00216D80">
            <w:pPr>
              <w:pStyle w:val="Tabel"/>
              <w:rPr>
                <w:bCs w:val="0"/>
              </w:rPr>
            </w:pPr>
            <w:r w:rsidRPr="00D023D4">
              <w:rPr>
                <w:bCs w:val="0"/>
              </w:rPr>
              <w:t>[1..*]</w:t>
            </w:r>
          </w:p>
        </w:tc>
        <w:tc>
          <w:tcPr>
            <w:tcW w:w="1134" w:type="dxa"/>
          </w:tcPr>
          <w:p w14:paraId="2278A4C7" w14:textId="77777777" w:rsidR="00D023D4" w:rsidRPr="00D023D4" w:rsidRDefault="00D023D4" w:rsidP="00216D80">
            <w:pPr>
              <w:pStyle w:val="Tabel"/>
              <w:rPr>
                <w:bCs w:val="0"/>
              </w:rPr>
            </w:pPr>
          </w:p>
        </w:tc>
        <w:tc>
          <w:tcPr>
            <w:tcW w:w="3827" w:type="dxa"/>
          </w:tcPr>
          <w:p w14:paraId="0956202E" w14:textId="77777777" w:rsidR="00D023D4" w:rsidRPr="00D023D4" w:rsidRDefault="00D023D4" w:rsidP="00216D80">
            <w:pPr>
              <w:pStyle w:val="Tabel"/>
              <w:rPr>
                <w:bCs w:val="0"/>
              </w:rPr>
            </w:pPr>
            <w:r w:rsidRPr="00D023D4">
              <w:rPr>
                <w:bCs w:val="0"/>
              </w:rPr>
              <w:t>Een individuele tijdstempel.</w:t>
            </w:r>
          </w:p>
        </w:tc>
      </w:tr>
      <w:tr w:rsidR="00D023D4" w:rsidRPr="00022065" w14:paraId="4698F1CB" w14:textId="77777777" w:rsidTr="000F6341">
        <w:trPr>
          <w:cantSplit/>
        </w:trPr>
        <w:tc>
          <w:tcPr>
            <w:tcW w:w="3397" w:type="dxa"/>
          </w:tcPr>
          <w:p w14:paraId="22F49734" w14:textId="77777777" w:rsidR="00D023D4" w:rsidRPr="00D023D4" w:rsidRDefault="00D023D4" w:rsidP="00216D80">
            <w:pPr>
              <w:pStyle w:val="Tabel"/>
              <w:ind w:left="852"/>
              <w:rPr>
                <w:bCs w:val="0"/>
              </w:rPr>
            </w:pPr>
            <w:r w:rsidRPr="00D023D4">
              <w:rPr>
                <w:bCs w:val="0"/>
              </w:rPr>
              <w:t>doel</w:t>
            </w:r>
          </w:p>
        </w:tc>
        <w:tc>
          <w:tcPr>
            <w:tcW w:w="1276" w:type="dxa"/>
          </w:tcPr>
          <w:p w14:paraId="1C596DD3" w14:textId="77777777" w:rsidR="00D023D4" w:rsidRPr="00D023D4" w:rsidRDefault="00D023D4" w:rsidP="00216D80">
            <w:pPr>
              <w:pStyle w:val="Tabel"/>
              <w:rPr>
                <w:bCs w:val="0"/>
              </w:rPr>
            </w:pPr>
            <w:r w:rsidRPr="00D023D4">
              <w:rPr>
                <w:bCs w:val="0"/>
              </w:rPr>
              <w:t>[1..1]</w:t>
            </w:r>
          </w:p>
        </w:tc>
        <w:tc>
          <w:tcPr>
            <w:tcW w:w="1134" w:type="dxa"/>
          </w:tcPr>
          <w:p w14:paraId="2DD6F984" w14:textId="77777777" w:rsidR="00D023D4" w:rsidRPr="00D023D4" w:rsidRDefault="00D023D4" w:rsidP="00216D80">
            <w:pPr>
              <w:pStyle w:val="Tabel"/>
              <w:rPr>
                <w:bCs w:val="0"/>
              </w:rPr>
            </w:pPr>
            <w:r w:rsidRPr="00D023D4">
              <w:rPr>
                <w:bCs w:val="0"/>
              </w:rPr>
              <w:t>String</w:t>
            </w:r>
          </w:p>
        </w:tc>
        <w:tc>
          <w:tcPr>
            <w:tcW w:w="3827" w:type="dxa"/>
          </w:tcPr>
          <w:p w14:paraId="2B2F09D5"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02A8C13E" w14:textId="77777777" w:rsidTr="000F6341">
        <w:trPr>
          <w:cantSplit/>
        </w:trPr>
        <w:tc>
          <w:tcPr>
            <w:tcW w:w="3397" w:type="dxa"/>
          </w:tcPr>
          <w:p w14:paraId="7480C22C" w14:textId="77777777" w:rsidR="00D023D4" w:rsidRPr="00D023D4" w:rsidRDefault="00D023D4" w:rsidP="00216D80">
            <w:pPr>
              <w:pStyle w:val="Tabel"/>
              <w:ind w:left="852"/>
              <w:rPr>
                <w:bCs w:val="0"/>
              </w:rPr>
            </w:pPr>
            <w:proofErr w:type="spellStart"/>
            <w:r w:rsidRPr="00D023D4">
              <w:rPr>
                <w:bCs w:val="0"/>
              </w:rPr>
              <w:t>soortTijdstempel</w:t>
            </w:r>
            <w:proofErr w:type="spellEnd"/>
          </w:p>
        </w:tc>
        <w:tc>
          <w:tcPr>
            <w:tcW w:w="1276" w:type="dxa"/>
          </w:tcPr>
          <w:p w14:paraId="0AA6127D" w14:textId="77777777" w:rsidR="00D023D4" w:rsidRPr="00D023D4" w:rsidRDefault="00D023D4" w:rsidP="00216D80">
            <w:pPr>
              <w:pStyle w:val="Tabel"/>
              <w:rPr>
                <w:bCs w:val="0"/>
              </w:rPr>
            </w:pPr>
            <w:r w:rsidRPr="00D023D4">
              <w:rPr>
                <w:bCs w:val="0"/>
              </w:rPr>
              <w:t>[1..1]</w:t>
            </w:r>
          </w:p>
        </w:tc>
        <w:tc>
          <w:tcPr>
            <w:tcW w:w="1134" w:type="dxa"/>
          </w:tcPr>
          <w:p w14:paraId="20200CAB" w14:textId="77777777" w:rsidR="00D023D4" w:rsidRPr="00D023D4" w:rsidRDefault="00D023D4" w:rsidP="00216D80">
            <w:pPr>
              <w:pStyle w:val="Tabel"/>
              <w:rPr>
                <w:bCs w:val="0"/>
              </w:rPr>
            </w:pPr>
            <w:r w:rsidRPr="00D023D4">
              <w:rPr>
                <w:bCs w:val="0"/>
              </w:rPr>
              <w:t>String</w:t>
            </w:r>
          </w:p>
        </w:tc>
        <w:tc>
          <w:tcPr>
            <w:tcW w:w="3827" w:type="dxa"/>
          </w:tcPr>
          <w:p w14:paraId="0892CC00" w14:textId="77777777" w:rsidR="00D023D4" w:rsidRPr="00D023D4" w:rsidRDefault="00D023D4" w:rsidP="00216D80">
            <w:pPr>
              <w:pStyle w:val="Tabel"/>
              <w:rPr>
                <w:bCs w:val="0"/>
              </w:rPr>
            </w:pPr>
            <w:r w:rsidRPr="00D023D4">
              <w:rPr>
                <w:bCs w:val="0"/>
              </w:rPr>
              <w:t xml:space="preserve">het type tijdstempel, dit kan zijn: </w:t>
            </w:r>
            <w:proofErr w:type="spellStart"/>
            <w:r w:rsidRPr="00D023D4">
              <w:rPr>
                <w:bCs w:val="0"/>
                <w:u w:val="single"/>
              </w:rPr>
              <w:t>juridischWerkendVanaf</w:t>
            </w:r>
            <w:proofErr w:type="spellEnd"/>
            <w:r w:rsidRPr="00D023D4">
              <w:rPr>
                <w:bCs w:val="0"/>
              </w:rPr>
              <w:t xml:space="preserve"> en </w:t>
            </w:r>
            <w:proofErr w:type="spellStart"/>
            <w:r w:rsidRPr="00D023D4">
              <w:rPr>
                <w:bCs w:val="0"/>
                <w:u w:val="single"/>
              </w:rPr>
              <w:t>geldigVanaf</w:t>
            </w:r>
            <w:proofErr w:type="spellEnd"/>
          </w:p>
        </w:tc>
      </w:tr>
      <w:tr w:rsidR="00D023D4" w:rsidRPr="00022065" w14:paraId="4D78F529" w14:textId="77777777" w:rsidTr="000F6341">
        <w:trPr>
          <w:cantSplit/>
        </w:trPr>
        <w:tc>
          <w:tcPr>
            <w:tcW w:w="3397" w:type="dxa"/>
          </w:tcPr>
          <w:p w14:paraId="1F0A2591" w14:textId="77777777" w:rsidR="00D023D4" w:rsidRPr="00D023D4" w:rsidRDefault="00D023D4" w:rsidP="00216D80">
            <w:pPr>
              <w:pStyle w:val="Tabel"/>
              <w:ind w:left="852"/>
              <w:rPr>
                <w:bCs w:val="0"/>
              </w:rPr>
            </w:pPr>
            <w:r w:rsidRPr="00D023D4">
              <w:rPr>
                <w:bCs w:val="0"/>
              </w:rPr>
              <w:t>datum</w:t>
            </w:r>
          </w:p>
        </w:tc>
        <w:tc>
          <w:tcPr>
            <w:tcW w:w="1276" w:type="dxa"/>
          </w:tcPr>
          <w:p w14:paraId="634FEE70" w14:textId="77777777" w:rsidR="00D023D4" w:rsidRPr="00D023D4" w:rsidRDefault="00D023D4" w:rsidP="00216D80">
            <w:pPr>
              <w:pStyle w:val="Tabel"/>
              <w:rPr>
                <w:bCs w:val="0"/>
              </w:rPr>
            </w:pPr>
            <w:r w:rsidRPr="00D023D4">
              <w:rPr>
                <w:bCs w:val="0"/>
              </w:rPr>
              <w:t>[1..1]</w:t>
            </w:r>
          </w:p>
        </w:tc>
        <w:tc>
          <w:tcPr>
            <w:tcW w:w="1134" w:type="dxa"/>
          </w:tcPr>
          <w:p w14:paraId="0C7B2977" w14:textId="77777777" w:rsidR="00D023D4" w:rsidRPr="00D023D4" w:rsidRDefault="00D023D4" w:rsidP="00216D80">
            <w:pPr>
              <w:pStyle w:val="Tabel"/>
              <w:rPr>
                <w:bCs w:val="0"/>
              </w:rPr>
            </w:pPr>
            <w:r w:rsidRPr="00D023D4">
              <w:rPr>
                <w:bCs w:val="0"/>
              </w:rPr>
              <w:t>Date</w:t>
            </w:r>
          </w:p>
        </w:tc>
        <w:tc>
          <w:tcPr>
            <w:tcW w:w="3827" w:type="dxa"/>
          </w:tcPr>
          <w:p w14:paraId="6BF2677C" w14:textId="77777777" w:rsidR="00D023D4" w:rsidRPr="00D023D4" w:rsidRDefault="00D023D4" w:rsidP="00216D80">
            <w:pPr>
              <w:pStyle w:val="Tabel"/>
              <w:rPr>
                <w:bCs w:val="0"/>
              </w:rPr>
            </w:pPr>
            <w:r w:rsidRPr="00D023D4">
              <w:rPr>
                <w:bCs w:val="0"/>
              </w:rPr>
              <w:t>De datum van de tijdstempel.</w:t>
            </w:r>
          </w:p>
        </w:tc>
      </w:tr>
      <w:tr w:rsidR="00D023D4" w:rsidRPr="00022065" w14:paraId="09925979" w14:textId="77777777" w:rsidTr="000F6341">
        <w:trPr>
          <w:cantSplit/>
        </w:trPr>
        <w:tc>
          <w:tcPr>
            <w:tcW w:w="3397" w:type="dxa"/>
          </w:tcPr>
          <w:p w14:paraId="3461FC23"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12A72E" w14:textId="77777777" w:rsidR="00D023D4" w:rsidRPr="00D023D4" w:rsidRDefault="00D023D4" w:rsidP="00216D80">
            <w:pPr>
              <w:pStyle w:val="Tabel"/>
              <w:rPr>
                <w:bCs w:val="0"/>
              </w:rPr>
            </w:pPr>
            <w:r w:rsidRPr="00D023D4">
              <w:rPr>
                <w:bCs w:val="0"/>
              </w:rPr>
              <w:t>[1..1]</w:t>
            </w:r>
          </w:p>
        </w:tc>
        <w:tc>
          <w:tcPr>
            <w:tcW w:w="1134" w:type="dxa"/>
          </w:tcPr>
          <w:p w14:paraId="1CA448BC" w14:textId="77777777" w:rsidR="00D023D4" w:rsidRPr="00D023D4" w:rsidRDefault="00D023D4" w:rsidP="00216D80">
            <w:pPr>
              <w:pStyle w:val="Tabel"/>
              <w:rPr>
                <w:bCs w:val="0"/>
              </w:rPr>
            </w:pPr>
            <w:r w:rsidRPr="00D023D4">
              <w:rPr>
                <w:bCs w:val="0"/>
              </w:rPr>
              <w:t>String</w:t>
            </w:r>
          </w:p>
        </w:tc>
        <w:tc>
          <w:tcPr>
            <w:tcW w:w="3827" w:type="dxa"/>
          </w:tcPr>
          <w:p w14:paraId="6587108A"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uit het Besluit waar deze tijdstempel genoemd wordt.</w:t>
            </w:r>
          </w:p>
        </w:tc>
      </w:tr>
    </w:tbl>
    <w:p w14:paraId="4E7F3A8B" w14:textId="77777777" w:rsidR="00D023D4" w:rsidRPr="00022065" w:rsidRDefault="00D023D4" w:rsidP="00022065"/>
    <w:p w14:paraId="01F5BA32" w14:textId="0DCA8AEB" w:rsidR="00D023D4" w:rsidRPr="00022065" w:rsidRDefault="00D023D4" w:rsidP="00022065">
      <w:r w:rsidRPr="00022065">
        <w:t>Het Doel is een gegeven dat ook aanwezig is bij de aanlevering van de OW-informatie, zie manifest-ow (</w:t>
      </w:r>
      <w:r w:rsidR="00456EAC" w:rsidRPr="00022065">
        <w:fldChar w:fldCharType="begin"/>
      </w:r>
      <w:r w:rsidR="00456EAC" w:rsidRPr="00022065">
        <w:instrText xml:space="preserve"> REF _Ref74325115 \r \h </w:instrText>
      </w:r>
      <w:r w:rsidR="00456EAC" w:rsidRPr="00022065">
        <w:fldChar w:fldCharType="separate"/>
      </w:r>
      <w:r w:rsidR="006934CA">
        <w:rPr>
          <w:b/>
          <w:bCs/>
        </w:rPr>
        <w:t>Fout! Verwijzingsbron niet gevonden.</w:t>
      </w:r>
      <w:r w:rsidR="00456EAC" w:rsidRPr="00022065">
        <w:fldChar w:fldCharType="end"/>
      </w:r>
      <w:r w:rsidRPr="00022065">
        <w:t>). OW-objecten krijgen de tijdsinformatie van de tijdstempels die horen bij de aanlevering.</w:t>
      </w:r>
    </w:p>
    <w:p w14:paraId="4AF4BF85" w14:textId="77777777" w:rsidR="00D023D4" w:rsidRPr="00022065" w:rsidRDefault="00D023D4" w:rsidP="00022065">
      <w:r w:rsidRPr="00022065">
        <w:t xml:space="preserve">Kortom, als er OW-objecten worden aangeleverd bij een besluit dat juridisch werkend is vanaf 1 januari 2022, dan zullen deze OW-objecten ook juridisch werkend zijn vanaf 1 januari 2022. </w:t>
      </w:r>
      <w:r w:rsidRPr="00022065">
        <w:br/>
        <w:t xml:space="preserve">(Het DSO legt drie type tijdstempels vast, namelijk </w:t>
      </w:r>
      <w:proofErr w:type="spellStart"/>
      <w:r w:rsidRPr="00022065">
        <w:t>juridischWerkendVanaf</w:t>
      </w:r>
      <w:proofErr w:type="spellEnd"/>
      <w:r w:rsidRPr="00022065">
        <w:t xml:space="preserve">, </w:t>
      </w:r>
      <w:proofErr w:type="spellStart"/>
      <w:r w:rsidRPr="00022065">
        <w:t>geldigVanaf</w:t>
      </w:r>
      <w:proofErr w:type="spellEnd"/>
      <w:r w:rsidRPr="00022065">
        <w:t xml:space="preserve">, en </w:t>
      </w:r>
      <w:proofErr w:type="spellStart"/>
      <w:r w:rsidRPr="00022065">
        <w:t>beschikbaarOp</w:t>
      </w:r>
      <w:proofErr w:type="spellEnd"/>
      <w:r w:rsidRPr="00022065">
        <w:t xml:space="preserve">, met name </w:t>
      </w:r>
      <w:proofErr w:type="spellStart"/>
      <w:r w:rsidRPr="00022065">
        <w:t>beschikbaarOp</w:t>
      </w:r>
      <w:proofErr w:type="spellEnd"/>
      <w:r w:rsidRPr="00022065">
        <w:t xml:space="preserve"> wordt geregistreerd in het DSO op het moment dat informatie aangeleverd is.)</w:t>
      </w:r>
    </w:p>
    <w:p w14:paraId="2A64235E" w14:textId="77777777" w:rsidR="00D023D4" w:rsidRDefault="00D023D4" w:rsidP="00753695">
      <w:pPr>
        <w:pStyle w:val="Kop2"/>
      </w:pPr>
      <w:bookmarkStart w:id="180" w:name="_Toc158300693"/>
      <w:bookmarkStart w:id="181" w:name="OP_Informatieobjecten"/>
      <w:r>
        <w:t>OP-informatieobjecten</w:t>
      </w:r>
      <w:bookmarkEnd w:id="180"/>
    </w:p>
    <w:bookmarkEnd w:id="181"/>
    <w:p w14:paraId="3BE93379" w14:textId="1DEC8A7A" w:rsidR="00285655" w:rsidRPr="00022065" w:rsidRDefault="00D023D4" w:rsidP="00022065">
      <w:r w:rsidRPr="00022065">
        <w:t>Er zijn twee soorten informatieobjecten die aangeleverd kunnen worden in de OP-standaard, namelijk PDF-documenten en geografische informatieobjecten (</w:t>
      </w:r>
      <w:proofErr w:type="spellStart"/>
      <w:r w:rsidRPr="00022065">
        <w:t>GIO’s</w:t>
      </w:r>
      <w:proofErr w:type="spellEnd"/>
      <w:r w:rsidRPr="00022065">
        <w:t xml:space="preserve">). In deze en de volgende paragrafen wordt voornamelijk ingegaan op de </w:t>
      </w:r>
      <w:proofErr w:type="spellStart"/>
      <w:r w:rsidRPr="00022065">
        <w:t>GIO</w:t>
      </w:r>
      <w:r w:rsidR="007A0EF6">
        <w:t>’</w:t>
      </w:r>
      <w:r w:rsidRPr="00022065">
        <w:t>s</w:t>
      </w:r>
      <w:proofErr w:type="spellEnd"/>
      <w:r w:rsidR="00C908CE">
        <w:t xml:space="preserve"> </w:t>
      </w:r>
      <w:r w:rsidR="007A0EF6">
        <w:t xml:space="preserve">omdat </w:t>
      </w:r>
      <w:r w:rsidRPr="00022065">
        <w:t>de samenhang met OW-objecten complex is.</w:t>
      </w:r>
    </w:p>
    <w:p w14:paraId="44066AF3" w14:textId="6AA40DB7" w:rsidR="00D023D4" w:rsidRPr="00022065" w:rsidRDefault="00D023D4" w:rsidP="00022065">
      <w:r w:rsidRPr="00022065">
        <w:t>De voornaamste samenhang tussen een GIO en OW is dat de OW-Locaties van het type Gebied/Lijn/Punt (</w:t>
      </w:r>
      <w:r w:rsidR="000753CC" w:rsidRPr="00022065">
        <w:fldChar w:fldCharType="begin"/>
      </w:r>
      <w:r w:rsidR="000753CC" w:rsidRPr="00022065">
        <w:instrText xml:space="preserve"> REF _Ref49513284 \r \h </w:instrText>
      </w:r>
      <w:r w:rsidR="000753CC" w:rsidRPr="00022065">
        <w:fldChar w:fldCharType="separate"/>
      </w:r>
      <w:r w:rsidR="006934CA">
        <w:t>3.8.2</w:t>
      </w:r>
      <w:r w:rsidR="000753CC" w:rsidRPr="00022065">
        <w:fldChar w:fldCharType="end"/>
      </w:r>
      <w:r w:rsidRPr="00022065">
        <w:t xml:space="preserve">) een attribuut </w:t>
      </w:r>
      <w:proofErr w:type="spellStart"/>
      <w:r w:rsidRPr="00022065">
        <w:t>GeometrieRef</w:t>
      </w:r>
      <w:proofErr w:type="spellEnd"/>
      <w:r w:rsidRPr="00022065">
        <w:t xml:space="preserve"> hebben dat verwijst naar de identificatie van de Geometrie die te vinden is in de GIO. Kortom, het DSO ontvangt geometrieën doordat de LVBB de geometrie uit de GIO doorstuurt.</w:t>
      </w:r>
    </w:p>
    <w:p w14:paraId="4541BABA" w14:textId="77777777" w:rsidR="00D023D4" w:rsidRPr="00884A92" w:rsidRDefault="00D023D4" w:rsidP="00753695">
      <w:pPr>
        <w:pStyle w:val="Kop2"/>
      </w:pPr>
      <w:bookmarkStart w:id="182" w:name="_Toc158300694"/>
      <w:bookmarkStart w:id="183" w:name="OP_GIOs"/>
      <w:proofErr w:type="spellStart"/>
      <w:r w:rsidRPr="00884A92">
        <w:t>GIO’s</w:t>
      </w:r>
      <w:bookmarkEnd w:id="182"/>
      <w:proofErr w:type="spellEnd"/>
    </w:p>
    <w:bookmarkEnd w:id="183"/>
    <w:p w14:paraId="54EBCD2F" w14:textId="04599B58" w:rsidR="00285655" w:rsidRPr="00022065" w:rsidRDefault="00D023D4" w:rsidP="00022065">
      <w:r w:rsidRPr="00022065">
        <w:t xml:space="preserve">Een GIO </w:t>
      </w:r>
      <w:r w:rsidR="007A0EF6">
        <w:t xml:space="preserve">wordt </w:t>
      </w:r>
      <w:proofErr w:type="spellStart"/>
      <w:r w:rsidR="007A0EF6">
        <w:t>aangelverd</w:t>
      </w:r>
      <w:proofErr w:type="spellEnd"/>
      <w:r w:rsidR="007A0EF6">
        <w:t xml:space="preserve"> in</w:t>
      </w:r>
      <w:r w:rsidRPr="00022065">
        <w:t xml:space="preserve"> twee bestanden</w:t>
      </w:r>
      <w:r w:rsidR="007A0EF6">
        <w:t>:</w:t>
      </w:r>
      <w:r w:rsidRPr="00022065">
        <w:t xml:space="preserve"> een </w:t>
      </w:r>
      <w:r w:rsidR="008F398C" w:rsidRPr="00022065">
        <w:t xml:space="preserve">geografisch </w:t>
      </w:r>
      <w:r w:rsidRPr="00022065">
        <w:t>vaststellingsdeel</w:t>
      </w:r>
      <w:r w:rsidR="00A07579" w:rsidRPr="00022065">
        <w:t xml:space="preserve"> (GML)</w:t>
      </w:r>
      <w:r w:rsidRPr="00022065">
        <w:t xml:space="preserve"> en een </w:t>
      </w:r>
      <w:r w:rsidR="008F398C" w:rsidRPr="00022065">
        <w:t>service-</w:t>
      </w:r>
      <w:r w:rsidRPr="00022065">
        <w:t>deel</w:t>
      </w:r>
      <w:r w:rsidR="00A07579" w:rsidRPr="00022065">
        <w:t xml:space="preserve"> (XML)</w:t>
      </w:r>
      <w:r w:rsidRPr="00022065">
        <w:t xml:space="preserve">. In dit document wordt alleen het geografisch </w:t>
      </w:r>
      <w:r w:rsidR="008F398C" w:rsidRPr="00022065">
        <w:t>vaststellings</w:t>
      </w:r>
      <w:r w:rsidRPr="00022065">
        <w:t xml:space="preserve">deel behandeld, omdat het </w:t>
      </w:r>
      <w:r w:rsidR="008F398C" w:rsidRPr="00022065">
        <w:t>service-deel</w:t>
      </w:r>
      <w:r w:rsidRPr="00022065">
        <w:t xml:space="preserve"> niet van belang is voor de OW-objecten. De identificatie van de Geometrie is te vinden in het geografisch deel van de GIO, dit is van belang voor de OW-Locatie (</w:t>
      </w:r>
      <w:r w:rsidR="00CC7AB5" w:rsidRPr="00022065">
        <w:fldChar w:fldCharType="begin"/>
      </w:r>
      <w:r w:rsidR="00CC7AB5" w:rsidRPr="00022065">
        <w:instrText xml:space="preserve"> REF _Ref49513284 \r \h </w:instrText>
      </w:r>
      <w:r w:rsidR="00CC7AB5" w:rsidRPr="00022065">
        <w:fldChar w:fldCharType="separate"/>
      </w:r>
      <w:r w:rsidR="006934CA">
        <w:t>3.8.2</w:t>
      </w:r>
      <w:r w:rsidR="00CC7AB5" w:rsidRPr="00022065">
        <w:fldChar w:fldCharType="end"/>
      </w:r>
      <w:r w:rsidRPr="00022065">
        <w:t>).</w:t>
      </w:r>
    </w:p>
    <w:p w14:paraId="7A00A2CE" w14:textId="56CCA81E" w:rsidR="00285655" w:rsidRPr="00022065" w:rsidRDefault="00D023D4" w:rsidP="00022065">
      <w:r w:rsidRPr="00022065">
        <w:t xml:space="preserve">Er zijn twee type </w:t>
      </w:r>
      <w:proofErr w:type="spellStart"/>
      <w:r w:rsidRPr="00022065">
        <w:t>GIO’s</w:t>
      </w:r>
      <w:proofErr w:type="spellEnd"/>
      <w:r w:rsidRPr="00022065">
        <w:t>,:</w:t>
      </w:r>
      <w:r w:rsidR="007A0EF6">
        <w:t xml:space="preserve"> </w:t>
      </w:r>
      <w:proofErr w:type="spellStart"/>
      <w:r w:rsidRPr="00022065">
        <w:t>GIO’s</w:t>
      </w:r>
      <w:proofErr w:type="spellEnd"/>
      <w:r w:rsidRPr="00022065">
        <w:t xml:space="preserve"> </w:t>
      </w:r>
      <w:r w:rsidR="007A0EF6">
        <w:t>die</w:t>
      </w:r>
      <w:r w:rsidRPr="00022065">
        <w:t xml:space="preserve"> informatie over normen </w:t>
      </w:r>
      <w:r w:rsidR="007A0EF6">
        <w:t>bevatten</w:t>
      </w:r>
      <w:r w:rsidRPr="00022065">
        <w:t>(Norm-</w:t>
      </w:r>
      <w:proofErr w:type="spellStart"/>
      <w:r w:rsidRPr="00022065">
        <w:t>GIO’s</w:t>
      </w:r>
      <w:proofErr w:type="spellEnd"/>
      <w:r w:rsidRPr="00022065">
        <w:t xml:space="preserve">) en </w:t>
      </w:r>
      <w:proofErr w:type="spellStart"/>
      <w:r w:rsidRPr="00022065">
        <w:t>GIO’s</w:t>
      </w:r>
      <w:proofErr w:type="spellEnd"/>
      <w:r w:rsidRPr="00022065">
        <w:t xml:space="preserve"> </w:t>
      </w:r>
      <w:r w:rsidR="007A0EF6">
        <w:t>zonder</w:t>
      </w:r>
      <w:r w:rsidRPr="00022065">
        <w:t xml:space="preserve"> informatie over normen (</w:t>
      </w:r>
      <w:proofErr w:type="spellStart"/>
      <w:r w:rsidRPr="00022065">
        <w:t>GIO’s</w:t>
      </w:r>
      <w:proofErr w:type="spellEnd"/>
      <w:r w:rsidRPr="00022065">
        <w:t>).</w:t>
      </w:r>
    </w:p>
    <w:p w14:paraId="50A7EB5D" w14:textId="0572BA9E" w:rsidR="00D023D4" w:rsidRPr="00022065" w:rsidRDefault="00D023D4" w:rsidP="00022065">
      <w:r w:rsidRPr="00022065">
        <w:lastRenderedPageBreak/>
        <w:t>Hieronder informatie over de opbouw (van het geografisch deel) van een GIO:</w:t>
      </w: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06D73C06"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4FD3F1A" w14:textId="77777777" w:rsidR="00D023D4" w:rsidRPr="00D023D4" w:rsidRDefault="00D023D4" w:rsidP="00216D80">
            <w:pPr>
              <w:pStyle w:val="Tabel"/>
            </w:pPr>
            <w:r w:rsidRPr="00D023D4">
              <w:t>Element</w:t>
            </w:r>
          </w:p>
        </w:tc>
        <w:tc>
          <w:tcPr>
            <w:tcW w:w="1276" w:type="dxa"/>
          </w:tcPr>
          <w:p w14:paraId="126AAD0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217BA9B3" w14:textId="77777777" w:rsidR="00D023D4" w:rsidRPr="00D023D4" w:rsidRDefault="00D023D4" w:rsidP="00216D80">
            <w:pPr>
              <w:pStyle w:val="Tabel"/>
            </w:pPr>
            <w:r w:rsidRPr="00D023D4">
              <w:t>Type</w:t>
            </w:r>
          </w:p>
        </w:tc>
        <w:tc>
          <w:tcPr>
            <w:tcW w:w="3827" w:type="dxa"/>
          </w:tcPr>
          <w:p w14:paraId="202A038F" w14:textId="77777777" w:rsidR="00D023D4" w:rsidRPr="00D023D4" w:rsidRDefault="00D023D4" w:rsidP="00216D80">
            <w:pPr>
              <w:pStyle w:val="Tabel"/>
            </w:pPr>
            <w:r w:rsidRPr="00D023D4">
              <w:t>Omschrijving</w:t>
            </w:r>
          </w:p>
        </w:tc>
      </w:tr>
      <w:tr w:rsidR="00D023D4" w:rsidRPr="00022065" w14:paraId="5A4DD4E3" w14:textId="77777777" w:rsidTr="00DD793C">
        <w:trPr>
          <w:cantSplit/>
        </w:trPr>
        <w:tc>
          <w:tcPr>
            <w:tcW w:w="3397" w:type="dxa"/>
          </w:tcPr>
          <w:p w14:paraId="0A267911"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276" w:type="dxa"/>
          </w:tcPr>
          <w:p w14:paraId="00FF2E36" w14:textId="77777777" w:rsidR="00D023D4" w:rsidRPr="00D023D4" w:rsidRDefault="00D023D4" w:rsidP="00216D80">
            <w:pPr>
              <w:pStyle w:val="Tabel"/>
              <w:rPr>
                <w:bCs w:val="0"/>
              </w:rPr>
            </w:pPr>
            <w:r w:rsidRPr="00D023D4">
              <w:rPr>
                <w:bCs w:val="0"/>
              </w:rPr>
              <w:t>[1..1]</w:t>
            </w:r>
          </w:p>
        </w:tc>
        <w:tc>
          <w:tcPr>
            <w:tcW w:w="1134" w:type="dxa"/>
          </w:tcPr>
          <w:p w14:paraId="589C8776" w14:textId="77777777" w:rsidR="00D023D4" w:rsidRPr="00D023D4" w:rsidRDefault="00D023D4" w:rsidP="00216D80">
            <w:pPr>
              <w:pStyle w:val="Tabel"/>
              <w:rPr>
                <w:bCs w:val="0"/>
              </w:rPr>
            </w:pPr>
          </w:p>
        </w:tc>
        <w:tc>
          <w:tcPr>
            <w:tcW w:w="3827" w:type="dxa"/>
          </w:tcPr>
          <w:p w14:paraId="08059C67" w14:textId="43F24009" w:rsidR="00D023D4" w:rsidRPr="00D023D4" w:rsidRDefault="00210104" w:rsidP="00216D80">
            <w:pPr>
              <w:pStyle w:val="Tabel"/>
              <w:rPr>
                <w:bCs w:val="0"/>
              </w:rPr>
            </w:pPr>
            <w:r>
              <w:rPr>
                <w:bCs w:val="0"/>
              </w:rPr>
              <w:t>De geometrische aanduiding die vastgesteld wordt.</w:t>
            </w:r>
          </w:p>
        </w:tc>
      </w:tr>
      <w:tr w:rsidR="00D023D4" w:rsidRPr="00022065" w14:paraId="6E38DD48" w14:textId="77777777" w:rsidTr="00DD793C">
        <w:trPr>
          <w:cantSplit/>
        </w:trPr>
        <w:tc>
          <w:tcPr>
            <w:tcW w:w="3397" w:type="dxa"/>
          </w:tcPr>
          <w:p w14:paraId="76ECEE84" w14:textId="77777777" w:rsidR="00D023D4" w:rsidRPr="00D023D4" w:rsidRDefault="00D023D4" w:rsidP="00216D80">
            <w:pPr>
              <w:pStyle w:val="Tabel"/>
              <w:ind w:left="284"/>
              <w:rPr>
                <w:bCs w:val="0"/>
              </w:rPr>
            </w:pPr>
            <w:r w:rsidRPr="00D023D4">
              <w:rPr>
                <w:bCs w:val="0"/>
              </w:rPr>
              <w:t>context</w:t>
            </w:r>
          </w:p>
        </w:tc>
        <w:tc>
          <w:tcPr>
            <w:tcW w:w="1276" w:type="dxa"/>
          </w:tcPr>
          <w:p w14:paraId="7A8726ED" w14:textId="77777777" w:rsidR="00D023D4" w:rsidRPr="00D023D4" w:rsidRDefault="00D023D4" w:rsidP="00216D80">
            <w:pPr>
              <w:pStyle w:val="Tabel"/>
              <w:rPr>
                <w:bCs w:val="0"/>
              </w:rPr>
            </w:pPr>
            <w:r w:rsidRPr="00D023D4">
              <w:rPr>
                <w:bCs w:val="0"/>
              </w:rPr>
              <w:t>[1..1]</w:t>
            </w:r>
          </w:p>
        </w:tc>
        <w:tc>
          <w:tcPr>
            <w:tcW w:w="1134" w:type="dxa"/>
          </w:tcPr>
          <w:p w14:paraId="2DED3E5F" w14:textId="77777777" w:rsidR="00D023D4" w:rsidRPr="00D023D4" w:rsidRDefault="00D023D4" w:rsidP="00216D80">
            <w:pPr>
              <w:pStyle w:val="Tabel"/>
              <w:rPr>
                <w:bCs w:val="0"/>
              </w:rPr>
            </w:pPr>
          </w:p>
        </w:tc>
        <w:tc>
          <w:tcPr>
            <w:tcW w:w="3827" w:type="dxa"/>
          </w:tcPr>
          <w:p w14:paraId="017E8820"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524D52D6" w14:textId="77777777" w:rsidTr="00DD793C">
        <w:trPr>
          <w:cantSplit/>
        </w:trPr>
        <w:tc>
          <w:tcPr>
            <w:tcW w:w="3397" w:type="dxa"/>
          </w:tcPr>
          <w:p w14:paraId="168E1310"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276" w:type="dxa"/>
          </w:tcPr>
          <w:p w14:paraId="637E0E39" w14:textId="77777777" w:rsidR="00D023D4" w:rsidRPr="00D023D4" w:rsidRDefault="00D023D4" w:rsidP="00216D80">
            <w:pPr>
              <w:pStyle w:val="Tabel"/>
              <w:rPr>
                <w:bCs w:val="0"/>
              </w:rPr>
            </w:pPr>
            <w:r w:rsidRPr="00D023D4">
              <w:rPr>
                <w:bCs w:val="0"/>
              </w:rPr>
              <w:t>[0..1]</w:t>
            </w:r>
          </w:p>
        </w:tc>
        <w:tc>
          <w:tcPr>
            <w:tcW w:w="1134" w:type="dxa"/>
          </w:tcPr>
          <w:p w14:paraId="75F4907F" w14:textId="77777777" w:rsidR="00D023D4" w:rsidRPr="00D023D4" w:rsidRDefault="00D023D4" w:rsidP="00216D80">
            <w:pPr>
              <w:pStyle w:val="Tabel"/>
              <w:rPr>
                <w:bCs w:val="0"/>
              </w:rPr>
            </w:pPr>
          </w:p>
        </w:tc>
        <w:tc>
          <w:tcPr>
            <w:tcW w:w="3827" w:type="dxa"/>
          </w:tcPr>
          <w:p w14:paraId="425858A4"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4A6D0628" w14:textId="77777777" w:rsidTr="00DD793C">
        <w:trPr>
          <w:cantSplit/>
        </w:trPr>
        <w:tc>
          <w:tcPr>
            <w:tcW w:w="3397" w:type="dxa"/>
          </w:tcPr>
          <w:p w14:paraId="7B6FAB9D" w14:textId="77777777" w:rsidR="00D023D4" w:rsidRPr="00D023D4" w:rsidRDefault="00D023D4" w:rsidP="00D8326D">
            <w:pPr>
              <w:pStyle w:val="Tabel"/>
              <w:ind w:left="852"/>
              <w:rPr>
                <w:bCs w:val="0"/>
              </w:rPr>
            </w:pPr>
            <w:proofErr w:type="spellStart"/>
            <w:r w:rsidRPr="00D023D4">
              <w:rPr>
                <w:bCs w:val="0"/>
              </w:rPr>
              <w:t>achtergrondVerwijzing</w:t>
            </w:r>
            <w:proofErr w:type="spellEnd"/>
          </w:p>
        </w:tc>
        <w:tc>
          <w:tcPr>
            <w:tcW w:w="1276" w:type="dxa"/>
          </w:tcPr>
          <w:p w14:paraId="06179801" w14:textId="77777777" w:rsidR="00D023D4" w:rsidRPr="00D023D4" w:rsidRDefault="00D023D4" w:rsidP="00216D80">
            <w:pPr>
              <w:pStyle w:val="Tabel"/>
              <w:rPr>
                <w:bCs w:val="0"/>
              </w:rPr>
            </w:pPr>
            <w:r w:rsidRPr="00D023D4">
              <w:rPr>
                <w:bCs w:val="0"/>
              </w:rPr>
              <w:t>[0..1]</w:t>
            </w:r>
          </w:p>
        </w:tc>
        <w:tc>
          <w:tcPr>
            <w:tcW w:w="1134" w:type="dxa"/>
          </w:tcPr>
          <w:p w14:paraId="522F1C7A" w14:textId="77777777" w:rsidR="00D023D4" w:rsidRPr="00D023D4" w:rsidRDefault="00D023D4" w:rsidP="00216D80">
            <w:pPr>
              <w:pStyle w:val="Tabel"/>
              <w:rPr>
                <w:bCs w:val="0"/>
              </w:rPr>
            </w:pPr>
          </w:p>
        </w:tc>
        <w:tc>
          <w:tcPr>
            <w:tcW w:w="3827" w:type="dxa"/>
          </w:tcPr>
          <w:p w14:paraId="74646469"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2220BF7F" w14:textId="77777777" w:rsidTr="00DD793C">
        <w:trPr>
          <w:cantSplit/>
        </w:trPr>
        <w:tc>
          <w:tcPr>
            <w:tcW w:w="3397" w:type="dxa"/>
          </w:tcPr>
          <w:p w14:paraId="539209AB"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276" w:type="dxa"/>
          </w:tcPr>
          <w:p w14:paraId="2489B67F" w14:textId="77777777" w:rsidR="00D023D4" w:rsidRPr="00D023D4" w:rsidRDefault="00D023D4" w:rsidP="00216D80">
            <w:pPr>
              <w:pStyle w:val="Tabel"/>
              <w:rPr>
                <w:bCs w:val="0"/>
              </w:rPr>
            </w:pPr>
            <w:r w:rsidRPr="00D023D4">
              <w:rPr>
                <w:bCs w:val="0"/>
              </w:rPr>
              <w:t>[1..1]</w:t>
            </w:r>
          </w:p>
        </w:tc>
        <w:tc>
          <w:tcPr>
            <w:tcW w:w="1134" w:type="dxa"/>
          </w:tcPr>
          <w:p w14:paraId="522AE3A7" w14:textId="77777777" w:rsidR="00D023D4" w:rsidRPr="00D023D4" w:rsidRDefault="00D023D4" w:rsidP="00216D80">
            <w:pPr>
              <w:pStyle w:val="Tabel"/>
              <w:rPr>
                <w:bCs w:val="0"/>
              </w:rPr>
            </w:pPr>
            <w:r w:rsidRPr="00D023D4">
              <w:rPr>
                <w:bCs w:val="0"/>
              </w:rPr>
              <w:t>Date</w:t>
            </w:r>
          </w:p>
        </w:tc>
        <w:tc>
          <w:tcPr>
            <w:tcW w:w="3827" w:type="dxa"/>
          </w:tcPr>
          <w:p w14:paraId="526C5C60"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0E4FFDFC" w14:textId="77777777" w:rsidTr="00DD793C">
        <w:trPr>
          <w:cantSplit/>
        </w:trPr>
        <w:tc>
          <w:tcPr>
            <w:tcW w:w="3397" w:type="dxa"/>
          </w:tcPr>
          <w:p w14:paraId="5D5F1ED6"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276" w:type="dxa"/>
          </w:tcPr>
          <w:p w14:paraId="252EDE52" w14:textId="77777777" w:rsidR="00D023D4" w:rsidRPr="00D023D4" w:rsidRDefault="00D023D4" w:rsidP="00216D80">
            <w:pPr>
              <w:pStyle w:val="Tabel"/>
              <w:rPr>
                <w:bCs w:val="0"/>
              </w:rPr>
            </w:pPr>
            <w:r w:rsidRPr="00D023D4">
              <w:rPr>
                <w:bCs w:val="0"/>
              </w:rPr>
              <w:t>[0..1]</w:t>
            </w:r>
          </w:p>
        </w:tc>
        <w:tc>
          <w:tcPr>
            <w:tcW w:w="1134" w:type="dxa"/>
          </w:tcPr>
          <w:p w14:paraId="1213BCD2" w14:textId="77777777" w:rsidR="00D023D4" w:rsidRPr="00D023D4" w:rsidRDefault="00D023D4" w:rsidP="00216D80">
            <w:pPr>
              <w:pStyle w:val="Tabel"/>
              <w:rPr>
                <w:bCs w:val="0"/>
              </w:rPr>
            </w:pPr>
          </w:p>
        </w:tc>
        <w:tc>
          <w:tcPr>
            <w:tcW w:w="3827" w:type="dxa"/>
          </w:tcPr>
          <w:p w14:paraId="1A3F6D47" w14:textId="77777777" w:rsidR="00D023D4" w:rsidRPr="00D023D4" w:rsidRDefault="00D023D4" w:rsidP="00216D80">
            <w:pPr>
              <w:pStyle w:val="Tabel"/>
              <w:rPr>
                <w:bCs w:val="0"/>
              </w:rPr>
            </w:pPr>
            <w:r w:rsidRPr="00D023D4">
              <w:rPr>
                <w:bCs w:val="0"/>
              </w:rPr>
              <w:t>De vastgestelde versie van de GIO.</w:t>
            </w:r>
          </w:p>
        </w:tc>
      </w:tr>
      <w:tr w:rsidR="00D023D4" w:rsidRPr="00022065" w14:paraId="66CFE4C3" w14:textId="77777777" w:rsidTr="00DD793C">
        <w:trPr>
          <w:cantSplit/>
        </w:trPr>
        <w:tc>
          <w:tcPr>
            <w:tcW w:w="3397" w:type="dxa"/>
          </w:tcPr>
          <w:p w14:paraId="2DCF6113"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276" w:type="dxa"/>
          </w:tcPr>
          <w:p w14:paraId="07CBD60B" w14:textId="77777777" w:rsidR="00D023D4" w:rsidRPr="00D023D4" w:rsidRDefault="00D023D4" w:rsidP="00216D80">
            <w:pPr>
              <w:pStyle w:val="Tabel"/>
              <w:rPr>
                <w:bCs w:val="0"/>
              </w:rPr>
            </w:pPr>
            <w:r w:rsidRPr="00D023D4">
              <w:rPr>
                <w:bCs w:val="0"/>
              </w:rPr>
              <w:t>[1..1]</w:t>
            </w:r>
          </w:p>
        </w:tc>
        <w:tc>
          <w:tcPr>
            <w:tcW w:w="1134" w:type="dxa"/>
          </w:tcPr>
          <w:p w14:paraId="31DF2A0E" w14:textId="77777777" w:rsidR="00D023D4" w:rsidRPr="00D023D4" w:rsidRDefault="00D023D4" w:rsidP="00216D80">
            <w:pPr>
              <w:pStyle w:val="Tabel"/>
              <w:rPr>
                <w:bCs w:val="0"/>
              </w:rPr>
            </w:pPr>
          </w:p>
        </w:tc>
        <w:tc>
          <w:tcPr>
            <w:tcW w:w="3827" w:type="dxa"/>
          </w:tcPr>
          <w:p w14:paraId="595D2E8E" w14:textId="77777777" w:rsidR="00D023D4" w:rsidRPr="00D023D4" w:rsidRDefault="00D023D4" w:rsidP="00216D80">
            <w:pPr>
              <w:pStyle w:val="Tabel"/>
              <w:rPr>
                <w:bCs w:val="0"/>
              </w:rPr>
            </w:pPr>
            <w:r w:rsidRPr="00D023D4">
              <w:rPr>
                <w:bCs w:val="0"/>
              </w:rPr>
              <w:t>Een versie van de GIO.</w:t>
            </w:r>
          </w:p>
        </w:tc>
      </w:tr>
      <w:tr w:rsidR="00D023D4" w:rsidRPr="00022065" w14:paraId="1E2AF643" w14:textId="77777777" w:rsidTr="00DD793C">
        <w:trPr>
          <w:cantSplit/>
        </w:trPr>
        <w:tc>
          <w:tcPr>
            <w:tcW w:w="3397" w:type="dxa"/>
          </w:tcPr>
          <w:p w14:paraId="5087EB40"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276" w:type="dxa"/>
          </w:tcPr>
          <w:p w14:paraId="0958CAFF" w14:textId="77777777" w:rsidR="00D023D4" w:rsidRPr="00D023D4" w:rsidRDefault="00D023D4" w:rsidP="00216D80">
            <w:pPr>
              <w:pStyle w:val="Tabel"/>
              <w:rPr>
                <w:bCs w:val="0"/>
              </w:rPr>
            </w:pPr>
            <w:r w:rsidRPr="00D023D4">
              <w:rPr>
                <w:bCs w:val="0"/>
              </w:rPr>
              <w:t>[1..1]</w:t>
            </w:r>
          </w:p>
        </w:tc>
        <w:tc>
          <w:tcPr>
            <w:tcW w:w="1134" w:type="dxa"/>
          </w:tcPr>
          <w:p w14:paraId="2E705CD3" w14:textId="77777777" w:rsidR="00D023D4" w:rsidRPr="00D023D4" w:rsidRDefault="00D023D4" w:rsidP="00216D80">
            <w:pPr>
              <w:pStyle w:val="Tabel"/>
              <w:rPr>
                <w:bCs w:val="0"/>
              </w:rPr>
            </w:pPr>
          </w:p>
        </w:tc>
        <w:tc>
          <w:tcPr>
            <w:tcW w:w="3827" w:type="dxa"/>
          </w:tcPr>
          <w:p w14:paraId="27A5C95E"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4357D491" w14:textId="77777777" w:rsidTr="00DD793C">
        <w:trPr>
          <w:cantSplit/>
        </w:trPr>
        <w:tc>
          <w:tcPr>
            <w:tcW w:w="3397" w:type="dxa"/>
          </w:tcPr>
          <w:p w14:paraId="71363D61"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276" w:type="dxa"/>
          </w:tcPr>
          <w:p w14:paraId="48DDB8A9" w14:textId="77777777" w:rsidR="00D023D4" w:rsidRPr="00D023D4" w:rsidRDefault="00D023D4" w:rsidP="00216D80">
            <w:pPr>
              <w:pStyle w:val="Tabel"/>
              <w:rPr>
                <w:bCs w:val="0"/>
              </w:rPr>
            </w:pPr>
            <w:r w:rsidRPr="00D023D4">
              <w:rPr>
                <w:bCs w:val="0"/>
              </w:rPr>
              <w:t>[1..1]</w:t>
            </w:r>
          </w:p>
        </w:tc>
        <w:tc>
          <w:tcPr>
            <w:tcW w:w="1134" w:type="dxa"/>
          </w:tcPr>
          <w:p w14:paraId="7D020023" w14:textId="77777777" w:rsidR="00D023D4" w:rsidRPr="00D023D4" w:rsidRDefault="00D023D4" w:rsidP="00216D80">
            <w:pPr>
              <w:pStyle w:val="Tabel"/>
              <w:rPr>
                <w:bCs w:val="0"/>
              </w:rPr>
            </w:pPr>
          </w:p>
        </w:tc>
        <w:tc>
          <w:tcPr>
            <w:tcW w:w="3827" w:type="dxa"/>
          </w:tcPr>
          <w:p w14:paraId="50CC2943"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155AB65F" w14:textId="77777777" w:rsidTr="00DD793C">
        <w:trPr>
          <w:cantSplit/>
        </w:trPr>
        <w:tc>
          <w:tcPr>
            <w:tcW w:w="3397" w:type="dxa"/>
          </w:tcPr>
          <w:p w14:paraId="1B82A7BA" w14:textId="77777777" w:rsidR="00D023D4" w:rsidRPr="00D023D4" w:rsidRDefault="00D023D4" w:rsidP="00216D80">
            <w:pPr>
              <w:pStyle w:val="Tabel"/>
              <w:ind w:left="852"/>
              <w:rPr>
                <w:bCs w:val="0"/>
              </w:rPr>
            </w:pPr>
            <w:r w:rsidRPr="00D023D4">
              <w:rPr>
                <w:bCs w:val="0"/>
              </w:rPr>
              <w:t>groepen</w:t>
            </w:r>
          </w:p>
        </w:tc>
        <w:tc>
          <w:tcPr>
            <w:tcW w:w="1276" w:type="dxa"/>
          </w:tcPr>
          <w:p w14:paraId="7E69575E" w14:textId="77777777" w:rsidR="00D023D4" w:rsidRPr="00D023D4" w:rsidRDefault="00D023D4" w:rsidP="00216D80">
            <w:pPr>
              <w:pStyle w:val="Tabel"/>
              <w:rPr>
                <w:bCs w:val="0"/>
              </w:rPr>
            </w:pPr>
            <w:r w:rsidRPr="00D023D4">
              <w:rPr>
                <w:bCs w:val="0"/>
              </w:rPr>
              <w:t>[0..1]</w:t>
            </w:r>
          </w:p>
        </w:tc>
        <w:tc>
          <w:tcPr>
            <w:tcW w:w="1134" w:type="dxa"/>
          </w:tcPr>
          <w:p w14:paraId="2A49B852" w14:textId="77777777" w:rsidR="00D023D4" w:rsidRPr="00D023D4" w:rsidRDefault="00D023D4" w:rsidP="00216D80">
            <w:pPr>
              <w:pStyle w:val="Tabel"/>
              <w:rPr>
                <w:bCs w:val="0"/>
              </w:rPr>
            </w:pPr>
          </w:p>
        </w:tc>
        <w:tc>
          <w:tcPr>
            <w:tcW w:w="3827" w:type="dxa"/>
          </w:tcPr>
          <w:p w14:paraId="6930EF56" w14:textId="77777777" w:rsidR="00D023D4" w:rsidRPr="00D023D4" w:rsidRDefault="00D023D4" w:rsidP="00216D80">
            <w:pPr>
              <w:pStyle w:val="Tabel"/>
              <w:rPr>
                <w:bCs w:val="0"/>
              </w:rPr>
            </w:pPr>
            <w:r w:rsidRPr="00D023D4">
              <w:rPr>
                <w:bCs w:val="0"/>
              </w:rPr>
              <w:t>Lijst van groep-elementen die gebruikt worden.</w:t>
            </w:r>
          </w:p>
        </w:tc>
      </w:tr>
      <w:tr w:rsidR="00D023D4" w:rsidRPr="00022065" w14:paraId="6B6B3181" w14:textId="77777777" w:rsidTr="00DD793C">
        <w:trPr>
          <w:cantSplit/>
        </w:trPr>
        <w:tc>
          <w:tcPr>
            <w:tcW w:w="3397" w:type="dxa"/>
          </w:tcPr>
          <w:p w14:paraId="54132537" w14:textId="77777777" w:rsidR="00D023D4" w:rsidRPr="00D023D4" w:rsidRDefault="00D023D4" w:rsidP="00216D80">
            <w:pPr>
              <w:pStyle w:val="Tabel"/>
              <w:ind w:left="1136"/>
              <w:rPr>
                <w:bCs w:val="0"/>
              </w:rPr>
            </w:pPr>
            <w:proofErr w:type="spellStart"/>
            <w:r w:rsidRPr="00D023D4">
              <w:rPr>
                <w:bCs w:val="0"/>
              </w:rPr>
              <w:t>groepID</w:t>
            </w:r>
            <w:proofErr w:type="spellEnd"/>
          </w:p>
        </w:tc>
        <w:tc>
          <w:tcPr>
            <w:tcW w:w="1276" w:type="dxa"/>
          </w:tcPr>
          <w:p w14:paraId="7D878C7D" w14:textId="77777777" w:rsidR="00D023D4" w:rsidRPr="00D023D4" w:rsidRDefault="00D023D4" w:rsidP="00216D80">
            <w:pPr>
              <w:pStyle w:val="Tabel"/>
              <w:rPr>
                <w:bCs w:val="0"/>
              </w:rPr>
            </w:pPr>
            <w:r w:rsidRPr="00D023D4">
              <w:rPr>
                <w:bCs w:val="0"/>
              </w:rPr>
              <w:t>[1..*]</w:t>
            </w:r>
          </w:p>
        </w:tc>
        <w:tc>
          <w:tcPr>
            <w:tcW w:w="1134" w:type="dxa"/>
          </w:tcPr>
          <w:p w14:paraId="54258B9F" w14:textId="77777777" w:rsidR="00D023D4" w:rsidRPr="00D023D4" w:rsidRDefault="00D023D4" w:rsidP="00216D80">
            <w:pPr>
              <w:pStyle w:val="Tabel"/>
              <w:rPr>
                <w:bCs w:val="0"/>
              </w:rPr>
            </w:pPr>
            <w:r w:rsidRPr="00D023D4">
              <w:rPr>
                <w:bCs w:val="0"/>
              </w:rPr>
              <w:t>String</w:t>
            </w:r>
          </w:p>
        </w:tc>
        <w:tc>
          <w:tcPr>
            <w:tcW w:w="3827" w:type="dxa"/>
          </w:tcPr>
          <w:p w14:paraId="3F6A4879" w14:textId="7CF031E2" w:rsidR="004E171E" w:rsidRPr="00D023D4" w:rsidRDefault="00D023D4" w:rsidP="00216D80">
            <w:pPr>
              <w:pStyle w:val="Tabel"/>
              <w:rPr>
                <w:bCs w:val="0"/>
              </w:rPr>
            </w:pPr>
            <w:r w:rsidRPr="00D023D4">
              <w:rPr>
                <w:bCs w:val="0"/>
              </w:rPr>
              <w:t>De identificatie van een groep locaties.</w:t>
            </w:r>
          </w:p>
        </w:tc>
      </w:tr>
      <w:tr w:rsidR="00D023D4" w:rsidRPr="00022065" w14:paraId="62E40CF2" w14:textId="77777777" w:rsidTr="00DD793C">
        <w:trPr>
          <w:cantSplit/>
        </w:trPr>
        <w:tc>
          <w:tcPr>
            <w:tcW w:w="3397" w:type="dxa"/>
            <w:shd w:val="clear" w:color="auto" w:fill="auto"/>
          </w:tcPr>
          <w:p w14:paraId="0A57231E" w14:textId="77777777" w:rsidR="00D023D4" w:rsidRPr="00D023D4" w:rsidRDefault="00D023D4" w:rsidP="00216D80">
            <w:pPr>
              <w:pStyle w:val="Tabel"/>
              <w:ind w:left="1136"/>
              <w:rPr>
                <w:bCs w:val="0"/>
              </w:rPr>
            </w:pPr>
            <w:r w:rsidRPr="00D023D4">
              <w:rPr>
                <w:bCs w:val="0"/>
              </w:rPr>
              <w:t>label</w:t>
            </w:r>
          </w:p>
        </w:tc>
        <w:tc>
          <w:tcPr>
            <w:tcW w:w="1276" w:type="dxa"/>
            <w:shd w:val="clear" w:color="auto" w:fill="auto"/>
          </w:tcPr>
          <w:p w14:paraId="4BEAF61D" w14:textId="77777777" w:rsidR="00D023D4" w:rsidRPr="00D023D4" w:rsidRDefault="00D023D4" w:rsidP="00216D80">
            <w:pPr>
              <w:pStyle w:val="Tabel"/>
              <w:rPr>
                <w:bCs w:val="0"/>
              </w:rPr>
            </w:pPr>
            <w:r w:rsidRPr="00D023D4">
              <w:rPr>
                <w:bCs w:val="0"/>
              </w:rPr>
              <w:t>[1..*]</w:t>
            </w:r>
          </w:p>
        </w:tc>
        <w:tc>
          <w:tcPr>
            <w:tcW w:w="1134" w:type="dxa"/>
            <w:shd w:val="clear" w:color="auto" w:fill="auto"/>
          </w:tcPr>
          <w:p w14:paraId="0FF08391"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18F3FAAA" w14:textId="178D266E" w:rsidR="00DB42F5" w:rsidRPr="00D023D4" w:rsidRDefault="00D023D4" w:rsidP="00216D80">
            <w:pPr>
              <w:pStyle w:val="Tabel"/>
              <w:rPr>
                <w:bCs w:val="0"/>
              </w:rPr>
            </w:pPr>
            <w:r w:rsidRPr="00D023D4">
              <w:rPr>
                <w:bCs w:val="0"/>
              </w:rPr>
              <w:t>Het label (de naam) die gebruikt wordt om de groep te duiden.</w:t>
            </w:r>
            <w:r w:rsidR="00F74F77">
              <w:rPr>
                <w:bCs w:val="0"/>
              </w:rPr>
              <w:t xml:space="preserve"> </w:t>
            </w:r>
          </w:p>
        </w:tc>
      </w:tr>
      <w:tr w:rsidR="00D023D4" w:rsidRPr="00022065" w14:paraId="51C12394" w14:textId="77777777" w:rsidTr="00DD793C">
        <w:trPr>
          <w:cantSplit/>
        </w:trPr>
        <w:tc>
          <w:tcPr>
            <w:tcW w:w="3397" w:type="dxa"/>
          </w:tcPr>
          <w:p w14:paraId="61D17ACD" w14:textId="77777777" w:rsidR="00D023D4" w:rsidRPr="00D023D4" w:rsidRDefault="00D023D4" w:rsidP="00216D80">
            <w:pPr>
              <w:pStyle w:val="Tabel"/>
              <w:ind w:left="852"/>
              <w:rPr>
                <w:bCs w:val="0"/>
              </w:rPr>
            </w:pPr>
            <w:r w:rsidRPr="00D023D4">
              <w:rPr>
                <w:bCs w:val="0"/>
              </w:rPr>
              <w:t>locaties</w:t>
            </w:r>
          </w:p>
        </w:tc>
        <w:tc>
          <w:tcPr>
            <w:tcW w:w="1276" w:type="dxa"/>
          </w:tcPr>
          <w:p w14:paraId="3C60F0FA" w14:textId="77777777" w:rsidR="00D023D4" w:rsidRPr="00D023D4" w:rsidRDefault="00D023D4" w:rsidP="00216D80">
            <w:pPr>
              <w:pStyle w:val="Tabel"/>
              <w:rPr>
                <w:bCs w:val="0"/>
              </w:rPr>
            </w:pPr>
            <w:r w:rsidRPr="00D023D4">
              <w:rPr>
                <w:bCs w:val="0"/>
              </w:rPr>
              <w:t>[1..1]</w:t>
            </w:r>
          </w:p>
        </w:tc>
        <w:tc>
          <w:tcPr>
            <w:tcW w:w="1134" w:type="dxa"/>
          </w:tcPr>
          <w:p w14:paraId="6E096CE0" w14:textId="77777777" w:rsidR="00D023D4" w:rsidRPr="00D023D4" w:rsidRDefault="00D023D4" w:rsidP="00216D80">
            <w:pPr>
              <w:pStyle w:val="Tabel"/>
              <w:rPr>
                <w:bCs w:val="0"/>
              </w:rPr>
            </w:pPr>
          </w:p>
        </w:tc>
        <w:tc>
          <w:tcPr>
            <w:tcW w:w="3827" w:type="dxa"/>
          </w:tcPr>
          <w:p w14:paraId="7AA2C735" w14:textId="77777777" w:rsidR="00D023D4" w:rsidRPr="00D023D4" w:rsidRDefault="00D023D4" w:rsidP="00216D80">
            <w:pPr>
              <w:pStyle w:val="Tabel"/>
              <w:rPr>
                <w:bCs w:val="0"/>
              </w:rPr>
            </w:pPr>
            <w:r w:rsidRPr="00D023D4">
              <w:rPr>
                <w:bCs w:val="0"/>
              </w:rPr>
              <w:t>De locaties die bij deze GIO horen.</w:t>
            </w:r>
          </w:p>
        </w:tc>
      </w:tr>
      <w:tr w:rsidR="00D023D4" w:rsidRPr="00022065" w14:paraId="40BBBF89" w14:textId="77777777" w:rsidTr="00DD793C">
        <w:trPr>
          <w:cantSplit/>
        </w:trPr>
        <w:tc>
          <w:tcPr>
            <w:tcW w:w="3397" w:type="dxa"/>
          </w:tcPr>
          <w:p w14:paraId="797ED12F" w14:textId="77777777" w:rsidR="00D023D4" w:rsidRPr="00D023D4" w:rsidRDefault="00D023D4" w:rsidP="00216D80">
            <w:pPr>
              <w:pStyle w:val="Tabel"/>
              <w:ind w:left="1136"/>
              <w:rPr>
                <w:bCs w:val="0"/>
              </w:rPr>
            </w:pPr>
            <w:r w:rsidRPr="00D023D4">
              <w:rPr>
                <w:bCs w:val="0"/>
              </w:rPr>
              <w:t>Locatie</w:t>
            </w:r>
          </w:p>
        </w:tc>
        <w:tc>
          <w:tcPr>
            <w:tcW w:w="1276" w:type="dxa"/>
          </w:tcPr>
          <w:p w14:paraId="112BF1E9" w14:textId="77777777" w:rsidR="00D023D4" w:rsidRPr="00D023D4" w:rsidRDefault="00D023D4" w:rsidP="00216D80">
            <w:pPr>
              <w:pStyle w:val="Tabel"/>
              <w:rPr>
                <w:bCs w:val="0"/>
              </w:rPr>
            </w:pPr>
            <w:r w:rsidRPr="00D023D4">
              <w:rPr>
                <w:bCs w:val="0"/>
              </w:rPr>
              <w:t>[1..*]</w:t>
            </w:r>
          </w:p>
        </w:tc>
        <w:tc>
          <w:tcPr>
            <w:tcW w:w="1134" w:type="dxa"/>
          </w:tcPr>
          <w:p w14:paraId="5DEC389B" w14:textId="77777777" w:rsidR="00D023D4" w:rsidRPr="00D023D4" w:rsidRDefault="00D023D4" w:rsidP="00216D80">
            <w:pPr>
              <w:pStyle w:val="Tabel"/>
              <w:rPr>
                <w:bCs w:val="0"/>
              </w:rPr>
            </w:pPr>
          </w:p>
        </w:tc>
        <w:tc>
          <w:tcPr>
            <w:tcW w:w="3827" w:type="dxa"/>
          </w:tcPr>
          <w:p w14:paraId="4A447EA8" w14:textId="77777777" w:rsidR="00D023D4" w:rsidRPr="00D023D4" w:rsidRDefault="00D023D4" w:rsidP="00216D80">
            <w:pPr>
              <w:pStyle w:val="Tabel"/>
              <w:rPr>
                <w:bCs w:val="0"/>
              </w:rPr>
            </w:pPr>
            <w:r w:rsidRPr="00D023D4">
              <w:rPr>
                <w:bCs w:val="0"/>
              </w:rPr>
              <w:t>Een individuele locatie uit de GIO.</w:t>
            </w:r>
          </w:p>
        </w:tc>
      </w:tr>
      <w:tr w:rsidR="00D023D4" w:rsidRPr="00022065" w14:paraId="2B6A4800" w14:textId="77777777" w:rsidTr="00B56DBA">
        <w:trPr>
          <w:cantSplit/>
        </w:trPr>
        <w:tc>
          <w:tcPr>
            <w:tcW w:w="3397" w:type="dxa"/>
            <w:shd w:val="clear" w:color="auto" w:fill="auto"/>
          </w:tcPr>
          <w:p w14:paraId="7DAFAFB3" w14:textId="231FD077" w:rsidR="00D023D4" w:rsidRPr="00D023D4" w:rsidRDefault="00D023D4" w:rsidP="00216D80">
            <w:pPr>
              <w:pStyle w:val="Tabel"/>
              <w:ind w:left="1420"/>
              <w:rPr>
                <w:bCs w:val="0"/>
              </w:rPr>
            </w:pPr>
            <w:r w:rsidRPr="00D023D4">
              <w:rPr>
                <w:bCs w:val="0"/>
              </w:rPr>
              <w:t>naam</w:t>
            </w:r>
          </w:p>
        </w:tc>
        <w:tc>
          <w:tcPr>
            <w:tcW w:w="1276" w:type="dxa"/>
            <w:shd w:val="clear" w:color="auto" w:fill="auto"/>
          </w:tcPr>
          <w:p w14:paraId="57F46A6D" w14:textId="77777777" w:rsidR="00D023D4" w:rsidRPr="00D023D4" w:rsidRDefault="00D023D4" w:rsidP="00216D80">
            <w:pPr>
              <w:pStyle w:val="Tabel"/>
              <w:rPr>
                <w:bCs w:val="0"/>
              </w:rPr>
            </w:pPr>
            <w:r w:rsidRPr="00D023D4">
              <w:rPr>
                <w:bCs w:val="0"/>
              </w:rPr>
              <w:t>[0..1]</w:t>
            </w:r>
          </w:p>
        </w:tc>
        <w:tc>
          <w:tcPr>
            <w:tcW w:w="1134" w:type="dxa"/>
            <w:shd w:val="clear" w:color="auto" w:fill="auto"/>
          </w:tcPr>
          <w:p w14:paraId="56A3AFF0" w14:textId="77777777" w:rsidR="00D023D4" w:rsidRPr="00D023D4" w:rsidRDefault="00D023D4" w:rsidP="00216D80">
            <w:pPr>
              <w:pStyle w:val="Tabel"/>
              <w:rPr>
                <w:bCs w:val="0"/>
              </w:rPr>
            </w:pPr>
          </w:p>
        </w:tc>
        <w:tc>
          <w:tcPr>
            <w:tcW w:w="3827" w:type="dxa"/>
            <w:shd w:val="clear" w:color="auto" w:fill="auto"/>
          </w:tcPr>
          <w:p w14:paraId="60A169F2" w14:textId="035CE171" w:rsidR="001A3EA1" w:rsidRPr="00D023D4" w:rsidRDefault="00D023D4" w:rsidP="00216D80">
            <w:pPr>
              <w:pStyle w:val="Tabel"/>
              <w:rPr>
                <w:bCs w:val="0"/>
              </w:rPr>
            </w:pPr>
            <w:r w:rsidRPr="00D023D4">
              <w:rPr>
                <w:bCs w:val="0"/>
              </w:rPr>
              <w:t>De naam van een specifieke locatie</w:t>
            </w:r>
            <w:r w:rsidR="001A3EA1">
              <w:rPr>
                <w:bCs w:val="0"/>
              </w:rPr>
              <w:t xml:space="preserve"> zoals te tonen op een kaart</w:t>
            </w:r>
            <w:r w:rsidRPr="00D023D4">
              <w:rPr>
                <w:bCs w:val="0"/>
              </w:rPr>
              <w:t>.</w:t>
            </w:r>
            <w:r w:rsidR="001A3EA1">
              <w:rPr>
                <w:bCs w:val="0"/>
              </w:rPr>
              <w:br/>
              <w:t>[</w:t>
            </w:r>
            <w:r w:rsidR="001A3EA1" w:rsidRPr="00AD54DA">
              <w:rPr>
                <w:bCs w:val="0"/>
                <w:u w:val="single"/>
              </w:rPr>
              <w:t xml:space="preserve">OW-gegeven </w:t>
            </w:r>
            <w:r w:rsidR="001A3EA1">
              <w:rPr>
                <w:bCs w:val="0"/>
                <w:u w:val="single"/>
              </w:rPr>
              <w:t>noemer</w:t>
            </w:r>
            <w:r w:rsidR="001A3EA1" w:rsidRPr="00AD54DA">
              <w:rPr>
                <w:bCs w:val="0"/>
                <w:u w:val="single"/>
              </w:rPr>
              <w:t xml:space="preserve"> bij Gebied/Lijn/Punt </w:t>
            </w:r>
            <w:r w:rsidR="001A3EA1" w:rsidRPr="00AD54DA">
              <w:rPr>
                <w:bCs w:val="0"/>
                <w:u w:val="single"/>
              </w:rPr>
              <w:fldChar w:fldCharType="begin"/>
            </w:r>
            <w:r w:rsidR="001A3EA1" w:rsidRPr="00AD54DA">
              <w:rPr>
                <w:bCs w:val="0"/>
                <w:u w:val="single"/>
              </w:rPr>
              <w:instrText xml:space="preserve"> REF _Ref49513284 \r \h </w:instrText>
            </w:r>
            <w:r w:rsidR="001A3EA1">
              <w:rPr>
                <w:bCs w:val="0"/>
                <w:u w:val="single"/>
              </w:rPr>
              <w:instrText xml:space="preserve"> \* MERGEFORMAT </w:instrText>
            </w:r>
            <w:r w:rsidR="001A3EA1" w:rsidRPr="00AD54DA">
              <w:rPr>
                <w:bCs w:val="0"/>
                <w:u w:val="single"/>
              </w:rPr>
            </w:r>
            <w:r w:rsidR="001A3EA1" w:rsidRPr="00AD54DA">
              <w:rPr>
                <w:bCs w:val="0"/>
                <w:u w:val="single"/>
              </w:rPr>
              <w:fldChar w:fldCharType="separate"/>
            </w:r>
            <w:r w:rsidR="006934CA">
              <w:rPr>
                <w:bCs w:val="0"/>
                <w:u w:val="single"/>
              </w:rPr>
              <w:t>3.8.2</w:t>
            </w:r>
            <w:r w:rsidR="001A3EA1" w:rsidRPr="00AD54DA">
              <w:rPr>
                <w:bCs w:val="0"/>
                <w:u w:val="single"/>
              </w:rPr>
              <w:fldChar w:fldCharType="end"/>
            </w:r>
            <w:r w:rsidR="001A3EA1">
              <w:rPr>
                <w:bCs w:val="0"/>
              </w:rPr>
              <w:t>]</w:t>
            </w:r>
          </w:p>
        </w:tc>
      </w:tr>
      <w:tr w:rsidR="00D023D4" w:rsidRPr="00022065" w14:paraId="43E5C922" w14:textId="77777777" w:rsidTr="00DD793C">
        <w:trPr>
          <w:cantSplit/>
        </w:trPr>
        <w:tc>
          <w:tcPr>
            <w:tcW w:w="3397" w:type="dxa"/>
          </w:tcPr>
          <w:p w14:paraId="2758EEBC" w14:textId="77777777" w:rsidR="00D023D4" w:rsidRPr="00D023D4" w:rsidRDefault="00D023D4" w:rsidP="00216D80">
            <w:pPr>
              <w:pStyle w:val="Tabel"/>
              <w:ind w:left="1420"/>
              <w:rPr>
                <w:bCs w:val="0"/>
              </w:rPr>
            </w:pPr>
            <w:r w:rsidRPr="00D023D4">
              <w:rPr>
                <w:bCs w:val="0"/>
              </w:rPr>
              <w:t>geometrie</w:t>
            </w:r>
          </w:p>
        </w:tc>
        <w:tc>
          <w:tcPr>
            <w:tcW w:w="1276" w:type="dxa"/>
          </w:tcPr>
          <w:p w14:paraId="19CB67C2" w14:textId="77777777" w:rsidR="00D023D4" w:rsidRPr="00D023D4" w:rsidRDefault="00D023D4" w:rsidP="00216D80">
            <w:pPr>
              <w:pStyle w:val="Tabel"/>
              <w:rPr>
                <w:bCs w:val="0"/>
              </w:rPr>
            </w:pPr>
            <w:r w:rsidRPr="00D023D4">
              <w:rPr>
                <w:bCs w:val="0"/>
              </w:rPr>
              <w:t>[1..1]</w:t>
            </w:r>
          </w:p>
        </w:tc>
        <w:tc>
          <w:tcPr>
            <w:tcW w:w="1134" w:type="dxa"/>
          </w:tcPr>
          <w:p w14:paraId="2B583F91" w14:textId="77777777" w:rsidR="00D023D4" w:rsidRPr="00D023D4" w:rsidRDefault="00D023D4" w:rsidP="00216D80">
            <w:pPr>
              <w:pStyle w:val="Tabel"/>
              <w:rPr>
                <w:bCs w:val="0"/>
              </w:rPr>
            </w:pPr>
          </w:p>
        </w:tc>
        <w:tc>
          <w:tcPr>
            <w:tcW w:w="3827" w:type="dxa"/>
          </w:tcPr>
          <w:p w14:paraId="738B5917" w14:textId="77777777" w:rsidR="00D023D4" w:rsidRPr="00D023D4" w:rsidRDefault="00D023D4" w:rsidP="00216D80">
            <w:pPr>
              <w:pStyle w:val="Tabel"/>
              <w:rPr>
                <w:bCs w:val="0"/>
              </w:rPr>
            </w:pPr>
            <w:r w:rsidRPr="00D023D4">
              <w:rPr>
                <w:bCs w:val="0"/>
              </w:rPr>
              <w:t>Geometrie behorende bij de locatie.</w:t>
            </w:r>
          </w:p>
        </w:tc>
      </w:tr>
      <w:tr w:rsidR="00D023D4" w:rsidRPr="00022065" w14:paraId="5A38356D" w14:textId="77777777" w:rsidTr="00DD793C">
        <w:trPr>
          <w:cantSplit/>
        </w:trPr>
        <w:tc>
          <w:tcPr>
            <w:tcW w:w="3397" w:type="dxa"/>
          </w:tcPr>
          <w:p w14:paraId="6161E7E7" w14:textId="77777777" w:rsidR="00D023D4" w:rsidRPr="00D023D4" w:rsidRDefault="00D023D4" w:rsidP="00216D80">
            <w:pPr>
              <w:pStyle w:val="Tabel"/>
              <w:ind w:left="1704"/>
              <w:rPr>
                <w:bCs w:val="0"/>
              </w:rPr>
            </w:pPr>
            <w:r w:rsidRPr="00D023D4">
              <w:rPr>
                <w:bCs w:val="0"/>
              </w:rPr>
              <w:t>Geometrie</w:t>
            </w:r>
          </w:p>
        </w:tc>
        <w:tc>
          <w:tcPr>
            <w:tcW w:w="1276" w:type="dxa"/>
          </w:tcPr>
          <w:p w14:paraId="040A7EDC" w14:textId="77777777" w:rsidR="00D023D4" w:rsidRPr="00D023D4" w:rsidRDefault="00D023D4" w:rsidP="00216D80">
            <w:pPr>
              <w:pStyle w:val="Tabel"/>
              <w:rPr>
                <w:bCs w:val="0"/>
              </w:rPr>
            </w:pPr>
            <w:r w:rsidRPr="00D023D4">
              <w:rPr>
                <w:bCs w:val="0"/>
              </w:rPr>
              <w:t>[1..1]</w:t>
            </w:r>
          </w:p>
        </w:tc>
        <w:tc>
          <w:tcPr>
            <w:tcW w:w="1134" w:type="dxa"/>
          </w:tcPr>
          <w:p w14:paraId="21B16DA7" w14:textId="77777777" w:rsidR="00D023D4" w:rsidRPr="00D023D4" w:rsidRDefault="00D023D4" w:rsidP="00216D80">
            <w:pPr>
              <w:pStyle w:val="Tabel"/>
              <w:rPr>
                <w:bCs w:val="0"/>
              </w:rPr>
            </w:pPr>
          </w:p>
        </w:tc>
        <w:tc>
          <w:tcPr>
            <w:tcW w:w="3827" w:type="dxa"/>
          </w:tcPr>
          <w:p w14:paraId="2EC86E32" w14:textId="77777777" w:rsidR="00D023D4" w:rsidRPr="00D023D4" w:rsidRDefault="00D023D4" w:rsidP="00216D80">
            <w:pPr>
              <w:pStyle w:val="Tabel"/>
              <w:rPr>
                <w:bCs w:val="0"/>
              </w:rPr>
            </w:pPr>
            <w:r w:rsidRPr="00D023D4">
              <w:rPr>
                <w:bCs w:val="0"/>
              </w:rPr>
              <w:t>Geometrie behorende bij de locatie.</w:t>
            </w:r>
          </w:p>
        </w:tc>
      </w:tr>
      <w:tr w:rsidR="00D023D4" w:rsidRPr="00022065" w14:paraId="3F6D2E9E" w14:textId="77777777" w:rsidTr="00B56DBA">
        <w:trPr>
          <w:cantSplit/>
        </w:trPr>
        <w:tc>
          <w:tcPr>
            <w:tcW w:w="3397" w:type="dxa"/>
            <w:shd w:val="clear" w:color="auto" w:fill="auto"/>
          </w:tcPr>
          <w:p w14:paraId="39667874" w14:textId="77777777" w:rsidR="00D023D4" w:rsidRPr="00D023D4" w:rsidRDefault="00D023D4" w:rsidP="00216D80">
            <w:pPr>
              <w:pStyle w:val="Tabel"/>
              <w:ind w:left="1988"/>
              <w:rPr>
                <w:bCs w:val="0"/>
              </w:rPr>
            </w:pPr>
            <w:proofErr w:type="spellStart"/>
            <w:r w:rsidRPr="00D023D4">
              <w:rPr>
                <w:bCs w:val="0"/>
              </w:rPr>
              <w:t>id</w:t>
            </w:r>
            <w:proofErr w:type="spellEnd"/>
          </w:p>
        </w:tc>
        <w:tc>
          <w:tcPr>
            <w:tcW w:w="1276" w:type="dxa"/>
            <w:shd w:val="clear" w:color="auto" w:fill="auto"/>
          </w:tcPr>
          <w:p w14:paraId="2B27DC86" w14:textId="77777777" w:rsidR="00D023D4" w:rsidRPr="00D023D4" w:rsidRDefault="00D023D4" w:rsidP="00216D80">
            <w:pPr>
              <w:pStyle w:val="Tabel"/>
              <w:rPr>
                <w:bCs w:val="0"/>
              </w:rPr>
            </w:pPr>
            <w:r w:rsidRPr="00D023D4">
              <w:rPr>
                <w:bCs w:val="0"/>
              </w:rPr>
              <w:t>[1..1]</w:t>
            </w:r>
          </w:p>
        </w:tc>
        <w:tc>
          <w:tcPr>
            <w:tcW w:w="1134" w:type="dxa"/>
            <w:shd w:val="clear" w:color="auto" w:fill="auto"/>
          </w:tcPr>
          <w:p w14:paraId="3343C71D" w14:textId="77777777" w:rsidR="00D023D4" w:rsidRPr="00D023D4" w:rsidRDefault="00D023D4" w:rsidP="00216D80">
            <w:pPr>
              <w:pStyle w:val="Tabel"/>
              <w:rPr>
                <w:bCs w:val="0"/>
              </w:rPr>
            </w:pPr>
            <w:r w:rsidRPr="00D023D4">
              <w:rPr>
                <w:bCs w:val="0"/>
              </w:rPr>
              <w:t>UUID</w:t>
            </w:r>
          </w:p>
        </w:tc>
        <w:tc>
          <w:tcPr>
            <w:tcW w:w="3827" w:type="dxa"/>
            <w:shd w:val="clear" w:color="auto" w:fill="auto"/>
          </w:tcPr>
          <w:p w14:paraId="4A3A737C" w14:textId="6FEF103B" w:rsidR="00D023D4" w:rsidRPr="00D023D4" w:rsidRDefault="00D023D4" w:rsidP="00216D80">
            <w:pPr>
              <w:pStyle w:val="Tabel"/>
              <w:rPr>
                <w:bCs w:val="0"/>
              </w:rPr>
            </w:pPr>
            <w:r w:rsidRPr="00D023D4">
              <w:rPr>
                <w:bCs w:val="0"/>
              </w:rPr>
              <w:t xml:space="preserve">De identificatie van de geometrie. </w:t>
            </w:r>
            <w:r w:rsidR="00AD54DA">
              <w:rPr>
                <w:bCs w:val="0"/>
              </w:rPr>
              <w:br/>
              <w:t>[</w:t>
            </w:r>
            <w:r w:rsidR="00AD54DA" w:rsidRPr="00AD54DA">
              <w:rPr>
                <w:bCs w:val="0"/>
                <w:u w:val="single"/>
              </w:rPr>
              <w:t xml:space="preserve">OW-gegeven [@GeometrieRef] bij Gebied/Lijn/Punt </w:t>
            </w:r>
            <w:r w:rsidR="00AD54DA" w:rsidRPr="00AD54DA">
              <w:rPr>
                <w:bCs w:val="0"/>
                <w:u w:val="single"/>
              </w:rPr>
              <w:fldChar w:fldCharType="begin"/>
            </w:r>
            <w:r w:rsidR="00AD54DA" w:rsidRPr="00AD54DA">
              <w:rPr>
                <w:bCs w:val="0"/>
                <w:u w:val="single"/>
              </w:rPr>
              <w:instrText xml:space="preserve"> REF _Ref49513284 \r \h </w:instrText>
            </w:r>
            <w:r w:rsidR="00AD54DA">
              <w:rPr>
                <w:bCs w:val="0"/>
                <w:u w:val="single"/>
              </w:rPr>
              <w:instrText xml:space="preserve"> \* MERGEFORMAT </w:instrText>
            </w:r>
            <w:r w:rsidR="00AD54DA" w:rsidRPr="00AD54DA">
              <w:rPr>
                <w:bCs w:val="0"/>
                <w:u w:val="single"/>
              </w:rPr>
            </w:r>
            <w:r w:rsidR="00AD54DA" w:rsidRPr="00AD54DA">
              <w:rPr>
                <w:bCs w:val="0"/>
                <w:u w:val="single"/>
              </w:rPr>
              <w:fldChar w:fldCharType="separate"/>
            </w:r>
            <w:r w:rsidR="006934CA">
              <w:rPr>
                <w:bCs w:val="0"/>
                <w:u w:val="single"/>
              </w:rPr>
              <w:t>3.8.2</w:t>
            </w:r>
            <w:r w:rsidR="00AD54DA" w:rsidRPr="00AD54DA">
              <w:rPr>
                <w:bCs w:val="0"/>
                <w:u w:val="single"/>
              </w:rPr>
              <w:fldChar w:fldCharType="end"/>
            </w:r>
            <w:r w:rsidR="00AD54DA">
              <w:rPr>
                <w:bCs w:val="0"/>
              </w:rPr>
              <w:t>]</w:t>
            </w:r>
          </w:p>
        </w:tc>
      </w:tr>
      <w:tr w:rsidR="00D023D4" w:rsidRPr="00022065" w14:paraId="1D94323C" w14:textId="77777777" w:rsidTr="00DD793C">
        <w:trPr>
          <w:cantSplit/>
        </w:trPr>
        <w:tc>
          <w:tcPr>
            <w:tcW w:w="3397" w:type="dxa"/>
          </w:tcPr>
          <w:p w14:paraId="5AA243AE" w14:textId="77777777" w:rsidR="00D023D4" w:rsidRPr="00D023D4" w:rsidRDefault="00D023D4" w:rsidP="00216D80">
            <w:pPr>
              <w:pStyle w:val="Tabel"/>
              <w:ind w:left="1988"/>
              <w:rPr>
                <w:bCs w:val="0"/>
              </w:rPr>
            </w:pPr>
            <w:r w:rsidRPr="00D023D4">
              <w:rPr>
                <w:bCs w:val="0"/>
              </w:rPr>
              <w:t>geometrie</w:t>
            </w:r>
          </w:p>
        </w:tc>
        <w:tc>
          <w:tcPr>
            <w:tcW w:w="1276" w:type="dxa"/>
          </w:tcPr>
          <w:p w14:paraId="1E0B53B6" w14:textId="77777777" w:rsidR="00D023D4" w:rsidRPr="00D023D4" w:rsidRDefault="00D023D4" w:rsidP="00216D80">
            <w:pPr>
              <w:pStyle w:val="Tabel"/>
              <w:rPr>
                <w:bCs w:val="0"/>
              </w:rPr>
            </w:pPr>
            <w:r w:rsidRPr="00D023D4">
              <w:rPr>
                <w:bCs w:val="0"/>
              </w:rPr>
              <w:t>[1..1]</w:t>
            </w:r>
          </w:p>
        </w:tc>
        <w:tc>
          <w:tcPr>
            <w:tcW w:w="1134" w:type="dxa"/>
          </w:tcPr>
          <w:p w14:paraId="33973D5E" w14:textId="77777777" w:rsidR="00D023D4" w:rsidRPr="00D023D4" w:rsidRDefault="00D023D4" w:rsidP="00216D80">
            <w:pPr>
              <w:pStyle w:val="Tabel"/>
              <w:rPr>
                <w:bCs w:val="0"/>
              </w:rPr>
            </w:pPr>
          </w:p>
        </w:tc>
        <w:tc>
          <w:tcPr>
            <w:tcW w:w="3827" w:type="dxa"/>
          </w:tcPr>
          <w:p w14:paraId="4C1A073B" w14:textId="77777777" w:rsidR="00D023D4" w:rsidRPr="00D023D4" w:rsidRDefault="00D023D4" w:rsidP="00216D80">
            <w:pPr>
              <w:pStyle w:val="Tabel"/>
              <w:rPr>
                <w:bCs w:val="0"/>
              </w:rPr>
            </w:pPr>
            <w:r w:rsidRPr="00D023D4">
              <w:rPr>
                <w:bCs w:val="0"/>
              </w:rPr>
              <w:t>de inhoud van de geometrie.</w:t>
            </w:r>
          </w:p>
        </w:tc>
      </w:tr>
      <w:tr w:rsidR="00D023D4" w:rsidRPr="00022065" w14:paraId="73E8246B" w14:textId="77777777" w:rsidTr="00DD793C">
        <w:trPr>
          <w:cantSplit/>
        </w:trPr>
        <w:tc>
          <w:tcPr>
            <w:tcW w:w="3397" w:type="dxa"/>
          </w:tcPr>
          <w:p w14:paraId="5957EC6E"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276" w:type="dxa"/>
          </w:tcPr>
          <w:p w14:paraId="1D16207D" w14:textId="77777777" w:rsidR="00D023D4" w:rsidRPr="00D023D4" w:rsidRDefault="00D023D4" w:rsidP="00216D80">
            <w:pPr>
              <w:pStyle w:val="Tabel"/>
              <w:rPr>
                <w:bCs w:val="0"/>
              </w:rPr>
            </w:pPr>
            <w:r w:rsidRPr="00D023D4">
              <w:rPr>
                <w:bCs w:val="0"/>
              </w:rPr>
              <w:t>[1..1]</w:t>
            </w:r>
          </w:p>
        </w:tc>
        <w:tc>
          <w:tcPr>
            <w:tcW w:w="1134" w:type="dxa"/>
          </w:tcPr>
          <w:p w14:paraId="74E91DCB" w14:textId="77777777" w:rsidR="00D023D4" w:rsidRPr="00D023D4" w:rsidRDefault="00D023D4" w:rsidP="00216D80">
            <w:pPr>
              <w:pStyle w:val="Tabel"/>
              <w:rPr>
                <w:bCs w:val="0"/>
              </w:rPr>
            </w:pPr>
            <w:r w:rsidRPr="00D023D4">
              <w:rPr>
                <w:bCs w:val="0"/>
              </w:rPr>
              <w:t>GML</w:t>
            </w:r>
          </w:p>
        </w:tc>
        <w:tc>
          <w:tcPr>
            <w:tcW w:w="3827" w:type="dxa"/>
          </w:tcPr>
          <w:p w14:paraId="2E28F267" w14:textId="77777777" w:rsidR="00D023D4" w:rsidRPr="00D023D4" w:rsidRDefault="00D023D4" w:rsidP="00216D80">
            <w:pPr>
              <w:pStyle w:val="Tabel"/>
              <w:rPr>
                <w:bCs w:val="0"/>
              </w:rPr>
            </w:pPr>
            <w:r w:rsidRPr="00D023D4">
              <w:rPr>
                <w:bCs w:val="0"/>
              </w:rPr>
              <w:t>Dit volgt de GML-standaard (SF2). Dit wordt niet verder toegelicht.</w:t>
            </w:r>
          </w:p>
        </w:tc>
      </w:tr>
    </w:tbl>
    <w:p w14:paraId="2BCA1642" w14:textId="77777777" w:rsidR="00D023D4" w:rsidRDefault="00D023D4" w:rsidP="00E610F0">
      <w:pPr>
        <w:pStyle w:val="Tabeltitel"/>
      </w:pPr>
    </w:p>
    <w:p w14:paraId="02C49F59" w14:textId="77777777" w:rsidR="00D023D4" w:rsidRPr="00022065" w:rsidRDefault="00D023D4" w:rsidP="00022065">
      <w:r w:rsidRPr="00022065">
        <w:t>Hierbij zijn enkele punten van belang om te weten:</w:t>
      </w:r>
    </w:p>
    <w:p w14:paraId="4C21C3BE" w14:textId="473B3589" w:rsidR="00D023D4" w:rsidRPr="00BA1E91" w:rsidRDefault="00D023D4" w:rsidP="00DB3379">
      <w:pPr>
        <w:pStyle w:val="Opsommingtekens1"/>
      </w:pPr>
      <w:r w:rsidRPr="00BA1E91">
        <w:t xml:space="preserve">De UUID van de Geometrie wordt ontdubbeld door het DSO, kortom: de OW-Locatie met de </w:t>
      </w:r>
      <w:r w:rsidRPr="00DB3379">
        <w:t>noemer</w:t>
      </w:r>
      <w:r w:rsidRPr="00BA1E91">
        <w:t xml:space="preserve"> ‘Centrumgebied’ met </w:t>
      </w:r>
      <w:proofErr w:type="spellStart"/>
      <w:r w:rsidRPr="00BA1E91">
        <w:t>geometrieReferentie</w:t>
      </w:r>
      <w:proofErr w:type="spellEnd"/>
      <w:r w:rsidRPr="00BA1E91">
        <w:t xml:space="preserve"> ‘d0993715-c485-4e63-b35d-8f68c3cbee3b’ mag in meerdere </w:t>
      </w:r>
      <w:proofErr w:type="spellStart"/>
      <w:r w:rsidRPr="00BA1E91">
        <w:t>GIO’s</w:t>
      </w:r>
      <w:proofErr w:type="spellEnd"/>
      <w:r w:rsidRPr="00BA1E91">
        <w:t xml:space="preserve"> als Locatie staan. </w:t>
      </w:r>
      <w:r w:rsidR="00EF0345" w:rsidRPr="00BA1E91">
        <w:t>Altijd</w:t>
      </w:r>
      <w:r w:rsidRPr="00BA1E91">
        <w:t xml:space="preserve"> moet de geometrie behorende bij ‘d0993715-c485-4e63-b35d-8f68c3cbee3b’ inhoudelijk dezelfde zijn.</w:t>
      </w:r>
    </w:p>
    <w:p w14:paraId="465F2286" w14:textId="77777777" w:rsidR="00D023D4" w:rsidRPr="00BA1E91" w:rsidRDefault="00D023D4" w:rsidP="009572A3">
      <w:pPr>
        <w:pStyle w:val="Opsommingtekens1"/>
      </w:pPr>
      <w:r w:rsidRPr="00BA1E91">
        <w:t>Indien er gebruik gemaakt wordt van groepen, dan dient iedere groep een symbolisatie te hebben (dit wordt vastgelegd in het vaststellingsdeel).</w:t>
      </w:r>
    </w:p>
    <w:p w14:paraId="4ABC38A2" w14:textId="77777777" w:rsidR="00D023D4" w:rsidRPr="00BA1E91" w:rsidRDefault="00D023D4" w:rsidP="009572A3">
      <w:pPr>
        <w:pStyle w:val="Opsommingtekens1"/>
      </w:pPr>
      <w:r w:rsidRPr="00BA1E91">
        <w:lastRenderedPageBreak/>
        <w:t>Bij Norm-</w:t>
      </w:r>
      <w:proofErr w:type="spellStart"/>
      <w:r w:rsidRPr="00BA1E91">
        <w:t>GIO’s</w:t>
      </w:r>
      <w:proofErr w:type="spellEnd"/>
      <w:r w:rsidRPr="00BA1E91">
        <w:t xml:space="preserve"> dienen aanvullende gegevens vastgelegd te worden.</w:t>
      </w:r>
    </w:p>
    <w:p w14:paraId="6FCA800D" w14:textId="7E29507F" w:rsidR="008B7315" w:rsidRPr="00022065" w:rsidRDefault="00D023D4" w:rsidP="00022065">
      <w:pPr>
        <w:pStyle w:val="Opsommingtekens1"/>
      </w:pPr>
      <w:r w:rsidRPr="00BA1E91">
        <w:t xml:space="preserve">Meer informatie hierover is te vinden bij </w:t>
      </w:r>
      <w:hyperlink r:id="rId41" w:history="1">
        <w:r w:rsidRPr="00DB3379">
          <w:rPr>
            <w:rStyle w:val="Hyperlink"/>
          </w:rPr>
          <w:t>de OP-documentatie over het</w:t>
        </w:r>
        <w:r w:rsidR="007120D2" w:rsidRPr="00DB3379">
          <w:rPr>
            <w:rStyle w:val="Hyperlink"/>
          </w:rPr>
          <w:t xml:space="preserve"> concept GIO</w:t>
        </w:r>
      </w:hyperlink>
      <w:r w:rsidRPr="00BA1E91">
        <w:t>.</w:t>
      </w:r>
    </w:p>
    <w:p w14:paraId="2AEF2337" w14:textId="67A4184C" w:rsidR="00D023D4" w:rsidRDefault="00D023D4" w:rsidP="00753695">
      <w:pPr>
        <w:pStyle w:val="Kop2"/>
      </w:pPr>
      <w:bookmarkStart w:id="184" w:name="_Toc158300695"/>
      <w:bookmarkStart w:id="185" w:name="OP_NormGIOs"/>
      <w:r w:rsidRPr="00884A92">
        <w:t>Norm-</w:t>
      </w:r>
      <w:proofErr w:type="spellStart"/>
      <w:r w:rsidRPr="00884A92">
        <w:t>GIO’s</w:t>
      </w:r>
      <w:bookmarkEnd w:id="184"/>
      <w:proofErr w:type="spellEnd"/>
    </w:p>
    <w:bookmarkEnd w:id="185"/>
    <w:p w14:paraId="6DA35BF7" w14:textId="5C738C6B" w:rsidR="00D023D4" w:rsidRPr="00022065" w:rsidRDefault="00D023D4" w:rsidP="00022065">
      <w:r w:rsidRPr="00022065">
        <w:t>Indien er normen vastgelegd worden aan de OW-kant, dan ziet de GIO er anders uit dan bij OW-Locaties waar geen norm over is vastgelegd.</w:t>
      </w:r>
      <w:r w:rsidR="00B56DBA">
        <w:t xml:space="preserve"> </w:t>
      </w:r>
      <w:r w:rsidRPr="00022065">
        <w:t xml:space="preserve">Hieronder staan de elementen uit de Norm-GIO die overeenkomen met de gewone GIO grijs gemarkeerd: </w:t>
      </w:r>
    </w:p>
    <w:p w14:paraId="025FF839" w14:textId="77777777" w:rsidR="00E610F0" w:rsidRDefault="00E610F0"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418"/>
        <w:gridCol w:w="992"/>
        <w:gridCol w:w="3827"/>
      </w:tblGrid>
      <w:tr w:rsidR="00D023D4" w:rsidRPr="00022065" w14:paraId="6B71E35C"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F0C0C7E" w14:textId="77777777" w:rsidR="00D023D4" w:rsidRPr="00D023D4" w:rsidRDefault="00D023D4" w:rsidP="00216D80">
            <w:pPr>
              <w:pStyle w:val="Tabel"/>
            </w:pPr>
            <w:r w:rsidRPr="00D023D4">
              <w:t>Element</w:t>
            </w:r>
          </w:p>
        </w:tc>
        <w:tc>
          <w:tcPr>
            <w:tcW w:w="1418" w:type="dxa"/>
          </w:tcPr>
          <w:p w14:paraId="7C47F7B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992" w:type="dxa"/>
          </w:tcPr>
          <w:p w14:paraId="6FF62ACC" w14:textId="77777777" w:rsidR="00D023D4" w:rsidRPr="00D023D4" w:rsidRDefault="00D023D4" w:rsidP="00216D80">
            <w:pPr>
              <w:pStyle w:val="Tabel"/>
            </w:pPr>
            <w:r w:rsidRPr="00D023D4">
              <w:t>Type</w:t>
            </w:r>
          </w:p>
        </w:tc>
        <w:tc>
          <w:tcPr>
            <w:tcW w:w="3827" w:type="dxa"/>
          </w:tcPr>
          <w:p w14:paraId="51D4CAB8" w14:textId="77777777" w:rsidR="00D023D4" w:rsidRPr="00D023D4" w:rsidRDefault="00D023D4" w:rsidP="00216D80">
            <w:pPr>
              <w:pStyle w:val="Tabel"/>
            </w:pPr>
            <w:r w:rsidRPr="00D023D4">
              <w:t>Omschrijving</w:t>
            </w:r>
          </w:p>
        </w:tc>
      </w:tr>
      <w:tr w:rsidR="00D023D4" w:rsidRPr="00022065" w14:paraId="684B93AC" w14:textId="77777777" w:rsidTr="00DD793C">
        <w:trPr>
          <w:cantSplit/>
        </w:trPr>
        <w:tc>
          <w:tcPr>
            <w:tcW w:w="3397" w:type="dxa"/>
            <w:shd w:val="clear" w:color="auto" w:fill="D0CECE" w:themeFill="background2" w:themeFillShade="E6"/>
          </w:tcPr>
          <w:p w14:paraId="0B2C3D8E"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418" w:type="dxa"/>
            <w:shd w:val="clear" w:color="auto" w:fill="D0CECE" w:themeFill="background2" w:themeFillShade="E6"/>
          </w:tcPr>
          <w:p w14:paraId="3B42314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56834B8" w14:textId="77777777" w:rsidR="00D023D4" w:rsidRPr="00D023D4" w:rsidRDefault="00D023D4" w:rsidP="00216D80">
            <w:pPr>
              <w:pStyle w:val="Tabel"/>
              <w:rPr>
                <w:bCs w:val="0"/>
              </w:rPr>
            </w:pPr>
          </w:p>
        </w:tc>
        <w:tc>
          <w:tcPr>
            <w:tcW w:w="3827" w:type="dxa"/>
            <w:shd w:val="clear" w:color="auto" w:fill="D0CECE" w:themeFill="background2" w:themeFillShade="E6"/>
          </w:tcPr>
          <w:p w14:paraId="39BB7A32" w14:textId="29B0A009" w:rsidR="00D023D4" w:rsidRPr="00D023D4" w:rsidRDefault="00210104" w:rsidP="00216D80">
            <w:pPr>
              <w:pStyle w:val="Tabel"/>
              <w:rPr>
                <w:bCs w:val="0"/>
              </w:rPr>
            </w:pPr>
            <w:r w:rsidRPr="00210104">
              <w:rPr>
                <w:bCs w:val="0"/>
              </w:rPr>
              <w:t>De geometrische aanduiding die vastgesteld wordt.</w:t>
            </w:r>
          </w:p>
        </w:tc>
      </w:tr>
      <w:tr w:rsidR="00D023D4" w:rsidRPr="00022065" w14:paraId="02E531D1" w14:textId="77777777" w:rsidTr="00DD793C">
        <w:trPr>
          <w:cantSplit/>
        </w:trPr>
        <w:tc>
          <w:tcPr>
            <w:tcW w:w="3397" w:type="dxa"/>
            <w:shd w:val="clear" w:color="auto" w:fill="D0CECE" w:themeFill="background2" w:themeFillShade="E6"/>
          </w:tcPr>
          <w:p w14:paraId="366D2093" w14:textId="77777777" w:rsidR="00D023D4" w:rsidRPr="00D023D4" w:rsidRDefault="00D023D4" w:rsidP="00216D80">
            <w:pPr>
              <w:pStyle w:val="Tabel"/>
              <w:ind w:left="284"/>
              <w:rPr>
                <w:bCs w:val="0"/>
              </w:rPr>
            </w:pPr>
            <w:r w:rsidRPr="00D023D4">
              <w:rPr>
                <w:bCs w:val="0"/>
              </w:rPr>
              <w:t>context</w:t>
            </w:r>
          </w:p>
        </w:tc>
        <w:tc>
          <w:tcPr>
            <w:tcW w:w="1418" w:type="dxa"/>
            <w:shd w:val="clear" w:color="auto" w:fill="D0CECE" w:themeFill="background2" w:themeFillShade="E6"/>
          </w:tcPr>
          <w:p w14:paraId="1387813F"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075F932" w14:textId="77777777" w:rsidR="00D023D4" w:rsidRPr="00D023D4" w:rsidRDefault="00D023D4" w:rsidP="00216D80">
            <w:pPr>
              <w:pStyle w:val="Tabel"/>
              <w:rPr>
                <w:bCs w:val="0"/>
              </w:rPr>
            </w:pPr>
          </w:p>
        </w:tc>
        <w:tc>
          <w:tcPr>
            <w:tcW w:w="3827" w:type="dxa"/>
            <w:shd w:val="clear" w:color="auto" w:fill="D0CECE" w:themeFill="background2" w:themeFillShade="E6"/>
          </w:tcPr>
          <w:p w14:paraId="58E5CC8D"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3A4E58DA" w14:textId="77777777" w:rsidTr="00DD793C">
        <w:trPr>
          <w:cantSplit/>
        </w:trPr>
        <w:tc>
          <w:tcPr>
            <w:tcW w:w="3397" w:type="dxa"/>
            <w:shd w:val="clear" w:color="auto" w:fill="D0CECE" w:themeFill="background2" w:themeFillShade="E6"/>
          </w:tcPr>
          <w:p w14:paraId="2DB4C451"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418" w:type="dxa"/>
            <w:shd w:val="clear" w:color="auto" w:fill="D0CECE" w:themeFill="background2" w:themeFillShade="E6"/>
          </w:tcPr>
          <w:p w14:paraId="0ADC2369"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3A471E4E" w14:textId="77777777" w:rsidR="00D023D4" w:rsidRPr="00D023D4" w:rsidRDefault="00D023D4" w:rsidP="00216D80">
            <w:pPr>
              <w:pStyle w:val="Tabel"/>
              <w:rPr>
                <w:bCs w:val="0"/>
              </w:rPr>
            </w:pPr>
          </w:p>
        </w:tc>
        <w:tc>
          <w:tcPr>
            <w:tcW w:w="3827" w:type="dxa"/>
            <w:shd w:val="clear" w:color="auto" w:fill="D0CECE" w:themeFill="background2" w:themeFillShade="E6"/>
          </w:tcPr>
          <w:p w14:paraId="556261CA"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51657A73" w14:textId="77777777" w:rsidTr="00DD793C">
        <w:trPr>
          <w:cantSplit/>
        </w:trPr>
        <w:tc>
          <w:tcPr>
            <w:tcW w:w="3397" w:type="dxa"/>
            <w:shd w:val="clear" w:color="auto" w:fill="D0CECE" w:themeFill="background2" w:themeFillShade="E6"/>
          </w:tcPr>
          <w:p w14:paraId="6AB36E32" w14:textId="5BCE6B6B" w:rsidR="00D023D4" w:rsidRPr="00D023D4" w:rsidRDefault="00D023D4" w:rsidP="00216D80">
            <w:pPr>
              <w:pStyle w:val="Tabel"/>
              <w:ind w:left="852"/>
              <w:rPr>
                <w:bCs w:val="0"/>
              </w:rPr>
            </w:pPr>
            <w:proofErr w:type="spellStart"/>
            <w:r w:rsidRPr="00D023D4">
              <w:rPr>
                <w:bCs w:val="0"/>
              </w:rPr>
              <w:t>achtergrondVerwijzing</w:t>
            </w:r>
            <w:proofErr w:type="spellEnd"/>
          </w:p>
        </w:tc>
        <w:tc>
          <w:tcPr>
            <w:tcW w:w="1418" w:type="dxa"/>
            <w:shd w:val="clear" w:color="auto" w:fill="D0CECE" w:themeFill="background2" w:themeFillShade="E6"/>
          </w:tcPr>
          <w:p w14:paraId="00976D8D"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C527797" w14:textId="77777777" w:rsidR="00D023D4" w:rsidRPr="00D023D4" w:rsidRDefault="00D023D4" w:rsidP="00216D80">
            <w:pPr>
              <w:pStyle w:val="Tabel"/>
              <w:rPr>
                <w:bCs w:val="0"/>
              </w:rPr>
            </w:pPr>
          </w:p>
        </w:tc>
        <w:tc>
          <w:tcPr>
            <w:tcW w:w="3827" w:type="dxa"/>
            <w:shd w:val="clear" w:color="auto" w:fill="D0CECE" w:themeFill="background2" w:themeFillShade="E6"/>
          </w:tcPr>
          <w:p w14:paraId="12C2ACA2"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0A4090A1" w14:textId="77777777" w:rsidTr="00DD793C">
        <w:trPr>
          <w:cantSplit/>
        </w:trPr>
        <w:tc>
          <w:tcPr>
            <w:tcW w:w="3397" w:type="dxa"/>
            <w:shd w:val="clear" w:color="auto" w:fill="D0CECE" w:themeFill="background2" w:themeFillShade="E6"/>
          </w:tcPr>
          <w:p w14:paraId="3D175F13"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418" w:type="dxa"/>
            <w:shd w:val="clear" w:color="auto" w:fill="D0CECE" w:themeFill="background2" w:themeFillShade="E6"/>
          </w:tcPr>
          <w:p w14:paraId="44A738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E3B6664" w14:textId="77777777" w:rsidR="00D023D4" w:rsidRPr="00D023D4" w:rsidRDefault="00D023D4" w:rsidP="00216D80">
            <w:pPr>
              <w:pStyle w:val="Tabel"/>
              <w:rPr>
                <w:bCs w:val="0"/>
              </w:rPr>
            </w:pPr>
            <w:r w:rsidRPr="00D023D4">
              <w:rPr>
                <w:bCs w:val="0"/>
              </w:rPr>
              <w:t>Date</w:t>
            </w:r>
          </w:p>
        </w:tc>
        <w:tc>
          <w:tcPr>
            <w:tcW w:w="3827" w:type="dxa"/>
            <w:shd w:val="clear" w:color="auto" w:fill="D0CECE" w:themeFill="background2" w:themeFillShade="E6"/>
          </w:tcPr>
          <w:p w14:paraId="27D3FA93"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487AAEA1" w14:textId="77777777" w:rsidTr="00DD793C">
        <w:trPr>
          <w:cantSplit/>
        </w:trPr>
        <w:tc>
          <w:tcPr>
            <w:tcW w:w="3397" w:type="dxa"/>
            <w:shd w:val="clear" w:color="auto" w:fill="D0CECE" w:themeFill="background2" w:themeFillShade="E6"/>
          </w:tcPr>
          <w:p w14:paraId="69F91EF1"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418" w:type="dxa"/>
            <w:shd w:val="clear" w:color="auto" w:fill="D0CECE" w:themeFill="background2" w:themeFillShade="E6"/>
          </w:tcPr>
          <w:p w14:paraId="1524F512"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5DA6E22" w14:textId="77777777" w:rsidR="00D023D4" w:rsidRPr="00D023D4" w:rsidRDefault="00D023D4" w:rsidP="00216D80">
            <w:pPr>
              <w:pStyle w:val="Tabel"/>
              <w:rPr>
                <w:bCs w:val="0"/>
              </w:rPr>
            </w:pPr>
          </w:p>
        </w:tc>
        <w:tc>
          <w:tcPr>
            <w:tcW w:w="3827" w:type="dxa"/>
            <w:shd w:val="clear" w:color="auto" w:fill="D0CECE" w:themeFill="background2" w:themeFillShade="E6"/>
          </w:tcPr>
          <w:p w14:paraId="67BFE9D6" w14:textId="77777777" w:rsidR="00D023D4" w:rsidRPr="00D023D4" w:rsidRDefault="00D023D4" w:rsidP="00216D80">
            <w:pPr>
              <w:pStyle w:val="Tabel"/>
              <w:rPr>
                <w:bCs w:val="0"/>
              </w:rPr>
            </w:pPr>
            <w:r w:rsidRPr="00D023D4">
              <w:rPr>
                <w:bCs w:val="0"/>
              </w:rPr>
              <w:t>De vastgestelde versie van de GIO.</w:t>
            </w:r>
          </w:p>
        </w:tc>
      </w:tr>
      <w:tr w:rsidR="00D023D4" w:rsidRPr="00022065" w14:paraId="7B76086D" w14:textId="77777777" w:rsidTr="00DD793C">
        <w:trPr>
          <w:cantSplit/>
        </w:trPr>
        <w:tc>
          <w:tcPr>
            <w:tcW w:w="3397" w:type="dxa"/>
            <w:shd w:val="clear" w:color="auto" w:fill="D0CECE" w:themeFill="background2" w:themeFillShade="E6"/>
          </w:tcPr>
          <w:p w14:paraId="258A21F1"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418" w:type="dxa"/>
            <w:shd w:val="clear" w:color="auto" w:fill="D0CECE" w:themeFill="background2" w:themeFillShade="E6"/>
          </w:tcPr>
          <w:p w14:paraId="3F44F105"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2DF17D2" w14:textId="77777777" w:rsidR="00D023D4" w:rsidRPr="00D023D4" w:rsidRDefault="00D023D4" w:rsidP="00216D80">
            <w:pPr>
              <w:pStyle w:val="Tabel"/>
              <w:rPr>
                <w:bCs w:val="0"/>
              </w:rPr>
            </w:pPr>
          </w:p>
        </w:tc>
        <w:tc>
          <w:tcPr>
            <w:tcW w:w="3827" w:type="dxa"/>
            <w:shd w:val="clear" w:color="auto" w:fill="D0CECE" w:themeFill="background2" w:themeFillShade="E6"/>
          </w:tcPr>
          <w:p w14:paraId="53A1A64F" w14:textId="77777777" w:rsidR="00D023D4" w:rsidRPr="00D023D4" w:rsidRDefault="00D023D4" w:rsidP="00216D80">
            <w:pPr>
              <w:pStyle w:val="Tabel"/>
              <w:rPr>
                <w:bCs w:val="0"/>
              </w:rPr>
            </w:pPr>
            <w:r w:rsidRPr="00D023D4">
              <w:rPr>
                <w:bCs w:val="0"/>
              </w:rPr>
              <w:t>Een versie van de GIO.</w:t>
            </w:r>
          </w:p>
        </w:tc>
      </w:tr>
      <w:tr w:rsidR="00D023D4" w:rsidRPr="00022065" w14:paraId="25EB7CB6" w14:textId="77777777" w:rsidTr="00DD793C">
        <w:trPr>
          <w:cantSplit/>
        </w:trPr>
        <w:tc>
          <w:tcPr>
            <w:tcW w:w="3397" w:type="dxa"/>
            <w:shd w:val="clear" w:color="auto" w:fill="D0CECE" w:themeFill="background2" w:themeFillShade="E6"/>
          </w:tcPr>
          <w:p w14:paraId="7A2E34BB"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418" w:type="dxa"/>
            <w:shd w:val="clear" w:color="auto" w:fill="D0CECE" w:themeFill="background2" w:themeFillShade="E6"/>
          </w:tcPr>
          <w:p w14:paraId="59A9E2F1"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65741EE0" w14:textId="77777777" w:rsidR="00D023D4" w:rsidRPr="00D023D4" w:rsidRDefault="00D023D4" w:rsidP="00216D80">
            <w:pPr>
              <w:pStyle w:val="Tabel"/>
              <w:rPr>
                <w:bCs w:val="0"/>
              </w:rPr>
            </w:pPr>
          </w:p>
        </w:tc>
        <w:tc>
          <w:tcPr>
            <w:tcW w:w="3827" w:type="dxa"/>
            <w:shd w:val="clear" w:color="auto" w:fill="D0CECE" w:themeFill="background2" w:themeFillShade="E6"/>
          </w:tcPr>
          <w:p w14:paraId="32D163B9"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7AD90CC4" w14:textId="77777777" w:rsidTr="00DD793C">
        <w:trPr>
          <w:cantSplit/>
        </w:trPr>
        <w:tc>
          <w:tcPr>
            <w:tcW w:w="3397" w:type="dxa"/>
            <w:shd w:val="clear" w:color="auto" w:fill="D0CECE" w:themeFill="background2" w:themeFillShade="E6"/>
          </w:tcPr>
          <w:p w14:paraId="561C170D"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418" w:type="dxa"/>
            <w:shd w:val="clear" w:color="auto" w:fill="D0CECE" w:themeFill="background2" w:themeFillShade="E6"/>
          </w:tcPr>
          <w:p w14:paraId="0EAD2BC3"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247489BE" w14:textId="77777777" w:rsidR="00D023D4" w:rsidRPr="00D023D4" w:rsidRDefault="00D023D4" w:rsidP="00216D80">
            <w:pPr>
              <w:pStyle w:val="Tabel"/>
              <w:rPr>
                <w:bCs w:val="0"/>
              </w:rPr>
            </w:pPr>
          </w:p>
        </w:tc>
        <w:tc>
          <w:tcPr>
            <w:tcW w:w="3827" w:type="dxa"/>
            <w:shd w:val="clear" w:color="auto" w:fill="D0CECE" w:themeFill="background2" w:themeFillShade="E6"/>
          </w:tcPr>
          <w:p w14:paraId="25D516D1"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394724C2" w14:textId="77777777" w:rsidTr="00B56DBA">
        <w:trPr>
          <w:cantSplit/>
        </w:trPr>
        <w:tc>
          <w:tcPr>
            <w:tcW w:w="3397" w:type="dxa"/>
            <w:shd w:val="clear" w:color="auto" w:fill="auto"/>
          </w:tcPr>
          <w:p w14:paraId="73CBA7EC" w14:textId="77777777" w:rsidR="00D023D4" w:rsidRPr="00D023D4" w:rsidRDefault="00D023D4" w:rsidP="00216D80">
            <w:pPr>
              <w:pStyle w:val="Tabel"/>
              <w:ind w:left="852"/>
              <w:rPr>
                <w:bCs w:val="0"/>
              </w:rPr>
            </w:pPr>
            <w:proofErr w:type="spellStart"/>
            <w:r w:rsidRPr="00D023D4">
              <w:rPr>
                <w:bCs w:val="0"/>
              </w:rPr>
              <w:t>eenheidid</w:t>
            </w:r>
            <w:proofErr w:type="spellEnd"/>
          </w:p>
        </w:tc>
        <w:tc>
          <w:tcPr>
            <w:tcW w:w="1418" w:type="dxa"/>
            <w:shd w:val="clear" w:color="auto" w:fill="auto"/>
          </w:tcPr>
          <w:p w14:paraId="66F5F827" w14:textId="77777777" w:rsidR="00D023D4" w:rsidRPr="00D023D4" w:rsidRDefault="00D023D4" w:rsidP="00216D80">
            <w:pPr>
              <w:pStyle w:val="Tabel"/>
              <w:rPr>
                <w:bCs w:val="0"/>
              </w:rPr>
            </w:pPr>
            <w:r w:rsidRPr="00D023D4">
              <w:rPr>
                <w:bCs w:val="0"/>
              </w:rPr>
              <w:t>[0..1]</w:t>
            </w:r>
          </w:p>
        </w:tc>
        <w:tc>
          <w:tcPr>
            <w:tcW w:w="992" w:type="dxa"/>
            <w:shd w:val="clear" w:color="auto" w:fill="auto"/>
          </w:tcPr>
          <w:p w14:paraId="053DCDE8"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2F10F9AD" w14:textId="29A9D04F" w:rsidR="008C7A49"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‘Eenheid’ (alleen van toepassing bij de kwantitatieve waarde)</w:t>
            </w:r>
            <w:r w:rsidR="008C7A49">
              <w:rPr>
                <w:bCs w:val="0"/>
              </w:rPr>
              <w:br/>
            </w:r>
            <w:r w:rsidR="008C7A49" w:rsidRPr="00CD2D23">
              <w:rPr>
                <w:bCs w:val="0"/>
                <w:u w:val="single"/>
              </w:rPr>
              <w:t>[OW-gegeven: eenheid van omgevingsnorm (</w:t>
            </w:r>
            <w:r w:rsidR="008C7A49" w:rsidRPr="00CD2D23">
              <w:rPr>
                <w:bCs w:val="0"/>
                <w:u w:val="single"/>
              </w:rPr>
              <w:fldChar w:fldCharType="begin"/>
            </w:r>
            <w:r w:rsidR="008C7A49" w:rsidRPr="00CD2D23">
              <w:rPr>
                <w:bCs w:val="0"/>
                <w:u w:val="single"/>
              </w:rPr>
              <w:instrText xml:space="preserve"> REF _Ref63864190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3.6</w:t>
            </w:r>
            <w:r w:rsidR="008C7A49" w:rsidRPr="00CD2D23">
              <w:rPr>
                <w:bCs w:val="0"/>
                <w:u w:val="single"/>
              </w:rPr>
              <w:fldChar w:fldCharType="end"/>
            </w:r>
            <w:r w:rsidR="008C7A49" w:rsidRPr="00CD2D23">
              <w:rPr>
                <w:bCs w:val="0"/>
                <w:u w:val="single"/>
              </w:rPr>
              <w:t xml:space="preserve"> ) /omgevingswaarde (</w:t>
            </w:r>
            <w:r w:rsidR="008C7A49" w:rsidRPr="00CD2D23">
              <w:rPr>
                <w:bCs w:val="0"/>
                <w:u w:val="single"/>
              </w:rPr>
              <w:fldChar w:fldCharType="begin"/>
            </w:r>
            <w:r w:rsidR="008C7A49" w:rsidRPr="00CD2D23">
              <w:rPr>
                <w:bCs w:val="0"/>
                <w:u w:val="single"/>
              </w:rPr>
              <w:instrText xml:space="preserve"> REF _Ref63864191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3.7</w:t>
            </w:r>
            <w:r w:rsidR="008C7A49" w:rsidRPr="00CD2D23">
              <w:rPr>
                <w:bCs w:val="0"/>
                <w:u w:val="single"/>
              </w:rPr>
              <w:fldChar w:fldCharType="end"/>
            </w:r>
            <w:r w:rsidR="008C7A49" w:rsidRPr="00CD2D23">
              <w:rPr>
                <w:bCs w:val="0"/>
                <w:u w:val="single"/>
              </w:rPr>
              <w:t>)]</w:t>
            </w:r>
          </w:p>
        </w:tc>
      </w:tr>
      <w:tr w:rsidR="00D023D4" w:rsidRPr="00022065" w14:paraId="59CDE776" w14:textId="77777777" w:rsidTr="00DD793C">
        <w:trPr>
          <w:cantSplit/>
        </w:trPr>
        <w:tc>
          <w:tcPr>
            <w:tcW w:w="3397" w:type="dxa"/>
            <w:shd w:val="clear" w:color="auto" w:fill="FFFFFF" w:themeFill="background1"/>
          </w:tcPr>
          <w:p w14:paraId="795A082E" w14:textId="77777777" w:rsidR="00D023D4" w:rsidRPr="00D023D4" w:rsidRDefault="00D023D4" w:rsidP="00216D80">
            <w:pPr>
              <w:pStyle w:val="Tabel"/>
              <w:ind w:left="852"/>
              <w:rPr>
                <w:bCs w:val="0"/>
              </w:rPr>
            </w:pPr>
            <w:proofErr w:type="spellStart"/>
            <w:r w:rsidRPr="00D023D4">
              <w:rPr>
                <w:bCs w:val="0"/>
              </w:rPr>
              <w:t>eenheidlabel</w:t>
            </w:r>
            <w:proofErr w:type="spellEnd"/>
          </w:p>
        </w:tc>
        <w:tc>
          <w:tcPr>
            <w:tcW w:w="1418" w:type="dxa"/>
            <w:shd w:val="clear" w:color="auto" w:fill="FFFFFF" w:themeFill="background1"/>
          </w:tcPr>
          <w:p w14:paraId="0DF8C786" w14:textId="77777777" w:rsidR="00D023D4" w:rsidRPr="00D023D4" w:rsidRDefault="00D023D4" w:rsidP="00216D80">
            <w:pPr>
              <w:pStyle w:val="Tabel"/>
              <w:rPr>
                <w:bCs w:val="0"/>
              </w:rPr>
            </w:pPr>
            <w:r w:rsidRPr="00D023D4">
              <w:rPr>
                <w:bCs w:val="0"/>
              </w:rPr>
              <w:t>[0..1]</w:t>
            </w:r>
          </w:p>
        </w:tc>
        <w:tc>
          <w:tcPr>
            <w:tcW w:w="992" w:type="dxa"/>
            <w:shd w:val="clear" w:color="auto" w:fill="FFFFFF" w:themeFill="background1"/>
          </w:tcPr>
          <w:p w14:paraId="1C0B0812" w14:textId="77777777" w:rsidR="00D023D4" w:rsidRPr="00D023D4" w:rsidRDefault="00D023D4" w:rsidP="00216D80">
            <w:pPr>
              <w:pStyle w:val="Tabel"/>
              <w:rPr>
                <w:bCs w:val="0"/>
              </w:rPr>
            </w:pPr>
            <w:r w:rsidRPr="00D023D4">
              <w:rPr>
                <w:bCs w:val="0"/>
              </w:rPr>
              <w:t>String</w:t>
            </w:r>
          </w:p>
        </w:tc>
        <w:tc>
          <w:tcPr>
            <w:tcW w:w="3827" w:type="dxa"/>
            <w:shd w:val="clear" w:color="auto" w:fill="FFFFFF" w:themeFill="background1"/>
          </w:tcPr>
          <w:p w14:paraId="6E414A57" w14:textId="04D0F694" w:rsidR="00CD2D23" w:rsidRPr="00D023D4" w:rsidRDefault="00D023D4" w:rsidP="00216D80">
            <w:pPr>
              <w:pStyle w:val="Tabel"/>
              <w:rPr>
                <w:bCs w:val="0"/>
              </w:rPr>
            </w:pPr>
            <w:r w:rsidRPr="00D023D4">
              <w:rPr>
                <w:bCs w:val="0"/>
              </w:rPr>
              <w:t>De label (naam) die getoond dient te worden bij eenheid.</w:t>
            </w:r>
          </w:p>
        </w:tc>
      </w:tr>
      <w:tr w:rsidR="00D023D4" w:rsidRPr="00022065" w14:paraId="2F52F670" w14:textId="77777777" w:rsidTr="00B56DBA">
        <w:trPr>
          <w:cantSplit/>
        </w:trPr>
        <w:tc>
          <w:tcPr>
            <w:tcW w:w="3397" w:type="dxa"/>
            <w:shd w:val="clear" w:color="auto" w:fill="auto"/>
          </w:tcPr>
          <w:p w14:paraId="4B357D72" w14:textId="77777777" w:rsidR="00D023D4" w:rsidRPr="00D023D4" w:rsidRDefault="00D023D4" w:rsidP="00216D80">
            <w:pPr>
              <w:pStyle w:val="Tabel"/>
              <w:ind w:left="852"/>
              <w:rPr>
                <w:bCs w:val="0"/>
              </w:rPr>
            </w:pPr>
            <w:proofErr w:type="spellStart"/>
            <w:r w:rsidRPr="00D023D4">
              <w:rPr>
                <w:bCs w:val="0"/>
              </w:rPr>
              <w:t>normid</w:t>
            </w:r>
            <w:proofErr w:type="spellEnd"/>
          </w:p>
        </w:tc>
        <w:tc>
          <w:tcPr>
            <w:tcW w:w="1418" w:type="dxa"/>
            <w:shd w:val="clear" w:color="auto" w:fill="auto"/>
          </w:tcPr>
          <w:p w14:paraId="5E1A679D" w14:textId="77777777" w:rsidR="00D023D4" w:rsidRPr="00D023D4" w:rsidRDefault="00D023D4" w:rsidP="00216D80">
            <w:pPr>
              <w:pStyle w:val="Tabel"/>
              <w:rPr>
                <w:bCs w:val="0"/>
              </w:rPr>
            </w:pPr>
            <w:r w:rsidRPr="00D023D4">
              <w:rPr>
                <w:bCs w:val="0"/>
              </w:rPr>
              <w:t>[1..1]</w:t>
            </w:r>
          </w:p>
        </w:tc>
        <w:tc>
          <w:tcPr>
            <w:tcW w:w="992" w:type="dxa"/>
            <w:shd w:val="clear" w:color="auto" w:fill="auto"/>
          </w:tcPr>
          <w:p w14:paraId="3605CCC6"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178DA07F" w14:textId="69649612" w:rsidR="00D023D4"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w:t>
            </w:r>
            <w:proofErr w:type="spellStart"/>
            <w:r w:rsidRPr="00D023D4">
              <w:rPr>
                <w:bCs w:val="0"/>
              </w:rPr>
              <w:t>TypeNorm</w:t>
            </w:r>
            <w:proofErr w:type="spellEnd"/>
            <w:r w:rsidRPr="00D023D4">
              <w:rPr>
                <w:bCs w:val="0"/>
              </w:rPr>
              <w:t>’ .</w:t>
            </w:r>
            <w:r w:rsidR="00CD2D23">
              <w:rPr>
                <w:bCs w:val="0"/>
              </w:rPr>
              <w:br/>
            </w:r>
            <w:r w:rsidR="00CD2D23" w:rsidRPr="00C20CFA">
              <w:rPr>
                <w:bCs w:val="0"/>
                <w:u w:val="single"/>
              </w:rPr>
              <w:t xml:space="preserve">[OW-gegeven: </w:t>
            </w:r>
            <w:r w:rsidR="00C20CFA" w:rsidRPr="00C20CFA">
              <w:rPr>
                <w:bCs w:val="0"/>
                <w:u w:val="single"/>
              </w:rPr>
              <w:t xml:space="preserve">type </w:t>
            </w:r>
            <w:r w:rsidR="00C20CFA" w:rsidRPr="00CD2D23">
              <w:rPr>
                <w:bCs w:val="0"/>
                <w:u w:val="single"/>
              </w:rPr>
              <w:t>van omgevingsnorm (</w:t>
            </w:r>
            <w:r w:rsidR="00C20CFA" w:rsidRPr="00CD2D23">
              <w:rPr>
                <w:bCs w:val="0"/>
                <w:u w:val="single"/>
              </w:rPr>
              <w:fldChar w:fldCharType="begin"/>
            </w:r>
            <w:r w:rsidR="00C20CFA" w:rsidRPr="00CD2D23">
              <w:rPr>
                <w:bCs w:val="0"/>
                <w:u w:val="single"/>
              </w:rPr>
              <w:instrText xml:space="preserve"> REF _Ref63864190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3.6</w:t>
            </w:r>
            <w:r w:rsidR="00C20CFA" w:rsidRPr="00CD2D23">
              <w:rPr>
                <w:bCs w:val="0"/>
                <w:u w:val="single"/>
              </w:rPr>
              <w:fldChar w:fldCharType="end"/>
            </w:r>
            <w:r w:rsidR="00C20CFA" w:rsidRPr="00CD2D23">
              <w:rPr>
                <w:bCs w:val="0"/>
                <w:u w:val="single"/>
              </w:rPr>
              <w:t xml:space="preserve"> ) /omgevingswaarde (</w:t>
            </w:r>
            <w:r w:rsidR="00C20CFA" w:rsidRPr="00CD2D23">
              <w:rPr>
                <w:bCs w:val="0"/>
                <w:u w:val="single"/>
              </w:rPr>
              <w:fldChar w:fldCharType="begin"/>
            </w:r>
            <w:r w:rsidR="00C20CFA" w:rsidRPr="00CD2D23">
              <w:rPr>
                <w:bCs w:val="0"/>
                <w:u w:val="single"/>
              </w:rPr>
              <w:instrText xml:space="preserve"> REF _Ref63864191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3.7</w:t>
            </w:r>
            <w:r w:rsidR="00C20CFA" w:rsidRPr="00CD2D23">
              <w:rPr>
                <w:bCs w:val="0"/>
                <w:u w:val="single"/>
              </w:rPr>
              <w:fldChar w:fldCharType="end"/>
            </w:r>
            <w:r w:rsidR="00C20CFA" w:rsidRPr="00CD2D23">
              <w:rPr>
                <w:bCs w:val="0"/>
                <w:u w:val="single"/>
              </w:rPr>
              <w:t>)]</w:t>
            </w:r>
          </w:p>
        </w:tc>
      </w:tr>
      <w:tr w:rsidR="00D023D4" w:rsidRPr="00022065" w14:paraId="671021EE" w14:textId="77777777" w:rsidTr="00B56DBA">
        <w:trPr>
          <w:cantSplit/>
        </w:trPr>
        <w:tc>
          <w:tcPr>
            <w:tcW w:w="3397" w:type="dxa"/>
            <w:shd w:val="clear" w:color="auto" w:fill="auto"/>
          </w:tcPr>
          <w:p w14:paraId="1CC4F969" w14:textId="77777777" w:rsidR="00D023D4" w:rsidRPr="00D023D4" w:rsidRDefault="00D023D4" w:rsidP="00216D80">
            <w:pPr>
              <w:pStyle w:val="Tabel"/>
              <w:ind w:left="852"/>
              <w:rPr>
                <w:bCs w:val="0"/>
              </w:rPr>
            </w:pPr>
            <w:r w:rsidRPr="00D023D4">
              <w:rPr>
                <w:bCs w:val="0"/>
              </w:rPr>
              <w:t>normlabel</w:t>
            </w:r>
          </w:p>
        </w:tc>
        <w:tc>
          <w:tcPr>
            <w:tcW w:w="1418" w:type="dxa"/>
            <w:shd w:val="clear" w:color="auto" w:fill="auto"/>
          </w:tcPr>
          <w:p w14:paraId="4BA0F900" w14:textId="77777777" w:rsidR="00D023D4" w:rsidRPr="004B56DB" w:rsidRDefault="00D023D4" w:rsidP="00216D80">
            <w:pPr>
              <w:pStyle w:val="Tabel"/>
              <w:rPr>
                <w:bCs w:val="0"/>
              </w:rPr>
            </w:pPr>
            <w:r w:rsidRPr="004B56DB">
              <w:rPr>
                <w:bCs w:val="0"/>
              </w:rPr>
              <w:t>[1..1]</w:t>
            </w:r>
          </w:p>
        </w:tc>
        <w:tc>
          <w:tcPr>
            <w:tcW w:w="992" w:type="dxa"/>
            <w:shd w:val="clear" w:color="auto" w:fill="auto"/>
          </w:tcPr>
          <w:p w14:paraId="797D5641" w14:textId="77777777" w:rsidR="00D023D4" w:rsidRPr="004B56DB" w:rsidRDefault="00D023D4" w:rsidP="00216D80">
            <w:pPr>
              <w:pStyle w:val="Tabel"/>
              <w:rPr>
                <w:bCs w:val="0"/>
              </w:rPr>
            </w:pPr>
            <w:r w:rsidRPr="004B56DB">
              <w:rPr>
                <w:bCs w:val="0"/>
              </w:rPr>
              <w:t>String</w:t>
            </w:r>
          </w:p>
        </w:tc>
        <w:tc>
          <w:tcPr>
            <w:tcW w:w="3827" w:type="dxa"/>
            <w:shd w:val="clear" w:color="auto" w:fill="auto"/>
          </w:tcPr>
          <w:p w14:paraId="5862F2F9" w14:textId="7FA325C2" w:rsidR="00D023D4" w:rsidRPr="004B56DB" w:rsidRDefault="00046CEF" w:rsidP="00216D80">
            <w:pPr>
              <w:pStyle w:val="Tabel"/>
              <w:rPr>
                <w:bCs w:val="0"/>
              </w:rPr>
            </w:pPr>
            <w:r w:rsidRPr="004B56DB">
              <w:rPr>
                <w:bCs w:val="0"/>
              </w:rPr>
              <w:t>De naam van de Norm aan de OW-kant</w:t>
            </w:r>
            <w:r w:rsidR="00A5516D" w:rsidRPr="004B56DB">
              <w:rPr>
                <w:bCs w:val="0"/>
              </w:rPr>
              <w:t>.</w:t>
            </w:r>
            <w:r w:rsidRPr="004B56DB">
              <w:rPr>
                <w:bCs w:val="0"/>
              </w:rPr>
              <w:br/>
              <w:t xml:space="preserve">[OW-gegeven: </w:t>
            </w:r>
            <w:r w:rsidR="004B56DB" w:rsidRPr="004B56DB">
              <w:rPr>
                <w:bCs w:val="0"/>
              </w:rPr>
              <w:t>naam</w:t>
            </w:r>
            <w:r w:rsidRPr="004B56DB">
              <w:rPr>
                <w:bCs w:val="0"/>
              </w:rPr>
              <w:t xml:space="preserve"> van omgevingsnorm (</w:t>
            </w:r>
            <w:r w:rsidRPr="004B56DB">
              <w:rPr>
                <w:bCs w:val="0"/>
              </w:rPr>
              <w:fldChar w:fldCharType="begin"/>
            </w:r>
            <w:r w:rsidRPr="004B56DB">
              <w:rPr>
                <w:bCs w:val="0"/>
              </w:rPr>
              <w:instrText xml:space="preserve"> REF _Ref63864190 \r \h  \* MERGEFORMAT </w:instrText>
            </w:r>
            <w:r w:rsidRPr="004B56DB">
              <w:rPr>
                <w:bCs w:val="0"/>
              </w:rPr>
            </w:r>
            <w:r w:rsidRPr="004B56DB">
              <w:rPr>
                <w:bCs w:val="0"/>
              </w:rPr>
              <w:fldChar w:fldCharType="separate"/>
            </w:r>
            <w:r w:rsidR="006934CA">
              <w:rPr>
                <w:bCs w:val="0"/>
              </w:rPr>
              <w:t>3.6</w:t>
            </w:r>
            <w:r w:rsidRPr="004B56DB">
              <w:rPr>
                <w:bCs w:val="0"/>
              </w:rPr>
              <w:fldChar w:fldCharType="end"/>
            </w:r>
            <w:r w:rsidRPr="004B56DB">
              <w:rPr>
                <w:bCs w:val="0"/>
              </w:rPr>
              <w:t xml:space="preserve"> ) /omgevingswaarde (</w:t>
            </w:r>
            <w:r w:rsidRPr="004B56DB">
              <w:rPr>
                <w:bCs w:val="0"/>
              </w:rPr>
              <w:fldChar w:fldCharType="begin"/>
            </w:r>
            <w:r w:rsidRPr="004B56DB">
              <w:rPr>
                <w:bCs w:val="0"/>
              </w:rPr>
              <w:instrText xml:space="preserve"> REF _Ref63864191 \r \h  \* MERGEFORMAT </w:instrText>
            </w:r>
            <w:r w:rsidRPr="004B56DB">
              <w:rPr>
                <w:bCs w:val="0"/>
              </w:rPr>
            </w:r>
            <w:r w:rsidRPr="004B56DB">
              <w:rPr>
                <w:bCs w:val="0"/>
              </w:rPr>
              <w:fldChar w:fldCharType="separate"/>
            </w:r>
            <w:r w:rsidR="006934CA">
              <w:rPr>
                <w:bCs w:val="0"/>
              </w:rPr>
              <w:t>3.7</w:t>
            </w:r>
            <w:r w:rsidRPr="004B56DB">
              <w:rPr>
                <w:bCs w:val="0"/>
              </w:rPr>
              <w:fldChar w:fldCharType="end"/>
            </w:r>
            <w:r w:rsidRPr="004B56DB">
              <w:rPr>
                <w:bCs w:val="0"/>
              </w:rPr>
              <w:t>)]</w:t>
            </w:r>
          </w:p>
        </w:tc>
      </w:tr>
      <w:tr w:rsidR="00D023D4" w:rsidRPr="00022065" w14:paraId="14C88A3B" w14:textId="77777777" w:rsidTr="00DD793C">
        <w:trPr>
          <w:cantSplit/>
        </w:trPr>
        <w:tc>
          <w:tcPr>
            <w:tcW w:w="3397" w:type="dxa"/>
            <w:shd w:val="clear" w:color="auto" w:fill="D0CECE" w:themeFill="background2" w:themeFillShade="E6"/>
          </w:tcPr>
          <w:p w14:paraId="70F2A1BE" w14:textId="77777777" w:rsidR="00D023D4" w:rsidRPr="00D023D4" w:rsidRDefault="00D023D4" w:rsidP="00216D80">
            <w:pPr>
              <w:pStyle w:val="Tabel"/>
              <w:ind w:left="852"/>
              <w:rPr>
                <w:bCs w:val="0"/>
              </w:rPr>
            </w:pPr>
            <w:r w:rsidRPr="00D023D4">
              <w:rPr>
                <w:bCs w:val="0"/>
              </w:rPr>
              <w:t>locaties</w:t>
            </w:r>
          </w:p>
        </w:tc>
        <w:tc>
          <w:tcPr>
            <w:tcW w:w="1418" w:type="dxa"/>
            <w:shd w:val="clear" w:color="auto" w:fill="D0CECE" w:themeFill="background2" w:themeFillShade="E6"/>
          </w:tcPr>
          <w:p w14:paraId="2733E0A6"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0C3E0611" w14:textId="77777777" w:rsidR="00D023D4" w:rsidRPr="00D023D4" w:rsidRDefault="00D023D4" w:rsidP="00216D80">
            <w:pPr>
              <w:pStyle w:val="Tabel"/>
              <w:rPr>
                <w:bCs w:val="0"/>
              </w:rPr>
            </w:pPr>
          </w:p>
        </w:tc>
        <w:tc>
          <w:tcPr>
            <w:tcW w:w="3827" w:type="dxa"/>
            <w:shd w:val="clear" w:color="auto" w:fill="D0CECE" w:themeFill="background2" w:themeFillShade="E6"/>
          </w:tcPr>
          <w:p w14:paraId="427B71C6" w14:textId="77777777" w:rsidR="00D023D4" w:rsidRPr="00D023D4" w:rsidRDefault="00D023D4" w:rsidP="00216D80">
            <w:pPr>
              <w:pStyle w:val="Tabel"/>
              <w:rPr>
                <w:bCs w:val="0"/>
              </w:rPr>
            </w:pPr>
            <w:r w:rsidRPr="00D023D4">
              <w:rPr>
                <w:bCs w:val="0"/>
              </w:rPr>
              <w:t>De locaties die bij deze GIO horen.</w:t>
            </w:r>
          </w:p>
        </w:tc>
      </w:tr>
      <w:tr w:rsidR="00D023D4" w:rsidRPr="00022065" w14:paraId="5E79FFCF" w14:textId="77777777" w:rsidTr="00DD793C">
        <w:trPr>
          <w:cantSplit/>
        </w:trPr>
        <w:tc>
          <w:tcPr>
            <w:tcW w:w="3397" w:type="dxa"/>
            <w:shd w:val="clear" w:color="auto" w:fill="D0CECE" w:themeFill="background2" w:themeFillShade="E6"/>
          </w:tcPr>
          <w:p w14:paraId="6C6BAFFB" w14:textId="77777777" w:rsidR="00D023D4" w:rsidRPr="00D023D4" w:rsidRDefault="00D023D4" w:rsidP="00216D80">
            <w:pPr>
              <w:pStyle w:val="Tabel"/>
              <w:ind w:left="1136"/>
              <w:rPr>
                <w:bCs w:val="0"/>
              </w:rPr>
            </w:pPr>
            <w:r w:rsidRPr="00D023D4">
              <w:rPr>
                <w:bCs w:val="0"/>
              </w:rPr>
              <w:t>Locatie</w:t>
            </w:r>
          </w:p>
        </w:tc>
        <w:tc>
          <w:tcPr>
            <w:tcW w:w="1418" w:type="dxa"/>
            <w:shd w:val="clear" w:color="auto" w:fill="D0CECE" w:themeFill="background2" w:themeFillShade="E6"/>
          </w:tcPr>
          <w:p w14:paraId="7A4B1303" w14:textId="77777777" w:rsidR="00D023D4" w:rsidRPr="00D023D4" w:rsidRDefault="00D023D4" w:rsidP="00216D80">
            <w:pPr>
              <w:pStyle w:val="Tabel"/>
              <w:rPr>
                <w:bCs w:val="0"/>
              </w:rPr>
            </w:pPr>
            <w:r w:rsidRPr="00D023D4">
              <w:rPr>
                <w:bCs w:val="0"/>
              </w:rPr>
              <w:t>[1..*]</w:t>
            </w:r>
          </w:p>
        </w:tc>
        <w:tc>
          <w:tcPr>
            <w:tcW w:w="992" w:type="dxa"/>
            <w:shd w:val="clear" w:color="auto" w:fill="D0CECE" w:themeFill="background2" w:themeFillShade="E6"/>
          </w:tcPr>
          <w:p w14:paraId="2D254A69" w14:textId="77777777" w:rsidR="00D023D4" w:rsidRPr="00D023D4" w:rsidRDefault="00D023D4" w:rsidP="00216D80">
            <w:pPr>
              <w:pStyle w:val="Tabel"/>
              <w:rPr>
                <w:bCs w:val="0"/>
              </w:rPr>
            </w:pPr>
          </w:p>
        </w:tc>
        <w:tc>
          <w:tcPr>
            <w:tcW w:w="3827" w:type="dxa"/>
            <w:shd w:val="clear" w:color="auto" w:fill="D0CECE" w:themeFill="background2" w:themeFillShade="E6"/>
          </w:tcPr>
          <w:p w14:paraId="0AA45C6A" w14:textId="77777777" w:rsidR="00D023D4" w:rsidRPr="00D023D4" w:rsidRDefault="00D023D4" w:rsidP="00216D80">
            <w:pPr>
              <w:pStyle w:val="Tabel"/>
              <w:rPr>
                <w:bCs w:val="0"/>
              </w:rPr>
            </w:pPr>
            <w:r w:rsidRPr="00D023D4">
              <w:rPr>
                <w:bCs w:val="0"/>
              </w:rPr>
              <w:t>Een individuele locatie uit de GIO.</w:t>
            </w:r>
          </w:p>
        </w:tc>
      </w:tr>
      <w:tr w:rsidR="00D023D4" w:rsidRPr="00022065" w14:paraId="0F775563" w14:textId="77777777" w:rsidTr="00DD793C">
        <w:trPr>
          <w:cantSplit/>
        </w:trPr>
        <w:tc>
          <w:tcPr>
            <w:tcW w:w="3397" w:type="dxa"/>
            <w:shd w:val="clear" w:color="auto" w:fill="D0CECE" w:themeFill="background2" w:themeFillShade="E6"/>
          </w:tcPr>
          <w:p w14:paraId="095795F9" w14:textId="77777777" w:rsidR="00D023D4" w:rsidRPr="00D023D4" w:rsidRDefault="00D023D4" w:rsidP="00216D80">
            <w:pPr>
              <w:pStyle w:val="Tabel"/>
              <w:ind w:left="1420"/>
              <w:rPr>
                <w:bCs w:val="0"/>
              </w:rPr>
            </w:pPr>
            <w:r w:rsidRPr="00D023D4">
              <w:rPr>
                <w:bCs w:val="0"/>
              </w:rPr>
              <w:t>naam</w:t>
            </w:r>
          </w:p>
        </w:tc>
        <w:tc>
          <w:tcPr>
            <w:tcW w:w="1418" w:type="dxa"/>
            <w:shd w:val="clear" w:color="auto" w:fill="D0CECE" w:themeFill="background2" w:themeFillShade="E6"/>
          </w:tcPr>
          <w:p w14:paraId="002128E8"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132B0FA5" w14:textId="77777777" w:rsidR="00D023D4" w:rsidRPr="00D023D4" w:rsidRDefault="00D023D4" w:rsidP="00216D80">
            <w:pPr>
              <w:pStyle w:val="Tabel"/>
              <w:rPr>
                <w:bCs w:val="0"/>
              </w:rPr>
            </w:pPr>
          </w:p>
        </w:tc>
        <w:tc>
          <w:tcPr>
            <w:tcW w:w="3827" w:type="dxa"/>
            <w:shd w:val="clear" w:color="auto" w:fill="D0CECE" w:themeFill="background2" w:themeFillShade="E6"/>
          </w:tcPr>
          <w:p w14:paraId="7603EBBB" w14:textId="77777777" w:rsidR="00D023D4" w:rsidRPr="00D023D4" w:rsidRDefault="00D023D4" w:rsidP="00216D80">
            <w:pPr>
              <w:pStyle w:val="Tabel"/>
              <w:rPr>
                <w:bCs w:val="0"/>
              </w:rPr>
            </w:pPr>
            <w:r w:rsidRPr="00D023D4">
              <w:rPr>
                <w:bCs w:val="0"/>
              </w:rPr>
              <w:t>De naam van een specifieke locatie.</w:t>
            </w:r>
          </w:p>
        </w:tc>
      </w:tr>
      <w:tr w:rsidR="00D023D4" w:rsidRPr="00022065" w14:paraId="09A00D2C" w14:textId="77777777" w:rsidTr="00DD793C">
        <w:trPr>
          <w:cantSplit/>
        </w:trPr>
        <w:tc>
          <w:tcPr>
            <w:tcW w:w="3397" w:type="dxa"/>
            <w:shd w:val="clear" w:color="auto" w:fill="D0CECE" w:themeFill="background2" w:themeFillShade="E6"/>
          </w:tcPr>
          <w:p w14:paraId="70136498" w14:textId="77777777" w:rsidR="00D023D4" w:rsidRPr="00D023D4" w:rsidRDefault="00D023D4" w:rsidP="00216D80">
            <w:pPr>
              <w:pStyle w:val="Tabel"/>
              <w:ind w:left="1420"/>
              <w:rPr>
                <w:bCs w:val="0"/>
              </w:rPr>
            </w:pPr>
            <w:r w:rsidRPr="00D023D4">
              <w:rPr>
                <w:bCs w:val="0"/>
              </w:rPr>
              <w:t>geometrie</w:t>
            </w:r>
          </w:p>
        </w:tc>
        <w:tc>
          <w:tcPr>
            <w:tcW w:w="1418" w:type="dxa"/>
            <w:shd w:val="clear" w:color="auto" w:fill="D0CECE" w:themeFill="background2" w:themeFillShade="E6"/>
          </w:tcPr>
          <w:p w14:paraId="33070C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30834920" w14:textId="77777777" w:rsidR="00D023D4" w:rsidRPr="00D023D4" w:rsidRDefault="00D023D4" w:rsidP="00216D80">
            <w:pPr>
              <w:pStyle w:val="Tabel"/>
              <w:rPr>
                <w:bCs w:val="0"/>
              </w:rPr>
            </w:pPr>
          </w:p>
        </w:tc>
        <w:tc>
          <w:tcPr>
            <w:tcW w:w="3827" w:type="dxa"/>
            <w:shd w:val="clear" w:color="auto" w:fill="D0CECE" w:themeFill="background2" w:themeFillShade="E6"/>
          </w:tcPr>
          <w:p w14:paraId="379927FE" w14:textId="77777777" w:rsidR="00D023D4" w:rsidRPr="00D023D4" w:rsidRDefault="00D023D4" w:rsidP="00216D80">
            <w:pPr>
              <w:pStyle w:val="Tabel"/>
              <w:rPr>
                <w:bCs w:val="0"/>
              </w:rPr>
            </w:pPr>
            <w:r w:rsidRPr="00D023D4">
              <w:rPr>
                <w:bCs w:val="0"/>
              </w:rPr>
              <w:t>Geometrie behorende bij de locatie.</w:t>
            </w:r>
          </w:p>
        </w:tc>
      </w:tr>
      <w:tr w:rsidR="00D023D4" w:rsidRPr="00022065" w14:paraId="126F18D9" w14:textId="77777777" w:rsidTr="00DD793C">
        <w:trPr>
          <w:cantSplit/>
        </w:trPr>
        <w:tc>
          <w:tcPr>
            <w:tcW w:w="3397" w:type="dxa"/>
            <w:shd w:val="clear" w:color="auto" w:fill="D0CECE" w:themeFill="background2" w:themeFillShade="E6"/>
          </w:tcPr>
          <w:p w14:paraId="5C2618EA" w14:textId="77777777" w:rsidR="00D023D4" w:rsidRPr="00D023D4" w:rsidRDefault="00D023D4" w:rsidP="00216D80">
            <w:pPr>
              <w:pStyle w:val="Tabel"/>
              <w:ind w:left="1704"/>
              <w:rPr>
                <w:bCs w:val="0"/>
              </w:rPr>
            </w:pPr>
            <w:r w:rsidRPr="00D023D4">
              <w:rPr>
                <w:bCs w:val="0"/>
              </w:rPr>
              <w:t>Geometrie</w:t>
            </w:r>
          </w:p>
        </w:tc>
        <w:tc>
          <w:tcPr>
            <w:tcW w:w="1418" w:type="dxa"/>
            <w:shd w:val="clear" w:color="auto" w:fill="D0CECE" w:themeFill="background2" w:themeFillShade="E6"/>
          </w:tcPr>
          <w:p w14:paraId="3C96B13C"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C1A17AC" w14:textId="77777777" w:rsidR="00D023D4" w:rsidRPr="00D023D4" w:rsidRDefault="00D023D4" w:rsidP="00216D80">
            <w:pPr>
              <w:pStyle w:val="Tabel"/>
              <w:rPr>
                <w:bCs w:val="0"/>
              </w:rPr>
            </w:pPr>
          </w:p>
        </w:tc>
        <w:tc>
          <w:tcPr>
            <w:tcW w:w="3827" w:type="dxa"/>
            <w:shd w:val="clear" w:color="auto" w:fill="D0CECE" w:themeFill="background2" w:themeFillShade="E6"/>
          </w:tcPr>
          <w:p w14:paraId="100B0943" w14:textId="77777777" w:rsidR="00D023D4" w:rsidRPr="00D023D4" w:rsidRDefault="00D023D4" w:rsidP="00216D80">
            <w:pPr>
              <w:pStyle w:val="Tabel"/>
              <w:rPr>
                <w:bCs w:val="0"/>
              </w:rPr>
            </w:pPr>
            <w:r w:rsidRPr="00D023D4">
              <w:rPr>
                <w:bCs w:val="0"/>
              </w:rPr>
              <w:t>Geometrie behorende bij de locatie.</w:t>
            </w:r>
          </w:p>
        </w:tc>
      </w:tr>
      <w:tr w:rsidR="00D023D4" w:rsidRPr="00022065" w14:paraId="14B1E2FD" w14:textId="77777777" w:rsidTr="00DD793C">
        <w:trPr>
          <w:cantSplit/>
        </w:trPr>
        <w:tc>
          <w:tcPr>
            <w:tcW w:w="3397" w:type="dxa"/>
            <w:shd w:val="clear" w:color="auto" w:fill="D0CECE" w:themeFill="background2" w:themeFillShade="E6"/>
          </w:tcPr>
          <w:p w14:paraId="4B18F793" w14:textId="77777777" w:rsidR="00D023D4" w:rsidRPr="00D023D4" w:rsidRDefault="00D023D4" w:rsidP="00216D80">
            <w:pPr>
              <w:pStyle w:val="Tabel"/>
              <w:ind w:left="1988"/>
              <w:rPr>
                <w:bCs w:val="0"/>
              </w:rPr>
            </w:pPr>
            <w:proofErr w:type="spellStart"/>
            <w:r w:rsidRPr="00D023D4">
              <w:rPr>
                <w:bCs w:val="0"/>
              </w:rPr>
              <w:lastRenderedPageBreak/>
              <w:t>id</w:t>
            </w:r>
            <w:proofErr w:type="spellEnd"/>
          </w:p>
        </w:tc>
        <w:tc>
          <w:tcPr>
            <w:tcW w:w="1418" w:type="dxa"/>
            <w:shd w:val="clear" w:color="auto" w:fill="D0CECE" w:themeFill="background2" w:themeFillShade="E6"/>
          </w:tcPr>
          <w:p w14:paraId="17DEABD4"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472AD4B" w14:textId="77777777" w:rsidR="00D023D4" w:rsidRPr="00D023D4" w:rsidRDefault="00D023D4" w:rsidP="00216D80">
            <w:pPr>
              <w:pStyle w:val="Tabel"/>
              <w:rPr>
                <w:bCs w:val="0"/>
              </w:rPr>
            </w:pPr>
            <w:r w:rsidRPr="00D023D4">
              <w:rPr>
                <w:bCs w:val="0"/>
              </w:rPr>
              <w:t>UUID</w:t>
            </w:r>
          </w:p>
        </w:tc>
        <w:tc>
          <w:tcPr>
            <w:tcW w:w="3827" w:type="dxa"/>
            <w:shd w:val="clear" w:color="auto" w:fill="D0CECE" w:themeFill="background2" w:themeFillShade="E6"/>
          </w:tcPr>
          <w:p w14:paraId="4E6F08D0" w14:textId="77777777" w:rsidR="00D023D4" w:rsidRPr="00D023D4" w:rsidRDefault="00D023D4" w:rsidP="00216D80">
            <w:pPr>
              <w:pStyle w:val="Tabel"/>
              <w:rPr>
                <w:bCs w:val="0"/>
              </w:rPr>
            </w:pPr>
            <w:r w:rsidRPr="00D023D4">
              <w:rPr>
                <w:bCs w:val="0"/>
              </w:rPr>
              <w:t>De identificatie van de geometrie. (Hier wordt naar verwezen vanuit een OW-Locatie[@GeometrieRef].)</w:t>
            </w:r>
          </w:p>
        </w:tc>
      </w:tr>
      <w:tr w:rsidR="00D023D4" w:rsidRPr="00022065" w14:paraId="63E80D5D" w14:textId="77777777" w:rsidTr="00DD793C">
        <w:trPr>
          <w:cantSplit/>
        </w:trPr>
        <w:tc>
          <w:tcPr>
            <w:tcW w:w="3397" w:type="dxa"/>
            <w:shd w:val="clear" w:color="auto" w:fill="D0CECE" w:themeFill="background2" w:themeFillShade="E6"/>
          </w:tcPr>
          <w:p w14:paraId="075DCC12" w14:textId="77777777" w:rsidR="00D023D4" w:rsidRPr="00D023D4" w:rsidRDefault="00D023D4" w:rsidP="00216D80">
            <w:pPr>
              <w:pStyle w:val="Tabel"/>
              <w:ind w:left="1988"/>
              <w:rPr>
                <w:bCs w:val="0"/>
              </w:rPr>
            </w:pPr>
            <w:r w:rsidRPr="00D023D4">
              <w:rPr>
                <w:bCs w:val="0"/>
              </w:rPr>
              <w:t>geometrie</w:t>
            </w:r>
          </w:p>
        </w:tc>
        <w:tc>
          <w:tcPr>
            <w:tcW w:w="1418" w:type="dxa"/>
            <w:shd w:val="clear" w:color="auto" w:fill="D0CECE" w:themeFill="background2" w:themeFillShade="E6"/>
          </w:tcPr>
          <w:p w14:paraId="346A7EF2"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494CA6D" w14:textId="77777777" w:rsidR="00D023D4" w:rsidRPr="00D023D4" w:rsidRDefault="00D023D4" w:rsidP="00216D80">
            <w:pPr>
              <w:pStyle w:val="Tabel"/>
              <w:rPr>
                <w:bCs w:val="0"/>
              </w:rPr>
            </w:pPr>
          </w:p>
        </w:tc>
        <w:tc>
          <w:tcPr>
            <w:tcW w:w="3827" w:type="dxa"/>
            <w:shd w:val="clear" w:color="auto" w:fill="D0CECE" w:themeFill="background2" w:themeFillShade="E6"/>
          </w:tcPr>
          <w:p w14:paraId="0B26A080" w14:textId="77777777" w:rsidR="00D023D4" w:rsidRPr="00D023D4" w:rsidRDefault="00D023D4" w:rsidP="00216D80">
            <w:pPr>
              <w:pStyle w:val="Tabel"/>
              <w:rPr>
                <w:bCs w:val="0"/>
              </w:rPr>
            </w:pPr>
            <w:r w:rsidRPr="00D023D4">
              <w:rPr>
                <w:bCs w:val="0"/>
              </w:rPr>
              <w:t>de inhoud van de geometrie.</w:t>
            </w:r>
          </w:p>
        </w:tc>
      </w:tr>
      <w:tr w:rsidR="00D023D4" w:rsidRPr="00022065" w14:paraId="0B3D1B3C" w14:textId="77777777" w:rsidTr="00DD793C">
        <w:trPr>
          <w:cantSplit/>
        </w:trPr>
        <w:tc>
          <w:tcPr>
            <w:tcW w:w="3397" w:type="dxa"/>
            <w:shd w:val="clear" w:color="auto" w:fill="D0CECE" w:themeFill="background2" w:themeFillShade="E6"/>
          </w:tcPr>
          <w:p w14:paraId="585591D5"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418" w:type="dxa"/>
            <w:shd w:val="clear" w:color="auto" w:fill="D0CECE" w:themeFill="background2" w:themeFillShade="E6"/>
          </w:tcPr>
          <w:p w14:paraId="65C88B8B"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99E344D" w14:textId="77777777" w:rsidR="00D023D4" w:rsidRPr="00D023D4" w:rsidRDefault="00D023D4" w:rsidP="00216D80">
            <w:pPr>
              <w:pStyle w:val="Tabel"/>
              <w:rPr>
                <w:bCs w:val="0"/>
              </w:rPr>
            </w:pPr>
            <w:r w:rsidRPr="00D023D4">
              <w:rPr>
                <w:bCs w:val="0"/>
              </w:rPr>
              <w:t>GML</w:t>
            </w:r>
          </w:p>
        </w:tc>
        <w:tc>
          <w:tcPr>
            <w:tcW w:w="3827" w:type="dxa"/>
            <w:shd w:val="clear" w:color="auto" w:fill="D0CECE" w:themeFill="background2" w:themeFillShade="E6"/>
          </w:tcPr>
          <w:p w14:paraId="254961E4" w14:textId="77777777" w:rsidR="00D023D4" w:rsidRPr="00D023D4" w:rsidRDefault="00D023D4" w:rsidP="00216D80">
            <w:pPr>
              <w:pStyle w:val="Tabel"/>
              <w:rPr>
                <w:bCs w:val="0"/>
              </w:rPr>
            </w:pPr>
            <w:r w:rsidRPr="00D023D4">
              <w:rPr>
                <w:bCs w:val="0"/>
              </w:rPr>
              <w:t>Dit volgt de GML-standaard (SF2). Dit wordt niet verder toegelicht.</w:t>
            </w:r>
          </w:p>
        </w:tc>
      </w:tr>
      <w:tr w:rsidR="00D023D4" w:rsidRPr="00022065" w14:paraId="39994176" w14:textId="77777777" w:rsidTr="00B56DBA">
        <w:trPr>
          <w:cantSplit/>
        </w:trPr>
        <w:tc>
          <w:tcPr>
            <w:tcW w:w="3397" w:type="dxa"/>
            <w:shd w:val="clear" w:color="auto" w:fill="auto"/>
          </w:tcPr>
          <w:p w14:paraId="424A7123" w14:textId="77777777" w:rsidR="00D023D4" w:rsidRPr="00D023D4" w:rsidRDefault="00D023D4" w:rsidP="00216D80">
            <w:pPr>
              <w:pStyle w:val="Tabel"/>
              <w:ind w:left="1420"/>
              <w:rPr>
                <w:bCs w:val="0"/>
              </w:rPr>
            </w:pPr>
            <w:proofErr w:type="spellStart"/>
            <w:r w:rsidRPr="00D023D4">
              <w:rPr>
                <w:bCs w:val="0"/>
              </w:rPr>
              <w:t>kwantitatieveNormwaarde</w:t>
            </w:r>
            <w:proofErr w:type="spellEnd"/>
          </w:p>
        </w:tc>
        <w:tc>
          <w:tcPr>
            <w:tcW w:w="1418" w:type="dxa"/>
            <w:shd w:val="clear" w:color="auto" w:fill="auto"/>
          </w:tcPr>
          <w:p w14:paraId="3CE3293A" w14:textId="77777777" w:rsidR="00D023D4" w:rsidRPr="00D023D4" w:rsidRDefault="00D023D4" w:rsidP="00216D80">
            <w:pPr>
              <w:pStyle w:val="Tabel"/>
              <w:rPr>
                <w:bCs w:val="0"/>
              </w:rPr>
            </w:pPr>
            <w:r w:rsidRPr="00D023D4">
              <w:rPr>
                <w:bCs w:val="0"/>
              </w:rPr>
              <w:t>[0..1]</w:t>
            </w:r>
          </w:p>
        </w:tc>
        <w:tc>
          <w:tcPr>
            <w:tcW w:w="992" w:type="dxa"/>
            <w:shd w:val="clear" w:color="auto" w:fill="auto"/>
          </w:tcPr>
          <w:p w14:paraId="71B163EB" w14:textId="77777777" w:rsidR="00D023D4" w:rsidRPr="00D023D4" w:rsidRDefault="00D023D4" w:rsidP="00216D80">
            <w:pPr>
              <w:pStyle w:val="Tabel"/>
              <w:rPr>
                <w:bCs w:val="0"/>
              </w:rPr>
            </w:pPr>
            <w:proofErr w:type="spellStart"/>
            <w:r w:rsidRPr="00D023D4">
              <w:rPr>
                <w:bCs w:val="0"/>
              </w:rPr>
              <w:t>Decimal</w:t>
            </w:r>
            <w:proofErr w:type="spellEnd"/>
          </w:p>
        </w:tc>
        <w:tc>
          <w:tcPr>
            <w:tcW w:w="3827" w:type="dxa"/>
            <w:shd w:val="clear" w:color="auto" w:fill="auto"/>
          </w:tcPr>
          <w:p w14:paraId="3D532402" w14:textId="77777777" w:rsidR="00D023D4" w:rsidRPr="00D023D4" w:rsidRDefault="00D023D4" w:rsidP="00216D80">
            <w:pPr>
              <w:pStyle w:val="Tabel"/>
              <w:rPr>
                <w:bCs w:val="0"/>
              </w:rPr>
            </w:pPr>
            <w:r w:rsidRPr="00D023D4">
              <w:rPr>
                <w:bCs w:val="0"/>
              </w:rPr>
              <w:t>In getallen uit te drukken waarde van de norm.</w:t>
            </w:r>
          </w:p>
        </w:tc>
      </w:tr>
      <w:tr w:rsidR="00D023D4" w:rsidRPr="00022065" w14:paraId="5B87B4B6" w14:textId="77777777" w:rsidTr="00B56DBA">
        <w:trPr>
          <w:cantSplit/>
        </w:trPr>
        <w:tc>
          <w:tcPr>
            <w:tcW w:w="3397" w:type="dxa"/>
            <w:shd w:val="clear" w:color="auto" w:fill="auto"/>
          </w:tcPr>
          <w:p w14:paraId="47711273" w14:textId="77777777" w:rsidR="00D023D4" w:rsidRPr="00D023D4" w:rsidRDefault="00D023D4" w:rsidP="00216D80">
            <w:pPr>
              <w:pStyle w:val="Tabel"/>
              <w:ind w:left="1420"/>
              <w:rPr>
                <w:bCs w:val="0"/>
              </w:rPr>
            </w:pPr>
            <w:proofErr w:type="spellStart"/>
            <w:r w:rsidRPr="00D023D4">
              <w:rPr>
                <w:bCs w:val="0"/>
              </w:rPr>
              <w:t>kwalitatieveNormwaarde</w:t>
            </w:r>
            <w:proofErr w:type="spellEnd"/>
          </w:p>
        </w:tc>
        <w:tc>
          <w:tcPr>
            <w:tcW w:w="1418" w:type="dxa"/>
            <w:shd w:val="clear" w:color="auto" w:fill="auto"/>
          </w:tcPr>
          <w:p w14:paraId="57DDA3A9" w14:textId="77777777" w:rsidR="00D023D4" w:rsidRPr="00D023D4" w:rsidRDefault="00D023D4" w:rsidP="00216D80">
            <w:pPr>
              <w:pStyle w:val="Tabel"/>
              <w:rPr>
                <w:bCs w:val="0"/>
              </w:rPr>
            </w:pPr>
            <w:r w:rsidRPr="00D023D4">
              <w:rPr>
                <w:bCs w:val="0"/>
              </w:rPr>
              <w:t>[0..1]</w:t>
            </w:r>
          </w:p>
        </w:tc>
        <w:tc>
          <w:tcPr>
            <w:tcW w:w="992" w:type="dxa"/>
            <w:shd w:val="clear" w:color="auto" w:fill="auto"/>
          </w:tcPr>
          <w:p w14:paraId="6CDC7B16"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616ADC06" w14:textId="77777777" w:rsidR="00D023D4" w:rsidRPr="00D023D4" w:rsidRDefault="00D023D4" w:rsidP="00216D80">
            <w:pPr>
              <w:pStyle w:val="Tabel"/>
              <w:rPr>
                <w:bCs w:val="0"/>
              </w:rPr>
            </w:pPr>
            <w:r w:rsidRPr="00D023D4">
              <w:rPr>
                <w:bCs w:val="0"/>
              </w:rPr>
              <w:t>In tekst uit te drukken waarde van de norm.</w:t>
            </w:r>
          </w:p>
        </w:tc>
      </w:tr>
    </w:tbl>
    <w:p w14:paraId="2A9EB84B" w14:textId="77777777" w:rsidR="00C24B3E" w:rsidRPr="00022065" w:rsidRDefault="00C24B3E" w:rsidP="00022065"/>
    <w:p w14:paraId="002C7E7E" w14:textId="2610DB9B" w:rsidR="00D023D4" w:rsidRPr="00022065" w:rsidRDefault="00D023D4" w:rsidP="00022065">
      <w:r w:rsidRPr="00022065">
        <w:t>Hierbij zijn nog enkele punten relevant:</w:t>
      </w:r>
    </w:p>
    <w:p w14:paraId="45FD491E" w14:textId="08007C9A" w:rsidR="00D023D4" w:rsidRPr="004948E1" w:rsidRDefault="00D023D4" w:rsidP="00DB3379">
      <w:pPr>
        <w:pStyle w:val="Opsommingtekens1"/>
      </w:pPr>
      <w:r w:rsidRPr="004948E1">
        <w:t>De norm-gegevens uit de GIO worden niet doorgestuurd naar het DSO, maar verschijnen in de LVBB-kaartviewer.</w:t>
      </w:r>
      <w:r w:rsidR="00FA1AE8" w:rsidRPr="004948E1">
        <w:t xml:space="preserve"> Dit is omdat de OW-informatie zelf al de normgegevens bevat.</w:t>
      </w:r>
    </w:p>
    <w:p w14:paraId="20EAD739" w14:textId="77777777" w:rsidR="00D023D4" w:rsidRPr="004948E1" w:rsidRDefault="00D023D4" w:rsidP="009572A3">
      <w:pPr>
        <w:pStyle w:val="Opsommingtekens1"/>
      </w:pPr>
      <w:r w:rsidRPr="004948E1">
        <w:t>Het is toegestaan om een geometrie die gebruikt wordt voor een Norm ook te gebruiken bij andere OW-objecten.</w:t>
      </w:r>
    </w:p>
    <w:p w14:paraId="6C4F66F8" w14:textId="77777777" w:rsidR="00D023D4" w:rsidRPr="004948E1" w:rsidRDefault="00D023D4" w:rsidP="009572A3">
      <w:pPr>
        <w:pStyle w:val="Opsommingtekens1"/>
      </w:pPr>
      <w:r w:rsidRPr="004948E1">
        <w:t>De normwaarden op een bepaalde locatie uit de GIO dienen overeen te komen met de normwaarden die via OW worden aangeleverd.</w:t>
      </w:r>
    </w:p>
    <w:p w14:paraId="3D2E19F3" w14:textId="77777777" w:rsidR="00D023D4" w:rsidRPr="004948E1" w:rsidRDefault="00D023D4" w:rsidP="009572A3">
      <w:pPr>
        <w:pStyle w:val="Opsommingtekens1"/>
      </w:pPr>
      <w:r w:rsidRPr="004948E1">
        <w:t>Iedere normwaarde dient een symbolisatie te hebben, dit wordt vastgelegd in het vaststellingsdeel van de GIO.</w:t>
      </w:r>
    </w:p>
    <w:p w14:paraId="7A527786" w14:textId="7DA9AEC3" w:rsidR="006C67F5" w:rsidRPr="00DB3379" w:rsidRDefault="00D023D4" w:rsidP="009572A3">
      <w:pPr>
        <w:pStyle w:val="Opsommingtekens1"/>
      </w:pPr>
      <w:r w:rsidRPr="004948E1">
        <w:t xml:space="preserve">Meer informatie over de Norm-GIO is te vinden bij </w:t>
      </w:r>
      <w:hyperlink r:id="rId42" w:history="1">
        <w:r w:rsidRPr="00DB3379">
          <w:rPr>
            <w:rStyle w:val="Hyperlink"/>
          </w:rPr>
          <w:t>de OP-documentatie over het geografische deel van de GIO</w:t>
        </w:r>
      </w:hyperlink>
    </w:p>
    <w:p w14:paraId="639AF62F" w14:textId="2B91FFF2" w:rsidR="006C67F5" w:rsidRDefault="00BC39C3" w:rsidP="00BC39C3">
      <w:pPr>
        <w:pStyle w:val="Kop2"/>
      </w:pPr>
      <w:bookmarkStart w:id="186" w:name="_Toc158300696"/>
      <w:bookmarkStart w:id="187" w:name="OP_GIOrichtlijn"/>
      <w:r>
        <w:t xml:space="preserve">Richtlijn voor het maken van </w:t>
      </w:r>
      <w:proofErr w:type="spellStart"/>
      <w:r>
        <w:t>GIO’s</w:t>
      </w:r>
      <w:proofErr w:type="spellEnd"/>
      <w:r>
        <w:t xml:space="preserve"> o.b.v. OW-objecten</w:t>
      </w:r>
      <w:bookmarkEnd w:id="186"/>
    </w:p>
    <w:bookmarkEnd w:id="187"/>
    <w:p w14:paraId="5AF6648A" w14:textId="23E75810" w:rsidR="00285655" w:rsidRPr="00022065" w:rsidRDefault="00BC39C3" w:rsidP="00022065">
      <w:r w:rsidRPr="00022065">
        <w:t>In deze paragraaf wordt toegelicht welke</w:t>
      </w:r>
      <w:r w:rsidR="00EF1C20" w:rsidRPr="00022065">
        <w:t xml:space="preserve"> richtlijnen er zijn voor het maken van </w:t>
      </w:r>
      <w:proofErr w:type="spellStart"/>
      <w:r w:rsidR="00EF1C20" w:rsidRPr="00022065">
        <w:t>GIO’s</w:t>
      </w:r>
      <w:proofErr w:type="spellEnd"/>
      <w:r w:rsidR="00EF1C20" w:rsidRPr="00022065">
        <w:t xml:space="preserve"> vanuit OW-objecten. Dit zijn richtlijnen en deze worden niet gevalideerd door het DSO.</w:t>
      </w:r>
      <w:r w:rsidR="000C43DB" w:rsidRPr="00022065">
        <w:t xml:space="preserve"> </w:t>
      </w:r>
      <w:r w:rsidR="00013EC1" w:rsidRPr="00022065">
        <w:t xml:space="preserve">Deze richtlijnen zijn gemaakt n.a.v. de expliciete vraag </w:t>
      </w:r>
      <w:r w:rsidR="007F65D3" w:rsidRPr="00022065">
        <w:t xml:space="preserve">naar hoe je vanuit OW naar </w:t>
      </w:r>
      <w:proofErr w:type="spellStart"/>
      <w:r w:rsidR="007F65D3" w:rsidRPr="00022065">
        <w:t>GIO’s</w:t>
      </w:r>
      <w:proofErr w:type="spellEnd"/>
      <w:r w:rsidR="007F65D3" w:rsidRPr="00022065">
        <w:t xml:space="preserve"> toe kunt werken.</w:t>
      </w:r>
    </w:p>
    <w:p w14:paraId="61913A87" w14:textId="397BFB11" w:rsidR="007F65D3" w:rsidRPr="00022065" w:rsidRDefault="007F65D3" w:rsidP="00022065"/>
    <w:p w14:paraId="780C1D62" w14:textId="0A3ED268" w:rsidR="007F65D3" w:rsidRPr="00022065" w:rsidRDefault="00A711DB" w:rsidP="00022065">
      <w:r w:rsidRPr="00022065">
        <w:t>De richtlijn is als volgt:</w:t>
      </w:r>
    </w:p>
    <w:p w14:paraId="7651361D" w14:textId="4C6DF424" w:rsidR="00285655" w:rsidRPr="00D96167" w:rsidRDefault="00B20AA1" w:rsidP="00DB3379">
      <w:pPr>
        <w:pStyle w:val="Opsommingtekens1"/>
      </w:pPr>
      <w:r w:rsidRPr="00D96167">
        <w:t>Gebruik</w:t>
      </w:r>
      <w:r w:rsidR="00A711DB" w:rsidRPr="00D96167">
        <w:t xml:space="preserve"> Locatiegroep</w:t>
      </w:r>
      <w:r w:rsidRPr="00D96167">
        <w:t>en</w:t>
      </w:r>
      <w:r w:rsidR="00A711DB" w:rsidRPr="00D96167">
        <w:t xml:space="preserve"> (c.q. de groep-subtypen van Locatie in IMOW (Gebiedengroep, </w:t>
      </w:r>
      <w:r w:rsidR="00A711DB" w:rsidRPr="00DB3379">
        <w:t>Lijnengroep</w:t>
      </w:r>
      <w:r w:rsidR="00A711DB" w:rsidRPr="00D96167">
        <w:t xml:space="preserve">, Puntengroep) </w:t>
      </w:r>
      <w:r w:rsidRPr="00D96167">
        <w:t>als</w:t>
      </w:r>
      <w:r w:rsidR="005B2F48" w:rsidRPr="00D96167">
        <w:t xml:space="preserve"> OW-pendant</w:t>
      </w:r>
      <w:r w:rsidRPr="00D96167">
        <w:t xml:space="preserve"> van </w:t>
      </w:r>
      <w:r w:rsidR="00A711DB" w:rsidRPr="00D96167">
        <w:t>de GIO</w:t>
      </w:r>
      <w:r w:rsidR="00870396" w:rsidRPr="00D96167">
        <w:t xml:space="preserve"> (zie Figuur 5)</w:t>
      </w:r>
      <w:r w:rsidR="00A711DB" w:rsidRPr="00D96167">
        <w:t>.</w:t>
      </w:r>
    </w:p>
    <w:p w14:paraId="0FDC6583" w14:textId="2495ECB3" w:rsidR="00C207CB" w:rsidRPr="00D96167" w:rsidRDefault="00A01C40" w:rsidP="009572A3">
      <w:pPr>
        <w:pStyle w:val="Opsommingtekens1"/>
      </w:pPr>
      <w:r w:rsidRPr="00D96167">
        <w:t>Bij gebruik van het OW-object Omgevingsnorm/Omgevingswaarde zou er een Norm-GIO moeten zijn die dezelfde Locaties en kwalitatieve/kwantitatieve Normwaarden bevat als de OW-Norm</w:t>
      </w:r>
      <w:r w:rsidR="00870396" w:rsidRPr="00D96167">
        <w:t xml:space="preserve"> (zie Figuur 6)</w:t>
      </w:r>
      <w:r w:rsidR="00A06FA0" w:rsidRPr="00D96167">
        <w:t>.</w:t>
      </w:r>
    </w:p>
    <w:p w14:paraId="271A8A91" w14:textId="27E3C925" w:rsidR="00A711DB" w:rsidRPr="00D96167" w:rsidRDefault="0020083D" w:rsidP="009572A3">
      <w:pPr>
        <w:pStyle w:val="Opsommingtekens1"/>
      </w:pPr>
      <w:r w:rsidRPr="00D96167">
        <w:t>De overige subtypen van Locatie in IMOW (</w:t>
      </w:r>
      <w:r w:rsidR="00911FAB" w:rsidRPr="00D96167">
        <w:t>Gebied, Lijn, Punt) zouden moeten corresponderen met de Locatie uit de GIO.</w:t>
      </w:r>
    </w:p>
    <w:p w14:paraId="68A85812" w14:textId="4575F701" w:rsidR="00D857DC" w:rsidRPr="00D96167" w:rsidRDefault="00D857DC" w:rsidP="009572A3">
      <w:pPr>
        <w:pStyle w:val="Opsommingtekens1"/>
      </w:pPr>
      <w:r w:rsidRPr="00D96167">
        <w:t xml:space="preserve">Verwijs vanuit annotaties altijd naar een Locatiegroep, zodat </w:t>
      </w:r>
      <w:r w:rsidR="00107540" w:rsidRPr="00D96167">
        <w:t>het gelijk loopt met de verwijzing vanuit de tekst (naar de GIO).</w:t>
      </w:r>
    </w:p>
    <w:p w14:paraId="208C1CE1" w14:textId="41533DD5" w:rsidR="00870396" w:rsidRDefault="0053085C" w:rsidP="008B7315">
      <w:pPr>
        <w:pStyle w:val="Figuur"/>
      </w:pPr>
      <w:r>
        <w:rPr>
          <w:noProof/>
        </w:rPr>
        <w:lastRenderedPageBreak/>
        <w:drawing>
          <wp:inline distT="0" distB="0" distL="0" distR="0" wp14:anchorId="3177F0EB" wp14:editId="6162275C">
            <wp:extent cx="5486400" cy="1904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904365"/>
                    </a:xfrm>
                    <a:prstGeom prst="rect">
                      <a:avLst/>
                    </a:prstGeom>
                    <a:noFill/>
                    <a:ln>
                      <a:noFill/>
                    </a:ln>
                  </pic:spPr>
                </pic:pic>
              </a:graphicData>
            </a:graphic>
          </wp:inline>
        </w:drawing>
      </w:r>
    </w:p>
    <w:p w14:paraId="09574948" w14:textId="38915E45" w:rsidR="00870396" w:rsidRPr="00870396" w:rsidRDefault="00870396" w:rsidP="008B7315">
      <w:pPr>
        <w:pStyle w:val="Figuurbijschrift"/>
      </w:pPr>
      <w:r w:rsidRPr="00870396">
        <w:t xml:space="preserve">Richtlijn voor OW-objecten i.r.t. </w:t>
      </w:r>
      <w:proofErr w:type="spellStart"/>
      <w:r w:rsidRPr="00870396">
        <w:t>GIO’s</w:t>
      </w:r>
      <w:proofErr w:type="spellEnd"/>
    </w:p>
    <w:p w14:paraId="5162F937" w14:textId="59FC64F8" w:rsidR="007A7069" w:rsidRDefault="004F2726" w:rsidP="008B7315">
      <w:pPr>
        <w:pStyle w:val="Figuur"/>
      </w:pPr>
      <w:r>
        <w:rPr>
          <w:noProof/>
        </w:rPr>
        <w:drawing>
          <wp:inline distT="0" distB="0" distL="0" distR="0" wp14:anchorId="4277AE4B" wp14:editId="10067850">
            <wp:extent cx="4962525" cy="3724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3724275"/>
                    </a:xfrm>
                    <a:prstGeom prst="rect">
                      <a:avLst/>
                    </a:prstGeom>
                    <a:noFill/>
                    <a:ln>
                      <a:noFill/>
                    </a:ln>
                  </pic:spPr>
                </pic:pic>
              </a:graphicData>
            </a:graphic>
          </wp:inline>
        </w:drawing>
      </w:r>
    </w:p>
    <w:p w14:paraId="2ADF6BA8" w14:textId="7F3893F7" w:rsidR="00CF6F39" w:rsidRPr="00FA332F" w:rsidRDefault="00FA332F" w:rsidP="008B7315">
      <w:pPr>
        <w:pStyle w:val="Figuurbijschrift"/>
      </w:pPr>
      <w:r w:rsidRPr="00FA332F">
        <w:t>Richtlijn voor Normen i.r.t. Norm-</w:t>
      </w:r>
      <w:proofErr w:type="spellStart"/>
      <w:r w:rsidRPr="00FA332F">
        <w:t>GIO’s</w:t>
      </w:r>
      <w:proofErr w:type="spellEnd"/>
    </w:p>
    <w:p w14:paraId="54BB6F96" w14:textId="793950D7" w:rsidR="007A7069" w:rsidRPr="00022065" w:rsidRDefault="007A7069" w:rsidP="00022065">
      <w:r w:rsidRPr="00022065">
        <w:t>Dit heeft de volgende consequenties:</w:t>
      </w:r>
    </w:p>
    <w:p w14:paraId="4E445EC1" w14:textId="313BE3AC" w:rsidR="00285655" w:rsidRPr="00DB3379" w:rsidRDefault="007A7069" w:rsidP="00DB3379">
      <w:pPr>
        <w:pStyle w:val="Opsommingtekens1"/>
      </w:pPr>
      <w:r w:rsidRPr="00DB3379">
        <w:t>In de GIO kun je geen</w:t>
      </w:r>
      <w:r w:rsidR="00944346" w:rsidRPr="00DB3379">
        <w:t xml:space="preserve"> verschillende </w:t>
      </w:r>
      <w:r w:rsidR="0070063C" w:rsidRPr="00DB3379">
        <w:t>IMOW-Locatiesubtypen vermengen (bijv. gebieden en punten in dezelfde GIO).</w:t>
      </w:r>
    </w:p>
    <w:p w14:paraId="417FCA49" w14:textId="2FF3FFE2" w:rsidR="007A7069" w:rsidRPr="00D96167" w:rsidRDefault="000A3BC2" w:rsidP="009572A3">
      <w:pPr>
        <w:pStyle w:val="Opsommingtekens1"/>
      </w:pPr>
      <w:r w:rsidRPr="00D96167">
        <w:t xml:space="preserve">In het geval dat één IMOW-Gebied in meerdere Gebiedengroepen zit, zou de Locatie ook in meerdere </w:t>
      </w:r>
      <w:proofErr w:type="spellStart"/>
      <w:r w:rsidRPr="00D96167">
        <w:t>GIO’s</w:t>
      </w:r>
      <w:proofErr w:type="spellEnd"/>
      <w:r w:rsidRPr="00D96167">
        <w:t xml:space="preserve"> voor moeten komen.</w:t>
      </w:r>
    </w:p>
    <w:p w14:paraId="61F5F882" w14:textId="1861A0D8" w:rsidR="00233BAF" w:rsidRPr="00D96167" w:rsidRDefault="00233BAF" w:rsidP="009572A3">
      <w:pPr>
        <w:pStyle w:val="Opsommingtekens1"/>
      </w:pPr>
      <w:r w:rsidRPr="00D96167">
        <w:t>Er was met de huidige versie van het IMOW geen</w:t>
      </w:r>
      <w:r w:rsidR="008D16DF" w:rsidRPr="00D96167">
        <w:t xml:space="preserve"> eenduidige</w:t>
      </w:r>
      <w:r w:rsidRPr="00D96167">
        <w:t xml:space="preserve"> richtlijn te bedenken voor het indelen van groepen in de GIO.</w:t>
      </w:r>
    </w:p>
    <w:p w14:paraId="210F8E1C" w14:textId="6825B470" w:rsidR="008004E8" w:rsidRDefault="00A82872" w:rsidP="008004E8">
      <w:pPr>
        <w:pStyle w:val="Kop1"/>
      </w:pPr>
      <w:bookmarkStart w:id="188" w:name="_Ref158194016"/>
      <w:bookmarkStart w:id="189" w:name="_Toc158300697"/>
      <w:bookmarkStart w:id="190" w:name="Muteren"/>
      <w:r>
        <w:lastRenderedPageBreak/>
        <w:t>Het wijzigen van OW-objecten</w:t>
      </w:r>
      <w:bookmarkEnd w:id="188"/>
      <w:bookmarkEnd w:id="189"/>
    </w:p>
    <w:bookmarkEnd w:id="190"/>
    <w:p w14:paraId="22C5A7B2" w14:textId="2F21FB8D" w:rsidR="008C63A5" w:rsidRPr="00022065" w:rsidRDefault="00246226" w:rsidP="00022065">
      <w:r>
        <w:t>Dit hoofdstuk beschrijf hoe je OW-objecten wijzigt</w:t>
      </w:r>
      <w:r w:rsidR="00D631B9" w:rsidRPr="00022065">
        <w:t xml:space="preserve">. </w:t>
      </w:r>
      <w:r w:rsidR="00412450" w:rsidRPr="00022065">
        <w:t xml:space="preserve">Paragraaf </w:t>
      </w:r>
      <w:r w:rsidR="000617C2" w:rsidRPr="00022065">
        <w:fldChar w:fldCharType="begin"/>
      </w:r>
      <w:r w:rsidR="000617C2" w:rsidRPr="00022065">
        <w:instrText xml:space="preserve"> REF _Ref74325245 \r \h </w:instrText>
      </w:r>
      <w:r w:rsidR="000617C2" w:rsidRPr="00022065">
        <w:fldChar w:fldCharType="separate"/>
      </w:r>
      <w:r w:rsidR="006934CA">
        <w:t>7.1</w:t>
      </w:r>
      <w:r w:rsidR="000617C2" w:rsidRPr="00022065">
        <w:fldChar w:fldCharType="end"/>
      </w:r>
      <w:r w:rsidR="000617C2" w:rsidRPr="00022065">
        <w:t xml:space="preserve"> </w:t>
      </w:r>
      <w:r>
        <w:t>beschrijft</w:t>
      </w:r>
      <w:r w:rsidR="00412450" w:rsidRPr="00022065">
        <w:t xml:space="preserve"> de uitgangspunten.</w:t>
      </w:r>
      <w:r w:rsidR="007A56A5" w:rsidRPr="00022065">
        <w:t xml:space="preserve"> Vervolgens </w:t>
      </w:r>
      <w:r w:rsidR="00017EC5">
        <w:t>beschrijft paragraaf</w:t>
      </w:r>
      <w:r w:rsidR="007A56A5" w:rsidRPr="00022065">
        <w:t xml:space="preserve"> </w:t>
      </w:r>
      <w:r w:rsidR="004F4452">
        <w:fldChar w:fldCharType="begin"/>
      </w:r>
      <w:r w:rsidR="004F4452">
        <w:instrText xml:space="preserve"> REF _Ref124235575 \n \h </w:instrText>
      </w:r>
      <w:r w:rsidR="004F4452">
        <w:fldChar w:fldCharType="separate"/>
      </w:r>
      <w:r w:rsidR="006934CA">
        <w:rPr>
          <w:b/>
          <w:bCs/>
        </w:rPr>
        <w:t>Fout! Verwijzingsbron niet gevonden.</w:t>
      </w:r>
      <w:r w:rsidR="004F4452">
        <w:fldChar w:fldCharType="end"/>
      </w:r>
      <w:r w:rsidR="007A56A5" w:rsidRPr="00022065">
        <w:t xml:space="preserve"> </w:t>
      </w:r>
      <w:r w:rsidR="00017EC5">
        <w:t>hoe OW-wijzigingen in verschillende scenario’s gebruikt kan worden</w:t>
      </w:r>
      <w:r w:rsidR="008C3893" w:rsidRPr="00022065">
        <w:t xml:space="preserve">. </w:t>
      </w:r>
      <w:r w:rsidR="004D606E" w:rsidRPr="00022065">
        <w:t xml:space="preserve">Paragraaf </w:t>
      </w:r>
      <w:r w:rsidR="00842CEB" w:rsidRPr="00022065">
        <w:fldChar w:fldCharType="begin"/>
      </w:r>
      <w:r w:rsidR="00842CEB" w:rsidRPr="00022065">
        <w:instrText xml:space="preserve"> REF _Ref92188749 \n \h </w:instrText>
      </w:r>
      <w:r w:rsidR="00842CEB" w:rsidRPr="00022065">
        <w:fldChar w:fldCharType="separate"/>
      </w:r>
      <w:r w:rsidR="006934CA">
        <w:rPr>
          <w:b/>
          <w:bCs/>
        </w:rPr>
        <w:t>Fout! Verwijzingsbron niet gevonden.</w:t>
      </w:r>
      <w:r w:rsidR="00842CEB" w:rsidRPr="00022065">
        <w:fldChar w:fldCharType="end"/>
      </w:r>
      <w:r w:rsidR="004D606E" w:rsidRPr="00022065">
        <w:t xml:space="preserve"> </w:t>
      </w:r>
      <w:r w:rsidR="00017EC5">
        <w:t>beschrijft</w:t>
      </w:r>
      <w:r w:rsidR="004D606E" w:rsidRPr="00022065">
        <w:t xml:space="preserve"> </w:t>
      </w:r>
      <w:r w:rsidR="00017EC5">
        <w:t>regels met betrekking tot ontwerpregelingen</w:t>
      </w:r>
      <w:r w:rsidR="004D606E" w:rsidRPr="00022065">
        <w:t>.</w:t>
      </w:r>
    </w:p>
    <w:p w14:paraId="6BC0303B" w14:textId="3761C335" w:rsidR="008A2B9F" w:rsidRDefault="006C7B2C" w:rsidP="006C7B2C">
      <w:pPr>
        <w:pStyle w:val="Kop2"/>
      </w:pPr>
      <w:bookmarkStart w:id="191" w:name="_Ref74325245"/>
      <w:bookmarkStart w:id="192" w:name="_Toc158300698"/>
      <w:bookmarkStart w:id="193" w:name="Muteren_uitgangspunten"/>
      <w:r>
        <w:t xml:space="preserve">Uitgangspunten relevant voor </w:t>
      </w:r>
      <w:bookmarkEnd w:id="191"/>
      <w:r w:rsidR="00A82872">
        <w:t>wijzigen</w:t>
      </w:r>
      <w:bookmarkEnd w:id="192"/>
    </w:p>
    <w:bookmarkEnd w:id="193"/>
    <w:p w14:paraId="39699FAF" w14:textId="31CD1751" w:rsidR="00A82872" w:rsidRDefault="0085358A" w:rsidP="00022065">
      <w:r>
        <w:t>Het wijzigen van</w:t>
      </w:r>
      <w:r w:rsidR="00C33D50">
        <w:t xml:space="preserve"> de collectie</w:t>
      </w:r>
      <w:r>
        <w:t xml:space="preserve"> OW-objecten</w:t>
      </w:r>
      <w:r w:rsidR="00C33D50">
        <w:t xml:space="preserve"> behorend bij een Regeling</w:t>
      </w:r>
      <w:r w:rsidR="00A037A7">
        <w:t xml:space="preserve"> </w:t>
      </w:r>
      <w:r>
        <w:t>gebeurt</w:t>
      </w:r>
      <w:r w:rsidR="00A037A7">
        <w:t xml:space="preserve"> via een OW-aanlevering</w:t>
      </w:r>
      <w:r w:rsidR="00C33D50">
        <w:t xml:space="preserve">. Deze OW-aanlevering bevat wijziginstructies </w:t>
      </w:r>
      <w:r w:rsidR="00FF5F51">
        <w:t>beschrijft</w:t>
      </w:r>
      <w:r w:rsidR="00C33D50">
        <w:t xml:space="preserve"> hoe de </w:t>
      </w:r>
      <w:r w:rsidR="00FF5F51">
        <w:t xml:space="preserve">oorspronkelijke collectie OW-objecten getransformeerd moet worden tot de resultaat collectie. </w:t>
      </w:r>
      <w:r w:rsidR="00A037A7">
        <w:t xml:space="preserve"> </w:t>
      </w:r>
      <w:r w:rsidR="00FF5F51">
        <w:t xml:space="preserve">Doorgaans is zo’n OW-aanlevering gekoppeld aan een STOP wijziging waarbij het STOP deel de </w:t>
      </w:r>
      <w:r w:rsidR="00246226">
        <w:t>tekst van de regeling</w:t>
      </w:r>
      <w:r w:rsidR="00FF5F51">
        <w:t xml:space="preserve"> wijzigt en de OW-aanlevering de bij de regeling behorende OW-objecten wijzigt.</w:t>
      </w:r>
    </w:p>
    <w:p w14:paraId="1DC9831E" w14:textId="77777777" w:rsidR="00FF5F51" w:rsidRDefault="00FF5F51" w:rsidP="00022065"/>
    <w:p w14:paraId="370C88DE" w14:textId="115D26EB" w:rsidR="00D443D5" w:rsidRDefault="00FF5F51" w:rsidP="00D443D5">
      <w:r>
        <w:t>Een OW-aanlevering heeft zelf de vorm van een collectie OW-objecten</w:t>
      </w:r>
      <w:r w:rsidR="00D443D5">
        <w:t xml:space="preserve">. </w:t>
      </w:r>
      <w:r w:rsidR="00017EC5">
        <w:t xml:space="preserve">De aanlevering van een OW-object resulteert in een nieuw OW-object (zie </w:t>
      </w:r>
      <w:r w:rsidR="00017EC5">
        <w:fldChar w:fldCharType="begin"/>
      </w:r>
      <w:r w:rsidR="00017EC5">
        <w:instrText xml:space="preserve"> REF _Ref157154799 \r \h </w:instrText>
      </w:r>
      <w:r w:rsidR="00017EC5">
        <w:fldChar w:fldCharType="separate"/>
      </w:r>
      <w:r w:rsidR="006934CA">
        <w:rPr>
          <w:b/>
          <w:bCs/>
        </w:rPr>
        <w:t>Fout! Verwijzingsbron niet gevonden.</w:t>
      </w:r>
      <w:r w:rsidR="00017EC5">
        <w:fldChar w:fldCharType="end"/>
      </w:r>
      <w:r w:rsidR="00017EC5">
        <w:t xml:space="preserve">), een gewijzigd OW-object (zie </w:t>
      </w:r>
      <w:r w:rsidR="00017EC5">
        <w:fldChar w:fldCharType="begin"/>
      </w:r>
      <w:r w:rsidR="00017EC5">
        <w:instrText xml:space="preserve"> REF _Ref144450825 \r \h </w:instrText>
      </w:r>
      <w:r w:rsidR="00017EC5">
        <w:fldChar w:fldCharType="separate"/>
      </w:r>
      <w:r w:rsidR="006934CA">
        <w:rPr>
          <w:b/>
          <w:bCs/>
        </w:rPr>
        <w:t>Fout! Verwijzingsbron niet gevonden.</w:t>
      </w:r>
      <w:r w:rsidR="00017EC5">
        <w:fldChar w:fldCharType="end"/>
      </w:r>
      <w:r w:rsidR="00017EC5">
        <w:t xml:space="preserve">) of het beëindigen van een OW-object (zie </w:t>
      </w:r>
      <w:r w:rsidR="00017EC5">
        <w:fldChar w:fldCharType="begin"/>
      </w:r>
      <w:r w:rsidR="00017EC5">
        <w:instrText xml:space="preserve"> REF _Ref157154843 \r \h </w:instrText>
      </w:r>
      <w:r w:rsidR="00017EC5">
        <w:fldChar w:fldCharType="separate"/>
      </w:r>
      <w:r w:rsidR="006934CA">
        <w:t>7.1.3</w:t>
      </w:r>
      <w:r w:rsidR="00017EC5">
        <w:fldChar w:fldCharType="end"/>
      </w:r>
      <w:r w:rsidR="00017EC5">
        <w:t>).</w:t>
      </w:r>
    </w:p>
    <w:p w14:paraId="6BFF0CB6" w14:textId="77777777" w:rsidR="00507E4F" w:rsidRDefault="00507E4F" w:rsidP="00D443D5"/>
    <w:p w14:paraId="458499B3" w14:textId="71A488E6" w:rsidR="00D85511" w:rsidRPr="00022065" w:rsidRDefault="00507E4F" w:rsidP="00022065">
      <w:r>
        <w:t>In de volgende paragrafen staat regels voor de drie situaties.</w:t>
      </w:r>
    </w:p>
    <w:p w14:paraId="2F9C69B2" w14:textId="770F09C1" w:rsidR="00D10654" w:rsidRPr="00022065" w:rsidRDefault="00A564BD" w:rsidP="00022065">
      <w:pPr>
        <w:pStyle w:val="Kop3"/>
      </w:pPr>
      <w:bookmarkStart w:id="194" w:name="_Toc158300699"/>
      <w:r>
        <w:t>Een nieuw OW-object</w:t>
      </w:r>
      <w:bookmarkEnd w:id="194"/>
    </w:p>
    <w:p w14:paraId="07683656" w14:textId="3D149217" w:rsidR="00842E69" w:rsidRPr="00022065" w:rsidRDefault="00017EC5" w:rsidP="00017EC5">
      <w:r>
        <w:t>Wan</w:t>
      </w:r>
      <w:r w:rsidRPr="00017EC5">
        <w:t>neer een OW-object wordt aangeleverd met een identificatie die nog niet bestond in de oorspronkelijke collectie ontstaat een nieuw OW-object.</w:t>
      </w:r>
      <w:r>
        <w:t xml:space="preserve"> </w:t>
      </w:r>
      <w:r w:rsidR="00D10654" w:rsidRPr="00022065">
        <w:t xml:space="preserve">Voor een nieuw object </w:t>
      </w:r>
      <w:r w:rsidR="00CF3B77">
        <w:t>geldt</w:t>
      </w:r>
      <w:r w:rsidR="00CF3B77" w:rsidRPr="00022065">
        <w:t xml:space="preserve"> </w:t>
      </w:r>
      <w:r>
        <w:t>de volgende regel:</w:t>
      </w:r>
    </w:p>
    <w:p w14:paraId="5314A1B4" w14:textId="77777777" w:rsidR="00507E4F" w:rsidRDefault="00507E4F" w:rsidP="00022065"/>
    <w:p w14:paraId="1D77FFE6" w14:textId="24044084" w:rsidR="006F372D" w:rsidRPr="00022065" w:rsidRDefault="00CF3B77" w:rsidP="00022065">
      <w:r w:rsidRPr="00C80A71">
        <w:rPr>
          <w:b/>
          <w:bCs/>
        </w:rPr>
        <w:t>Regel:</w:t>
      </w:r>
      <w:r>
        <w:t xml:space="preserve"> </w:t>
      </w:r>
      <w:r w:rsidR="00551047" w:rsidRPr="00551047">
        <w:t>Een nieuw OW-object mag niet de status beëindigd hebben.</w:t>
      </w:r>
      <w:r w:rsidR="00FD34B9" w:rsidRPr="00022065">
        <w:t xml:space="preserve"> (OZON0104).</w:t>
      </w:r>
    </w:p>
    <w:p w14:paraId="3993B196" w14:textId="5FA95560" w:rsidR="0007376B" w:rsidRDefault="00A564BD" w:rsidP="00022065">
      <w:pPr>
        <w:pStyle w:val="Kop3"/>
      </w:pPr>
      <w:bookmarkStart w:id="195" w:name="_Toc158300700"/>
      <w:r>
        <w:t>Een OW-object wijzigen</w:t>
      </w:r>
      <w:bookmarkEnd w:id="195"/>
    </w:p>
    <w:p w14:paraId="52563CC4" w14:textId="5CDCA991" w:rsidR="00017EC5" w:rsidRDefault="00017EC5" w:rsidP="00022065">
      <w:r w:rsidRPr="00017EC5">
        <w:t xml:space="preserve">Wanneer een OW-object wordt aangeleverd met een identificatie die al bestond in de oorspronkelijke collectie </w:t>
      </w:r>
      <w:r w:rsidR="00246226">
        <w:t>vervangt</w:t>
      </w:r>
      <w:r w:rsidRPr="00017EC5">
        <w:t xml:space="preserve"> het </w:t>
      </w:r>
      <w:r w:rsidR="00246226">
        <w:t xml:space="preserve">aangeleverde </w:t>
      </w:r>
      <w:r w:rsidRPr="00017EC5">
        <w:t xml:space="preserve">OW-object </w:t>
      </w:r>
      <w:r w:rsidR="00246226">
        <w:t>het bestaande OW-object.</w:t>
      </w:r>
    </w:p>
    <w:p w14:paraId="011DA248" w14:textId="77777777" w:rsidR="00017EC5" w:rsidRPr="00017EC5" w:rsidRDefault="00017EC5" w:rsidP="00022065"/>
    <w:p w14:paraId="09B1DF95" w14:textId="13377A29" w:rsidR="00551047" w:rsidRDefault="00507E4F" w:rsidP="00022065">
      <w:r w:rsidRPr="00551047">
        <w:rPr>
          <w:b/>
          <w:bCs/>
        </w:rPr>
        <w:t>Regel</w:t>
      </w:r>
      <w:r w:rsidRPr="00507E4F">
        <w:t xml:space="preserve">: Een wijziging van een OW-object moet daadwerkelijk een kenmerk van het OW-object </w:t>
      </w:r>
      <w:proofErr w:type="spellStart"/>
      <w:r w:rsidRPr="00507E4F">
        <w:t>wijzgen</w:t>
      </w:r>
      <w:proofErr w:type="spellEnd"/>
      <w:r w:rsidRPr="00507E4F">
        <w:t>. (OZON0108)</w:t>
      </w:r>
      <w:r w:rsidR="00551047">
        <w:t>.</w:t>
      </w:r>
      <w:r w:rsidR="00551047" w:rsidRPr="00551047">
        <w:t xml:space="preserve"> Hierbij wordt een relatie bij een OW-object ook gezien als een </w:t>
      </w:r>
      <w:r w:rsidR="00551047">
        <w:t>kenmerk</w:t>
      </w:r>
      <w:r w:rsidR="00551047" w:rsidRPr="00551047">
        <w:t>.</w:t>
      </w:r>
    </w:p>
    <w:p w14:paraId="71CB49D1" w14:textId="002795FE" w:rsidR="00507E4F" w:rsidRPr="00022065" w:rsidRDefault="00507E4F" w:rsidP="00022065">
      <w:r w:rsidRPr="00507E4F">
        <w:t>.</w:t>
      </w:r>
    </w:p>
    <w:p w14:paraId="6FADEEF1" w14:textId="13C49758" w:rsidR="008E14D9" w:rsidRDefault="00551047" w:rsidP="00551047">
      <w:pPr>
        <w:pStyle w:val="Opsommingtekens1"/>
        <w:numPr>
          <w:ilvl w:val="0"/>
          <w:numId w:val="0"/>
        </w:numPr>
      </w:pPr>
      <w:r w:rsidRPr="00551047">
        <w:rPr>
          <w:b/>
          <w:bCs/>
        </w:rPr>
        <w:t>Regel</w:t>
      </w:r>
      <w:r>
        <w:t>: Het</w:t>
      </w:r>
      <w:r w:rsidR="008E14D9">
        <w:t xml:space="preserve"> type van een OW-object niet wijzigen. </w:t>
      </w:r>
      <w:proofErr w:type="spellStart"/>
      <w:r w:rsidR="008E14D9">
        <w:t>RegelVoorIedereen</w:t>
      </w:r>
      <w:proofErr w:type="spellEnd"/>
      <w:r w:rsidR="008E14D9">
        <w:t>, Instructieregel en Omgevingswaarderegel zijn verschillende types.</w:t>
      </w:r>
    </w:p>
    <w:p w14:paraId="62B7C930" w14:textId="77777777" w:rsidR="00551047" w:rsidRPr="000A5167" w:rsidRDefault="00551047" w:rsidP="00551047">
      <w:pPr>
        <w:pStyle w:val="Opsommingtekens1"/>
        <w:numPr>
          <w:ilvl w:val="0"/>
          <w:numId w:val="0"/>
        </w:numPr>
        <w:ind w:left="284"/>
      </w:pPr>
    </w:p>
    <w:p w14:paraId="5ADE5C7B" w14:textId="40E07BF4" w:rsidR="00892D20" w:rsidRPr="000A5167" w:rsidRDefault="00892D20" w:rsidP="00551047">
      <w:pPr>
        <w:pStyle w:val="Opsommingtekens1"/>
        <w:numPr>
          <w:ilvl w:val="0"/>
          <w:numId w:val="0"/>
        </w:numPr>
      </w:pPr>
      <w:r w:rsidRPr="000A5167">
        <w:t xml:space="preserve">De volgende </w:t>
      </w:r>
      <w:r w:rsidR="00A30347" w:rsidRPr="000A5167">
        <w:t xml:space="preserve">IMOW-elementen zijn geen </w:t>
      </w:r>
      <w:r w:rsidRPr="000A5167">
        <w:t xml:space="preserve">objecten </w:t>
      </w:r>
      <w:r w:rsidR="00A30347" w:rsidRPr="000A5167">
        <w:t>en</w:t>
      </w:r>
      <w:r w:rsidRPr="000A5167">
        <w:t xml:space="preserve"> kunnen </w:t>
      </w:r>
      <w:r w:rsidR="00A30347" w:rsidRPr="000A5167">
        <w:t xml:space="preserve">derhalve </w:t>
      </w:r>
      <w:r w:rsidRPr="000A5167">
        <w:t>niet direct gewijzigd worden:</w:t>
      </w:r>
    </w:p>
    <w:p w14:paraId="1A7794B8" w14:textId="2D6821A3" w:rsidR="00892D20" w:rsidRPr="000A5167" w:rsidRDefault="00892D20" w:rsidP="00DB3379">
      <w:pPr>
        <w:pStyle w:val="Opsommingtekens2"/>
      </w:pPr>
      <w:r w:rsidRPr="000A5167">
        <w:t xml:space="preserve">ActiviteitLocatieaanduiding – deze moet altijd gewijzigd worden vanuit een </w:t>
      </w:r>
      <w:proofErr w:type="spellStart"/>
      <w:r w:rsidRPr="000A5167">
        <w:t>RegelVoorIedereen</w:t>
      </w:r>
      <w:proofErr w:type="spellEnd"/>
      <w:r w:rsidR="00371A84" w:rsidRPr="000A5167">
        <w:t>.</w:t>
      </w:r>
    </w:p>
    <w:p w14:paraId="50F4E869" w14:textId="2A2D101C" w:rsidR="00892D20" w:rsidRPr="000A5167" w:rsidRDefault="00371A84" w:rsidP="00437CAF">
      <w:pPr>
        <w:pStyle w:val="Opsommingtekens2"/>
      </w:pPr>
      <w:r w:rsidRPr="000A5167">
        <w:t>Normwaarde – deze moet altijd gewijzigd worden vanuit een Omgevingsnorm of Omgevingswaarde.</w:t>
      </w:r>
    </w:p>
    <w:p w14:paraId="1DCFCB3B" w14:textId="31D5F43E" w:rsidR="00130E7B" w:rsidRPr="000A5167" w:rsidRDefault="00130E7B" w:rsidP="00437CAF">
      <w:pPr>
        <w:pStyle w:val="Opsommingtekens2"/>
      </w:pPr>
      <w:proofErr w:type="spellStart"/>
      <w:r w:rsidRPr="000A5167">
        <w:t>Kaartlaag</w:t>
      </w:r>
      <w:proofErr w:type="spellEnd"/>
      <w:r w:rsidRPr="000A5167">
        <w:t xml:space="preserve"> – deze moet altijd gewijzigd worden vanuit een Kaart.</w:t>
      </w:r>
    </w:p>
    <w:p w14:paraId="2C21DC35" w14:textId="20E3487C" w:rsidR="00BF3292" w:rsidRDefault="00A564BD" w:rsidP="00B02C29">
      <w:pPr>
        <w:pStyle w:val="Kop3"/>
      </w:pPr>
      <w:bookmarkStart w:id="196" w:name="_Ref157154843"/>
      <w:bookmarkStart w:id="197" w:name="_Toc158300701"/>
      <w:bookmarkStart w:id="198" w:name="Muteren_regulier_beëindigenobject"/>
      <w:r>
        <w:lastRenderedPageBreak/>
        <w:t>Een OW-object b</w:t>
      </w:r>
      <w:r w:rsidR="00BF3292">
        <w:t>eëindigen</w:t>
      </w:r>
      <w:bookmarkEnd w:id="196"/>
      <w:bookmarkEnd w:id="197"/>
    </w:p>
    <w:bookmarkEnd w:id="198"/>
    <w:p w14:paraId="03A8C0CB" w14:textId="00CF9666" w:rsidR="00AC5096" w:rsidRDefault="00017EC5" w:rsidP="00022065">
      <w:r w:rsidRPr="00017EC5">
        <w:t>Wanneer een OW-object wordt aangeleverd waarbij het veld status de waarde ‘B’ heeft dan krijgt het oorspronkelijke OW-object de status beëindigd.</w:t>
      </w:r>
    </w:p>
    <w:p w14:paraId="697D0FF1" w14:textId="77777777" w:rsidR="00017EC5" w:rsidRPr="00022065" w:rsidRDefault="00017EC5" w:rsidP="00022065"/>
    <w:p w14:paraId="1282EAD2" w14:textId="1A9C5B71" w:rsidR="00551047" w:rsidRDefault="00CD3DAD" w:rsidP="00247BDA">
      <w:r w:rsidRPr="00CD3DAD">
        <w:rPr>
          <w:b/>
          <w:bCs/>
        </w:rPr>
        <w:t>Regel</w:t>
      </w:r>
      <w:r>
        <w:t xml:space="preserve">: </w:t>
      </w:r>
      <w:r w:rsidR="00D32A12" w:rsidRPr="000A5167">
        <w:t xml:space="preserve">Het beëindigen van een </w:t>
      </w:r>
      <w:r w:rsidR="00990993">
        <w:t>OW-object</w:t>
      </w:r>
      <w:r w:rsidR="00D32A12" w:rsidRPr="000A5167">
        <w:t xml:space="preserve"> mag alleen als </w:t>
      </w:r>
      <w:r w:rsidR="00791984" w:rsidRPr="000A5167">
        <w:t>de inhoud</w:t>
      </w:r>
      <w:r w:rsidR="00990993">
        <w:t xml:space="preserve"> van het object</w:t>
      </w:r>
      <w:r w:rsidR="00017EC5">
        <w:t>,</w:t>
      </w:r>
      <w:r w:rsidR="00990993">
        <w:t xml:space="preserve"> afgezien van het status veld</w:t>
      </w:r>
      <w:r w:rsidR="00017EC5">
        <w:t>,</w:t>
      </w:r>
      <w:r w:rsidR="00791984" w:rsidRPr="000A5167">
        <w:t xml:space="preserve"> exact overeenkomt met de laatst aangeleverde OW-informatie (OZON0107).</w:t>
      </w:r>
      <w:bookmarkStart w:id="199" w:name="_Ref74325284"/>
      <w:bookmarkStart w:id="200" w:name="Muteren_intrekkenvervangen"/>
    </w:p>
    <w:p w14:paraId="189CCC1E" w14:textId="1F9C0403" w:rsidR="00247BDA" w:rsidRDefault="00246226" w:rsidP="00247BDA">
      <w:pPr>
        <w:pStyle w:val="Kop3"/>
      </w:pPr>
      <w:bookmarkStart w:id="201" w:name="_Toc158300702"/>
      <w:r>
        <w:t>Resultaat van een wijziging</w:t>
      </w:r>
      <w:bookmarkEnd w:id="201"/>
    </w:p>
    <w:p w14:paraId="75F397EF" w14:textId="1B190093" w:rsidR="00247BDA" w:rsidRDefault="00247BDA" w:rsidP="00247BDA">
      <w:r w:rsidRPr="00247BDA">
        <w:t>Een OW-aanlevering bestaat uit een set wijzigingen van OW-objecten</w:t>
      </w:r>
      <w:r w:rsidR="00B3355B">
        <w:t>, die de OW-objecten behorend bij een Regeling wijzing</w:t>
      </w:r>
      <w:r w:rsidRPr="00247BDA">
        <w:t xml:space="preserve">. </w:t>
      </w:r>
      <w:r w:rsidR="00B3355B">
        <w:t xml:space="preserve">Er zijn verschillende eisen die gelden voor de volledige set aan OW-objecten behorend bij een Regeling. </w:t>
      </w:r>
    </w:p>
    <w:p w14:paraId="209D3ACB" w14:textId="77777777" w:rsidR="00247BDA" w:rsidRPr="00247BDA" w:rsidRDefault="00247BDA" w:rsidP="00247BDA"/>
    <w:p w14:paraId="2A7DC14A" w14:textId="719AE432" w:rsidR="00551047" w:rsidRDefault="00247BDA" w:rsidP="00247BDA">
      <w:r w:rsidRPr="00247BDA">
        <w:rPr>
          <w:b/>
          <w:bCs/>
        </w:rPr>
        <w:t>Regel</w:t>
      </w:r>
      <w:r w:rsidRPr="00247BDA">
        <w:t>: Een OW-aanlevering mag niet resulteren in wees-objecten, dat zijn objecten  die niet direct of indirect gekoppeld zijn aan een OW-object dat een bestaand documentfragment annoteert (OZON0350 t/m OZON0367).</w:t>
      </w:r>
    </w:p>
    <w:p w14:paraId="249F186B" w14:textId="77777777" w:rsidR="00247BDA" w:rsidRDefault="00247BDA" w:rsidP="00247BDA"/>
    <w:p w14:paraId="3706E9CD" w14:textId="228126D0" w:rsidR="00247BDA" w:rsidRDefault="00247BDA" w:rsidP="00247BDA">
      <w:r w:rsidRPr="00247BDA">
        <w:rPr>
          <w:b/>
          <w:bCs/>
        </w:rPr>
        <w:t>Rege</w:t>
      </w:r>
      <w:r w:rsidRPr="00247BDA">
        <w:t xml:space="preserve">l: Een OW-aanlevering mag niet </w:t>
      </w:r>
      <w:r w:rsidR="00017EC5" w:rsidRPr="00247BDA">
        <w:t>resulteren</w:t>
      </w:r>
      <w:r w:rsidRPr="00247BDA">
        <w:t xml:space="preserve"> in verwijzingen naar OW-objecten die niet bestaan (OZON0109)</w:t>
      </w:r>
    </w:p>
    <w:p w14:paraId="711AF8A6" w14:textId="77777777" w:rsidR="00EE73E2" w:rsidRDefault="00EE73E2" w:rsidP="00247BDA"/>
    <w:p w14:paraId="527F11FA" w14:textId="3B39EEA9" w:rsidR="00EE73E2" w:rsidRDefault="00EE73E2" w:rsidP="00247BDA">
      <w:r>
        <w:rPr>
          <w:b/>
          <w:bCs/>
        </w:rPr>
        <w:t xml:space="preserve">Regel: </w:t>
      </w:r>
      <w:r>
        <w:t>Een OW-aanlevering moet altijd resulteren in een Regeling met daarin precies één Regelingsgebied object.</w:t>
      </w:r>
    </w:p>
    <w:p w14:paraId="361E65F0" w14:textId="77777777" w:rsidR="00410849" w:rsidRDefault="00410849" w:rsidP="00247BDA"/>
    <w:p w14:paraId="5EBD31A0" w14:textId="4C6A5539" w:rsidR="00017EC5" w:rsidRDefault="00410849" w:rsidP="00247BDA">
      <w:r w:rsidRPr="00410849">
        <w:rPr>
          <w:b/>
          <w:bCs/>
        </w:rPr>
        <w:t>Regel</w:t>
      </w:r>
      <w:commentRangeStart w:id="202"/>
      <w:r w:rsidRPr="00410849">
        <w:t xml:space="preserve">: Voor ieder Lid en Artikel zonder leden in </w:t>
      </w:r>
      <w:r>
        <w:t>de Regeling</w:t>
      </w:r>
      <w:r w:rsidRPr="00410849">
        <w:t xml:space="preserve"> die niet gereserveerd of vervallen zijn moet e</w:t>
      </w:r>
      <w:r>
        <w:t>r een Regeltekst object zijn.</w:t>
      </w:r>
      <w:commentRangeEnd w:id="202"/>
      <w:r>
        <w:rPr>
          <w:rStyle w:val="Verwijzingopmerking"/>
        </w:rPr>
        <w:commentReference w:id="202"/>
      </w:r>
    </w:p>
    <w:p w14:paraId="616A8350" w14:textId="7A846A1E" w:rsidR="00551047" w:rsidRDefault="00246226" w:rsidP="00017EC5">
      <w:pPr>
        <w:pStyle w:val="Kop2"/>
      </w:pPr>
      <w:bookmarkStart w:id="203" w:name="_Toc158300703"/>
      <w:r>
        <w:t>Het gebruik van OW-aanleveringen</w:t>
      </w:r>
      <w:bookmarkEnd w:id="203"/>
    </w:p>
    <w:p w14:paraId="08E9ACEE" w14:textId="5BD93F64" w:rsidR="00017EC5" w:rsidRPr="00017EC5" w:rsidRDefault="00246226" w:rsidP="00017EC5">
      <w:r>
        <w:t>Er zijn diverse wijzig-</w:t>
      </w:r>
      <w:proofErr w:type="spellStart"/>
      <w:r>
        <w:t>scenarios</w:t>
      </w:r>
      <w:proofErr w:type="spellEnd"/>
      <w:r>
        <w:t xml:space="preserve"> waarin een OW-aanlevering gebruikt kan worden om de OW-objecten bij een regeling te wijzigen. Deze worden in de volgende paragrafen behandeld:</w:t>
      </w:r>
    </w:p>
    <w:p w14:paraId="2AE56890" w14:textId="37DFA073" w:rsidR="00247BDA" w:rsidRDefault="00247BDA" w:rsidP="00017EC5">
      <w:pPr>
        <w:pStyle w:val="Kop3"/>
      </w:pPr>
      <w:bookmarkStart w:id="204" w:name="_Toc158300704"/>
      <w:r>
        <w:t>OW-aanlevering bij besluit</w:t>
      </w:r>
      <w:bookmarkEnd w:id="204"/>
    </w:p>
    <w:p w14:paraId="2AA64C9E" w14:textId="77777777" w:rsidR="00247BDA" w:rsidRPr="00247BDA" w:rsidRDefault="00247BDA" w:rsidP="00247BDA">
      <w:bookmarkStart w:id="205" w:name="_Ref74325602"/>
      <w:bookmarkStart w:id="206" w:name="_Ref92188735"/>
      <w:bookmarkStart w:id="207" w:name="_Ref92188852"/>
      <w:bookmarkStart w:id="208" w:name="Muteren_directemutaties"/>
      <w:bookmarkEnd w:id="199"/>
      <w:bookmarkEnd w:id="200"/>
    </w:p>
    <w:p w14:paraId="1C0B6C2C" w14:textId="77777777" w:rsidR="00247BDA" w:rsidRDefault="00247BDA" w:rsidP="00247BDA"/>
    <w:p w14:paraId="74AFD8C8"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5ADEC3B4" w14:textId="191C5D4E" w:rsidR="00247BDA" w:rsidRDefault="00247BDA" w:rsidP="00247BDA">
      <w:r>
        <w:t>Dit betekent dat ik als ik in 2021 een aantal wijzigingsbesluiten heb gemaakt, ik niet nog eens een wijziging van OW-objecten kan doen n.a.v. een wijzigingsbesluit uit 2019.</w:t>
      </w:r>
    </w:p>
    <w:p w14:paraId="26537DDD" w14:textId="77777777" w:rsidR="00247BDA" w:rsidRDefault="00247BDA" w:rsidP="00247BDA"/>
    <w:p w14:paraId="5952605C" w14:textId="0964BA3E" w:rsidR="00247BDA" w:rsidRDefault="00247BDA" w:rsidP="00017EC5">
      <w:pPr>
        <w:pStyle w:val="Kop3"/>
      </w:pPr>
      <w:bookmarkStart w:id="209" w:name="_Toc158300705"/>
      <w:r w:rsidRPr="00247BDA">
        <w:t xml:space="preserve">OW-aanlevering bij </w:t>
      </w:r>
      <w:r w:rsidR="00D41A62">
        <w:t>intrekking</w:t>
      </w:r>
      <w:bookmarkEnd w:id="209"/>
    </w:p>
    <w:p w14:paraId="38E124C7" w14:textId="3965BDB3" w:rsidR="00D41A62" w:rsidRPr="00D41A62" w:rsidRDefault="00D41A62" w:rsidP="00D41A62">
      <w:r>
        <w:t>TODO: dit zou de plek zijn om te beschrijven dat bij een intrekking alleen objecten verwijderd mogen worden.</w:t>
      </w:r>
    </w:p>
    <w:p w14:paraId="57FC25F3" w14:textId="1CE8BF28" w:rsidR="005C308E" w:rsidRDefault="00247BDA" w:rsidP="00017EC5">
      <w:pPr>
        <w:pStyle w:val="Kop3"/>
      </w:pPr>
      <w:bookmarkStart w:id="210" w:name="_Toc158300706"/>
      <w:bookmarkEnd w:id="205"/>
      <w:bookmarkEnd w:id="206"/>
      <w:bookmarkEnd w:id="207"/>
      <w:r>
        <w:lastRenderedPageBreak/>
        <w:t>OW-aanlevering bij directe mutatie</w:t>
      </w:r>
      <w:bookmarkEnd w:id="210"/>
    </w:p>
    <w:bookmarkEnd w:id="208"/>
    <w:p w14:paraId="6B2F395D" w14:textId="0EC41C11" w:rsidR="00466CB7" w:rsidRDefault="00466CB7" w:rsidP="00022065">
      <w:r>
        <w:rPr>
          <w:b/>
          <w:bCs/>
        </w:rPr>
        <w:t xml:space="preserve">Noot: </w:t>
      </w:r>
      <w:r>
        <w:t xml:space="preserve">directe mutaties zijn alleen bedoeld voor het oplossen van problemen in de keten, bijvoorbeeld een vastzittende regeling. Op verzoek van het bevoegd gezag kan deze functionaliteit uitgevoerd worden door beheerders van het stelsel. </w:t>
      </w:r>
    </w:p>
    <w:p w14:paraId="488795DC" w14:textId="77777777" w:rsidR="00466CB7" w:rsidRDefault="00466CB7" w:rsidP="00022065"/>
    <w:p w14:paraId="49CE06EF" w14:textId="0F9810F2" w:rsidR="00285655" w:rsidRPr="00022065" w:rsidRDefault="006A58C9" w:rsidP="00022065">
      <w:r w:rsidRPr="00022065">
        <w:t xml:space="preserve">Het is mogelijk OW-objecten </w:t>
      </w:r>
      <w:r w:rsidR="00466CB7">
        <w:t xml:space="preserve">te wijzigen </w:t>
      </w:r>
      <w:r w:rsidRPr="00022065">
        <w:t xml:space="preserve">zonder dat hier expliciet een besluit over genomen </w:t>
      </w:r>
      <w:r w:rsidR="003A2CFF" w:rsidRPr="00022065">
        <w:t>is</w:t>
      </w:r>
      <w:r w:rsidRPr="00022065">
        <w:t>.</w:t>
      </w:r>
      <w:r w:rsidR="00193FDA" w:rsidRPr="00022065">
        <w:t xml:space="preserve"> </w:t>
      </w:r>
      <w:r w:rsidR="003A2CFF" w:rsidRPr="00022065">
        <w:t>Dit kan middels een directe</w:t>
      </w:r>
      <w:r w:rsidR="00A319D9" w:rsidRPr="00022065">
        <w:t xml:space="preserve"> mutatie (</w:t>
      </w:r>
      <w:proofErr w:type="spellStart"/>
      <w:r w:rsidR="00A319D9" w:rsidRPr="00022065">
        <w:t>directeMutatieOpdracht</w:t>
      </w:r>
      <w:proofErr w:type="spellEnd"/>
      <w:r w:rsidR="00A319D9" w:rsidRPr="00022065">
        <w:t>).</w:t>
      </w:r>
    </w:p>
    <w:p w14:paraId="0EFB2ED8" w14:textId="1494E054" w:rsidR="00285655" w:rsidRPr="00022065" w:rsidRDefault="000F47AE" w:rsidP="00022065">
      <w:r w:rsidRPr="00022065">
        <w:t xml:space="preserve">Bij een </w:t>
      </w:r>
      <w:proofErr w:type="spellStart"/>
      <w:r w:rsidRPr="00022065">
        <w:t>directeMutatieOpdracht</w:t>
      </w:r>
      <w:proofErr w:type="spellEnd"/>
      <w:r w:rsidR="00ED18B2" w:rsidRPr="00022065">
        <w:t xml:space="preserve"> hoort geen publicatie of bekendmakingsdatum.</w:t>
      </w:r>
    </w:p>
    <w:p w14:paraId="515B8631" w14:textId="2B86330F" w:rsidR="0080570A" w:rsidRPr="00022065" w:rsidRDefault="0080570A" w:rsidP="00022065"/>
    <w:p w14:paraId="1F2259B7" w14:textId="6A5EDA32" w:rsidR="00285655" w:rsidRPr="00022065" w:rsidRDefault="00ED18B2" w:rsidP="00022065">
      <w:r w:rsidRPr="00022065">
        <w:t>Vanuit het manifest-OW wordt verwezen naar het Doel</w:t>
      </w:r>
      <w:r w:rsidR="001F2C8B" w:rsidRPr="00022065">
        <w:t xml:space="preserve"> van een vorige aanlevering.</w:t>
      </w:r>
    </w:p>
    <w:p w14:paraId="39B47228" w14:textId="08D5E124" w:rsidR="00285655" w:rsidRDefault="001F2C8B" w:rsidP="00022065">
      <w:r w:rsidRPr="00022065">
        <w:t xml:space="preserve">De tijdslijnen van de nieuwe versie van de OW-objecten horen bij </w:t>
      </w:r>
      <w:r w:rsidR="00932289" w:rsidRPr="00022065">
        <w:t xml:space="preserve">de tijdstempels van dat vorige doel. </w:t>
      </w:r>
      <w:r w:rsidR="00E56967">
        <w:t xml:space="preserve">Dit maakt dat </w:t>
      </w:r>
      <w:r w:rsidR="00932289" w:rsidRPr="00022065">
        <w:t xml:space="preserve">het wijzigen middels een </w:t>
      </w:r>
      <w:proofErr w:type="spellStart"/>
      <w:r w:rsidR="00932289" w:rsidRPr="00022065">
        <w:t>directeMutatieOpdracht</w:t>
      </w:r>
      <w:proofErr w:type="spellEnd"/>
      <w:r w:rsidR="00932289" w:rsidRPr="00022065">
        <w:t xml:space="preserve"> </w:t>
      </w:r>
      <w:r w:rsidR="0089213A" w:rsidRPr="00022065">
        <w:t xml:space="preserve">OW-objecten met terugwerkende kracht </w:t>
      </w:r>
      <w:r w:rsidR="00E56967">
        <w:t>wijzigen</w:t>
      </w:r>
      <w:r w:rsidR="0089213A" w:rsidRPr="00022065">
        <w:t>.</w:t>
      </w:r>
    </w:p>
    <w:p w14:paraId="694B0F76" w14:textId="77777777" w:rsidR="00247BDA" w:rsidRDefault="00247BDA" w:rsidP="00022065"/>
    <w:p w14:paraId="54C10B1B"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6AF4A99E" w14:textId="0CD3FE5A" w:rsidR="00507E4F" w:rsidRDefault="00247BDA" w:rsidP="00247BDA">
      <w:r>
        <w:t>Dit betekent dat ik als ik in 2021 een aantal wijzigingsbesluiten heb gemaakt, ik niet nog eens een wijziging van OW-objecten kan doen n.a.v. een wijzigingsbesluit uit 2019.</w:t>
      </w:r>
    </w:p>
    <w:p w14:paraId="1D86A44A" w14:textId="77777777" w:rsidR="00507E4F" w:rsidRDefault="00507E4F" w:rsidP="00507E4F"/>
    <w:p w14:paraId="1800125B" w14:textId="51597E6D" w:rsidR="00507E4F" w:rsidRPr="00022065" w:rsidRDefault="00507E4F" w:rsidP="00507E4F">
      <w:r>
        <w:t xml:space="preserve">De tijdstempels van de </w:t>
      </w:r>
      <w:proofErr w:type="spellStart"/>
      <w:r>
        <w:t>ConsolidatieInformatie</w:t>
      </w:r>
      <w:proofErr w:type="spellEnd"/>
      <w:r>
        <w:t xml:space="preserve"> van het Besluit bepalen wanneer de OW-informatie geldig is.</w:t>
      </w:r>
    </w:p>
    <w:p w14:paraId="5EA23BB4" w14:textId="5A8C41EB" w:rsidR="0080570A" w:rsidRPr="00022065" w:rsidRDefault="0080570A" w:rsidP="00022065"/>
    <w:p w14:paraId="7D131D78" w14:textId="09BFEB2B" w:rsidR="0080570A" w:rsidRPr="00022065" w:rsidRDefault="0080570A" w:rsidP="00022065">
      <w:r w:rsidRPr="00022065">
        <w:t>Er zijn OW-objecten waarvan het onlogisch is dat deze gewijzigd worden met een directe mutatie, dit zijn:</w:t>
      </w:r>
    </w:p>
    <w:p w14:paraId="50D22FE0" w14:textId="1A675DA8" w:rsidR="0080570A" w:rsidRPr="00422385" w:rsidRDefault="0080570A" w:rsidP="00422385">
      <w:pPr>
        <w:pStyle w:val="Opsommingtekens1"/>
      </w:pPr>
      <w:r w:rsidRPr="00422385">
        <w:t>OW-Locaties</w:t>
      </w:r>
      <w:r w:rsidR="008C0C9E">
        <w:t>.</w:t>
      </w:r>
      <w:r w:rsidRPr="00422385">
        <w:t xml:space="preserve"> </w:t>
      </w:r>
      <w:r w:rsidR="008C0C9E">
        <w:t>A</w:t>
      </w:r>
      <w:r w:rsidRPr="00422385">
        <w:t xml:space="preserve">ls de noemer van een locatie zou wijzigen dan </w:t>
      </w:r>
      <w:r w:rsidR="00290270" w:rsidRPr="00422385">
        <w:t xml:space="preserve">wordt </w:t>
      </w:r>
      <w:r w:rsidRPr="00422385">
        <w:t xml:space="preserve">verwacht dat de verwijzing vanuit de Regeling ook gewijzigd wordt. Als de geometrie van de locatie wijzigt dan </w:t>
      </w:r>
      <w:r w:rsidR="00290270" w:rsidRPr="00422385">
        <w:t xml:space="preserve">wordt verwacht dat </w:t>
      </w:r>
      <w:r w:rsidR="00542237" w:rsidRPr="00422385">
        <w:t xml:space="preserve">er een aanpassing van de bijbehorende GIO wordt aangeleverd. </w:t>
      </w:r>
      <w:r w:rsidR="00542237" w:rsidRPr="00422385">
        <w:br/>
        <w:t xml:space="preserve">Het zou wel </w:t>
      </w:r>
      <w:r w:rsidR="00501BC0" w:rsidRPr="00422385">
        <w:t xml:space="preserve">mogelijk </w:t>
      </w:r>
      <w:r w:rsidR="00542237" w:rsidRPr="00422385">
        <w:t xml:space="preserve">zijn om een OW-Locatie te wijzigen in het geval dat er </w:t>
      </w:r>
      <w:r w:rsidR="008D1DC0" w:rsidRPr="00422385">
        <w:t xml:space="preserve">gebruik gemaakt dient te worden van een recentere versie van een ambtsgebied, of als het hoogte-attribuut van de locatie </w:t>
      </w:r>
      <w:r w:rsidR="00501BC0" w:rsidRPr="00422385">
        <w:t>wordt aangevuld/aangepast.</w:t>
      </w:r>
    </w:p>
    <w:p w14:paraId="3725AB0B" w14:textId="34C1A6C5" w:rsidR="00285655" w:rsidRPr="000A5167" w:rsidRDefault="00542237" w:rsidP="009572A3">
      <w:pPr>
        <w:pStyle w:val="Opsommingtekens1"/>
      </w:pPr>
      <w:r w:rsidRPr="000A5167">
        <w:t>OW-Regelteksten</w:t>
      </w:r>
      <w:r w:rsidR="008C0C9E">
        <w:t>. A</w:t>
      </w:r>
      <w:r w:rsidR="00501BC0" w:rsidRPr="000A5167">
        <w:t xml:space="preserve">ls de verwijzing naar het </w:t>
      </w:r>
      <w:r w:rsidR="005607BF" w:rsidRPr="000A5167">
        <w:t>artikel/lid</w:t>
      </w:r>
      <w:r w:rsidR="0098142E" w:rsidRPr="000A5167">
        <w:t xml:space="preserve"> wordt aangepast, dan heeft dit waarschijnlijk ook invloed op de Regeling zelf.</w:t>
      </w:r>
    </w:p>
    <w:p w14:paraId="1D315A36" w14:textId="2C2D8238" w:rsidR="00285655" w:rsidRPr="000A5167" w:rsidRDefault="005607BF" w:rsidP="009572A3">
      <w:pPr>
        <w:pStyle w:val="Opsommingtekens1"/>
      </w:pPr>
      <w:r w:rsidRPr="000A5167">
        <w:t>OW-Divisies/OW-</w:t>
      </w:r>
      <w:proofErr w:type="spellStart"/>
      <w:r w:rsidRPr="000A5167">
        <w:t>DivisieTeksten</w:t>
      </w:r>
      <w:proofErr w:type="spellEnd"/>
      <w:r w:rsidR="008C0C9E">
        <w:t>.</w:t>
      </w:r>
      <w:r w:rsidR="00F7457C">
        <w:t xml:space="preserve"> </w:t>
      </w:r>
      <w:r w:rsidR="008C0C9E">
        <w:t>A</w:t>
      </w:r>
      <w:r w:rsidRPr="000A5167">
        <w:t>ls de verwijzing naar de divisie/de divisietekst wordt aangepast, dan heeft dit waarschijnlijk ook invloed op de Regeling zelf.</w:t>
      </w:r>
      <w:bookmarkStart w:id="211" w:name="_Ref74325613"/>
      <w:bookmarkStart w:id="212" w:name="Muteren_ontwerp"/>
    </w:p>
    <w:p w14:paraId="11A0CF11" w14:textId="4186BB93" w:rsidR="00B92FE1" w:rsidRDefault="00B92FE1" w:rsidP="00B92FE1">
      <w:pPr>
        <w:pStyle w:val="Kop1"/>
        <w:numPr>
          <w:ilvl w:val="0"/>
          <w:numId w:val="0"/>
        </w:numPr>
      </w:pPr>
      <w:bookmarkStart w:id="213" w:name="_Toc158300707"/>
      <w:bookmarkEnd w:id="211"/>
      <w:bookmarkEnd w:id="212"/>
      <w:r>
        <w:lastRenderedPageBreak/>
        <w:t xml:space="preserve">A Bijlage: </w:t>
      </w:r>
      <w:r w:rsidR="003455D2">
        <w:t>versiehistorie</w:t>
      </w:r>
      <w:bookmarkEnd w:id="213"/>
    </w:p>
    <w:p w14:paraId="12EABD93" w14:textId="77777777" w:rsidR="003455D2" w:rsidRDefault="003455D2" w:rsidP="003455D2">
      <w:r>
        <w:t>In de versiehistorie wordt met WELT-xx verwezen naar de Wensen en Eisen Lijst voor de TPOD-standaard. Deze lijst bevat meldingen en wijzigingsverzoeken die door gebruikers van de standaard zijn ingediend. De ingediende meldingen zijn te vinden via https://www.geonovum.nl/geo-standaarden/omgevingswet/meldingen.</w:t>
      </w:r>
    </w:p>
    <w:p w14:paraId="0A2919EB" w14:textId="337C8D62" w:rsidR="003455D2" w:rsidRDefault="003455D2" w:rsidP="003455D2">
      <w:r>
        <w:t>Voor de STOP-standaard bestaat een vergelijkbaar meldingssysteem, waarnaar wordt verwezen met STOP-issue #xx. De STOP-</w:t>
      </w:r>
      <w:proofErr w:type="spellStart"/>
      <w:r>
        <w:t>issuetracker</w:t>
      </w:r>
      <w:proofErr w:type="spellEnd"/>
      <w:r>
        <w:t xml:space="preserve"> is te vinden via </w:t>
      </w:r>
      <w:r w:rsidR="002B39E2" w:rsidRPr="002B39E2">
        <w:t>https://gitlab.com/koop/STOP/standaard/-/issues</w:t>
      </w:r>
      <w:r>
        <w:t>.</w:t>
      </w:r>
    </w:p>
    <w:p w14:paraId="13C6358D" w14:textId="77777777" w:rsidR="002B39E2" w:rsidRPr="003455D2" w:rsidRDefault="002B39E2" w:rsidP="003455D2"/>
    <w:tbl>
      <w:tblPr>
        <w:tblStyle w:val="Versiehistorie"/>
        <w:tblW w:w="5000" w:type="pct"/>
        <w:tblLayout w:type="fixed"/>
        <w:tblLook w:val="0620" w:firstRow="1" w:lastRow="0" w:firstColumn="0" w:lastColumn="0" w:noHBand="1" w:noVBand="1"/>
      </w:tblPr>
      <w:tblGrid>
        <w:gridCol w:w="1050"/>
        <w:gridCol w:w="1275"/>
        <w:gridCol w:w="6434"/>
      </w:tblGrid>
      <w:tr w:rsidR="00B92FE1" w:rsidRPr="00022065" w14:paraId="0423A4FE" w14:textId="77777777" w:rsidTr="00C80A71">
        <w:trPr>
          <w:cnfStyle w:val="100000000000" w:firstRow="1" w:lastRow="0" w:firstColumn="0" w:lastColumn="0" w:oddVBand="0" w:evenVBand="0" w:oddHBand="0" w:evenHBand="0" w:firstRowFirstColumn="0" w:firstRowLastColumn="0" w:lastRowFirstColumn="0" w:lastRowLastColumn="0"/>
          <w:tblHeader/>
        </w:trPr>
        <w:tc>
          <w:tcPr>
            <w:tcW w:w="599" w:type="pct"/>
          </w:tcPr>
          <w:p w14:paraId="1DA90360" w14:textId="77777777" w:rsidR="00B92FE1" w:rsidRPr="00022065" w:rsidRDefault="00B92FE1" w:rsidP="00ED4C4F">
            <w:r w:rsidRPr="00022065">
              <w:t>Versie</w:t>
            </w:r>
          </w:p>
        </w:tc>
        <w:tc>
          <w:tcPr>
            <w:tcW w:w="728" w:type="pct"/>
          </w:tcPr>
          <w:p w14:paraId="77F34B3E" w14:textId="77777777" w:rsidR="00B92FE1" w:rsidRPr="00022065" w:rsidRDefault="00B92FE1" w:rsidP="00ED4C4F">
            <w:r w:rsidRPr="00022065">
              <w:t>Datum</w:t>
            </w:r>
          </w:p>
        </w:tc>
        <w:tc>
          <w:tcPr>
            <w:tcW w:w="3672" w:type="pct"/>
          </w:tcPr>
          <w:p w14:paraId="4B9A93C4" w14:textId="77777777" w:rsidR="00B92FE1" w:rsidRPr="00022065" w:rsidRDefault="00B92FE1" w:rsidP="00ED4C4F">
            <w:r w:rsidRPr="00022065">
              <w:t>Wijziging</w:t>
            </w:r>
          </w:p>
        </w:tc>
      </w:tr>
      <w:tr w:rsidR="00B92FE1" w:rsidRPr="00022065" w14:paraId="674F4878" w14:textId="77777777" w:rsidTr="00C80A71">
        <w:trPr>
          <w:trHeight w:val="5374"/>
        </w:trPr>
        <w:tc>
          <w:tcPr>
            <w:tcW w:w="599" w:type="pct"/>
          </w:tcPr>
          <w:p w14:paraId="667D4F21" w14:textId="77777777" w:rsidR="00B92FE1" w:rsidRPr="00022065" w:rsidRDefault="00B92FE1" w:rsidP="00ED4C4F">
            <w:r w:rsidRPr="00022065">
              <w:t>V1.0.3</w:t>
            </w:r>
          </w:p>
        </w:tc>
        <w:tc>
          <w:tcPr>
            <w:tcW w:w="728" w:type="pct"/>
          </w:tcPr>
          <w:p w14:paraId="7051A14B" w14:textId="77777777" w:rsidR="00B92FE1" w:rsidRPr="00022065" w:rsidRDefault="00B92FE1" w:rsidP="00ED4C4F">
            <w:r w:rsidRPr="00022065">
              <w:t>2020-10-30</w:t>
            </w:r>
          </w:p>
        </w:tc>
        <w:tc>
          <w:tcPr>
            <w:tcW w:w="3672" w:type="pct"/>
          </w:tcPr>
          <w:p w14:paraId="06A5A134" w14:textId="77777777" w:rsidR="00B92FE1" w:rsidRPr="00022065" w:rsidRDefault="00B92FE1" w:rsidP="00ED4C4F">
            <w:r w:rsidRPr="00022065">
              <w:t>De volgende aanpassingen zijn gedaan:</w:t>
            </w:r>
          </w:p>
          <w:p w14:paraId="1B25EB2F" w14:textId="48A72D80" w:rsidR="00B92FE1" w:rsidRPr="00022065" w:rsidRDefault="00B92FE1" w:rsidP="00ED4C4F">
            <w:proofErr w:type="spellStart"/>
            <w:r w:rsidRPr="00022065">
              <w:t>standBestand</w:t>
            </w:r>
            <w:proofErr w:type="spellEnd"/>
            <w:r w:rsidRPr="00022065">
              <w:t xml:space="preserve"> hernoemd naar </w:t>
            </w:r>
            <w:proofErr w:type="spellStart"/>
            <w:r w:rsidRPr="00022065">
              <w:t>owBestand</w:t>
            </w:r>
            <w:proofErr w:type="spellEnd"/>
            <w:r w:rsidRPr="00022065">
              <w:t xml:space="preserve"> in </w:t>
            </w:r>
            <w:r w:rsidRPr="00022065">
              <w:fldChar w:fldCharType="begin"/>
            </w:r>
            <w:r w:rsidRPr="00022065">
              <w:instrText xml:space="preserve"> REF _Ref80972317 \r \h  \* MERGEFORMAT </w:instrText>
            </w:r>
            <w:r w:rsidRPr="00022065">
              <w:fldChar w:fldCharType="separate"/>
            </w:r>
            <w:r w:rsidR="006934CA">
              <w:t>3.1</w:t>
            </w:r>
            <w:r w:rsidRPr="00022065">
              <w:fldChar w:fldCharType="end"/>
            </w:r>
          </w:p>
          <w:p w14:paraId="18BC32C2" w14:textId="440E79C2" w:rsidR="00B92FE1" w:rsidRPr="00022065" w:rsidRDefault="00B92FE1" w:rsidP="00ED4C4F">
            <w:r w:rsidRPr="00022065">
              <w:t xml:space="preserve">hoogte toegevoegd bij Gebied/Lijn/Punt in </w:t>
            </w:r>
            <w:r w:rsidRPr="00022065">
              <w:fldChar w:fldCharType="begin"/>
            </w:r>
            <w:r w:rsidRPr="00022065">
              <w:instrText xml:space="preserve"> REF _Ref49513284 \r \h  \* MERGEFORMAT </w:instrText>
            </w:r>
            <w:r w:rsidRPr="00022065">
              <w:fldChar w:fldCharType="separate"/>
            </w:r>
            <w:r w:rsidR="006934CA">
              <w:t>3.8.2</w:t>
            </w:r>
            <w:r w:rsidRPr="00022065">
              <w:fldChar w:fldCharType="end"/>
            </w:r>
          </w:p>
          <w:p w14:paraId="06F3F74D" w14:textId="15F70A28" w:rsidR="00B92FE1" w:rsidRPr="00022065" w:rsidRDefault="00B92FE1" w:rsidP="00ED4C4F">
            <w:r w:rsidRPr="00022065">
              <w:t xml:space="preserve">disclaimer toegevoegd over gebruik hoofdletters bij code bestuurslaag (o.b.v. WELT-76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w:t>
            </w:r>
          </w:p>
          <w:p w14:paraId="5862E8A3" w14:textId="4E6EA478" w:rsidR="00B92FE1" w:rsidRPr="00022065" w:rsidRDefault="00B92FE1" w:rsidP="00ED4C4F">
            <w:r w:rsidRPr="00022065">
              <w:t xml:space="preserve">disclaimer toegevoegd over het gebruik van juridische regel bij artikel (o.b.v. WELT-86 in </w:t>
            </w:r>
            <w:r w:rsidRPr="00022065">
              <w:fldChar w:fldCharType="begin"/>
            </w:r>
            <w:r w:rsidRPr="00022065">
              <w:instrText xml:space="preserve"> REF _Ref49518162 \r \h  \* MERGEFORMAT </w:instrText>
            </w:r>
            <w:r w:rsidRPr="00022065">
              <w:fldChar w:fldCharType="separate"/>
            </w:r>
            <w:r w:rsidR="006934CA">
              <w:t>3.3</w:t>
            </w:r>
            <w:r w:rsidRPr="00022065">
              <w:fldChar w:fldCharType="end"/>
            </w:r>
            <w:r w:rsidRPr="00022065">
              <w:t>)</w:t>
            </w:r>
          </w:p>
          <w:p w14:paraId="6583A0BC" w14:textId="27326C66" w:rsidR="00B92FE1" w:rsidRPr="00022065" w:rsidRDefault="00B92FE1" w:rsidP="00ED4C4F">
            <w:r w:rsidRPr="00022065">
              <w:t xml:space="preserve">disclaimer toegevoegd over het niet mogen gebruiken van bogen en cirkels (o.b.v. WELT-59 in </w:t>
            </w:r>
            <w:r w:rsidRPr="00022065">
              <w:fldChar w:fldCharType="begin"/>
            </w:r>
            <w:r w:rsidRPr="00022065">
              <w:instrText xml:space="preserve"> REF _Ref49518173 \r \h  \* MERGEFORMAT </w:instrText>
            </w:r>
            <w:r w:rsidRPr="00022065">
              <w:fldChar w:fldCharType="separate"/>
            </w:r>
            <w:r w:rsidR="006934CA">
              <w:t>4.1.2</w:t>
            </w:r>
            <w:r w:rsidRPr="00022065">
              <w:fldChar w:fldCharType="end"/>
            </w:r>
            <w:r w:rsidRPr="00022065">
              <w:t>)</w:t>
            </w:r>
          </w:p>
          <w:p w14:paraId="05BA3F3E" w14:textId="309C045B" w:rsidR="00B92FE1" w:rsidRPr="00022065" w:rsidRDefault="00B92FE1" w:rsidP="00ED4C4F">
            <w:r w:rsidRPr="00022065">
              <w:t xml:space="preserve">afbeelding van </w:t>
            </w:r>
            <w:proofErr w:type="spellStart"/>
            <w:r w:rsidRPr="00022065">
              <w:t>ID’s</w:t>
            </w:r>
            <w:proofErr w:type="spellEnd"/>
            <w:r w:rsidRPr="00022065">
              <w:t xml:space="preserve"> (o.b.v. WELT-77) in </w:t>
            </w:r>
            <w:r w:rsidRPr="00022065">
              <w:fldChar w:fldCharType="begin"/>
            </w:r>
            <w:r w:rsidRPr="00022065">
              <w:instrText xml:space="preserve"> REF _Ref49518209 \r \h  \* MERGEFORMAT </w:instrText>
            </w:r>
            <w:r w:rsidRPr="00022065">
              <w:fldChar w:fldCharType="separate"/>
            </w:r>
            <w:r w:rsidR="006934CA">
              <w:t>4.1.2</w:t>
            </w:r>
            <w:r w:rsidRPr="00022065">
              <w:fldChar w:fldCharType="end"/>
            </w:r>
            <w:r w:rsidRPr="00022065">
              <w:t xml:space="preserve"> aangepast.</w:t>
            </w:r>
          </w:p>
          <w:p w14:paraId="5518D310" w14:textId="3439E0CD" w:rsidR="00B92FE1" w:rsidRPr="00022065" w:rsidRDefault="00B92FE1" w:rsidP="00ED4C4F">
            <w:r w:rsidRPr="00022065">
              <w:t xml:space="preserve">Richtlijn grootte van bestanden aangepast van 50MB naar 10MB in </w:t>
            </w:r>
            <w:r w:rsidRPr="00022065">
              <w:fldChar w:fldCharType="begin"/>
            </w:r>
            <w:r w:rsidRPr="00022065">
              <w:instrText xml:space="preserve"> REF _Ref49518173 \n \h  \* MERGEFORMAT </w:instrText>
            </w:r>
            <w:r w:rsidRPr="00022065">
              <w:fldChar w:fldCharType="separate"/>
            </w:r>
            <w:r w:rsidR="006934CA">
              <w:t>4.1.2</w:t>
            </w:r>
            <w:r w:rsidRPr="00022065">
              <w:fldChar w:fldCharType="end"/>
            </w:r>
            <w:r w:rsidRPr="00022065">
              <w:t xml:space="preserve"> (weer aangepast in nieuwe RC).</w:t>
            </w:r>
          </w:p>
          <w:p w14:paraId="3465E6BA" w14:textId="4C9AC20C" w:rsidR="00B92FE1" w:rsidRPr="00022065" w:rsidRDefault="00B92FE1" w:rsidP="00ED4C4F">
            <w:r w:rsidRPr="00022065">
              <w:t xml:space="preserve">Inleidende zin bij procedurestatus verbeterd (o.b.v. WELT-82 in </w:t>
            </w:r>
            <w:r w:rsidRPr="00022065">
              <w:fldChar w:fldCharType="begin"/>
            </w:r>
            <w:r w:rsidRPr="00022065">
              <w:instrText xml:space="preserve"> REF _Ref36460902 \r \h  \* MERGEFORMAT </w:instrText>
            </w:r>
            <w:r w:rsidRPr="00022065">
              <w:fldChar w:fldCharType="separate"/>
            </w:r>
            <w:r w:rsidR="006934CA">
              <w:t>0</w:t>
            </w:r>
            <w:r w:rsidRPr="00022065">
              <w:fldChar w:fldCharType="end"/>
            </w:r>
            <w:r w:rsidRPr="00022065">
              <w:t>).</w:t>
            </w:r>
          </w:p>
          <w:p w14:paraId="44514636" w14:textId="696937CD" w:rsidR="00B92FE1" w:rsidRPr="00022065" w:rsidRDefault="00B92FE1" w:rsidP="00ED4C4F">
            <w:r w:rsidRPr="00022065">
              <w:t xml:space="preserve">Het gebruik van Ambtsgebied mogelijk gemaakt (o.b.v. WELT-84)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en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w:t>
            </w:r>
          </w:p>
          <w:p w14:paraId="7CFF5AE2" w14:textId="6C3FA395" w:rsidR="00B92FE1" w:rsidRPr="00022065" w:rsidRDefault="00B92FE1" w:rsidP="00ED4C4F">
            <w:proofErr w:type="spellStart"/>
            <w:r w:rsidRPr="00022065">
              <w:t>SymbolisatieItem</w:t>
            </w:r>
            <w:proofErr w:type="spellEnd"/>
            <w:r w:rsidRPr="00022065">
              <w:t xml:space="preserve"> toegevoegd (</w:t>
            </w:r>
            <w:r w:rsidRPr="00022065">
              <w:fldChar w:fldCharType="begin"/>
            </w:r>
            <w:r w:rsidRPr="00022065">
              <w:instrText xml:space="preserve"> REF _Ref52185896 \r \h  \* MERGEFORMAT </w:instrText>
            </w:r>
            <w:r w:rsidRPr="00022065">
              <w:fldChar w:fldCharType="separate"/>
            </w:r>
            <w:r w:rsidR="006934CA">
              <w:rPr>
                <w:b/>
                <w:bCs/>
              </w:rPr>
              <w:t>Fout! Verwijzingsbron niet gevonden.</w:t>
            </w:r>
            <w:r w:rsidRPr="00022065">
              <w:fldChar w:fldCharType="end"/>
            </w:r>
            <w:r w:rsidRPr="00022065">
              <w:t>).</w:t>
            </w:r>
          </w:p>
          <w:p w14:paraId="6B4E8510" w14:textId="486233E8" w:rsidR="00B92FE1" w:rsidRPr="00022065" w:rsidRDefault="00B92FE1" w:rsidP="00ED4C4F">
            <w:r w:rsidRPr="00022065">
              <w:t xml:space="preserve">Regels voor aanleveren van geometrieën bijgesteld in </w:t>
            </w:r>
            <w:r w:rsidRPr="00022065">
              <w:fldChar w:fldCharType="begin"/>
            </w:r>
            <w:r w:rsidRPr="00022065">
              <w:instrText xml:space="preserve"> REF _Ref52186390 \r \h  \* MERGEFORMAT </w:instrText>
            </w:r>
            <w:r w:rsidRPr="00022065">
              <w:fldChar w:fldCharType="separate"/>
            </w:r>
            <w:r w:rsidR="006934CA">
              <w:t>4.1.2</w:t>
            </w:r>
            <w:r w:rsidRPr="00022065">
              <w:fldChar w:fldCharType="end"/>
            </w:r>
            <w:r w:rsidRPr="00022065">
              <w:t xml:space="preserve"> (o.b.v. WELT-107).</w:t>
            </w:r>
          </w:p>
          <w:p w14:paraId="3E53A57B" w14:textId="77777777" w:rsidR="00B92FE1" w:rsidRPr="00022065" w:rsidRDefault="00B92FE1" w:rsidP="00ED4C4F">
            <w:r w:rsidRPr="00022065">
              <w:t>Afbeeldingen aangepast o.b.v. nieuwe objecten.</w:t>
            </w:r>
          </w:p>
          <w:p w14:paraId="2A004477" w14:textId="6E620A21" w:rsidR="00B92FE1" w:rsidRPr="00022065" w:rsidRDefault="00B92FE1" w:rsidP="00ED4C4F">
            <w:r w:rsidRPr="00022065">
              <w:t xml:space="preserve">Fout bij element hoogte binnen locatie hersteld in </w:t>
            </w:r>
            <w:r w:rsidRPr="00022065">
              <w:fldChar w:fldCharType="begin"/>
            </w:r>
            <w:r w:rsidRPr="00022065">
              <w:instrText xml:space="preserve"> REF _Ref53742891 \r \h  \* MERGEFORMAT </w:instrText>
            </w:r>
            <w:r w:rsidRPr="00022065">
              <w:fldChar w:fldCharType="separate"/>
            </w:r>
            <w:r w:rsidR="006934CA">
              <w:t>3.8</w:t>
            </w:r>
            <w:r w:rsidRPr="00022065">
              <w:fldChar w:fldCharType="end"/>
            </w:r>
            <w:r w:rsidRPr="00022065">
              <w:t>.</w:t>
            </w:r>
          </w:p>
        </w:tc>
      </w:tr>
      <w:tr w:rsidR="00B92FE1" w:rsidRPr="00022065" w14:paraId="51091CE2" w14:textId="77777777" w:rsidTr="00C80A71">
        <w:trPr>
          <w:trHeight w:val="640"/>
        </w:trPr>
        <w:tc>
          <w:tcPr>
            <w:tcW w:w="599" w:type="pct"/>
          </w:tcPr>
          <w:p w14:paraId="679C091F" w14:textId="77777777" w:rsidR="00B92FE1" w:rsidRPr="00022065" w:rsidRDefault="00B92FE1" w:rsidP="00ED4C4F">
            <w:r w:rsidRPr="00022065">
              <w:t>V1.0.4</w:t>
            </w:r>
          </w:p>
        </w:tc>
        <w:tc>
          <w:tcPr>
            <w:tcW w:w="728" w:type="pct"/>
          </w:tcPr>
          <w:p w14:paraId="6816C8D2" w14:textId="77777777" w:rsidR="00B92FE1" w:rsidRPr="00022065" w:rsidRDefault="00B92FE1" w:rsidP="00ED4C4F">
            <w:r w:rsidRPr="00022065">
              <w:t>2021-04-13</w:t>
            </w:r>
          </w:p>
        </w:tc>
        <w:tc>
          <w:tcPr>
            <w:tcW w:w="3672" w:type="pct"/>
          </w:tcPr>
          <w:p w14:paraId="4D2302F8" w14:textId="77777777" w:rsidR="00B92FE1" w:rsidRPr="00022065" w:rsidRDefault="00B92FE1" w:rsidP="00ED4C4F">
            <w:r w:rsidRPr="00022065">
              <w:t>De volgende aanpassingen zijn gedaan:</w:t>
            </w:r>
          </w:p>
          <w:p w14:paraId="5335C666" w14:textId="1BD2B9B5" w:rsidR="00B92FE1" w:rsidRPr="00022065" w:rsidRDefault="00B92FE1" w:rsidP="00ED4C4F">
            <w:r w:rsidRPr="00022065">
              <w:t xml:space="preserve">In </w:t>
            </w:r>
            <w:r w:rsidRPr="00022065">
              <w:fldChar w:fldCharType="begin"/>
            </w:r>
            <w:r w:rsidRPr="00022065">
              <w:instrText xml:space="preserve"> REF _Ref92176199 \n \h  \* MERGEFORMAT </w:instrText>
            </w:r>
            <w:r w:rsidRPr="00022065">
              <w:fldChar w:fldCharType="separate"/>
            </w:r>
            <w:r w:rsidR="006934CA">
              <w:t>4.1</w:t>
            </w:r>
            <w:r w:rsidRPr="00022065">
              <w:fldChar w:fldCharType="end"/>
            </w:r>
            <w:r w:rsidRPr="00022065">
              <w:t xml:space="preserve"> aangegeven dat het manifest-ow verplicht is.</w:t>
            </w:r>
          </w:p>
        </w:tc>
      </w:tr>
      <w:tr w:rsidR="00B92FE1" w:rsidRPr="00022065" w14:paraId="25D87783" w14:textId="77777777" w:rsidTr="00C80A71">
        <w:trPr>
          <w:trHeight w:val="1341"/>
        </w:trPr>
        <w:tc>
          <w:tcPr>
            <w:tcW w:w="599" w:type="pct"/>
          </w:tcPr>
          <w:p w14:paraId="65A5DE2B" w14:textId="77777777" w:rsidR="00B92FE1" w:rsidRPr="00022065" w:rsidRDefault="00B92FE1" w:rsidP="00ED4C4F">
            <w:r w:rsidRPr="00022065">
              <w:lastRenderedPageBreak/>
              <w:t>V2.0.0-rc</w:t>
            </w:r>
          </w:p>
        </w:tc>
        <w:tc>
          <w:tcPr>
            <w:tcW w:w="728" w:type="pct"/>
          </w:tcPr>
          <w:p w14:paraId="2749102F" w14:textId="77777777" w:rsidR="00B92FE1" w:rsidRPr="00022065" w:rsidRDefault="00B92FE1" w:rsidP="00ED4C4F">
            <w:r w:rsidRPr="00022065">
              <w:t>2021-06-15</w:t>
            </w:r>
          </w:p>
        </w:tc>
        <w:tc>
          <w:tcPr>
            <w:tcW w:w="3672" w:type="pct"/>
          </w:tcPr>
          <w:p w14:paraId="38FE9884" w14:textId="77777777" w:rsidR="00B92FE1" w:rsidRPr="00022065" w:rsidRDefault="00B92FE1" w:rsidP="00ED4C4F">
            <w:r w:rsidRPr="00022065">
              <w:t>De volgende aanpassingen zijn gedaan:</w:t>
            </w:r>
          </w:p>
          <w:p w14:paraId="1A2DD7B2" w14:textId="55715F63" w:rsidR="00B92FE1" w:rsidRPr="00022065" w:rsidRDefault="00B92FE1" w:rsidP="00ED4C4F">
            <w:r w:rsidRPr="00022065">
              <w:t xml:space="preserve">In </w:t>
            </w:r>
            <w:r w:rsidRPr="00022065">
              <w:fldChar w:fldCharType="begin"/>
            </w:r>
            <w:r w:rsidRPr="00022065">
              <w:instrText xml:space="preserve"> REF _Ref92189831 \n \h  \* MERGEFORMAT </w:instrText>
            </w:r>
            <w:r w:rsidRPr="00022065">
              <w:fldChar w:fldCharType="separate"/>
            </w:r>
            <w:r w:rsidR="006934CA">
              <w:t>4.1</w:t>
            </w:r>
            <w:r w:rsidRPr="00022065">
              <w:fldChar w:fldCharType="end"/>
            </w:r>
            <w:r w:rsidRPr="00022065">
              <w:t xml:space="preserve"> aangegeven dat het manifest-ow verplicht is (WELT-151).</w:t>
            </w:r>
          </w:p>
          <w:p w14:paraId="6BB89609" w14:textId="1A63C5C1" w:rsidR="00B92FE1" w:rsidRPr="00022065" w:rsidRDefault="00B92FE1" w:rsidP="00ED4C4F">
            <w:r w:rsidRPr="00022065">
              <w:t xml:space="preserve">In </w:t>
            </w:r>
            <w:r w:rsidRPr="00022065">
              <w:fldChar w:fldCharType="begin"/>
            </w:r>
            <w:r w:rsidRPr="00022065">
              <w:instrText xml:space="preserve"> REF _Ref80972473 \n \h  \* MERGEFORMAT </w:instrText>
            </w:r>
            <w:r w:rsidRPr="00022065">
              <w:fldChar w:fldCharType="separate"/>
            </w:r>
            <w:r w:rsidR="006934CA">
              <w:rPr>
                <w:b/>
                <w:bCs/>
              </w:rPr>
              <w:t>Fout! Verwijzingsbron niet gevonden.</w:t>
            </w:r>
            <w:r w:rsidRPr="00022065">
              <w:fldChar w:fldCharType="end"/>
            </w:r>
            <w:r w:rsidRPr="00022065">
              <w:t xml:space="preserve"> Tekstdeel toegevoegd in het schema van vrijetekststructuur (WELT-132).</w:t>
            </w:r>
          </w:p>
          <w:p w14:paraId="2360D753" w14:textId="0C4A0CDA" w:rsidR="00B92FE1" w:rsidRPr="00022065" w:rsidRDefault="00B92FE1" w:rsidP="00ED4C4F">
            <w:r w:rsidRPr="00022065">
              <w:t xml:space="preserve">In hoofdstuk </w:t>
            </w:r>
            <w:r w:rsidRPr="00022065">
              <w:fldChar w:fldCharType="begin"/>
            </w:r>
            <w:r w:rsidRPr="00022065">
              <w:instrText xml:space="preserve"> REF _Ref90035910 \n \h  \* MERGEFORMAT </w:instrText>
            </w:r>
            <w:r w:rsidRPr="00022065">
              <w:fldChar w:fldCharType="separate"/>
            </w:r>
            <w:r w:rsidR="006934CA">
              <w:rPr>
                <w:b/>
                <w:bCs/>
              </w:rPr>
              <w:t>Fout! Verwijzingsbron niet gevonden.</w:t>
            </w:r>
            <w:r w:rsidRPr="00022065">
              <w:fldChar w:fldCharType="end"/>
            </w:r>
            <w:r w:rsidRPr="00022065">
              <w:t xml:space="preserve"> maximale veldlengtes opgenomen in de documentatie.</w:t>
            </w:r>
          </w:p>
          <w:p w14:paraId="55314EF6" w14:textId="7CB32D49" w:rsidR="00B92FE1" w:rsidRPr="00022065" w:rsidRDefault="00B92FE1" w:rsidP="00ED4C4F">
            <w:r w:rsidRPr="00022065">
              <w:t xml:space="preserve">In </w:t>
            </w:r>
            <w:r w:rsidRPr="00022065">
              <w:fldChar w:fldCharType="begin"/>
            </w:r>
            <w:r w:rsidRPr="00022065">
              <w:instrText xml:space="preserve"> REF _Ref63864190 \n \h  \* MERGEFORMAT </w:instrText>
            </w:r>
            <w:r w:rsidRPr="00022065">
              <w:fldChar w:fldCharType="separate"/>
            </w:r>
            <w:r w:rsidR="006934CA">
              <w:t>3.6</w:t>
            </w:r>
            <w:r w:rsidRPr="00022065">
              <w:fldChar w:fldCharType="end"/>
            </w:r>
            <w:r w:rsidRPr="00022065">
              <w:t xml:space="preserve"> beschrijving omtrent het gebruik van eenheid aangepast (WELT-166).</w:t>
            </w:r>
          </w:p>
          <w:p w14:paraId="5FAF1BF7" w14:textId="77777777" w:rsidR="00B92FE1" w:rsidRPr="00022065" w:rsidRDefault="00B92FE1" w:rsidP="00ED4C4F">
            <w:r w:rsidRPr="00022065">
              <w:t>In 4.4.2 Gebiedsaanwijzing toegevoegd bij Tekstdeel (WELT-122).</w:t>
            </w:r>
          </w:p>
          <w:p w14:paraId="5BD0C272" w14:textId="77777777" w:rsidR="00B92FE1" w:rsidRPr="00022065" w:rsidRDefault="00B92FE1" w:rsidP="00ED4C4F">
            <w:r w:rsidRPr="00022065">
              <w:t>In 4.4.5 aanpassen documentatie Regelingsgebied (WELT-155).</w:t>
            </w:r>
          </w:p>
          <w:p w14:paraId="72C088F2" w14:textId="433B6D3F" w:rsidR="00B92FE1" w:rsidRPr="00022065" w:rsidRDefault="00B92FE1" w:rsidP="00ED4C4F">
            <w:r w:rsidRPr="00022065">
              <w:t xml:space="preserve">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het ambtsgebied-object aangepast n.a.v. bevindingen.</w:t>
            </w:r>
          </w:p>
          <w:p w14:paraId="5F529D94" w14:textId="3EEEC1BB" w:rsidR="00B92FE1" w:rsidRPr="00022065" w:rsidRDefault="00B92FE1" w:rsidP="00ED4C4F">
            <w:r w:rsidRPr="00022065">
              <w:t xml:space="preserve">Hoofdstuk </w:t>
            </w:r>
            <w:r w:rsidRPr="00022065">
              <w:fldChar w:fldCharType="begin"/>
            </w:r>
            <w:r w:rsidRPr="00022065">
              <w:instrText xml:space="preserve"> REF _Ref69207263 \r \h  \* MERGEFORMAT </w:instrText>
            </w:r>
            <w:r w:rsidRPr="00022065">
              <w:fldChar w:fldCharType="separate"/>
            </w:r>
            <w:r w:rsidR="006934CA">
              <w:t>6</w:t>
            </w:r>
            <w:r w:rsidRPr="00022065">
              <w:fldChar w:fldCharType="end"/>
            </w:r>
            <w:r w:rsidRPr="00022065">
              <w:t xml:space="preserve"> toegevoegd over </w:t>
            </w:r>
            <w:proofErr w:type="spellStart"/>
            <w:r w:rsidRPr="00022065">
              <w:t>GIO’s</w:t>
            </w:r>
            <w:proofErr w:type="spellEnd"/>
            <w:r w:rsidRPr="00022065">
              <w:t xml:space="preserve"> en richtlijnen om vanuit OW te komen tot </w:t>
            </w:r>
            <w:proofErr w:type="spellStart"/>
            <w:r w:rsidRPr="00022065">
              <w:t>GIO’s</w:t>
            </w:r>
            <w:proofErr w:type="spellEnd"/>
            <w:r w:rsidRPr="00022065">
              <w:t>.</w:t>
            </w:r>
          </w:p>
          <w:p w14:paraId="7F7425BB" w14:textId="14506BA8" w:rsidR="00B92FE1" w:rsidRPr="00022065" w:rsidRDefault="00B92FE1" w:rsidP="00ED4C4F">
            <w:r w:rsidRPr="00022065">
              <w:t xml:space="preserve">Hoofdstuk </w:t>
            </w:r>
            <w:r w:rsidRPr="00022065">
              <w:fldChar w:fldCharType="begin"/>
            </w:r>
            <w:r w:rsidRPr="00022065">
              <w:instrText xml:space="preserve"> REF _Ref69207272 \r \h  \* MERGEFORMAT </w:instrText>
            </w:r>
            <w:r w:rsidRPr="00022065">
              <w:fldChar w:fldCharType="separate"/>
            </w:r>
            <w:r w:rsidR="006934CA">
              <w:rPr>
                <w:b/>
                <w:bCs/>
              </w:rPr>
              <w:t>Fout! Verwijzingsbron niet gevonden.</w:t>
            </w:r>
            <w:r w:rsidRPr="00022065">
              <w:fldChar w:fldCharType="end"/>
            </w:r>
            <w:r w:rsidRPr="00022065">
              <w:t xml:space="preserve"> toegevoegd over Muteren. </w:t>
            </w:r>
          </w:p>
        </w:tc>
      </w:tr>
      <w:tr w:rsidR="00B92FE1" w:rsidRPr="00022065" w14:paraId="7D220E1D" w14:textId="77777777" w:rsidTr="00C80A71">
        <w:trPr>
          <w:trHeight w:val="3076"/>
        </w:trPr>
        <w:tc>
          <w:tcPr>
            <w:tcW w:w="599" w:type="pct"/>
          </w:tcPr>
          <w:p w14:paraId="7C6DAABD" w14:textId="77777777" w:rsidR="00B92FE1" w:rsidRPr="00022065" w:rsidRDefault="00B92FE1" w:rsidP="00ED4C4F">
            <w:r w:rsidRPr="00022065">
              <w:t>V2.0.0</w:t>
            </w:r>
          </w:p>
        </w:tc>
        <w:tc>
          <w:tcPr>
            <w:tcW w:w="728" w:type="pct"/>
          </w:tcPr>
          <w:p w14:paraId="163BFFCF" w14:textId="77777777" w:rsidR="00B92FE1" w:rsidRPr="00022065" w:rsidRDefault="00B92FE1" w:rsidP="00ED4C4F">
            <w:r w:rsidRPr="00022065">
              <w:t>2021-06-29</w:t>
            </w:r>
          </w:p>
        </w:tc>
        <w:tc>
          <w:tcPr>
            <w:tcW w:w="3672" w:type="pct"/>
          </w:tcPr>
          <w:p w14:paraId="16D17873" w14:textId="77777777" w:rsidR="00B92FE1" w:rsidRPr="00022065" w:rsidRDefault="00B92FE1" w:rsidP="00ED4C4F">
            <w:r w:rsidRPr="00022065">
              <w:t>De volgende aanpassingen zijn gedaan:</w:t>
            </w:r>
          </w:p>
          <w:p w14:paraId="7D069BDB" w14:textId="3D14FD9C" w:rsidR="00B92FE1" w:rsidRPr="00022065" w:rsidRDefault="00B92FE1" w:rsidP="00ED4C4F">
            <w:r w:rsidRPr="00022065">
              <w:t xml:space="preserve">(niet in rc)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objecttypen aangevuld met de ontbrekende objecttypen.</w:t>
            </w:r>
          </w:p>
          <w:p w14:paraId="019616BA" w14:textId="0B9153A6" w:rsidR="00B92FE1" w:rsidRPr="00022065" w:rsidRDefault="00B92FE1" w:rsidP="00ED4C4F">
            <w:r w:rsidRPr="00022065">
              <w:t xml:space="preserve">(niet in rc) 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de definitie van Ambtsgebied aangepast.</w:t>
            </w:r>
          </w:p>
          <w:p w14:paraId="75F27BEA" w14:textId="5A1B0446" w:rsidR="00B92FE1" w:rsidRPr="00022065" w:rsidRDefault="00B92FE1" w:rsidP="00ED4C4F">
            <w:r w:rsidRPr="00022065">
              <w:t xml:space="preserve">(niet in rc) in </w:t>
            </w:r>
            <w:r w:rsidRPr="00022065">
              <w:fldChar w:fldCharType="begin"/>
            </w:r>
            <w:r w:rsidRPr="00022065">
              <w:instrText xml:space="preserve"> REF _Ref92176279 \n \h  \* MERGEFORMAT </w:instrText>
            </w:r>
            <w:r w:rsidRPr="00022065">
              <w:fldChar w:fldCharType="separate"/>
            </w:r>
            <w:r w:rsidR="006934CA">
              <w:t>5.1</w:t>
            </w:r>
            <w:r w:rsidRPr="00022065">
              <w:fldChar w:fldCharType="end"/>
            </w:r>
            <w:r w:rsidRPr="00022065">
              <w:t xml:space="preserve"> een toelichting geplaatst omtrent de tijdslijnen van gegevens die niet in IMOW zitten.</w:t>
            </w:r>
          </w:p>
          <w:p w14:paraId="7288AF80" w14:textId="16B16739" w:rsidR="00B92FE1" w:rsidRPr="00022065" w:rsidRDefault="00B92FE1" w:rsidP="00ED4C4F">
            <w:r w:rsidRPr="00022065">
              <w:t xml:space="preserve">(niet in rc) in </w:t>
            </w:r>
            <w:r w:rsidRPr="00022065">
              <w:fldChar w:fldCharType="begin"/>
            </w:r>
            <w:r w:rsidRPr="00022065">
              <w:instrText xml:space="preserve"> REF _Ref42871428 \r \h  \* MERGEFORMAT </w:instrText>
            </w:r>
            <w:r w:rsidRPr="00022065">
              <w:fldChar w:fldCharType="separate"/>
            </w:r>
            <w:r w:rsidR="006934CA">
              <w:t>5.2</w:t>
            </w:r>
            <w:r w:rsidRPr="00022065">
              <w:fldChar w:fldCharType="end"/>
            </w:r>
            <w:r w:rsidRPr="00022065">
              <w:t xml:space="preserve"> de toelichting omtrent Regelingsgebied aangepast.</w:t>
            </w:r>
          </w:p>
          <w:p w14:paraId="00C1B1AC" w14:textId="6170DB82" w:rsidR="00B92FE1" w:rsidRPr="00022065" w:rsidRDefault="00B92FE1" w:rsidP="00ED4C4F">
            <w:r w:rsidRPr="00022065">
              <w:t xml:space="preserve">(niet in rc) hoop aanvullingen in hoofdstuk </w:t>
            </w:r>
            <w:r w:rsidRPr="00022065">
              <w:fldChar w:fldCharType="begin"/>
            </w:r>
            <w:r w:rsidRPr="00022065">
              <w:instrText xml:space="preserve"> REF _Ref69207272 \n \h  \* MERGEFORMAT </w:instrText>
            </w:r>
            <w:r w:rsidRPr="00022065">
              <w:fldChar w:fldCharType="separate"/>
            </w:r>
            <w:r w:rsidR="006934CA">
              <w:rPr>
                <w:b/>
                <w:bCs/>
              </w:rPr>
              <w:t>Fout! Verwijzingsbron niet gevonden.</w:t>
            </w:r>
            <w:r w:rsidRPr="00022065">
              <w:fldChar w:fldCharType="end"/>
            </w:r>
            <w:r w:rsidRPr="00022065">
              <w:t xml:space="preserve"> n.a.v. review.</w:t>
            </w:r>
          </w:p>
          <w:p w14:paraId="21C9C3D1" w14:textId="5E5BBF58" w:rsidR="00B92FE1" w:rsidRPr="00022065" w:rsidRDefault="00B92FE1" w:rsidP="00ED4C4F">
            <w:r w:rsidRPr="00022065">
              <w:t xml:space="preserve">(niet in rc) in </w:t>
            </w:r>
            <w:r w:rsidRPr="00022065">
              <w:fldChar w:fldCharType="begin"/>
            </w:r>
            <w:r w:rsidRPr="00022065">
              <w:instrText xml:space="preserve"> REF _Ref92176455 \n \h  \* MERGEFORMAT </w:instrText>
            </w:r>
            <w:r w:rsidRPr="00022065">
              <w:fldChar w:fldCharType="separate"/>
            </w:r>
            <w:r w:rsidR="006934CA">
              <w:rPr>
                <w:b/>
                <w:bCs/>
              </w:rPr>
              <w:t>Fout! Verwijzingsbron niet gevonden.</w:t>
            </w:r>
            <w:r w:rsidRPr="00022065">
              <w:fldChar w:fldCharType="end"/>
            </w:r>
            <w:r w:rsidRPr="00022065">
              <w:t xml:space="preserve"> aangepast dat ontwerpversies wel </w:t>
            </w:r>
            <w:proofErr w:type="spellStart"/>
            <w:r w:rsidRPr="00022065">
              <w:t>ConsolidatieInformatie</w:t>
            </w:r>
            <w:proofErr w:type="spellEnd"/>
            <w:r w:rsidRPr="00022065">
              <w:t xml:space="preserve"> mogen bevatten, maar geen tijdstempels (binnen de </w:t>
            </w:r>
            <w:proofErr w:type="spellStart"/>
            <w:r w:rsidRPr="00022065">
              <w:t>ConsolidatieInformatie</w:t>
            </w:r>
            <w:proofErr w:type="spellEnd"/>
            <w:r w:rsidRPr="00022065">
              <w:t>).</w:t>
            </w:r>
          </w:p>
          <w:p w14:paraId="5469E279" w14:textId="77777777" w:rsidR="00B92FE1" w:rsidRPr="00022065" w:rsidRDefault="00B92FE1" w:rsidP="00ED4C4F"/>
        </w:tc>
      </w:tr>
      <w:tr w:rsidR="00B92FE1" w:rsidRPr="00022065" w14:paraId="4376CF10" w14:textId="77777777" w:rsidTr="00C80A71">
        <w:trPr>
          <w:trHeight w:val="1341"/>
        </w:trPr>
        <w:tc>
          <w:tcPr>
            <w:tcW w:w="599" w:type="pct"/>
          </w:tcPr>
          <w:p w14:paraId="1E846214" w14:textId="77777777" w:rsidR="00B92FE1" w:rsidRPr="00022065" w:rsidRDefault="00B92FE1" w:rsidP="00ED4C4F">
            <w:r w:rsidRPr="00022065">
              <w:t>V2.0.1</w:t>
            </w:r>
            <w:r>
              <w:t>-rc</w:t>
            </w:r>
          </w:p>
        </w:tc>
        <w:tc>
          <w:tcPr>
            <w:tcW w:w="728" w:type="pct"/>
          </w:tcPr>
          <w:p w14:paraId="57B35056" w14:textId="77777777" w:rsidR="00B92FE1" w:rsidRPr="00022065" w:rsidRDefault="00B92FE1" w:rsidP="00ED4C4F">
            <w:r w:rsidRPr="00022065">
              <w:t>2021-1</w:t>
            </w:r>
            <w:r>
              <w:t>2</w:t>
            </w:r>
            <w:r w:rsidRPr="00022065">
              <w:t>-</w:t>
            </w:r>
            <w:r>
              <w:t>17</w:t>
            </w:r>
          </w:p>
        </w:tc>
        <w:tc>
          <w:tcPr>
            <w:tcW w:w="3672" w:type="pct"/>
          </w:tcPr>
          <w:p w14:paraId="151DE07E" w14:textId="77777777" w:rsidR="00B92FE1" w:rsidRPr="00022065" w:rsidRDefault="00B92FE1" w:rsidP="00ED4C4F">
            <w:r w:rsidRPr="00022065">
              <w:t>Er zijn geen nieuwe schema’s behorend bij IMOW v2.0.1.</w:t>
            </w:r>
          </w:p>
          <w:p w14:paraId="3639EECE" w14:textId="77777777" w:rsidR="00B92FE1" w:rsidRPr="00022065" w:rsidRDefault="00B92FE1" w:rsidP="00ED4C4F">
            <w:r w:rsidRPr="00022065">
              <w:t>De volgende aanpassingen zijn gedaan:</w:t>
            </w:r>
          </w:p>
          <w:p w14:paraId="678B350B" w14:textId="240E925B" w:rsidR="00B92FE1" w:rsidRPr="00022065" w:rsidRDefault="00B92FE1" w:rsidP="00ED4C4F">
            <w:r w:rsidRPr="00022065">
              <w:t xml:space="preserve">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de reguliere expressie hersteld.</w:t>
            </w:r>
          </w:p>
          <w:p w14:paraId="627EC986" w14:textId="0B52CE8D" w:rsidR="00B92FE1" w:rsidRPr="00022065" w:rsidRDefault="00B92FE1" w:rsidP="00ED4C4F">
            <w:r w:rsidRPr="00022065">
              <w:t xml:space="preserve">Bij hoofdstuk </w:t>
            </w:r>
            <w:r w:rsidRPr="00022065">
              <w:fldChar w:fldCharType="begin"/>
            </w:r>
            <w:r w:rsidRPr="00022065">
              <w:instrText xml:space="preserve"> REF _Ref90035910 \r \h  \* MERGEFORMAT </w:instrText>
            </w:r>
            <w:r w:rsidRPr="00022065">
              <w:fldChar w:fldCharType="separate"/>
            </w:r>
            <w:r w:rsidR="006934CA">
              <w:rPr>
                <w:b/>
                <w:bCs/>
              </w:rPr>
              <w:t>Fout! Verwijzingsbron niet gevonden.</w:t>
            </w:r>
            <w:r w:rsidRPr="00022065">
              <w:fldChar w:fldCharType="end"/>
            </w:r>
            <w:r w:rsidRPr="00022065">
              <w:t xml:space="preserve"> een disclaimer over de volgorde van XML-elementen opgenomen.</w:t>
            </w:r>
          </w:p>
          <w:p w14:paraId="3506146A" w14:textId="368189FD" w:rsidR="00B92FE1" w:rsidRPr="00022065" w:rsidRDefault="00B92FE1" w:rsidP="00ED4C4F">
            <w:r w:rsidRPr="00022065">
              <w:t xml:space="preserve">In </w:t>
            </w:r>
            <w:r w:rsidRPr="00022065">
              <w:fldChar w:fldCharType="begin"/>
            </w:r>
            <w:r w:rsidRPr="00022065">
              <w:instrText xml:space="preserve"> REF _Ref90035925 \r \h  \* MERGEFORMAT </w:instrText>
            </w:r>
            <w:r w:rsidRPr="00022065">
              <w:fldChar w:fldCharType="separate"/>
            </w:r>
            <w:r w:rsidR="006934CA">
              <w:t>3.9</w:t>
            </w:r>
            <w:r w:rsidRPr="00022065">
              <w:fldChar w:fldCharType="end"/>
            </w:r>
            <w:r w:rsidRPr="00022065">
              <w:t xml:space="preserve"> aangegeven dat de Pons geldt voor bestemmingsplannen die niet meer getoond worden</w:t>
            </w:r>
            <w:r>
              <w:t xml:space="preserve"> (WELT-182)</w:t>
            </w:r>
            <w:r w:rsidRPr="00022065">
              <w:t>.</w:t>
            </w:r>
          </w:p>
          <w:p w14:paraId="4549EE37" w14:textId="2B350D1D" w:rsidR="00B92FE1" w:rsidRPr="00022065" w:rsidRDefault="00B92FE1" w:rsidP="00ED4C4F">
            <w:r w:rsidRPr="00022065">
              <w:t xml:space="preserve">In </w:t>
            </w:r>
            <w:r w:rsidRPr="00022065">
              <w:fldChar w:fldCharType="begin"/>
            </w:r>
            <w:r w:rsidRPr="00022065">
              <w:instrText xml:space="preserve"> REF _Ref90035881 \r \h  \* MERGEFORMAT </w:instrText>
            </w:r>
            <w:r w:rsidRPr="00022065">
              <w:fldChar w:fldCharType="separate"/>
            </w:r>
            <w:r w:rsidR="006934CA">
              <w:t>3.13</w:t>
            </w:r>
            <w:r w:rsidRPr="00022065">
              <w:fldChar w:fldCharType="end"/>
            </w:r>
            <w:r w:rsidRPr="00022065">
              <w:t xml:space="preserve"> tekstdeel-foutjes hersteld (toelichting van element).</w:t>
            </w:r>
          </w:p>
          <w:p w14:paraId="4044874D" w14:textId="2E37A64D" w:rsidR="00B92FE1" w:rsidRPr="00022065" w:rsidRDefault="00B92FE1" w:rsidP="00ED4C4F">
            <w:r w:rsidRPr="00022065">
              <w:t xml:space="preserve">In </w:t>
            </w:r>
            <w:r w:rsidRPr="00022065">
              <w:fldChar w:fldCharType="begin"/>
            </w:r>
            <w:r w:rsidRPr="00022065">
              <w:instrText xml:space="preserve"> REF _Ref90035892 \r \h  \* MERGEFORMAT </w:instrText>
            </w:r>
            <w:r w:rsidRPr="00022065">
              <w:fldChar w:fldCharType="separate"/>
            </w:r>
            <w:r w:rsidR="006934CA">
              <w:rPr>
                <w:b/>
                <w:bCs/>
              </w:rPr>
              <w:t>Fout! Verwijzingsbron niet gevonden.</w:t>
            </w:r>
            <w:r w:rsidRPr="00022065">
              <w:fldChar w:fldCharType="end"/>
            </w:r>
            <w:r w:rsidRPr="00022065">
              <w:t xml:space="preserve"> </w:t>
            </w:r>
            <w:proofErr w:type="spellStart"/>
            <w:r w:rsidRPr="00022065">
              <w:t>symbolisatieItem</w:t>
            </w:r>
            <w:proofErr w:type="spellEnd"/>
            <w:r w:rsidRPr="00022065">
              <w:t>-foutjes hersteld (toelichting van element, en gebruik status en procedurestatus-elementen).</w:t>
            </w:r>
          </w:p>
          <w:p w14:paraId="20076E37" w14:textId="08C73098" w:rsidR="00B92FE1" w:rsidRPr="00022065" w:rsidRDefault="00B92FE1" w:rsidP="00ED4C4F">
            <w:r w:rsidRPr="00022065">
              <w:t xml:space="preserve">In </w:t>
            </w:r>
            <w:r w:rsidRPr="00022065">
              <w:fldChar w:fldCharType="begin"/>
            </w:r>
            <w:r w:rsidRPr="00022065">
              <w:instrText xml:space="preserve"> REF _Ref90035660 \r \h  \* MERGEFORMAT </w:instrText>
            </w:r>
            <w:r w:rsidRPr="00022065">
              <w:fldChar w:fldCharType="separate"/>
            </w:r>
            <w:r w:rsidR="006934CA">
              <w:rPr>
                <w:b/>
                <w:bCs/>
              </w:rPr>
              <w:t>Fout! Verwijzingsbron niet gevonden.</w:t>
            </w:r>
            <w:r w:rsidRPr="00022065">
              <w:fldChar w:fldCharType="end"/>
            </w:r>
            <w:r w:rsidRPr="00022065">
              <w:t xml:space="preserve"> aangepast dat het verboden is geworden om de oude </w:t>
            </w:r>
            <w:proofErr w:type="spellStart"/>
            <w:r w:rsidRPr="00022065">
              <w:t>RegelingVersieInformatie</w:t>
            </w:r>
            <w:proofErr w:type="spellEnd"/>
            <w:r w:rsidRPr="00022065">
              <w:t xml:space="preserve"> mee te sturen en tekstuele verbeteringen</w:t>
            </w:r>
            <w:r>
              <w:t xml:space="preserve"> (o.a. </w:t>
            </w:r>
            <w:proofErr w:type="spellStart"/>
            <w:r>
              <w:t>nav</w:t>
            </w:r>
            <w:proofErr w:type="spellEnd"/>
            <w:r>
              <w:t xml:space="preserve"> WELT-171)</w:t>
            </w:r>
            <w:r w:rsidRPr="00022065">
              <w:t>.</w:t>
            </w:r>
          </w:p>
          <w:p w14:paraId="581BF445" w14:textId="05BD143C" w:rsidR="00B92FE1" w:rsidRPr="00022065" w:rsidRDefault="00B92FE1" w:rsidP="00ED4C4F">
            <w:r w:rsidRPr="00022065">
              <w:t xml:space="preserve">In </w:t>
            </w:r>
            <w:r w:rsidRPr="00022065">
              <w:fldChar w:fldCharType="begin"/>
            </w:r>
            <w:r w:rsidRPr="00022065">
              <w:instrText xml:space="preserve"> REF _Ref90035678 \r \h  \* MERGEFORMAT </w:instrText>
            </w:r>
            <w:r w:rsidRPr="00022065">
              <w:fldChar w:fldCharType="separate"/>
            </w:r>
            <w:r w:rsidR="006934CA">
              <w:rPr>
                <w:b/>
                <w:bCs/>
              </w:rPr>
              <w:t>Fout! Verwijzingsbron niet gevonden.</w:t>
            </w:r>
            <w:r w:rsidRPr="00022065">
              <w:fldChar w:fldCharType="end"/>
            </w:r>
            <w:r w:rsidRPr="00022065">
              <w:t xml:space="preserve"> aanvulling van integrale tekstvervanging</w:t>
            </w:r>
            <w:r>
              <w:t xml:space="preserve"> (STOP#191)</w:t>
            </w:r>
            <w:r w:rsidRPr="00022065">
              <w:t>.</w:t>
            </w:r>
          </w:p>
        </w:tc>
      </w:tr>
      <w:tr w:rsidR="00B92FE1" w:rsidRPr="00022065" w14:paraId="4FFFD952" w14:textId="77777777" w:rsidTr="00C80A71">
        <w:trPr>
          <w:trHeight w:val="1341"/>
        </w:trPr>
        <w:tc>
          <w:tcPr>
            <w:tcW w:w="599" w:type="pct"/>
          </w:tcPr>
          <w:p w14:paraId="3FF2640A" w14:textId="2D1827A1" w:rsidR="00B92FE1" w:rsidRPr="00022065" w:rsidRDefault="00DD13FD" w:rsidP="00ED4C4F">
            <w:r>
              <w:lastRenderedPageBreak/>
              <w:t>V2.0.2</w:t>
            </w:r>
          </w:p>
        </w:tc>
        <w:tc>
          <w:tcPr>
            <w:tcW w:w="728" w:type="pct"/>
          </w:tcPr>
          <w:p w14:paraId="50F4BB8F" w14:textId="06CF8A32" w:rsidR="00B92FE1" w:rsidRPr="00022065" w:rsidRDefault="00626600" w:rsidP="00ED4C4F">
            <w:r>
              <w:t>2023-01-09</w:t>
            </w:r>
          </w:p>
        </w:tc>
        <w:tc>
          <w:tcPr>
            <w:tcW w:w="3672" w:type="pct"/>
          </w:tcPr>
          <w:p w14:paraId="12D0C29B" w14:textId="17634963" w:rsidR="003455D2" w:rsidRDefault="00276D6D" w:rsidP="00B92FE1">
            <w:pPr>
              <w:pStyle w:val="Lijstalinea"/>
              <w:numPr>
                <w:ilvl w:val="0"/>
                <w:numId w:val="43"/>
              </w:numPr>
            </w:pPr>
            <w:r>
              <w:t xml:space="preserve">Om </w:t>
            </w:r>
            <w:r w:rsidR="00E75636">
              <w:t>de standaard minder vaak verandert heeft de wijzighistorie een minder prominente plaats gekregen.</w:t>
            </w:r>
          </w:p>
          <w:p w14:paraId="483AF55A" w14:textId="22F06832" w:rsidR="006E353B" w:rsidRDefault="006E353B" w:rsidP="00B92FE1">
            <w:pPr>
              <w:pStyle w:val="Lijstalinea"/>
              <w:numPr>
                <w:ilvl w:val="0"/>
                <w:numId w:val="43"/>
              </w:numPr>
            </w:pPr>
            <w:r>
              <w:t xml:space="preserve">In de </w:t>
            </w:r>
            <w:r w:rsidR="00E75636">
              <w:t>alle hoofdstukken</w:t>
            </w:r>
            <w:r>
              <w:t xml:space="preserve"> tekstuele aanpassingen gedaan om de leesbaarheid van de standaard te vergroten.</w:t>
            </w:r>
          </w:p>
          <w:p w14:paraId="044498BA" w14:textId="1A89B457" w:rsidR="00B92FE1" w:rsidRDefault="00B92FE1" w:rsidP="00B92FE1">
            <w:pPr>
              <w:pStyle w:val="Lijstalinea"/>
              <w:numPr>
                <w:ilvl w:val="0"/>
                <w:numId w:val="43"/>
              </w:numPr>
            </w:pPr>
            <w:bookmarkStart w:id="214" w:name="_Hlk113614716"/>
            <w:r>
              <w:t>Paragraaf 3.2.4 over bestandsgrootte geschrapt omdat dit nu elders geregeld is (WELT-196)</w:t>
            </w:r>
            <w:r w:rsidR="00022078">
              <w:t>.</w:t>
            </w:r>
          </w:p>
          <w:p w14:paraId="198C39D4" w14:textId="0715E5EB" w:rsidR="001A489A" w:rsidRDefault="001A489A" w:rsidP="00B92FE1">
            <w:pPr>
              <w:pStyle w:val="Lijstalinea"/>
              <w:numPr>
                <w:ilvl w:val="0"/>
                <w:numId w:val="43"/>
              </w:numPr>
            </w:pPr>
            <w:r>
              <w:t>Toevoegen van UML diagram</w:t>
            </w:r>
            <w:r w:rsidR="006F16E1">
              <w:t>men</w:t>
            </w:r>
            <w:r>
              <w:t xml:space="preserve"> Kaart </w:t>
            </w:r>
            <w:r w:rsidR="006F16E1">
              <w:t xml:space="preserve">en </w:t>
            </w:r>
            <w:proofErr w:type="spellStart"/>
            <w:r w:rsidR="006F16E1">
              <w:t>Kaartlaag</w:t>
            </w:r>
            <w:proofErr w:type="spellEnd"/>
            <w:r w:rsidR="006F16E1">
              <w:t xml:space="preserve"> </w:t>
            </w:r>
            <w:r>
              <w:t xml:space="preserve">en </w:t>
            </w:r>
            <w:proofErr w:type="spellStart"/>
            <w:r>
              <w:t>SymbolisatieItem</w:t>
            </w:r>
            <w:proofErr w:type="spellEnd"/>
            <w:r w:rsidR="00022078">
              <w:t xml:space="preserve"> in paragraaf </w:t>
            </w:r>
            <w:r w:rsidR="00022078">
              <w:fldChar w:fldCharType="begin"/>
            </w:r>
            <w:r w:rsidR="00022078">
              <w:instrText xml:space="preserve"> REF _Ref113026552 \r \h </w:instrText>
            </w:r>
            <w:r w:rsidR="00022078">
              <w:fldChar w:fldCharType="separate"/>
            </w:r>
            <w:r w:rsidR="006934CA">
              <w:t>2.3.5</w:t>
            </w:r>
            <w:r w:rsidR="00022078">
              <w:fldChar w:fldCharType="end"/>
            </w:r>
            <w:r w:rsidR="00F7457C">
              <w:t xml:space="preserve"> </w:t>
            </w:r>
            <w:r w:rsidR="00022078">
              <w:t xml:space="preserve">en </w:t>
            </w:r>
            <w:r w:rsidR="00022078">
              <w:fldChar w:fldCharType="begin"/>
            </w:r>
            <w:r w:rsidR="00022078">
              <w:instrText xml:space="preserve"> REF _Ref113026557 \r \h </w:instrText>
            </w:r>
            <w:r w:rsidR="00022078">
              <w:fldChar w:fldCharType="separate"/>
            </w:r>
            <w:r w:rsidR="006934CA">
              <w:rPr>
                <w:b/>
                <w:bCs/>
              </w:rPr>
              <w:t>Fout! Verwijzingsbron niet gevonden.</w:t>
            </w:r>
            <w:r w:rsidR="00022078">
              <w:fldChar w:fldCharType="end"/>
            </w:r>
            <w:r>
              <w:t xml:space="preserve"> (WELT-201).</w:t>
            </w:r>
          </w:p>
          <w:p w14:paraId="21E37F58" w14:textId="791CD9AD" w:rsidR="00942D0E" w:rsidRDefault="00942D0E" w:rsidP="00B92FE1">
            <w:pPr>
              <w:pStyle w:val="Lijstalinea"/>
              <w:numPr>
                <w:ilvl w:val="0"/>
                <w:numId w:val="43"/>
              </w:numPr>
            </w:pPr>
            <w:r>
              <w:t xml:space="preserve">Toevoegen van UML diagram </w:t>
            </w:r>
            <w:proofErr w:type="spellStart"/>
            <w:r>
              <w:t>O</w:t>
            </w:r>
            <w:r w:rsidR="00E75636">
              <w:t>wO</w:t>
            </w:r>
            <w:r>
              <w:t>bject</w:t>
            </w:r>
            <w:proofErr w:type="spellEnd"/>
            <w:r w:rsidR="00F7457C">
              <w:t xml:space="preserve"> </w:t>
            </w:r>
            <w:r w:rsidR="00022078">
              <w:t>in paragra</w:t>
            </w:r>
            <w:r w:rsidR="00D978DF">
              <w:t>af</w:t>
            </w:r>
            <w:r w:rsidR="00022078">
              <w:t xml:space="preserve"> </w:t>
            </w:r>
            <w:r w:rsidR="007826ED">
              <w:fldChar w:fldCharType="begin"/>
            </w:r>
            <w:r w:rsidR="007826ED">
              <w:instrText xml:space="preserve"> REF _Ref124235733 \n \h </w:instrText>
            </w:r>
            <w:r w:rsidR="007826ED">
              <w:fldChar w:fldCharType="separate"/>
            </w:r>
            <w:r w:rsidR="006934CA">
              <w:t>2.3.1</w:t>
            </w:r>
            <w:r w:rsidR="007826ED">
              <w:fldChar w:fldCharType="end"/>
            </w:r>
            <w:r w:rsidR="00022078">
              <w:t xml:space="preserve"> </w:t>
            </w:r>
            <w:r>
              <w:t>(WELT-199)</w:t>
            </w:r>
            <w:r w:rsidR="00022078">
              <w:t>.</w:t>
            </w:r>
            <w:r w:rsidR="00D978DF">
              <w:t xml:space="preserve"> Voor duidelijkheid ook OP-object toegevoegd</w:t>
            </w:r>
            <w:r w:rsidR="007826ED">
              <w:t xml:space="preserve"> in paragraaf </w:t>
            </w:r>
            <w:r w:rsidR="007826ED">
              <w:fldChar w:fldCharType="begin"/>
            </w:r>
            <w:r w:rsidR="007826ED">
              <w:instrText xml:space="preserve"> REF _Ref113026518 \n \h </w:instrText>
            </w:r>
            <w:r w:rsidR="007826ED">
              <w:fldChar w:fldCharType="separate"/>
            </w:r>
            <w:r w:rsidR="006934CA">
              <w:t>2.3.2</w:t>
            </w:r>
            <w:r w:rsidR="007826ED">
              <w:fldChar w:fldCharType="end"/>
            </w:r>
            <w:r w:rsidR="00D978DF">
              <w:t>.</w:t>
            </w:r>
          </w:p>
          <w:p w14:paraId="0AD800F7" w14:textId="064E2BBD" w:rsidR="006F3D15" w:rsidRDefault="006F3D15" w:rsidP="00B92FE1">
            <w:pPr>
              <w:pStyle w:val="Lijstalinea"/>
              <w:numPr>
                <w:ilvl w:val="0"/>
                <w:numId w:val="43"/>
              </w:numPr>
            </w:pPr>
            <w:r>
              <w:t xml:space="preserve">Aanscherpen tekst over identificatie ActiviteitLocatieaanduiding </w:t>
            </w:r>
            <w:r w:rsidR="00022078">
              <w:t xml:space="preserve">in paragraaf </w:t>
            </w:r>
            <w:r w:rsidR="00022078">
              <w:fldChar w:fldCharType="begin"/>
            </w:r>
            <w:r w:rsidR="00022078">
              <w:instrText xml:space="preserve"> REF _Ref39493910 \r \h </w:instrText>
            </w:r>
            <w:r w:rsidR="00022078">
              <w:fldChar w:fldCharType="separate"/>
            </w:r>
            <w:r w:rsidR="006934CA">
              <w:t>3.3.1</w:t>
            </w:r>
            <w:r w:rsidR="00022078">
              <w:fldChar w:fldCharType="end"/>
            </w:r>
            <w:r w:rsidR="00022078">
              <w:t xml:space="preserve"> </w:t>
            </w:r>
            <w:r>
              <w:t>(WELT-194)</w:t>
            </w:r>
            <w:r w:rsidR="00022078">
              <w:t>.</w:t>
            </w:r>
          </w:p>
          <w:p w14:paraId="68622AA9" w14:textId="4CA5F0C7" w:rsidR="006F3D15" w:rsidRDefault="004963EE" w:rsidP="00B92FE1">
            <w:pPr>
              <w:pStyle w:val="Lijstalinea"/>
              <w:numPr>
                <w:ilvl w:val="0"/>
                <w:numId w:val="43"/>
              </w:numPr>
            </w:pPr>
            <w:r>
              <w:t>Toevoegen van UML diagram Locatie</w:t>
            </w:r>
            <w:r w:rsidR="00BC5836">
              <w:t xml:space="preserve"> en toestaan </w:t>
            </w:r>
            <w:proofErr w:type="spellStart"/>
            <w:r w:rsidR="00BC5836">
              <w:t>MultiPoint</w:t>
            </w:r>
            <w:proofErr w:type="spellEnd"/>
            <w:r w:rsidR="00BC5836">
              <w:t xml:space="preserve"> en </w:t>
            </w:r>
            <w:proofErr w:type="spellStart"/>
            <w:r w:rsidR="00BC5836">
              <w:t>MultiCurve</w:t>
            </w:r>
            <w:proofErr w:type="spellEnd"/>
            <w:r w:rsidR="00BC5836">
              <w:t xml:space="preserve"> </w:t>
            </w:r>
            <w:r w:rsidR="00583A33">
              <w:t xml:space="preserve">in paragraaf </w:t>
            </w:r>
            <w:r w:rsidR="00583A33">
              <w:fldChar w:fldCharType="begin"/>
            </w:r>
            <w:r w:rsidR="00583A33">
              <w:instrText xml:space="preserve"> REF _Ref113026420 \r \h </w:instrText>
            </w:r>
            <w:r w:rsidR="00583A33">
              <w:fldChar w:fldCharType="separate"/>
            </w:r>
            <w:r w:rsidR="006934CA">
              <w:t>2.3.3</w:t>
            </w:r>
            <w:r w:rsidR="00583A33">
              <w:fldChar w:fldCharType="end"/>
            </w:r>
            <w:r w:rsidR="00583A33">
              <w:t xml:space="preserve"> (</w:t>
            </w:r>
            <w:r>
              <w:t>WELT-191</w:t>
            </w:r>
            <w:r w:rsidR="00583A33">
              <w:t>)</w:t>
            </w:r>
            <w:r w:rsidR="00022078">
              <w:t>.</w:t>
            </w:r>
          </w:p>
          <w:p w14:paraId="43760FEF" w14:textId="04F7C0BF" w:rsidR="00583A33" w:rsidRDefault="00583A33" w:rsidP="00B92FE1">
            <w:pPr>
              <w:pStyle w:val="Lijstalinea"/>
              <w:numPr>
                <w:ilvl w:val="0"/>
                <w:numId w:val="43"/>
              </w:numPr>
            </w:pPr>
            <w:r>
              <w:t xml:space="preserve">De tekst in </w:t>
            </w:r>
            <w:r w:rsidR="00154E56">
              <w:t xml:space="preserve">over integrale tekstvervanging </w:t>
            </w:r>
            <w:r>
              <w:t xml:space="preserve">paragraaf </w:t>
            </w:r>
            <w:r>
              <w:fldChar w:fldCharType="begin"/>
            </w:r>
            <w:r>
              <w:instrText xml:space="preserve"> REF _Ref90035678 \r \h </w:instrText>
            </w:r>
            <w:r>
              <w:fldChar w:fldCharType="separate"/>
            </w:r>
            <w:r w:rsidR="006934CA">
              <w:rPr>
                <w:b/>
                <w:bCs/>
              </w:rPr>
              <w:t>Fout! Verwijzingsbron niet gevonden.</w:t>
            </w:r>
            <w:r>
              <w:fldChar w:fldCharType="end"/>
            </w:r>
            <w:r>
              <w:t xml:space="preserve"> verduidelijkt (WELT-184)</w:t>
            </w:r>
            <w:r w:rsidR="00022078">
              <w:t>.</w:t>
            </w:r>
          </w:p>
          <w:p w14:paraId="01F45AEB" w14:textId="2C406756" w:rsidR="008C4283" w:rsidRDefault="008C4283" w:rsidP="00B92FE1">
            <w:pPr>
              <w:pStyle w:val="Lijstalinea"/>
              <w:numPr>
                <w:ilvl w:val="0"/>
                <w:numId w:val="43"/>
              </w:numPr>
            </w:pPr>
            <w:r>
              <w:t>In</w:t>
            </w:r>
            <w:r w:rsidR="00235B9A">
              <w:t xml:space="preserve"> paragraaf</w:t>
            </w:r>
            <w:r w:rsidR="001C12E0">
              <w:t xml:space="preserve"> </w:t>
            </w:r>
            <w:r w:rsidR="001C12E0">
              <w:fldChar w:fldCharType="begin"/>
            </w:r>
            <w:r w:rsidR="001C12E0">
              <w:instrText xml:space="preserve"> REF _Ref42871428 \r \h </w:instrText>
            </w:r>
            <w:r w:rsidR="001C12E0">
              <w:fldChar w:fldCharType="separate"/>
            </w:r>
            <w:r w:rsidR="006934CA">
              <w:t>5.2</w:t>
            </w:r>
            <w:r w:rsidR="001C12E0">
              <w:fldChar w:fldCharType="end"/>
            </w:r>
            <w:r>
              <w:t xml:space="preserve"> verhelderd dat </w:t>
            </w:r>
            <w:r w:rsidR="001C12E0">
              <w:t>nu</w:t>
            </w:r>
            <w:r>
              <w:t xml:space="preserve"> niet is toegestaan dat twee Locaties naar dezelfde geometrie verwijzen</w:t>
            </w:r>
            <w:r w:rsidR="001C12E0">
              <w:t xml:space="preserve"> maar dat er niet op gevalideerd wordt en dat het uit de standaard gaat verdwijnen</w:t>
            </w:r>
            <w:r>
              <w:t>. (WELT-173).</w:t>
            </w:r>
            <w:bookmarkEnd w:id="214"/>
          </w:p>
          <w:p w14:paraId="08BA6A96" w14:textId="2CF74395" w:rsidR="00D978DF" w:rsidRDefault="00D978DF" w:rsidP="00B92FE1">
            <w:pPr>
              <w:pStyle w:val="Lijstalinea"/>
              <w:numPr>
                <w:ilvl w:val="0"/>
                <w:numId w:val="43"/>
              </w:numPr>
            </w:pPr>
            <w:r>
              <w:t xml:space="preserve">Naamgeving </w:t>
            </w:r>
            <w:proofErr w:type="spellStart"/>
            <w:r>
              <w:t>OwObject</w:t>
            </w:r>
            <w:proofErr w:type="spellEnd"/>
            <w:r>
              <w:t xml:space="preserve"> aangepast naar OW-</w:t>
            </w:r>
            <w:r w:rsidR="00E75636">
              <w:t>o</w:t>
            </w:r>
            <w:r>
              <w:t xml:space="preserve">bject. </w:t>
            </w:r>
          </w:p>
          <w:p w14:paraId="5948651E" w14:textId="02A7E4CE" w:rsidR="00E257AF" w:rsidRDefault="00E257AF" w:rsidP="00B92FE1">
            <w:pPr>
              <w:pStyle w:val="Lijstalinea"/>
              <w:numPr>
                <w:ilvl w:val="0"/>
                <w:numId w:val="43"/>
              </w:numPr>
            </w:pPr>
            <w:r>
              <w:t xml:space="preserve">Paragraaf </w:t>
            </w:r>
            <w:r>
              <w:fldChar w:fldCharType="begin"/>
            </w:r>
            <w:r>
              <w:instrText xml:space="preserve"> REF _Ref90035667 \r \h </w:instrText>
            </w:r>
            <w:r>
              <w:fldChar w:fldCharType="separate"/>
            </w:r>
            <w:r w:rsidR="006934CA">
              <w:rPr>
                <w:b/>
                <w:bCs/>
              </w:rPr>
              <w:t>Fout! Verwijzingsbron niet gevonden.</w:t>
            </w:r>
            <w:r>
              <w:fldChar w:fldCharType="end"/>
            </w:r>
            <w:r>
              <w:t xml:space="preserve"> over intrekken en vervangen herschreven met gelijkblijvend inhoud.</w:t>
            </w:r>
            <w:r w:rsidR="004C1EAC">
              <w:t xml:space="preserve"> De noot dat</w:t>
            </w:r>
            <w:r w:rsidR="004C1EAC" w:rsidRPr="004C1EAC">
              <w:t xml:space="preserve"> Integrale tekstvervanging momenteel niet</w:t>
            </w:r>
            <w:r w:rsidR="004C1EAC">
              <w:t xml:space="preserve"> werkt</w:t>
            </w:r>
            <w:r w:rsidR="004C1EAC" w:rsidRPr="004C1EAC">
              <w:t xml:space="preserve"> bij Regelingen met vrijetekststructuur</w:t>
            </w:r>
            <w:r w:rsidR="004C1EAC">
              <w:t xml:space="preserve"> is verwijderd omdat het nu wel werkt.</w:t>
            </w:r>
          </w:p>
          <w:p w14:paraId="57CC3451" w14:textId="1F10B56B" w:rsidR="00BC5836" w:rsidRPr="00022065" w:rsidRDefault="00BC5836" w:rsidP="00B92FE1">
            <w:pPr>
              <w:pStyle w:val="Lijstalinea"/>
              <w:numPr>
                <w:ilvl w:val="0"/>
                <w:numId w:val="43"/>
              </w:numPr>
            </w:pPr>
            <w:r>
              <w:t>In</w:t>
            </w:r>
            <w:r w:rsidR="00E733BE">
              <w:t xml:space="preserve"> paragraaf</w:t>
            </w:r>
            <w:r>
              <w:t xml:space="preserve"> </w:t>
            </w:r>
            <w:r>
              <w:fldChar w:fldCharType="begin"/>
            </w:r>
            <w:r>
              <w:instrText xml:space="preserve"> REF _Ref90035925 \r \h </w:instrText>
            </w:r>
            <w:r>
              <w:fldChar w:fldCharType="separate"/>
            </w:r>
            <w:r w:rsidR="006934CA">
              <w:t>3.9</w:t>
            </w:r>
            <w:r>
              <w:fldChar w:fldCharType="end"/>
            </w:r>
            <w:r>
              <w:t xml:space="preserve"> en </w:t>
            </w:r>
            <w:r>
              <w:fldChar w:fldCharType="begin"/>
            </w:r>
            <w:r>
              <w:instrText xml:space="preserve"> REF _Ref118061668 \r \h </w:instrText>
            </w:r>
            <w:r>
              <w:fldChar w:fldCharType="separate"/>
            </w:r>
            <w:r w:rsidR="006934CA">
              <w:rPr>
                <w:b/>
                <w:bCs/>
              </w:rPr>
              <w:t>Fout! Verwijzingsbron niet gevonden.</w:t>
            </w:r>
            <w:r>
              <w:fldChar w:fldCharType="end"/>
            </w:r>
            <w:r w:rsidR="00E733BE">
              <w:t xml:space="preserve"> t</w:t>
            </w:r>
            <w:r>
              <w:t>eksten over Pons aan</w:t>
            </w:r>
            <w:r w:rsidR="00FC2E67">
              <w:t>ge</w:t>
            </w:r>
            <w:r>
              <w:t>scherp</w:t>
            </w:r>
            <w:r w:rsidR="00FC2E67">
              <w:t>t</w:t>
            </w:r>
            <w:r>
              <w:t>. (WELT-205)</w:t>
            </w:r>
          </w:p>
        </w:tc>
      </w:tr>
      <w:tr w:rsidR="00535234" w:rsidRPr="00022065" w14:paraId="591B5566" w14:textId="77777777" w:rsidTr="00C80A71">
        <w:trPr>
          <w:trHeight w:val="1341"/>
        </w:trPr>
        <w:tc>
          <w:tcPr>
            <w:tcW w:w="599" w:type="pct"/>
          </w:tcPr>
          <w:p w14:paraId="67644777" w14:textId="2722317D" w:rsidR="00535234" w:rsidRDefault="00535234" w:rsidP="00ED4C4F">
            <w:r>
              <w:t>V</w:t>
            </w:r>
            <w:r w:rsidR="008C36F4">
              <w:t>2.0.3</w:t>
            </w:r>
          </w:p>
        </w:tc>
        <w:tc>
          <w:tcPr>
            <w:tcW w:w="728" w:type="pct"/>
          </w:tcPr>
          <w:p w14:paraId="0D167C8C" w14:textId="26BCF5E4" w:rsidR="00535234" w:rsidRDefault="008C36F4" w:rsidP="00ED4C4F">
            <w:r>
              <w:t>2023-09-01</w:t>
            </w:r>
          </w:p>
        </w:tc>
        <w:tc>
          <w:tcPr>
            <w:tcW w:w="3672" w:type="pct"/>
          </w:tcPr>
          <w:p w14:paraId="36A4FA54" w14:textId="38FE66E4" w:rsidR="00AA6762" w:rsidRDefault="00AA6762" w:rsidP="00B92FE1">
            <w:pPr>
              <w:pStyle w:val="Lijstalinea"/>
              <w:numPr>
                <w:ilvl w:val="0"/>
                <w:numId w:val="43"/>
              </w:numPr>
            </w:pPr>
            <w:r>
              <w:t>Redactionele wijzigingen ter verbetering van de leesbaarheid en publicatie als html document.</w:t>
            </w:r>
          </w:p>
          <w:p w14:paraId="68108191" w14:textId="5666EBDF" w:rsidR="00535234" w:rsidRDefault="00D84868" w:rsidP="00B92FE1">
            <w:pPr>
              <w:pStyle w:val="Lijstalinea"/>
              <w:numPr>
                <w:ilvl w:val="0"/>
                <w:numId w:val="43"/>
              </w:numPr>
            </w:pPr>
            <w:r>
              <w:t>§</w:t>
            </w:r>
            <w:r>
              <w:fldChar w:fldCharType="begin"/>
            </w:r>
            <w:r>
              <w:instrText xml:space="preserve"> REF _Ref144450825 \n \h </w:instrText>
            </w:r>
            <w:r>
              <w:fldChar w:fldCharType="separate"/>
            </w:r>
            <w:r w:rsidR="006934CA">
              <w:rPr>
                <w:b/>
                <w:bCs/>
              </w:rPr>
              <w:t>Fout! Verwijzingsbron niet gevonden.</w:t>
            </w:r>
            <w:r>
              <w:fldChar w:fldCharType="end"/>
            </w:r>
            <w:r>
              <w:t xml:space="preserve">: </w:t>
            </w:r>
            <w:r w:rsidR="00535234">
              <w:t>Expliciet beschreven dat het wijzigen van het type van een OW-object niet is toegestaan</w:t>
            </w:r>
            <w:r>
              <w:t>. (redactionele wijziging)</w:t>
            </w:r>
          </w:p>
          <w:p w14:paraId="32B4B1F2" w14:textId="4F8B6769" w:rsidR="00D84868" w:rsidRDefault="008C36F4" w:rsidP="00B92FE1">
            <w:pPr>
              <w:pStyle w:val="Lijstalinea"/>
              <w:numPr>
                <w:ilvl w:val="0"/>
                <w:numId w:val="43"/>
              </w:numPr>
            </w:pPr>
            <w:r>
              <w:t>§</w:t>
            </w:r>
            <w:r>
              <w:fldChar w:fldCharType="begin"/>
            </w:r>
            <w:r>
              <w:instrText xml:space="preserve"> REF _Ref144471143 \n \h </w:instrText>
            </w:r>
            <w:r>
              <w:fldChar w:fldCharType="separate"/>
            </w:r>
            <w:r w:rsidR="006934CA">
              <w:rPr>
                <w:b/>
                <w:bCs/>
              </w:rPr>
              <w:t>Fout! Verwijzingsbron niet gevonden.</w:t>
            </w:r>
            <w:r>
              <w:fldChar w:fldCharType="end"/>
            </w:r>
            <w:r w:rsidR="00B10126">
              <w:t>: (WELT-253):  De</w:t>
            </w:r>
            <w:r w:rsidR="00B10126" w:rsidRPr="00B10126">
              <w:t xml:space="preserve"> wijzigingsmethode Intrekken &amp; vervangen als alternatief voor renvooi</w:t>
            </w:r>
            <w:r w:rsidR="00B10126">
              <w:t xml:space="preserve"> is niet meer toegestaan en wordt niet meer beschreven.</w:t>
            </w:r>
          </w:p>
        </w:tc>
      </w:tr>
      <w:tr w:rsidR="00A76B59" w:rsidRPr="00022065" w14:paraId="0D75652D" w14:textId="77777777" w:rsidTr="00C80A71">
        <w:trPr>
          <w:trHeight w:val="1341"/>
        </w:trPr>
        <w:tc>
          <w:tcPr>
            <w:tcW w:w="599" w:type="pct"/>
          </w:tcPr>
          <w:p w14:paraId="0D2EA24E" w14:textId="36B28D6A" w:rsidR="00A76B59" w:rsidRDefault="00A76B59" w:rsidP="00ED4C4F">
            <w:r>
              <w:lastRenderedPageBreak/>
              <w:t>V3.0.0</w:t>
            </w:r>
          </w:p>
        </w:tc>
        <w:tc>
          <w:tcPr>
            <w:tcW w:w="728" w:type="pct"/>
          </w:tcPr>
          <w:p w14:paraId="511541EF" w14:textId="2562EEDC" w:rsidR="00A76B59" w:rsidRDefault="00A76B59" w:rsidP="00ED4C4F">
            <w:r>
              <w:t>2023-</w:t>
            </w:r>
            <w:r w:rsidR="007C1875">
              <w:t>12-15</w:t>
            </w:r>
          </w:p>
        </w:tc>
        <w:tc>
          <w:tcPr>
            <w:tcW w:w="3672" w:type="pct"/>
          </w:tcPr>
          <w:p w14:paraId="48C92065" w14:textId="42361BCB" w:rsidR="00A76B59" w:rsidRDefault="00A76B59" w:rsidP="00B92FE1">
            <w:pPr>
              <w:pStyle w:val="Lijstalinea"/>
              <w:numPr>
                <w:ilvl w:val="0"/>
                <w:numId w:val="43"/>
              </w:numPr>
            </w:pPr>
            <w:r w:rsidRPr="00A76B59">
              <w:t>WELT-268</w:t>
            </w:r>
            <w:r w:rsidR="003F0EE1">
              <w:t>: T</w:t>
            </w:r>
            <w:r w:rsidR="00542C2B">
              <w:t>oekennen van OW-objecten aan Regelingen verwerkt. Hierin zit ook het verbieden van verwijzingen tussen regelingen van verschillende bevoegd gezagen.</w:t>
            </w:r>
            <w:r w:rsidR="0089329D">
              <w:t xml:space="preserve"> Deze wijzigingen zitten voor in paragrafen </w:t>
            </w:r>
            <w:r w:rsidR="0089329D">
              <w:fldChar w:fldCharType="begin"/>
            </w:r>
            <w:r w:rsidR="0089329D">
              <w:instrText xml:space="preserve"> REF _Ref150518000 \r \h </w:instrText>
            </w:r>
            <w:r w:rsidR="0089329D">
              <w:fldChar w:fldCharType="separate"/>
            </w:r>
            <w:r w:rsidR="006934CA">
              <w:t>4.2.3</w:t>
            </w:r>
            <w:r w:rsidR="0089329D">
              <w:fldChar w:fldCharType="end"/>
            </w:r>
            <w:r w:rsidR="0089329D">
              <w:t xml:space="preserve">, </w:t>
            </w:r>
            <w:r w:rsidR="0089329D">
              <w:fldChar w:fldCharType="begin"/>
            </w:r>
            <w:r w:rsidR="0089329D">
              <w:instrText xml:space="preserve"> REF _Ref150518039 \r \h </w:instrText>
            </w:r>
            <w:r w:rsidR="0089329D">
              <w:fldChar w:fldCharType="separate"/>
            </w:r>
            <w:r w:rsidR="006934CA">
              <w:t>4.2.4</w:t>
            </w:r>
            <w:r w:rsidR="0089329D">
              <w:fldChar w:fldCharType="end"/>
            </w:r>
            <w:r w:rsidR="0089329D">
              <w:t xml:space="preserve">, </w:t>
            </w:r>
            <w:r w:rsidR="0089329D">
              <w:fldChar w:fldCharType="begin"/>
            </w:r>
            <w:r w:rsidR="0089329D">
              <w:instrText xml:space="preserve"> REF _Ref150519876 \r \h </w:instrText>
            </w:r>
            <w:r w:rsidR="0089329D">
              <w:fldChar w:fldCharType="separate"/>
            </w:r>
            <w:r w:rsidR="006934CA">
              <w:t>4.2.5</w:t>
            </w:r>
            <w:r w:rsidR="0089329D">
              <w:fldChar w:fldCharType="end"/>
            </w:r>
            <w:r w:rsidR="0089329D">
              <w:t xml:space="preserve"> en </w:t>
            </w:r>
            <w:r w:rsidR="0089329D">
              <w:fldChar w:fldCharType="begin"/>
            </w:r>
            <w:r w:rsidR="0089329D">
              <w:instrText xml:space="preserve"> REF _Ref150515612 \r \h </w:instrText>
            </w:r>
            <w:r w:rsidR="0089329D">
              <w:fldChar w:fldCharType="separate"/>
            </w:r>
            <w:r w:rsidR="006934CA">
              <w:t>4.2.6</w:t>
            </w:r>
            <w:r w:rsidR="0089329D">
              <w:fldChar w:fldCharType="end"/>
            </w:r>
            <w:r w:rsidR="0089329D">
              <w:t xml:space="preserve"> .</w:t>
            </w:r>
          </w:p>
          <w:p w14:paraId="4C56F594" w14:textId="6835EC8F" w:rsidR="00F31545" w:rsidRDefault="00AB542F" w:rsidP="00AB542F">
            <w:pPr>
              <w:pStyle w:val="Lijstalinea"/>
              <w:numPr>
                <w:ilvl w:val="0"/>
                <w:numId w:val="43"/>
              </w:numPr>
            </w:pPr>
            <w:r>
              <w:t xml:space="preserve">Diverse redactionele wijzigingen waaronder: </w:t>
            </w:r>
            <w:r w:rsidR="0089329D">
              <w:t xml:space="preserve">paragraaf </w:t>
            </w:r>
            <w:r w:rsidR="00752F83">
              <w:fldChar w:fldCharType="begin"/>
            </w:r>
            <w:r w:rsidR="00752F83">
              <w:instrText xml:space="preserve"> REF _Ref36460877 \w \h </w:instrText>
            </w:r>
            <w:r w:rsidR="00752F83">
              <w:fldChar w:fldCharType="separate"/>
            </w:r>
            <w:r w:rsidR="006934CA">
              <w:t>0</w:t>
            </w:r>
            <w:r w:rsidR="00752F83">
              <w:fldChar w:fldCharType="end"/>
            </w:r>
            <w:r w:rsidR="00752F83">
              <w:t xml:space="preserve">: </w:t>
            </w:r>
            <w:r w:rsidR="00F31545">
              <w:t xml:space="preserve">Uitleg van het status veld </w:t>
            </w:r>
            <w:r w:rsidR="00752F83">
              <w:t>herschreven</w:t>
            </w:r>
            <w:r>
              <w:t xml:space="preserve"> </w:t>
            </w:r>
            <w:r w:rsidR="0089329D">
              <w:t xml:space="preserve">en paragraaf </w:t>
            </w:r>
            <w:r w:rsidR="00BB3B5F">
              <w:fldChar w:fldCharType="begin"/>
            </w:r>
            <w:r w:rsidR="00BB3B5F">
              <w:instrText xml:space="preserve"> REF _Ref147442293 \n \h </w:instrText>
            </w:r>
            <w:r w:rsidR="00BB3B5F">
              <w:fldChar w:fldCharType="separate"/>
            </w:r>
            <w:r w:rsidR="006934CA">
              <w:t>0</w:t>
            </w:r>
            <w:r w:rsidR="00BB3B5F">
              <w:fldChar w:fldCharType="end"/>
            </w:r>
            <w:r w:rsidR="00BB3B5F">
              <w:t>: Uitleg over het veld procedurestatus herschreven</w:t>
            </w:r>
            <w:r>
              <w:t>.</w:t>
            </w:r>
          </w:p>
          <w:p w14:paraId="5F37E6C7" w14:textId="77777777" w:rsidR="00A24008" w:rsidRDefault="00A24008" w:rsidP="00B92FE1">
            <w:pPr>
              <w:pStyle w:val="Lijstalinea"/>
              <w:numPr>
                <w:ilvl w:val="0"/>
                <w:numId w:val="43"/>
              </w:numPr>
            </w:pPr>
            <w:r>
              <w:t xml:space="preserve">Verwijzing naar versie </w:t>
            </w:r>
            <w:proofErr w:type="spellStart"/>
            <w:r>
              <w:t>xsd</w:t>
            </w:r>
            <w:proofErr w:type="spellEnd"/>
            <w:r>
              <w:t xml:space="preserve"> opgenomen.</w:t>
            </w:r>
          </w:p>
          <w:p w14:paraId="3C520B5E" w14:textId="431A09C9" w:rsidR="00957CA4" w:rsidRDefault="00957CA4" w:rsidP="00B92FE1">
            <w:pPr>
              <w:pStyle w:val="Lijstalinea"/>
              <w:numPr>
                <w:ilvl w:val="0"/>
                <w:numId w:val="43"/>
              </w:numPr>
            </w:pPr>
            <w:r>
              <w:t xml:space="preserve">WELT-274: </w:t>
            </w:r>
            <w:r w:rsidR="0089329D">
              <w:t xml:space="preserve">paragraaf </w:t>
            </w:r>
            <w:r>
              <w:fldChar w:fldCharType="begin"/>
            </w:r>
            <w:r>
              <w:instrText xml:space="preserve"> REF _Ref92188735 \r \h </w:instrText>
            </w:r>
            <w:r>
              <w:fldChar w:fldCharType="separate"/>
            </w:r>
            <w:r w:rsidR="006934CA">
              <w:t>0</w:t>
            </w:r>
            <w:r>
              <w:fldChar w:fldCharType="end"/>
            </w:r>
            <w:r>
              <w:t xml:space="preserve"> noot toegevoegd dat directe mutaties alleen voor foutherstel via de</w:t>
            </w:r>
            <w:r w:rsidR="00466CB7">
              <w:t xml:space="preserve"> beheerders van het stelsel toegankelijk zijn.</w:t>
            </w:r>
          </w:p>
          <w:p w14:paraId="378F3F1F" w14:textId="7C3F551B" w:rsidR="007C1875" w:rsidRDefault="007C1875" w:rsidP="007C1875">
            <w:pPr>
              <w:pStyle w:val="Lijstalinea"/>
              <w:numPr>
                <w:ilvl w:val="0"/>
                <w:numId w:val="43"/>
              </w:numPr>
            </w:pPr>
            <w:r>
              <w:t xml:space="preserve">Dit is de eerste versie die in html is gepubliceerd. Eerdere versies zijn te vinden op: </w:t>
            </w:r>
            <w:hyperlink r:id="rId45" w:history="1">
              <w:r w:rsidRPr="00517BDC">
                <w:rPr>
                  <w:rStyle w:val="Hyperlink"/>
                </w:rPr>
                <w:t>https://github.com/Geonovum/TPOD/tree/master/CIMOW</w:t>
              </w:r>
            </w:hyperlink>
            <w:r>
              <w:t>.</w:t>
            </w:r>
          </w:p>
        </w:tc>
      </w:tr>
      <w:tr w:rsidR="00A108E4" w:rsidRPr="00022065" w14:paraId="03E5EF5A" w14:textId="77777777" w:rsidTr="00A108E4">
        <w:trPr>
          <w:trHeight w:val="428"/>
        </w:trPr>
        <w:tc>
          <w:tcPr>
            <w:tcW w:w="599" w:type="pct"/>
          </w:tcPr>
          <w:p w14:paraId="3178A99A" w14:textId="6DCB2C6E" w:rsidR="00A108E4" w:rsidRDefault="00A108E4" w:rsidP="00ED4C4F">
            <w:r>
              <w:t>3.0.1</w:t>
            </w:r>
          </w:p>
        </w:tc>
        <w:tc>
          <w:tcPr>
            <w:tcW w:w="728" w:type="pct"/>
          </w:tcPr>
          <w:p w14:paraId="7D0F5720" w14:textId="5F11D143" w:rsidR="00A108E4" w:rsidRDefault="00A108E4" w:rsidP="00ED4C4F">
            <w:r>
              <w:t>2023-12-27</w:t>
            </w:r>
          </w:p>
        </w:tc>
        <w:tc>
          <w:tcPr>
            <w:tcW w:w="3672" w:type="pct"/>
          </w:tcPr>
          <w:p w14:paraId="508E7331" w14:textId="1F8E3B92" w:rsidR="00A108E4" w:rsidRPr="00A76B59" w:rsidRDefault="00A108E4" w:rsidP="00B92FE1">
            <w:pPr>
              <w:pStyle w:val="Lijstalinea"/>
              <w:numPr>
                <w:ilvl w:val="0"/>
                <w:numId w:val="43"/>
              </w:numPr>
            </w:pPr>
            <w:r>
              <w:t>Foutieve diagrammen in Figuur 3 en 4 gerepareerd.</w:t>
            </w:r>
          </w:p>
        </w:tc>
      </w:tr>
      <w:tr w:rsidR="00857E98" w:rsidRPr="00022065" w14:paraId="6558B495" w14:textId="77777777" w:rsidTr="00A108E4">
        <w:trPr>
          <w:trHeight w:val="428"/>
        </w:trPr>
        <w:tc>
          <w:tcPr>
            <w:tcW w:w="599" w:type="pct"/>
          </w:tcPr>
          <w:p w14:paraId="2C677F63" w14:textId="7D3F7D7C" w:rsidR="00857E98" w:rsidRDefault="00857E98" w:rsidP="00ED4C4F">
            <w:r>
              <w:t>Volgend</w:t>
            </w:r>
          </w:p>
        </w:tc>
        <w:tc>
          <w:tcPr>
            <w:tcW w:w="728" w:type="pct"/>
          </w:tcPr>
          <w:p w14:paraId="198ED175" w14:textId="77777777" w:rsidR="00857E98" w:rsidRDefault="00857E98" w:rsidP="00ED4C4F"/>
        </w:tc>
        <w:tc>
          <w:tcPr>
            <w:tcW w:w="3672" w:type="pct"/>
          </w:tcPr>
          <w:p w14:paraId="26F9C4AF" w14:textId="2F9BBF34" w:rsidR="00857E98" w:rsidRDefault="00857E98" w:rsidP="00B92FE1">
            <w:pPr>
              <w:pStyle w:val="Lijstalinea"/>
              <w:numPr>
                <w:ilvl w:val="0"/>
                <w:numId w:val="43"/>
              </w:numPr>
            </w:pPr>
            <w:r>
              <w:t xml:space="preserve">In paragraaf </w:t>
            </w:r>
            <w:r>
              <w:fldChar w:fldCharType="begin"/>
            </w:r>
            <w:r>
              <w:instrText xml:space="preserve"> REF _Ref52185787 \n \h </w:instrText>
            </w:r>
            <w:r>
              <w:fldChar w:fldCharType="separate"/>
            </w:r>
            <w:r w:rsidR="006934CA">
              <w:t>3.8.3</w:t>
            </w:r>
            <w:r>
              <w:fldChar w:fldCharType="end"/>
            </w:r>
            <w:r>
              <w:t xml:space="preserve"> werd in de tekst de mogelijkheid beschreven om geen </w:t>
            </w:r>
            <w:proofErr w:type="spellStart"/>
            <w:r>
              <w:t>geldigOp</w:t>
            </w:r>
            <w:proofErr w:type="spellEnd"/>
            <w:r>
              <w:t xml:space="preserve"> datum mee te geven terwijl dat modelmatig niet mogelijk was. Tekst aangepast.</w:t>
            </w:r>
          </w:p>
          <w:p w14:paraId="4B84E86C" w14:textId="77777777" w:rsidR="00CF611C" w:rsidRDefault="00CF611C" w:rsidP="00B92FE1">
            <w:pPr>
              <w:pStyle w:val="Lijstalinea"/>
              <w:numPr>
                <w:ilvl w:val="0"/>
                <w:numId w:val="43"/>
              </w:numPr>
            </w:pPr>
            <w:r>
              <w:t>De tekst volledig geherstructureerd:</w:t>
            </w:r>
          </w:p>
          <w:p w14:paraId="2828BE26" w14:textId="77777777" w:rsidR="00CF611C" w:rsidRDefault="00CF611C" w:rsidP="00CF611C">
            <w:pPr>
              <w:pStyle w:val="Lijstalinea"/>
              <w:numPr>
                <w:ilvl w:val="1"/>
                <w:numId w:val="43"/>
              </w:numPr>
            </w:pPr>
            <w:r>
              <w:t>Hoofdstukken verplaatst</w:t>
            </w:r>
          </w:p>
          <w:p w14:paraId="43C6F955" w14:textId="77777777" w:rsidR="00CF611C" w:rsidRDefault="00CF611C" w:rsidP="00CF611C">
            <w:pPr>
              <w:pStyle w:val="Lijstalinea"/>
              <w:numPr>
                <w:ilvl w:val="1"/>
                <w:numId w:val="43"/>
              </w:numPr>
            </w:pPr>
            <w:r>
              <w:t>Details geometrie uit diagrammen gehaald.</w:t>
            </w:r>
          </w:p>
          <w:p w14:paraId="17FEFE1F" w14:textId="77777777" w:rsidR="00CF611C" w:rsidRDefault="00CF611C" w:rsidP="00CF611C">
            <w:pPr>
              <w:pStyle w:val="Lijstalinea"/>
              <w:numPr>
                <w:ilvl w:val="1"/>
                <w:numId w:val="43"/>
              </w:numPr>
            </w:pPr>
            <w:r>
              <w:t>Stuk over wijzigen herschreven.</w:t>
            </w:r>
          </w:p>
          <w:p w14:paraId="4584B0A3" w14:textId="77777777" w:rsidR="00A564BD" w:rsidRDefault="00A564BD" w:rsidP="00A564BD">
            <w:pPr>
              <w:pStyle w:val="Lijstalinea"/>
              <w:numPr>
                <w:ilvl w:val="0"/>
                <w:numId w:val="43"/>
              </w:numPr>
            </w:pPr>
            <w:proofErr w:type="spellStart"/>
            <w:r>
              <w:t>SymbolisatieItem</w:t>
            </w:r>
            <w:proofErr w:type="spellEnd"/>
            <w:r>
              <w:t xml:space="preserve"> verwijderd.</w:t>
            </w:r>
          </w:p>
          <w:p w14:paraId="17063CD7" w14:textId="68C5F659" w:rsidR="00595B63" w:rsidRDefault="00595B63" w:rsidP="00A564BD">
            <w:pPr>
              <w:pStyle w:val="Lijstalinea"/>
              <w:numPr>
                <w:ilvl w:val="0"/>
                <w:numId w:val="43"/>
              </w:numPr>
            </w:pPr>
            <w:r>
              <w:t>Verschillende Locatie objecten mogen naar dezelfde Geometrie verwijzen.</w:t>
            </w:r>
          </w:p>
        </w:tc>
      </w:tr>
    </w:tbl>
    <w:p w14:paraId="2DD8E5BD" w14:textId="77777777" w:rsidR="00B92FE1" w:rsidRPr="00B92FE1" w:rsidRDefault="00B92FE1" w:rsidP="00B92FE1"/>
    <w:sectPr w:rsidR="00B92FE1" w:rsidRPr="00B92FE1" w:rsidSect="00E10521">
      <w:headerReference w:type="default" r:id="rId46"/>
      <w:footerReference w:type="default" r:id="rId47"/>
      <w:headerReference w:type="first" r:id="rId48"/>
      <w:type w:val="continuous"/>
      <w:pgSz w:w="11906" w:h="16838" w:code="9"/>
      <w:pgMar w:top="1701" w:right="1418" w:bottom="1418" w:left="1843"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4" w:author="Wilko Quak" w:date="2024-02-06T10:39:00Z" w:initials="WQ">
    <w:p w14:paraId="6F4B3C7E" w14:textId="77777777" w:rsidR="00C35309" w:rsidRDefault="00C35309" w:rsidP="00C35309">
      <w:pPr>
        <w:pStyle w:val="Tekstopmerking"/>
      </w:pPr>
      <w:r>
        <w:rPr>
          <w:rStyle w:val="Verwijzingopmerking"/>
        </w:rPr>
        <w:annotationRef/>
      </w:r>
      <w:r>
        <w:rPr>
          <w:lang w:val="en-US"/>
        </w:rPr>
        <w:t>Validatieregel in matrix herschrijven</w:t>
      </w:r>
    </w:p>
  </w:comment>
  <w:comment w:id="125" w:author="Wilko Quak" w:date="2024-02-06T09:25:00Z" w:initials="WQ">
    <w:p w14:paraId="0D34A6A4" w14:textId="196D4245" w:rsidR="00C35309" w:rsidRDefault="00907185" w:rsidP="00C35309">
      <w:pPr>
        <w:pStyle w:val="Tekstopmerking"/>
      </w:pPr>
      <w:r>
        <w:rPr>
          <w:rStyle w:val="Verwijzingopmerking"/>
        </w:rPr>
        <w:annotationRef/>
      </w:r>
      <w:r w:rsidR="00C35309">
        <w:t>Deze validatieregel stata nu nog heel anders in de validatiematrix.</w:t>
      </w:r>
    </w:p>
  </w:comment>
  <w:comment w:id="126" w:author="Wilko Quak" w:date="2024-02-06T09:26:00Z" w:initials="WQ">
    <w:p w14:paraId="48A19A5C" w14:textId="30E9899B" w:rsidR="00907185" w:rsidRDefault="00907185" w:rsidP="00907185">
      <w:pPr>
        <w:pStyle w:val="Tekstopmerking"/>
      </w:pPr>
      <w:r>
        <w:rPr>
          <w:rStyle w:val="Verwijzingopmerking"/>
        </w:rPr>
        <w:annotationRef/>
      </w:r>
      <w:r>
        <w:rPr>
          <w:lang w:val="en-US"/>
        </w:rPr>
        <w:t>Hier valt wel wat aan te verbeteren</w:t>
      </w:r>
    </w:p>
  </w:comment>
  <w:comment w:id="202" w:author="Wilko Quak" w:date="2024-01-28T00:01:00Z" w:initials="WQ">
    <w:p w14:paraId="265445EC" w14:textId="6BDE8A28" w:rsidR="00410849" w:rsidRDefault="00410849" w:rsidP="00410849">
      <w:pPr>
        <w:pStyle w:val="Tekstopmerking"/>
      </w:pPr>
      <w:r>
        <w:rPr>
          <w:rStyle w:val="Verwijzingopmerking"/>
        </w:rPr>
        <w:annotationRef/>
      </w:r>
      <w:r>
        <w:t>Correcter formuleren.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4B3C7E" w15:done="0"/>
  <w15:commentEx w15:paraId="0D34A6A4" w15:done="0"/>
  <w15:commentEx w15:paraId="48A19A5C" w15:done="0"/>
  <w15:commentEx w15:paraId="265445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434A0F" w16cex:dateUtc="2024-02-06T09:39:00Z"/>
  <w16cex:commentExtensible w16cex:durableId="52383615" w16cex:dateUtc="2024-02-06T08:25:00Z"/>
  <w16cex:commentExtensible w16cex:durableId="410EB4D5" w16cex:dateUtc="2024-02-06T08:26:00Z"/>
  <w16cex:commentExtensible w16cex:durableId="5E203F30" w16cex:dateUtc="2024-01-27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4B3C7E" w16cid:durableId="10434A0F"/>
  <w16cid:commentId w16cid:paraId="0D34A6A4" w16cid:durableId="52383615"/>
  <w16cid:commentId w16cid:paraId="48A19A5C" w16cid:durableId="410EB4D5"/>
  <w16cid:commentId w16cid:paraId="265445EC" w16cid:durableId="5E203F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719F1" w14:textId="77777777" w:rsidR="00E10521" w:rsidRDefault="00E10521" w:rsidP="00081E1C">
      <w:r>
        <w:separator/>
      </w:r>
    </w:p>
  </w:endnote>
  <w:endnote w:type="continuationSeparator" w:id="0">
    <w:p w14:paraId="1841899E" w14:textId="77777777" w:rsidR="00E10521" w:rsidRDefault="00E10521" w:rsidP="00081E1C">
      <w:r>
        <w:continuationSeparator/>
      </w:r>
    </w:p>
  </w:endnote>
  <w:endnote w:type="continuationNotice" w:id="1">
    <w:p w14:paraId="068BC285" w14:textId="77777777" w:rsidR="00E10521" w:rsidRDefault="00E105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w:altName w:val="Arial"/>
    <w:charset w:val="00"/>
    <w:family w:val="swiss"/>
    <w:pitch w:val="variable"/>
    <w:sig w:usb0="E7002EFF" w:usb1="D200FDFF" w:usb2="0A246029" w:usb3="00000000" w:csb0="000001FF" w:csb1="00000000"/>
  </w:font>
  <w:font w:name="Lohit Hind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B292" w14:textId="6D5DABAF" w:rsidR="000C59E7" w:rsidRPr="00022065" w:rsidRDefault="00D35BA1" w:rsidP="00022065">
    <w:r w:rsidRPr="00022065">
      <w:t xml:space="preserve">Pagina </w:t>
    </w:r>
    <w:r w:rsidRPr="00022065">
      <w:fldChar w:fldCharType="begin"/>
    </w:r>
    <w:r w:rsidRPr="00022065">
      <w:instrText xml:space="preserve"> PAGE   \* MERGEFORMAT </w:instrText>
    </w:r>
    <w:r w:rsidRPr="00022065">
      <w:fldChar w:fldCharType="separate"/>
    </w:r>
    <w:r w:rsidRPr="00022065">
      <w:t>1</w:t>
    </w:r>
    <w:r w:rsidRPr="00022065">
      <w:fldChar w:fldCharType="end"/>
    </w:r>
    <w:r w:rsidRPr="00022065">
      <w:t xml:space="preserve"> van </w:t>
    </w:r>
    <w:fldSimple w:instr=" NUMPAGES   \* MERGEFORMAT ">
      <w:r w:rsidRPr="00022065">
        <w:t>47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F1D8B" w14:textId="77777777" w:rsidR="00E10521" w:rsidRDefault="00E10521" w:rsidP="00081E1C">
      <w:r>
        <w:separator/>
      </w:r>
    </w:p>
  </w:footnote>
  <w:footnote w:type="continuationSeparator" w:id="0">
    <w:p w14:paraId="552BF355" w14:textId="77777777" w:rsidR="00E10521" w:rsidRDefault="00E10521" w:rsidP="00081E1C">
      <w:r>
        <w:continuationSeparator/>
      </w:r>
    </w:p>
  </w:footnote>
  <w:footnote w:type="continuationNotice" w:id="1">
    <w:p w14:paraId="600DBD17" w14:textId="77777777" w:rsidR="00E10521" w:rsidRDefault="00E10521"/>
  </w:footnote>
  <w:footnote w:id="2">
    <w:p w14:paraId="7375020A" w14:textId="5E8B8A69" w:rsidR="000C1AA3" w:rsidRDefault="000C1AA3">
      <w:pPr>
        <w:pStyle w:val="Voetnoottekst"/>
      </w:pPr>
      <w:r>
        <w:rPr>
          <w:rStyle w:val="Voetnootmarkering"/>
        </w:rPr>
        <w:footnoteRef/>
      </w:r>
      <w:r>
        <w:t xml:space="preserve"> </w:t>
      </w:r>
      <w:r w:rsidRPr="000C1AA3">
        <w:t>https://brk.basisregistraties.overheid.nl/bestuurlijke-grenzen-api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CF96" w14:textId="6AAE93B4" w:rsidR="008C36F4" w:rsidRDefault="00C15B69" w:rsidP="004C1D05">
    <w:pPr>
      <w:pStyle w:val="Koptekst"/>
    </w:pPr>
    <w:r>
      <w:fldChar w:fldCharType="begin"/>
    </w:r>
    <w:r>
      <w:instrText>DOCVARIABLE  ID02</w:instrText>
    </w:r>
    <w:r>
      <w:fldChar w:fldCharType="separate"/>
    </w:r>
    <w:r w:rsidR="00F5100C">
      <w:t>Informatiemodel Omgevingswet</w:t>
    </w:r>
    <w:r>
      <w:fldChar w:fldCharType="end"/>
    </w:r>
    <w:r w:rsidR="001537A0">
      <w:t xml:space="preserve"> (</w:t>
    </w:r>
    <w:r>
      <w:fldChar w:fldCharType="begin"/>
    </w:r>
    <w:r>
      <w:instrText>DOCVARIABLE  ID0</w:instrText>
    </w:r>
    <w:r w:rsidR="004C1D05">
      <w:instrText>3</w:instrText>
    </w:r>
    <w:r>
      <w:fldChar w:fldCharType="separate"/>
    </w:r>
    <w:r w:rsidR="00F5100C">
      <w:t>IMOW</w:t>
    </w:r>
    <w:r>
      <w:fldChar w:fldCharType="end"/>
    </w:r>
    <w:r w:rsidR="001537A0">
      <w:t>)</w:t>
    </w:r>
    <w:r w:rsidR="001537A0" w:rsidRPr="002F3B2E">
      <w:t xml:space="preserve"> | </w:t>
    </w:r>
    <w:r w:rsidR="007C1875">
      <w:rPr>
        <w:noProof/>
      </w:rPr>
      <w:t>3.0.</w:t>
    </w:r>
    <w:r w:rsidR="00A108E4">
      <w:rPr>
        <w:noProof/>
      </w:rPr>
      <w:t>1</w:t>
    </w:r>
    <w:r w:rsidR="001537A0" w:rsidRPr="002F3B2E">
      <w:t xml:space="preserve"> |</w:t>
    </w:r>
    <w:r w:rsidR="00A108E4">
      <w:t>27</w:t>
    </w:r>
    <w:r w:rsidR="007C1875">
      <w:t xml:space="preserve"> december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74" w:type="pct"/>
      <w:tblLayout w:type="fixed"/>
      <w:tblCellMar>
        <w:left w:w="0" w:type="dxa"/>
        <w:right w:w="0" w:type="dxa"/>
      </w:tblCellMar>
      <w:tblLook w:val="0600" w:firstRow="0" w:lastRow="0" w:firstColumn="0" w:lastColumn="0" w:noHBand="1" w:noVBand="1"/>
    </w:tblPr>
    <w:tblGrid>
      <w:gridCol w:w="1650"/>
      <w:gridCol w:w="51"/>
      <w:gridCol w:w="4535"/>
      <w:gridCol w:w="808"/>
    </w:tblGrid>
    <w:tr w:rsidR="006A0FE3" w:rsidRPr="00022065" w14:paraId="68616748" w14:textId="77777777" w:rsidTr="007C7F0C">
      <w:trPr>
        <w:cantSplit/>
        <w:trHeight w:hRule="exact" w:val="3402"/>
      </w:trPr>
      <w:tc>
        <w:tcPr>
          <w:tcW w:w="7044" w:type="dxa"/>
          <w:gridSpan w:val="4"/>
          <w:shd w:val="clear" w:color="auto" w:fill="auto"/>
        </w:tcPr>
        <w:p w14:paraId="1A1D12A8" w14:textId="74F4CF09" w:rsidR="006A0FE3" w:rsidRPr="00022065" w:rsidRDefault="006A0FE3" w:rsidP="006A0FE3">
          <w:pPr>
            <w:ind w:hanging="1418"/>
          </w:pPr>
          <w:r>
            <w:rPr>
              <w:noProof/>
            </w:rPr>
            <w:drawing>
              <wp:anchor distT="0" distB="0" distL="114300" distR="114300" simplePos="0" relativeHeight="251658240" behindDoc="0" locked="1" layoutInCell="1" allowOverlap="1" wp14:anchorId="5440AE2B" wp14:editId="5066867B">
                <wp:simplePos x="0" y="0"/>
                <wp:positionH relativeFrom="margin">
                  <wp:posOffset>-1083945</wp:posOffset>
                </wp:positionH>
                <wp:positionV relativeFrom="margin">
                  <wp:posOffset>363855</wp:posOffset>
                </wp:positionV>
                <wp:extent cx="3041650" cy="925195"/>
                <wp:effectExtent l="0" t="0" r="6350" b="8255"/>
                <wp:wrapNone/>
                <wp:docPr id="7"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FE3" w:rsidRPr="00022065" w14:paraId="311D5DA6" w14:textId="77777777" w:rsidTr="007C7F0C">
      <w:trPr>
        <w:cantSplit/>
        <w:trHeight w:hRule="exact" w:val="1701"/>
      </w:trPr>
      <w:tc>
        <w:tcPr>
          <w:tcW w:w="7044" w:type="dxa"/>
          <w:gridSpan w:val="4"/>
          <w:shd w:val="clear" w:color="auto" w:fill="auto"/>
        </w:tcPr>
        <w:p w14:paraId="7BC43475" w14:textId="4D840446" w:rsidR="006A0FE3" w:rsidRPr="00B6668D" w:rsidRDefault="00875499" w:rsidP="006A0FE3">
          <w:pPr>
            <w:pStyle w:val="Titel"/>
            <w:rPr>
              <w:b w:val="0"/>
              <w:bCs/>
              <w:szCs w:val="24"/>
            </w:rPr>
          </w:pPr>
          <w:r w:rsidRPr="00B6668D">
            <w:rPr>
              <w:bCs/>
              <w:szCs w:val="24"/>
            </w:rPr>
            <w:t>Informatiemodel Omgevingswet (IMOW)</w:t>
          </w:r>
        </w:p>
      </w:tc>
    </w:tr>
    <w:tr w:rsidR="007C7F0C" w:rsidRPr="00022065" w14:paraId="237E9E2A" w14:textId="77777777" w:rsidTr="00372555">
      <w:trPr>
        <w:gridAfter w:val="1"/>
        <w:wAfter w:w="808" w:type="dxa"/>
        <w:cantSplit/>
        <w:trHeight w:hRule="exact" w:val="1701"/>
      </w:trPr>
      <w:tc>
        <w:tcPr>
          <w:tcW w:w="1701" w:type="dxa"/>
          <w:gridSpan w:val="2"/>
          <w:shd w:val="clear" w:color="auto" w:fill="auto"/>
        </w:tcPr>
        <w:p w14:paraId="621ED56C" w14:textId="77777777" w:rsidR="007C7F0C" w:rsidRPr="00022065" w:rsidRDefault="007C7F0C" w:rsidP="00022065">
          <w:r w:rsidRPr="00022065">
            <w:t>Versie</w:t>
          </w:r>
        </w:p>
        <w:p w14:paraId="2C416C64" w14:textId="2FB9A865" w:rsidR="007C7F0C" w:rsidRPr="00022065" w:rsidRDefault="007C7F0C" w:rsidP="00022065">
          <w:r w:rsidRPr="00022065">
            <w:t>Geonovum</w:t>
          </w:r>
        </w:p>
      </w:tc>
      <w:tc>
        <w:tcPr>
          <w:tcW w:w="4535" w:type="dxa"/>
          <w:shd w:val="clear" w:color="auto" w:fill="auto"/>
        </w:tcPr>
        <w:p w14:paraId="2DF823B5" w14:textId="0603BEE7" w:rsidR="007C7F0C" w:rsidRPr="00022065" w:rsidRDefault="007C1875" w:rsidP="00022065">
          <w:r>
            <w:t>3.0.</w:t>
          </w:r>
          <w:r w:rsidR="00857E98">
            <w:t>1 volgend</w:t>
          </w:r>
        </w:p>
      </w:tc>
    </w:tr>
    <w:tr w:rsidR="006A0FE3" w:rsidRPr="00022065" w14:paraId="03905CB1" w14:textId="77777777" w:rsidTr="004E50D8">
      <w:trPr>
        <w:gridAfter w:val="1"/>
        <w:wAfter w:w="808" w:type="dxa"/>
        <w:cantSplit/>
      </w:trPr>
      <w:tc>
        <w:tcPr>
          <w:tcW w:w="1650" w:type="dxa"/>
          <w:shd w:val="clear" w:color="auto" w:fill="auto"/>
        </w:tcPr>
        <w:p w14:paraId="4B8668B4" w14:textId="77777777" w:rsidR="006A0FE3" w:rsidRPr="00022065" w:rsidRDefault="006A0FE3" w:rsidP="00022065">
          <w:r w:rsidRPr="00022065">
            <w:t>Datum</w:t>
          </w:r>
        </w:p>
      </w:tc>
      <w:tc>
        <w:tcPr>
          <w:tcW w:w="4586" w:type="dxa"/>
          <w:gridSpan w:val="2"/>
          <w:shd w:val="clear" w:color="auto" w:fill="auto"/>
        </w:tcPr>
        <w:p w14:paraId="7E6BAB1C" w14:textId="2647346C" w:rsidR="006A0FE3" w:rsidRPr="00022065" w:rsidRDefault="007C1875" w:rsidP="00022065">
          <w:r>
            <w:t>15 december 2023</w:t>
          </w:r>
        </w:p>
      </w:tc>
    </w:tr>
  </w:tbl>
  <w:p w14:paraId="3F9CF943" w14:textId="4C0296E5" w:rsidR="008127E1" w:rsidRDefault="008127E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06E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2CBC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78F6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CC36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24D0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3A79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A81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CADD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46FE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43A3D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1898"/>
    <w:multiLevelType w:val="hybridMultilevel"/>
    <w:tmpl w:val="75000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41B26ED"/>
    <w:multiLevelType w:val="singleLevel"/>
    <w:tmpl w:val="04130001"/>
    <w:lvl w:ilvl="0">
      <w:start w:val="1"/>
      <w:numFmt w:val="bullet"/>
      <w:lvlText w:val=""/>
      <w:lvlJc w:val="left"/>
      <w:pPr>
        <w:ind w:left="720" w:hanging="360"/>
      </w:pPr>
      <w:rPr>
        <w:rFonts w:ascii="Symbol" w:hAnsi="Symbol" w:hint="default"/>
      </w:rPr>
    </w:lvl>
  </w:abstractNum>
  <w:abstractNum w:abstractNumId="12" w15:restartNumberingAfterBreak="0">
    <w:nsid w:val="05F77F23"/>
    <w:multiLevelType w:val="multilevel"/>
    <w:tmpl w:val="1BCA632C"/>
    <w:styleLink w:val="Nummering"/>
    <w:lvl w:ilvl="0">
      <w:start w:val="1"/>
      <w:numFmt w:val="decimal"/>
      <w:pStyle w:val="Opsommingnummers1"/>
      <w:lvlText w:val="%1"/>
      <w:lvlJc w:val="left"/>
      <w:pPr>
        <w:ind w:left="284" w:hanging="284"/>
      </w:pPr>
      <w:rPr>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lvl>
    <w:lvl w:ilvl="3">
      <w:start w:val="1"/>
      <w:numFmt w:val="bullet"/>
      <w:pStyle w:val="Opsommingtekens2"/>
      <w:lvlText w:val="–"/>
      <w:lvlJc w:val="left"/>
      <w:pPr>
        <w:ind w:left="567" w:hanging="283"/>
      </w:pPr>
      <w:rPr>
        <w:rFonts w:ascii="Calibri" w:hAnsi="Calibri" w:cs="Times New Roman" w:hint="default"/>
        <w:color w:val="auto"/>
      </w:rPr>
    </w:lvl>
    <w:lvl w:ilvl="4">
      <w:start w:val="1"/>
      <w:numFmt w:val="lowerRoman"/>
      <w:pStyle w:val="Opsommingnummers3"/>
      <w:lvlText w:val="%5"/>
      <w:lvlJc w:val="left"/>
      <w:pPr>
        <w:ind w:left="851" w:hanging="284"/>
      </w:pPr>
    </w:lvl>
    <w:lvl w:ilvl="5">
      <w:start w:val="1"/>
      <w:numFmt w:val="bullet"/>
      <w:pStyle w:val="Opsommingtekens3"/>
      <w:lvlText w:val="‒"/>
      <w:lvlJc w:val="left"/>
      <w:pPr>
        <w:tabs>
          <w:tab w:val="num" w:pos="567"/>
        </w:tabs>
        <w:ind w:left="851" w:hanging="284"/>
      </w:pPr>
      <w:rPr>
        <w:rFonts w:ascii="Calibri" w:hAnsi="Calibri" w:cs="Times New Roman" w:hint="default"/>
        <w:color w:val="auto"/>
      </w:rPr>
    </w:lvl>
    <w:lvl w:ilvl="6">
      <w:start w:val="1"/>
      <w:numFmt w:val="bullet"/>
      <w:pStyle w:val="Opsommingtekens4"/>
      <w:lvlText w:val="‒"/>
      <w:lvlJc w:val="left"/>
      <w:pPr>
        <w:ind w:left="1134" w:hanging="283"/>
      </w:pPr>
      <w:rPr>
        <w:rFonts w:ascii="Calibri" w:hAnsi="Calibri" w:cs="Times New Roman" w:hint="default"/>
        <w:color w:val="auto"/>
      </w:rPr>
    </w:lvl>
    <w:lvl w:ilvl="7">
      <w:start w:val="1"/>
      <w:numFmt w:val="none"/>
      <w:lvlText w:val=""/>
      <w:lvlJc w:val="left"/>
      <w:pPr>
        <w:ind w:left="227" w:hanging="227"/>
      </w:pPr>
    </w:lvl>
    <w:lvl w:ilvl="8">
      <w:start w:val="1"/>
      <w:numFmt w:val="none"/>
      <w:lvlText w:val=""/>
      <w:lvlJc w:val="left"/>
      <w:pPr>
        <w:ind w:left="227" w:hanging="227"/>
      </w:pPr>
    </w:lvl>
  </w:abstractNum>
  <w:abstractNum w:abstractNumId="13" w15:restartNumberingAfterBreak="0">
    <w:nsid w:val="0928017C"/>
    <w:multiLevelType w:val="multilevel"/>
    <w:tmpl w:val="5F6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38B97"/>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5" w15:restartNumberingAfterBreak="0">
    <w:nsid w:val="0E738B98"/>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6" w15:restartNumberingAfterBreak="0">
    <w:nsid w:val="122C4388"/>
    <w:multiLevelType w:val="hybridMultilevel"/>
    <w:tmpl w:val="0E4E4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5615FD6"/>
    <w:multiLevelType w:val="hybridMultilevel"/>
    <w:tmpl w:val="9D8205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5837FF3"/>
    <w:multiLevelType w:val="hybridMultilevel"/>
    <w:tmpl w:val="E188D5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5B03482"/>
    <w:multiLevelType w:val="singleLevel"/>
    <w:tmpl w:val="04130001"/>
    <w:lvl w:ilvl="0">
      <w:start w:val="1"/>
      <w:numFmt w:val="bullet"/>
      <w:lvlText w:val=""/>
      <w:lvlJc w:val="left"/>
      <w:pPr>
        <w:ind w:left="720" w:hanging="360"/>
      </w:pPr>
      <w:rPr>
        <w:rFonts w:ascii="Symbol" w:hAnsi="Symbol" w:hint="default"/>
      </w:rPr>
    </w:lvl>
  </w:abstractNum>
  <w:abstractNum w:abstractNumId="20" w15:restartNumberingAfterBreak="0">
    <w:nsid w:val="18006C8E"/>
    <w:multiLevelType w:val="hybridMultilevel"/>
    <w:tmpl w:val="27BCB6D4"/>
    <w:lvl w:ilvl="0" w:tplc="65481AD8">
      <w:start w:val="1"/>
      <w:numFmt w:val="bullet"/>
      <w:lvlText w:val=""/>
      <w:lvlJc w:val="left"/>
      <w:pPr>
        <w:ind w:left="190" w:hanging="360"/>
      </w:pPr>
      <w:rPr>
        <w:rFonts w:ascii="Symbol" w:hAnsi="Symbol" w:hint="default"/>
        <w:vanish/>
        <w:color w:val="FFFFFF" w:themeColor="background1"/>
        <w:spacing w:val="0"/>
        <w:w w:val="100"/>
        <w:kern w:val="16"/>
        <w:position w:val="0"/>
        <w:u w:color="FFFFFF" w:themeColor="background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8790601"/>
    <w:multiLevelType w:val="hybridMultilevel"/>
    <w:tmpl w:val="EAD226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EEB5D85"/>
    <w:multiLevelType w:val="hybridMultilevel"/>
    <w:tmpl w:val="E0C2F424"/>
    <w:lvl w:ilvl="0" w:tplc="04130001">
      <w:start w:val="1"/>
      <w:numFmt w:val="bullet"/>
      <w:lvlText w:val=""/>
      <w:lvlJc w:val="left"/>
      <w:pPr>
        <w:ind w:left="772" w:hanging="360"/>
      </w:pPr>
      <w:rPr>
        <w:rFonts w:ascii="Symbol" w:hAnsi="Symbol" w:hint="default"/>
      </w:rPr>
    </w:lvl>
    <w:lvl w:ilvl="1" w:tplc="04130003">
      <w:start w:val="1"/>
      <w:numFmt w:val="bullet"/>
      <w:lvlText w:val="o"/>
      <w:lvlJc w:val="left"/>
      <w:pPr>
        <w:ind w:left="1492" w:hanging="360"/>
      </w:pPr>
      <w:rPr>
        <w:rFonts w:ascii="Courier New" w:hAnsi="Courier New" w:cs="Courier New" w:hint="default"/>
      </w:rPr>
    </w:lvl>
    <w:lvl w:ilvl="2" w:tplc="04130005" w:tentative="1">
      <w:start w:val="1"/>
      <w:numFmt w:val="bullet"/>
      <w:lvlText w:val=""/>
      <w:lvlJc w:val="left"/>
      <w:pPr>
        <w:ind w:left="2212" w:hanging="360"/>
      </w:pPr>
      <w:rPr>
        <w:rFonts w:ascii="Wingdings" w:hAnsi="Wingdings" w:hint="default"/>
      </w:rPr>
    </w:lvl>
    <w:lvl w:ilvl="3" w:tplc="04130001" w:tentative="1">
      <w:start w:val="1"/>
      <w:numFmt w:val="bullet"/>
      <w:lvlText w:val=""/>
      <w:lvlJc w:val="left"/>
      <w:pPr>
        <w:ind w:left="2932" w:hanging="360"/>
      </w:pPr>
      <w:rPr>
        <w:rFonts w:ascii="Symbol" w:hAnsi="Symbol" w:hint="default"/>
      </w:rPr>
    </w:lvl>
    <w:lvl w:ilvl="4" w:tplc="04130003" w:tentative="1">
      <w:start w:val="1"/>
      <w:numFmt w:val="bullet"/>
      <w:lvlText w:val="o"/>
      <w:lvlJc w:val="left"/>
      <w:pPr>
        <w:ind w:left="3652" w:hanging="360"/>
      </w:pPr>
      <w:rPr>
        <w:rFonts w:ascii="Courier New" w:hAnsi="Courier New" w:cs="Courier New" w:hint="default"/>
      </w:rPr>
    </w:lvl>
    <w:lvl w:ilvl="5" w:tplc="04130005" w:tentative="1">
      <w:start w:val="1"/>
      <w:numFmt w:val="bullet"/>
      <w:lvlText w:val=""/>
      <w:lvlJc w:val="left"/>
      <w:pPr>
        <w:ind w:left="4372" w:hanging="360"/>
      </w:pPr>
      <w:rPr>
        <w:rFonts w:ascii="Wingdings" w:hAnsi="Wingdings" w:hint="default"/>
      </w:rPr>
    </w:lvl>
    <w:lvl w:ilvl="6" w:tplc="04130001" w:tentative="1">
      <w:start w:val="1"/>
      <w:numFmt w:val="bullet"/>
      <w:lvlText w:val=""/>
      <w:lvlJc w:val="left"/>
      <w:pPr>
        <w:ind w:left="5092" w:hanging="360"/>
      </w:pPr>
      <w:rPr>
        <w:rFonts w:ascii="Symbol" w:hAnsi="Symbol" w:hint="default"/>
      </w:rPr>
    </w:lvl>
    <w:lvl w:ilvl="7" w:tplc="04130003" w:tentative="1">
      <w:start w:val="1"/>
      <w:numFmt w:val="bullet"/>
      <w:lvlText w:val="o"/>
      <w:lvlJc w:val="left"/>
      <w:pPr>
        <w:ind w:left="5812" w:hanging="360"/>
      </w:pPr>
      <w:rPr>
        <w:rFonts w:ascii="Courier New" w:hAnsi="Courier New" w:cs="Courier New" w:hint="default"/>
      </w:rPr>
    </w:lvl>
    <w:lvl w:ilvl="8" w:tplc="04130005" w:tentative="1">
      <w:start w:val="1"/>
      <w:numFmt w:val="bullet"/>
      <w:lvlText w:val=""/>
      <w:lvlJc w:val="left"/>
      <w:pPr>
        <w:ind w:left="6532" w:hanging="360"/>
      </w:pPr>
      <w:rPr>
        <w:rFonts w:ascii="Wingdings" w:hAnsi="Wingdings" w:hint="default"/>
      </w:rPr>
    </w:lvl>
  </w:abstractNum>
  <w:abstractNum w:abstractNumId="23" w15:restartNumberingAfterBreak="0">
    <w:nsid w:val="21BD0D80"/>
    <w:multiLevelType w:val="multilevel"/>
    <w:tmpl w:val="32E02A0E"/>
    <w:lvl w:ilvl="0">
      <w:start w:val="1"/>
      <w:numFmt w:val="decimal"/>
      <w:lvlRestart w:val="0"/>
      <w:pStyle w:val="Tabeltitel"/>
      <w:lvlText w:val="Tabel %1"/>
      <w:lvlJc w:val="left"/>
      <w:pPr>
        <w:ind w:left="850" w:hanging="85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2A42B2A"/>
    <w:multiLevelType w:val="hybridMultilevel"/>
    <w:tmpl w:val="33D844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2E97200"/>
    <w:multiLevelType w:val="hybridMultilevel"/>
    <w:tmpl w:val="308A83AA"/>
    <w:lvl w:ilvl="0" w:tplc="0413000F">
      <w:start w:val="1"/>
      <w:numFmt w:val="decimal"/>
      <w:lvlText w:val="%1."/>
      <w:lvlJc w:val="left"/>
      <w:pPr>
        <w:ind w:left="720" w:hanging="360"/>
      </w:pPr>
      <w:rPr>
        <w:rFonts w:cs="Times New Roman"/>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26" w15:restartNumberingAfterBreak="0">
    <w:nsid w:val="23982FF8"/>
    <w:multiLevelType w:val="hybridMultilevel"/>
    <w:tmpl w:val="EF288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93636BB"/>
    <w:multiLevelType w:val="singleLevel"/>
    <w:tmpl w:val="04130001"/>
    <w:lvl w:ilvl="0">
      <w:start w:val="1"/>
      <w:numFmt w:val="bullet"/>
      <w:lvlText w:val=""/>
      <w:lvlJc w:val="left"/>
      <w:pPr>
        <w:ind w:left="720" w:hanging="360"/>
      </w:pPr>
      <w:rPr>
        <w:rFonts w:ascii="Symbol" w:hAnsi="Symbol" w:hint="default"/>
      </w:rPr>
    </w:lvl>
  </w:abstractNum>
  <w:abstractNum w:abstractNumId="28" w15:restartNumberingAfterBreak="0">
    <w:nsid w:val="2AE251CD"/>
    <w:multiLevelType w:val="hybridMultilevel"/>
    <w:tmpl w:val="CAFCBB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E035952"/>
    <w:multiLevelType w:val="hybridMultilevel"/>
    <w:tmpl w:val="C0D075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ECC0DB4"/>
    <w:multiLevelType w:val="hybridMultilevel"/>
    <w:tmpl w:val="BD0AA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69406DD"/>
    <w:multiLevelType w:val="hybridMultilevel"/>
    <w:tmpl w:val="11AA1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CFE27EF"/>
    <w:multiLevelType w:val="hybridMultilevel"/>
    <w:tmpl w:val="4628C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39152B1"/>
    <w:multiLevelType w:val="multilevel"/>
    <w:tmpl w:val="FF4C9172"/>
    <w:name w:val="Figuurnummering"/>
    <w:lvl w:ilvl="0">
      <w:start w:val="1"/>
      <w:numFmt w:val="decimal"/>
      <w:lvlRestart w:val="0"/>
      <w:pStyle w:val="Figuurbijschrift"/>
      <w:lvlText w:val="Figuur %1"/>
      <w:lvlJc w:val="left"/>
      <w:pPr>
        <w:ind w:left="992" w:hanging="992"/>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7460C28"/>
    <w:multiLevelType w:val="hybridMultilevel"/>
    <w:tmpl w:val="39A61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7BB1F56"/>
    <w:multiLevelType w:val="hybridMultilevel"/>
    <w:tmpl w:val="A5040F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8FF3522"/>
    <w:multiLevelType w:val="singleLevel"/>
    <w:tmpl w:val="04130001"/>
    <w:lvl w:ilvl="0">
      <w:start w:val="1"/>
      <w:numFmt w:val="bullet"/>
      <w:lvlText w:val=""/>
      <w:lvlJc w:val="left"/>
      <w:pPr>
        <w:ind w:left="720" w:hanging="360"/>
      </w:pPr>
      <w:rPr>
        <w:rFonts w:ascii="Symbol" w:hAnsi="Symbol" w:hint="default"/>
      </w:rPr>
    </w:lvl>
  </w:abstractNum>
  <w:abstractNum w:abstractNumId="37" w15:restartNumberingAfterBreak="0">
    <w:nsid w:val="4CAA5A43"/>
    <w:multiLevelType w:val="hybridMultilevel"/>
    <w:tmpl w:val="0ACCB94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8" w15:restartNumberingAfterBreak="0">
    <w:nsid w:val="4DA60BA8"/>
    <w:multiLevelType w:val="hybridMultilevel"/>
    <w:tmpl w:val="D35039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F121FF1"/>
    <w:multiLevelType w:val="multilevel"/>
    <w:tmpl w:val="2E7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54806"/>
    <w:multiLevelType w:val="singleLevel"/>
    <w:tmpl w:val="04130001"/>
    <w:lvl w:ilvl="0">
      <w:start w:val="1"/>
      <w:numFmt w:val="bullet"/>
      <w:lvlText w:val=""/>
      <w:lvlJc w:val="left"/>
      <w:pPr>
        <w:ind w:left="720" w:hanging="360"/>
      </w:pPr>
      <w:rPr>
        <w:rFonts w:ascii="Symbol" w:hAnsi="Symbol" w:hint="default"/>
      </w:rPr>
    </w:lvl>
  </w:abstractNum>
  <w:abstractNum w:abstractNumId="41" w15:restartNumberingAfterBreak="0">
    <w:nsid w:val="524E4477"/>
    <w:multiLevelType w:val="multilevel"/>
    <w:tmpl w:val="763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B25321"/>
    <w:multiLevelType w:val="hybridMultilevel"/>
    <w:tmpl w:val="B0D08AC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80861E9"/>
    <w:multiLevelType w:val="multilevel"/>
    <w:tmpl w:val="5D3ADB92"/>
    <w:name w:val="Koppenstructuur"/>
    <w:lvl w:ilvl="0">
      <w:start w:val="1"/>
      <w:numFmt w:val="decimal"/>
      <w:lvlRestart w:val="0"/>
      <w:lvlText w:val="%1"/>
      <w:lvlJc w:val="left"/>
      <w:pPr>
        <w:tabs>
          <w:tab w:val="num" w:pos="0"/>
        </w:tabs>
        <w:ind w:left="0" w:hanging="1134"/>
      </w:pPr>
    </w:lvl>
    <w:lvl w:ilvl="1">
      <w:start w:val="1"/>
      <w:numFmt w:val="decimal"/>
      <w:lvlText w:val="%1.%2"/>
      <w:lvlJc w:val="left"/>
      <w:pPr>
        <w:tabs>
          <w:tab w:val="num" w:pos="0"/>
        </w:tabs>
        <w:ind w:left="0" w:hanging="1134"/>
      </w:pPr>
    </w:lvl>
    <w:lvl w:ilvl="2">
      <w:start w:val="1"/>
      <w:numFmt w:val="decimal"/>
      <w:lvlText w:val="%1.%2.%3"/>
      <w:lvlJc w:val="left"/>
      <w:pPr>
        <w:tabs>
          <w:tab w:val="num" w:pos="0"/>
        </w:tabs>
        <w:ind w:left="0" w:hanging="1134"/>
      </w:pPr>
    </w:lvl>
    <w:lvl w:ilvl="3">
      <w:start w:val="1"/>
      <w:numFmt w:val="decimal"/>
      <w:lvlText w:val="%1.%2.%3.%4"/>
      <w:lvlJc w:val="left"/>
      <w:pPr>
        <w:tabs>
          <w:tab w:val="num" w:pos="0"/>
        </w:tabs>
        <w:ind w:left="0" w:hanging="1134"/>
      </w:pPr>
    </w:lvl>
    <w:lvl w:ilvl="4">
      <w:start w:val="1"/>
      <w:numFmt w:val="decimal"/>
      <w:pStyle w:val="Kop5"/>
      <w:lvlText w:val="%1.%2.%3.%4.%5"/>
      <w:lvlJc w:val="left"/>
      <w:pPr>
        <w:tabs>
          <w:tab w:val="num" w:pos="0"/>
        </w:tabs>
        <w:ind w:left="0" w:hanging="1134"/>
      </w:pPr>
    </w:lvl>
    <w:lvl w:ilvl="5">
      <w:start w:val="1"/>
      <w:numFmt w:val="decimal"/>
      <w:pStyle w:val="Kop6"/>
      <w:lvlText w:val="%1.%2.%3.%4.%5.%6"/>
      <w:lvlJc w:val="left"/>
      <w:pPr>
        <w:tabs>
          <w:tab w:val="num" w:pos="0"/>
        </w:tabs>
        <w:ind w:left="0" w:hanging="1134"/>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4" w15:restartNumberingAfterBreak="0">
    <w:nsid w:val="5987541A"/>
    <w:multiLevelType w:val="hybridMultilevel"/>
    <w:tmpl w:val="68E8EE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26F7F91"/>
    <w:multiLevelType w:val="hybridMultilevel"/>
    <w:tmpl w:val="53CE5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4474607"/>
    <w:multiLevelType w:val="hybridMultilevel"/>
    <w:tmpl w:val="DBCE19AC"/>
    <w:lvl w:ilvl="0" w:tplc="04130001">
      <w:start w:val="1"/>
      <w:numFmt w:val="bullet"/>
      <w:lvlText w:val=""/>
      <w:lvlJc w:val="left"/>
      <w:pPr>
        <w:ind w:left="720" w:hanging="360"/>
      </w:pPr>
      <w:rPr>
        <w:rFonts w:ascii="Symbol" w:hAnsi="Symbol" w:hint="default"/>
      </w:rPr>
    </w:lvl>
    <w:lvl w:ilvl="1" w:tplc="35542D4C">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5E96C46"/>
    <w:multiLevelType w:val="multilevel"/>
    <w:tmpl w:val="4D8C5AB8"/>
    <w:styleLink w:val="Koppenstructuur"/>
    <w:lvl w:ilvl="0">
      <w:start w:val="1"/>
      <w:numFmt w:val="decimal"/>
      <w:pStyle w:val="Kop1"/>
      <w:lvlText w:val="%1"/>
      <w:lvlJc w:val="left"/>
      <w:pPr>
        <w:tabs>
          <w:tab w:val="num" w:pos="851"/>
        </w:tabs>
        <w:ind w:left="851" w:hanging="851"/>
      </w:pPr>
      <w:rPr>
        <w:rFonts w:hint="default"/>
      </w:rPr>
    </w:lvl>
    <w:lvl w:ilvl="1">
      <w:start w:val="1"/>
      <w:numFmt w:val="decimal"/>
      <w:pStyle w:val="Kop2"/>
      <w:lvlText w:val="%1.%2"/>
      <w:lvlJc w:val="left"/>
      <w:pPr>
        <w:tabs>
          <w:tab w:val="num" w:pos="851"/>
        </w:tabs>
        <w:ind w:left="851" w:hanging="851"/>
      </w:pPr>
      <w:rPr>
        <w:rFonts w:hint="default"/>
      </w:rPr>
    </w:lvl>
    <w:lvl w:ilvl="2">
      <w:start w:val="1"/>
      <w:numFmt w:val="decimal"/>
      <w:pStyle w:val="Kop3"/>
      <w:lvlText w:val="%1.%2.%3"/>
      <w:lvlJc w:val="left"/>
      <w:pPr>
        <w:tabs>
          <w:tab w:val="num" w:pos="851"/>
        </w:tabs>
        <w:ind w:left="851" w:hanging="851"/>
      </w:pPr>
      <w:rPr>
        <w:rFonts w:hint="default"/>
      </w:rPr>
    </w:lvl>
    <w:lvl w:ilvl="3">
      <w:start w:val="1"/>
      <w:numFmt w:val="decimal"/>
      <w:pStyle w:val="Kop4"/>
      <w:lvlText w:val="%1.%2.%3.%4"/>
      <w:lvlJc w:val="left"/>
      <w:pPr>
        <w:tabs>
          <w:tab w:val="num" w:pos="851"/>
        </w:tabs>
        <w:ind w:left="851" w:hanging="851"/>
      </w:pPr>
      <w:rPr>
        <w:rFonts w:hint="default"/>
      </w:rPr>
    </w:lvl>
    <w:lvl w:ilvl="4">
      <w:start w:val="1"/>
      <w:numFmt w:val="none"/>
      <w:suff w:val="nothing"/>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67433D6C"/>
    <w:multiLevelType w:val="multilevel"/>
    <w:tmpl w:val="2DC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C95F59"/>
    <w:multiLevelType w:val="hybridMultilevel"/>
    <w:tmpl w:val="B322D6EE"/>
    <w:lvl w:ilvl="0" w:tplc="04130001">
      <w:start w:val="1"/>
      <w:numFmt w:val="bullet"/>
      <w:lvlText w:val=""/>
      <w:lvlJc w:val="left"/>
      <w:pPr>
        <w:ind w:left="720" w:hanging="360"/>
      </w:pPr>
      <w:rPr>
        <w:rFonts w:ascii="Symbol" w:hAnsi="Symbol" w:hint="default"/>
      </w:rPr>
    </w:lvl>
    <w:lvl w:ilvl="1" w:tplc="F29CF7D0">
      <w:numFmt w:val="bullet"/>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A934A0E"/>
    <w:multiLevelType w:val="hybridMultilevel"/>
    <w:tmpl w:val="6A7200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ABD1735"/>
    <w:multiLevelType w:val="hybridMultilevel"/>
    <w:tmpl w:val="C49AF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BF55DB7"/>
    <w:multiLevelType w:val="hybridMultilevel"/>
    <w:tmpl w:val="0C78AB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3138CA"/>
    <w:multiLevelType w:val="singleLevel"/>
    <w:tmpl w:val="04130001"/>
    <w:lvl w:ilvl="0">
      <w:start w:val="1"/>
      <w:numFmt w:val="bullet"/>
      <w:lvlText w:val=""/>
      <w:lvlJc w:val="left"/>
      <w:pPr>
        <w:ind w:left="720" w:hanging="360"/>
      </w:pPr>
      <w:rPr>
        <w:rFonts w:ascii="Symbol" w:hAnsi="Symbol" w:hint="default"/>
      </w:rPr>
    </w:lvl>
  </w:abstractNum>
  <w:abstractNum w:abstractNumId="54" w15:restartNumberingAfterBreak="0">
    <w:nsid w:val="6D6A54DC"/>
    <w:multiLevelType w:val="singleLevel"/>
    <w:tmpl w:val="04130001"/>
    <w:lvl w:ilvl="0">
      <w:start w:val="1"/>
      <w:numFmt w:val="bullet"/>
      <w:lvlText w:val=""/>
      <w:lvlJc w:val="left"/>
      <w:pPr>
        <w:ind w:left="720" w:hanging="360"/>
      </w:pPr>
      <w:rPr>
        <w:rFonts w:ascii="Symbol" w:hAnsi="Symbol" w:hint="default"/>
      </w:rPr>
    </w:lvl>
  </w:abstractNum>
  <w:abstractNum w:abstractNumId="55" w15:restartNumberingAfterBreak="0">
    <w:nsid w:val="6F793A78"/>
    <w:multiLevelType w:val="hybridMultilevel"/>
    <w:tmpl w:val="9B966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6F8804DF"/>
    <w:multiLevelType w:val="hybridMultilevel"/>
    <w:tmpl w:val="179E4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09C5B8F"/>
    <w:multiLevelType w:val="hybridMultilevel"/>
    <w:tmpl w:val="ABA2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76CD674D"/>
    <w:multiLevelType w:val="hybridMultilevel"/>
    <w:tmpl w:val="6C405F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78011069"/>
    <w:multiLevelType w:val="hybridMultilevel"/>
    <w:tmpl w:val="749E2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7F177990"/>
    <w:multiLevelType w:val="hybridMultilevel"/>
    <w:tmpl w:val="A7C486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FFB0B49"/>
    <w:multiLevelType w:val="hybridMultilevel"/>
    <w:tmpl w:val="2C5C37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4930890">
    <w:abstractNumId w:val="20"/>
  </w:num>
  <w:num w:numId="2" w16cid:durableId="1917283235">
    <w:abstractNumId w:val="49"/>
  </w:num>
  <w:num w:numId="3" w16cid:durableId="1969045517">
    <w:abstractNumId w:val="51"/>
  </w:num>
  <w:num w:numId="4" w16cid:durableId="1405420662">
    <w:abstractNumId w:val="30"/>
  </w:num>
  <w:num w:numId="5" w16cid:durableId="181163623">
    <w:abstractNumId w:val="22"/>
  </w:num>
  <w:num w:numId="6" w16cid:durableId="1570653724">
    <w:abstractNumId w:val="12"/>
  </w:num>
  <w:num w:numId="7" w16cid:durableId="1284844904">
    <w:abstractNumId w:val="59"/>
  </w:num>
  <w:num w:numId="8" w16cid:durableId="1219054101">
    <w:abstractNumId w:val="12"/>
    <w:lvlOverride w:ilvl="0">
      <w:startOverride w:val="1"/>
    </w:lvlOverride>
    <w:lvlOverride w:ilvl="1"/>
    <w:lvlOverride w:ilvl="2">
      <w:startOverride w:val="1"/>
    </w:lvlOverride>
    <w:lvlOverride w:ilvl="3"/>
    <w:lvlOverride w:ilvl="4">
      <w:startOverride w:val="1"/>
    </w:lvlOverride>
    <w:lvlOverride w:ilvl="5"/>
    <w:lvlOverride w:ilvl="6"/>
    <w:lvlOverride w:ilvl="7">
      <w:startOverride w:val="1"/>
    </w:lvlOverride>
    <w:lvlOverride w:ilvl="8">
      <w:startOverride w:val="1"/>
    </w:lvlOverride>
  </w:num>
  <w:num w:numId="9" w16cid:durableId="543176450">
    <w:abstractNumId w:val="25"/>
  </w:num>
  <w:num w:numId="10" w16cid:durableId="325284157">
    <w:abstractNumId w:val="10"/>
  </w:num>
  <w:num w:numId="11" w16cid:durableId="2133284941">
    <w:abstractNumId w:val="34"/>
  </w:num>
  <w:num w:numId="12" w16cid:durableId="1872448145">
    <w:abstractNumId w:val="47"/>
  </w:num>
  <w:num w:numId="13" w16cid:durableId="1986277181">
    <w:abstractNumId w:val="56"/>
  </w:num>
  <w:num w:numId="14" w16cid:durableId="1988046225">
    <w:abstractNumId w:val="61"/>
  </w:num>
  <w:num w:numId="15" w16cid:durableId="956722585">
    <w:abstractNumId w:val="38"/>
  </w:num>
  <w:num w:numId="16" w16cid:durableId="54738618">
    <w:abstractNumId w:val="24"/>
  </w:num>
  <w:num w:numId="17" w16cid:durableId="770274701">
    <w:abstractNumId w:val="50"/>
  </w:num>
  <w:num w:numId="18" w16cid:durableId="949438593">
    <w:abstractNumId w:val="44"/>
  </w:num>
  <w:num w:numId="19" w16cid:durableId="1585607998">
    <w:abstractNumId w:val="32"/>
  </w:num>
  <w:num w:numId="20" w16cid:durableId="1055006832">
    <w:abstractNumId w:val="42"/>
  </w:num>
  <w:num w:numId="21" w16cid:durableId="518006794">
    <w:abstractNumId w:val="29"/>
  </w:num>
  <w:num w:numId="22" w16cid:durableId="1334839333">
    <w:abstractNumId w:val="35"/>
  </w:num>
  <w:num w:numId="23" w16cid:durableId="288324142">
    <w:abstractNumId w:val="55"/>
  </w:num>
  <w:num w:numId="24" w16cid:durableId="1613318515">
    <w:abstractNumId w:val="52"/>
  </w:num>
  <w:num w:numId="25" w16cid:durableId="55009511">
    <w:abstractNumId w:val="26"/>
  </w:num>
  <w:num w:numId="26" w16cid:durableId="1608077887">
    <w:abstractNumId w:val="57"/>
  </w:num>
  <w:num w:numId="27" w16cid:durableId="180123778">
    <w:abstractNumId w:val="17"/>
  </w:num>
  <w:num w:numId="28" w16cid:durableId="242419377">
    <w:abstractNumId w:val="45"/>
  </w:num>
  <w:num w:numId="29" w16cid:durableId="653222394">
    <w:abstractNumId w:val="43"/>
  </w:num>
  <w:num w:numId="30" w16cid:durableId="681397278">
    <w:abstractNumId w:val="33"/>
  </w:num>
  <w:num w:numId="31" w16cid:durableId="164169228">
    <w:abstractNumId w:val="23"/>
  </w:num>
  <w:num w:numId="32" w16cid:durableId="14850054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6698807">
    <w:abstractNumId w:val="9"/>
  </w:num>
  <w:num w:numId="34" w16cid:durableId="190384093">
    <w:abstractNumId w:val="7"/>
  </w:num>
  <w:num w:numId="35" w16cid:durableId="619342074">
    <w:abstractNumId w:val="6"/>
  </w:num>
  <w:num w:numId="36" w16cid:durableId="148323859">
    <w:abstractNumId w:val="5"/>
  </w:num>
  <w:num w:numId="37" w16cid:durableId="147939746">
    <w:abstractNumId w:val="4"/>
  </w:num>
  <w:num w:numId="38" w16cid:durableId="908733357">
    <w:abstractNumId w:val="8"/>
  </w:num>
  <w:num w:numId="39" w16cid:durableId="64453133">
    <w:abstractNumId w:val="3"/>
  </w:num>
  <w:num w:numId="40" w16cid:durableId="23136588">
    <w:abstractNumId w:val="2"/>
  </w:num>
  <w:num w:numId="41" w16cid:durableId="444883824">
    <w:abstractNumId w:val="1"/>
  </w:num>
  <w:num w:numId="42" w16cid:durableId="1713535985">
    <w:abstractNumId w:val="0"/>
  </w:num>
  <w:num w:numId="43" w16cid:durableId="974605127">
    <w:abstractNumId w:val="18"/>
  </w:num>
  <w:num w:numId="44" w16cid:durableId="1715808850">
    <w:abstractNumId w:val="39"/>
  </w:num>
  <w:num w:numId="45" w16cid:durableId="1044863275">
    <w:abstractNumId w:val="13"/>
  </w:num>
  <w:num w:numId="46" w16cid:durableId="441345804">
    <w:abstractNumId w:val="41"/>
  </w:num>
  <w:num w:numId="47" w16cid:durableId="1242713969">
    <w:abstractNumId w:val="46"/>
  </w:num>
  <w:num w:numId="48" w16cid:durableId="505171524">
    <w:abstractNumId w:val="48"/>
  </w:num>
  <w:num w:numId="49" w16cid:durableId="1907064544">
    <w:abstractNumId w:val="27"/>
  </w:num>
  <w:num w:numId="50" w16cid:durableId="1119840007">
    <w:abstractNumId w:val="36"/>
  </w:num>
  <w:num w:numId="51" w16cid:durableId="729765031">
    <w:abstractNumId w:val="37"/>
  </w:num>
  <w:num w:numId="52" w16cid:durableId="361974354">
    <w:abstractNumId w:val="60"/>
  </w:num>
  <w:num w:numId="53" w16cid:durableId="1864517714">
    <w:abstractNumId w:val="28"/>
  </w:num>
  <w:num w:numId="54" w16cid:durableId="1517957482">
    <w:abstractNumId w:val="54"/>
  </w:num>
  <w:num w:numId="55" w16cid:durableId="1155609202">
    <w:abstractNumId w:val="53"/>
  </w:num>
  <w:num w:numId="56" w16cid:durableId="472521664">
    <w:abstractNumId w:val="40"/>
  </w:num>
  <w:num w:numId="57" w16cid:durableId="1111128889">
    <w:abstractNumId w:val="16"/>
  </w:num>
  <w:num w:numId="58" w16cid:durableId="779305194">
    <w:abstractNumId w:val="21"/>
  </w:num>
  <w:num w:numId="59" w16cid:durableId="384573742">
    <w:abstractNumId w:val="19"/>
  </w:num>
  <w:num w:numId="60" w16cid:durableId="677737110">
    <w:abstractNumId w:val="31"/>
  </w:num>
  <w:num w:numId="61" w16cid:durableId="100414136">
    <w:abstractNumId w:val="58"/>
  </w:num>
  <w:num w:numId="62" w16cid:durableId="301663695">
    <w:abstractNumId w:val="1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ko Quak">
    <w15:presenceInfo w15:providerId="AD" w15:userId="S::w.quak@geonovum.nl::ed56a0c5-f6e3-4b66-9d93-20459a339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ID001" w:val="Informatiemodel Omgevingswet (IMOW)"/>
    <w:docVar w:name="ID002" w:val=" "/>
    <w:docVar w:name="ID003" w:val="IMOW"/>
    <w:docVar w:name="ID004" w:val="ow"/>
    <w:docVar w:name="ID005" w:val="wv"/>
    <w:docVar w:name="ID006" w:val="im"/>
    <w:docVar w:name="ID007" w:val="cc-by-nd"/>
    <w:docVar w:name="ID008" w:val="2024-01-11"/>
    <w:docVar w:name="ID009" w:val="2023-12-27"/>
    <w:docVar w:name="ID01" w:val="DSO-PR33"/>
    <w:docVar w:name="ID010" w:val="def"/>
    <w:docVar w:name="ID011" w:val="Waar"/>
    <w:docVar w:name="ID012" w:val="1"/>
    <w:docVar w:name="ID012_001" w:val="TPOD-team|Geonovum|https://www.geonovum.nl/"/>
    <w:docVar w:name="ID01201" w:val="Richard de Graaf|Geonovum|https://www.geonovum.nl"/>
    <w:docVar w:name="ID01202" w:val="Nienke Jansen|Geonovum|https://www.geonovum.nl"/>
    <w:docVar w:name="ID01203" w:val="Wilko Quak|Geonovum|"/>
    <w:docVar w:name="ID013" w:val="1"/>
    <w:docVar w:name="ID013_001" w:val="TPOD-team|Geonovum|https://www.geonovum.nl/"/>
    <w:docVar w:name="ID01301" w:val="Wilko Quak|Geonovum|https://www.geonovum.nl"/>
    <w:docVar w:name="ID01302" w:val="Wilko Quak|Geonovum|https://www.geonovum.nl"/>
    <w:docVar w:name="ID014" w:val="0"/>
    <w:docVar w:name="ID015" w:val="Onwaar"/>
    <w:docVar w:name="ID016" w:val="7"/>
    <w:docVar w:name="ID016_11A0CF11" w:val="11A0CF11|7|chapter|geen|A Bijlage: versiehistorie"/>
    <w:docVar w:name="ID016_126CC8D0" w:val="126CC8D0|4|chapter|geen|Verschillen tussen IMOW en CIM-OW"/>
    <w:docVar w:name="ID016_210F8E1C" w:val="210F8E1C|6|chapter|geen|Muteren met het IMOW"/>
    <w:docVar w:name="ID016_2577D13E" w:val="2577D13E|5|chapter|geen|OP-aspecten relevant voor IMOW"/>
    <w:docVar w:name="ID016_320F8A13" w:val="320F8A13|1|chapter|geen|Informatiemodel Omgevingswet"/>
    <w:docVar w:name="ID016_3F5FA62D" w:val="3F5FA62D|2|chapter|geen|Technische implementatie IMOW"/>
    <w:docVar w:name="ID016_3FE27A0C" w:val="3FE27A0C|0|chapter|geen|Inleiding"/>
    <w:docVar w:name="ID016_6A4F7086" w:val="6A4F7086|3|chapter|geen|XML-omschrijving"/>
    <w:docVar w:name="ID017" w:val="3"/>
    <w:docVar w:name="ID017_000" w:val="sotd|Status van dit document|Onwaar"/>
    <w:docVar w:name="ID017_001" w:val="conformance|Conformiteit|Onwaar"/>
    <w:docVar w:name="ID017_002" w:val="tof|Lijst van figuren|Onwaar"/>
    <w:docVar w:name="ID017_003" w:val="index|Register|Onwaar"/>
    <w:docVar w:name="ID02" w:val="Informatiemodel Omgevingswet"/>
    <w:docVar w:name="ID03" w:val="IMOW"/>
    <w:docVar w:name="ID04" w:val="2.0.1"/>
    <w:docVar w:name="ID05" w:val="STandaard Officiële Publicaties met ToepassingsProfielen voor OmgevingsDocumenten (STOP/TPOD)"/>
    <w:docVar w:name="ID06" w:val="PR33"/>
    <w:docVar w:name="ID07" w:val="Wilko Quak"/>
    <w:docVar w:name="ID08" w:val="DSO project 33"/>
    <w:docVar w:name="ID09" w:val="7 januari 2022"/>
    <w:docVar w:name="ID1001" w:val="Richard de Graaf|Geonovum|https://www.geonovum.nl/"/>
    <w:docVar w:name="ID101" w:val="werkversie"/>
    <w:docVar w:name="ID102" w:val="3.0.1"/>
    <w:docVar w:name="ID1101" w:val="Gerard Wolbers|Geonovum|https://www.geonovum.nl/"/>
  </w:docVars>
  <w:rsids>
    <w:rsidRoot w:val="00FB731C"/>
    <w:rsid w:val="00000EF7"/>
    <w:rsid w:val="00000F57"/>
    <w:rsid w:val="00000FE3"/>
    <w:rsid w:val="00001AC7"/>
    <w:rsid w:val="00001AC9"/>
    <w:rsid w:val="00001B16"/>
    <w:rsid w:val="00001D61"/>
    <w:rsid w:val="00002618"/>
    <w:rsid w:val="00002D38"/>
    <w:rsid w:val="00002F89"/>
    <w:rsid w:val="000033E9"/>
    <w:rsid w:val="000033F6"/>
    <w:rsid w:val="0000342B"/>
    <w:rsid w:val="00003462"/>
    <w:rsid w:val="00003A23"/>
    <w:rsid w:val="00003B83"/>
    <w:rsid w:val="00004139"/>
    <w:rsid w:val="00004597"/>
    <w:rsid w:val="000055E9"/>
    <w:rsid w:val="00005C43"/>
    <w:rsid w:val="000062CC"/>
    <w:rsid w:val="0000632B"/>
    <w:rsid w:val="00006931"/>
    <w:rsid w:val="00006A9D"/>
    <w:rsid w:val="00006DE7"/>
    <w:rsid w:val="00007170"/>
    <w:rsid w:val="0000795F"/>
    <w:rsid w:val="00007A65"/>
    <w:rsid w:val="00007DF5"/>
    <w:rsid w:val="00007F88"/>
    <w:rsid w:val="000100EC"/>
    <w:rsid w:val="000108F4"/>
    <w:rsid w:val="00010A44"/>
    <w:rsid w:val="00010D9F"/>
    <w:rsid w:val="00010E55"/>
    <w:rsid w:val="0001144D"/>
    <w:rsid w:val="0001169E"/>
    <w:rsid w:val="000125A9"/>
    <w:rsid w:val="0001265A"/>
    <w:rsid w:val="00012BE1"/>
    <w:rsid w:val="000137F9"/>
    <w:rsid w:val="00013C19"/>
    <w:rsid w:val="00013EC1"/>
    <w:rsid w:val="000143E4"/>
    <w:rsid w:val="000147A6"/>
    <w:rsid w:val="00014862"/>
    <w:rsid w:val="00014865"/>
    <w:rsid w:val="0001514F"/>
    <w:rsid w:val="00015292"/>
    <w:rsid w:val="00015890"/>
    <w:rsid w:val="00015C4C"/>
    <w:rsid w:val="00015F61"/>
    <w:rsid w:val="000165FF"/>
    <w:rsid w:val="00016973"/>
    <w:rsid w:val="00016C93"/>
    <w:rsid w:val="0001713B"/>
    <w:rsid w:val="00017EC5"/>
    <w:rsid w:val="00020532"/>
    <w:rsid w:val="000208C3"/>
    <w:rsid w:val="00020929"/>
    <w:rsid w:val="00020E7A"/>
    <w:rsid w:val="000210AD"/>
    <w:rsid w:val="000212F8"/>
    <w:rsid w:val="00021532"/>
    <w:rsid w:val="00021534"/>
    <w:rsid w:val="00021939"/>
    <w:rsid w:val="000219AA"/>
    <w:rsid w:val="00021F32"/>
    <w:rsid w:val="00022065"/>
    <w:rsid w:val="00022078"/>
    <w:rsid w:val="000227F8"/>
    <w:rsid w:val="0002343F"/>
    <w:rsid w:val="00023460"/>
    <w:rsid w:val="00023530"/>
    <w:rsid w:val="00023A77"/>
    <w:rsid w:val="00023B7E"/>
    <w:rsid w:val="00023DAE"/>
    <w:rsid w:val="00024162"/>
    <w:rsid w:val="0002433E"/>
    <w:rsid w:val="00024426"/>
    <w:rsid w:val="00024932"/>
    <w:rsid w:val="000250D3"/>
    <w:rsid w:val="000251C2"/>
    <w:rsid w:val="00025206"/>
    <w:rsid w:val="000255D8"/>
    <w:rsid w:val="00025633"/>
    <w:rsid w:val="0002597B"/>
    <w:rsid w:val="00025B2F"/>
    <w:rsid w:val="00025B4F"/>
    <w:rsid w:val="00025D3C"/>
    <w:rsid w:val="0002601F"/>
    <w:rsid w:val="0002607B"/>
    <w:rsid w:val="0002647D"/>
    <w:rsid w:val="0002658B"/>
    <w:rsid w:val="00026E26"/>
    <w:rsid w:val="00027624"/>
    <w:rsid w:val="000304FC"/>
    <w:rsid w:val="000310B6"/>
    <w:rsid w:val="0003135C"/>
    <w:rsid w:val="0003168D"/>
    <w:rsid w:val="00031715"/>
    <w:rsid w:val="00032280"/>
    <w:rsid w:val="000327B2"/>
    <w:rsid w:val="00033427"/>
    <w:rsid w:val="0003350C"/>
    <w:rsid w:val="00033611"/>
    <w:rsid w:val="00033800"/>
    <w:rsid w:val="0003381B"/>
    <w:rsid w:val="00033880"/>
    <w:rsid w:val="00033932"/>
    <w:rsid w:val="000346E8"/>
    <w:rsid w:val="000354E9"/>
    <w:rsid w:val="000359DF"/>
    <w:rsid w:val="0003685B"/>
    <w:rsid w:val="0003700E"/>
    <w:rsid w:val="00037338"/>
    <w:rsid w:val="00037896"/>
    <w:rsid w:val="000401D8"/>
    <w:rsid w:val="0004093C"/>
    <w:rsid w:val="00040D3A"/>
    <w:rsid w:val="0004108A"/>
    <w:rsid w:val="0004116F"/>
    <w:rsid w:val="000413CE"/>
    <w:rsid w:val="00041502"/>
    <w:rsid w:val="00041C21"/>
    <w:rsid w:val="00041D0D"/>
    <w:rsid w:val="000423E8"/>
    <w:rsid w:val="000424B5"/>
    <w:rsid w:val="00042FE0"/>
    <w:rsid w:val="000431F5"/>
    <w:rsid w:val="00043663"/>
    <w:rsid w:val="00044069"/>
    <w:rsid w:val="000441F1"/>
    <w:rsid w:val="0004422C"/>
    <w:rsid w:val="0004434E"/>
    <w:rsid w:val="00045305"/>
    <w:rsid w:val="0004560D"/>
    <w:rsid w:val="000456D2"/>
    <w:rsid w:val="0004590C"/>
    <w:rsid w:val="0004663F"/>
    <w:rsid w:val="00046CEF"/>
    <w:rsid w:val="00046E4D"/>
    <w:rsid w:val="00047C0D"/>
    <w:rsid w:val="00047ED1"/>
    <w:rsid w:val="0005007E"/>
    <w:rsid w:val="0005014C"/>
    <w:rsid w:val="00050B80"/>
    <w:rsid w:val="00050E45"/>
    <w:rsid w:val="00051A2C"/>
    <w:rsid w:val="00051B33"/>
    <w:rsid w:val="00051E18"/>
    <w:rsid w:val="0005272B"/>
    <w:rsid w:val="000527C0"/>
    <w:rsid w:val="00052D7B"/>
    <w:rsid w:val="00052DB8"/>
    <w:rsid w:val="00052F8E"/>
    <w:rsid w:val="00053351"/>
    <w:rsid w:val="00053A80"/>
    <w:rsid w:val="00053AA1"/>
    <w:rsid w:val="00053FA9"/>
    <w:rsid w:val="00054679"/>
    <w:rsid w:val="00054B7F"/>
    <w:rsid w:val="00054C95"/>
    <w:rsid w:val="00054FFD"/>
    <w:rsid w:val="00055197"/>
    <w:rsid w:val="00055495"/>
    <w:rsid w:val="000559C2"/>
    <w:rsid w:val="00055A5E"/>
    <w:rsid w:val="00055A82"/>
    <w:rsid w:val="00055B0D"/>
    <w:rsid w:val="00056DB5"/>
    <w:rsid w:val="000570E7"/>
    <w:rsid w:val="00057410"/>
    <w:rsid w:val="000575EC"/>
    <w:rsid w:val="00057674"/>
    <w:rsid w:val="00057814"/>
    <w:rsid w:val="000604BE"/>
    <w:rsid w:val="00060572"/>
    <w:rsid w:val="00060674"/>
    <w:rsid w:val="000617C2"/>
    <w:rsid w:val="000619DB"/>
    <w:rsid w:val="00062EF8"/>
    <w:rsid w:val="00063B26"/>
    <w:rsid w:val="00063E90"/>
    <w:rsid w:val="00063F5B"/>
    <w:rsid w:val="0006465D"/>
    <w:rsid w:val="00064C99"/>
    <w:rsid w:val="00064D5A"/>
    <w:rsid w:val="00064F4C"/>
    <w:rsid w:val="00064FC4"/>
    <w:rsid w:val="00065494"/>
    <w:rsid w:val="00065B1D"/>
    <w:rsid w:val="00065C54"/>
    <w:rsid w:val="0006674D"/>
    <w:rsid w:val="000667BE"/>
    <w:rsid w:val="00066850"/>
    <w:rsid w:val="00066B23"/>
    <w:rsid w:val="00067A89"/>
    <w:rsid w:val="00067D19"/>
    <w:rsid w:val="000703E0"/>
    <w:rsid w:val="0007041F"/>
    <w:rsid w:val="000704BD"/>
    <w:rsid w:val="00070723"/>
    <w:rsid w:val="00070B85"/>
    <w:rsid w:val="00071443"/>
    <w:rsid w:val="0007153A"/>
    <w:rsid w:val="00072113"/>
    <w:rsid w:val="00072308"/>
    <w:rsid w:val="00072754"/>
    <w:rsid w:val="00072D37"/>
    <w:rsid w:val="00073196"/>
    <w:rsid w:val="0007376B"/>
    <w:rsid w:val="00073CC2"/>
    <w:rsid w:val="00074042"/>
    <w:rsid w:val="00074116"/>
    <w:rsid w:val="00074260"/>
    <w:rsid w:val="0007481D"/>
    <w:rsid w:val="00074B6F"/>
    <w:rsid w:val="000750C2"/>
    <w:rsid w:val="00075382"/>
    <w:rsid w:val="000753CC"/>
    <w:rsid w:val="000754A7"/>
    <w:rsid w:val="00075720"/>
    <w:rsid w:val="0007579B"/>
    <w:rsid w:val="00075A5A"/>
    <w:rsid w:val="00075EB1"/>
    <w:rsid w:val="000763AC"/>
    <w:rsid w:val="000765E7"/>
    <w:rsid w:val="00076DB2"/>
    <w:rsid w:val="00076FC2"/>
    <w:rsid w:val="0007717B"/>
    <w:rsid w:val="000779E9"/>
    <w:rsid w:val="00077D87"/>
    <w:rsid w:val="00077DA8"/>
    <w:rsid w:val="00077DC4"/>
    <w:rsid w:val="00077FED"/>
    <w:rsid w:val="0008031A"/>
    <w:rsid w:val="000807F9"/>
    <w:rsid w:val="0008094B"/>
    <w:rsid w:val="00080B02"/>
    <w:rsid w:val="00080E6B"/>
    <w:rsid w:val="00080E7E"/>
    <w:rsid w:val="00080F4A"/>
    <w:rsid w:val="00081643"/>
    <w:rsid w:val="00081E1C"/>
    <w:rsid w:val="000828B7"/>
    <w:rsid w:val="00083321"/>
    <w:rsid w:val="00083325"/>
    <w:rsid w:val="000833D3"/>
    <w:rsid w:val="00083972"/>
    <w:rsid w:val="00083D56"/>
    <w:rsid w:val="00083E43"/>
    <w:rsid w:val="00083E84"/>
    <w:rsid w:val="00084141"/>
    <w:rsid w:val="0008445E"/>
    <w:rsid w:val="00084B47"/>
    <w:rsid w:val="00084FBD"/>
    <w:rsid w:val="00084FFA"/>
    <w:rsid w:val="00086123"/>
    <w:rsid w:val="000861D3"/>
    <w:rsid w:val="0008657E"/>
    <w:rsid w:val="00086A15"/>
    <w:rsid w:val="00086F63"/>
    <w:rsid w:val="0008776E"/>
    <w:rsid w:val="00087A03"/>
    <w:rsid w:val="00087EC5"/>
    <w:rsid w:val="00090449"/>
    <w:rsid w:val="000906E0"/>
    <w:rsid w:val="00090894"/>
    <w:rsid w:val="00090AC7"/>
    <w:rsid w:val="00090C5C"/>
    <w:rsid w:val="0009100B"/>
    <w:rsid w:val="00091232"/>
    <w:rsid w:val="00091346"/>
    <w:rsid w:val="00091D64"/>
    <w:rsid w:val="00091DD3"/>
    <w:rsid w:val="0009214F"/>
    <w:rsid w:val="00092F84"/>
    <w:rsid w:val="00093121"/>
    <w:rsid w:val="00093CFB"/>
    <w:rsid w:val="00093E96"/>
    <w:rsid w:val="000954B5"/>
    <w:rsid w:val="000956B4"/>
    <w:rsid w:val="0009577A"/>
    <w:rsid w:val="000959AD"/>
    <w:rsid w:val="00095E6A"/>
    <w:rsid w:val="000961DC"/>
    <w:rsid w:val="0009641C"/>
    <w:rsid w:val="0009643F"/>
    <w:rsid w:val="0009668D"/>
    <w:rsid w:val="00096AE3"/>
    <w:rsid w:val="00096C11"/>
    <w:rsid w:val="00097345"/>
    <w:rsid w:val="00097E83"/>
    <w:rsid w:val="000A0219"/>
    <w:rsid w:val="000A0A4D"/>
    <w:rsid w:val="000A11E2"/>
    <w:rsid w:val="000A1606"/>
    <w:rsid w:val="000A1F0B"/>
    <w:rsid w:val="000A1F0C"/>
    <w:rsid w:val="000A2246"/>
    <w:rsid w:val="000A2C4B"/>
    <w:rsid w:val="000A399C"/>
    <w:rsid w:val="000A3BC2"/>
    <w:rsid w:val="000A3EF5"/>
    <w:rsid w:val="000A48F7"/>
    <w:rsid w:val="000A495D"/>
    <w:rsid w:val="000A4B42"/>
    <w:rsid w:val="000A5157"/>
    <w:rsid w:val="000A5167"/>
    <w:rsid w:val="000A570D"/>
    <w:rsid w:val="000A5820"/>
    <w:rsid w:val="000A5C2C"/>
    <w:rsid w:val="000A5C6B"/>
    <w:rsid w:val="000A5D31"/>
    <w:rsid w:val="000A6473"/>
    <w:rsid w:val="000A6ECC"/>
    <w:rsid w:val="000A6F49"/>
    <w:rsid w:val="000A6F75"/>
    <w:rsid w:val="000A7387"/>
    <w:rsid w:val="000A78FC"/>
    <w:rsid w:val="000A7F1D"/>
    <w:rsid w:val="000B0D79"/>
    <w:rsid w:val="000B0F55"/>
    <w:rsid w:val="000B1155"/>
    <w:rsid w:val="000B1DA5"/>
    <w:rsid w:val="000B1FF4"/>
    <w:rsid w:val="000B2869"/>
    <w:rsid w:val="000B2A37"/>
    <w:rsid w:val="000B3085"/>
    <w:rsid w:val="000B313F"/>
    <w:rsid w:val="000B3497"/>
    <w:rsid w:val="000B359E"/>
    <w:rsid w:val="000B3B70"/>
    <w:rsid w:val="000B3D71"/>
    <w:rsid w:val="000B419F"/>
    <w:rsid w:val="000B4DEE"/>
    <w:rsid w:val="000B5499"/>
    <w:rsid w:val="000B54D2"/>
    <w:rsid w:val="000B5918"/>
    <w:rsid w:val="000B620E"/>
    <w:rsid w:val="000B6281"/>
    <w:rsid w:val="000B678E"/>
    <w:rsid w:val="000B69D8"/>
    <w:rsid w:val="000B69DF"/>
    <w:rsid w:val="000B6B20"/>
    <w:rsid w:val="000B6F58"/>
    <w:rsid w:val="000B72F1"/>
    <w:rsid w:val="000B7969"/>
    <w:rsid w:val="000B7C32"/>
    <w:rsid w:val="000B7DE6"/>
    <w:rsid w:val="000B7E7B"/>
    <w:rsid w:val="000C00C7"/>
    <w:rsid w:val="000C015F"/>
    <w:rsid w:val="000C03D0"/>
    <w:rsid w:val="000C06F5"/>
    <w:rsid w:val="000C0A06"/>
    <w:rsid w:val="000C0C80"/>
    <w:rsid w:val="000C0CDA"/>
    <w:rsid w:val="000C1A7B"/>
    <w:rsid w:val="000C1AA3"/>
    <w:rsid w:val="000C2F49"/>
    <w:rsid w:val="000C3231"/>
    <w:rsid w:val="000C34A6"/>
    <w:rsid w:val="000C38F4"/>
    <w:rsid w:val="000C3951"/>
    <w:rsid w:val="000C3AC6"/>
    <w:rsid w:val="000C3BCB"/>
    <w:rsid w:val="000C3DBA"/>
    <w:rsid w:val="000C43DB"/>
    <w:rsid w:val="000C4480"/>
    <w:rsid w:val="000C455C"/>
    <w:rsid w:val="000C459F"/>
    <w:rsid w:val="000C535E"/>
    <w:rsid w:val="000C56D7"/>
    <w:rsid w:val="000C59E7"/>
    <w:rsid w:val="000C5A3D"/>
    <w:rsid w:val="000C5F34"/>
    <w:rsid w:val="000C6197"/>
    <w:rsid w:val="000C6DF3"/>
    <w:rsid w:val="000D0717"/>
    <w:rsid w:val="000D1022"/>
    <w:rsid w:val="000D1104"/>
    <w:rsid w:val="000D11E6"/>
    <w:rsid w:val="000D11E8"/>
    <w:rsid w:val="000D13EB"/>
    <w:rsid w:val="000D16A2"/>
    <w:rsid w:val="000D1B04"/>
    <w:rsid w:val="000D1BCA"/>
    <w:rsid w:val="000D1CF7"/>
    <w:rsid w:val="000D1D61"/>
    <w:rsid w:val="000D1ED4"/>
    <w:rsid w:val="000D2971"/>
    <w:rsid w:val="000D2C4D"/>
    <w:rsid w:val="000D335F"/>
    <w:rsid w:val="000D367D"/>
    <w:rsid w:val="000D39FD"/>
    <w:rsid w:val="000D3AD2"/>
    <w:rsid w:val="000D3C6F"/>
    <w:rsid w:val="000D3CB5"/>
    <w:rsid w:val="000D4115"/>
    <w:rsid w:val="000D43C1"/>
    <w:rsid w:val="000D4437"/>
    <w:rsid w:val="000D4773"/>
    <w:rsid w:val="000D5303"/>
    <w:rsid w:val="000D5993"/>
    <w:rsid w:val="000D5A37"/>
    <w:rsid w:val="000D6732"/>
    <w:rsid w:val="000D6C27"/>
    <w:rsid w:val="000D7014"/>
    <w:rsid w:val="000D7D6E"/>
    <w:rsid w:val="000D7E72"/>
    <w:rsid w:val="000E02DA"/>
    <w:rsid w:val="000E0919"/>
    <w:rsid w:val="000E09C7"/>
    <w:rsid w:val="000E0B1F"/>
    <w:rsid w:val="000E11A7"/>
    <w:rsid w:val="000E1B8B"/>
    <w:rsid w:val="000E1BD3"/>
    <w:rsid w:val="000E1D21"/>
    <w:rsid w:val="000E251C"/>
    <w:rsid w:val="000E27F3"/>
    <w:rsid w:val="000E29FA"/>
    <w:rsid w:val="000E2A25"/>
    <w:rsid w:val="000E2FE2"/>
    <w:rsid w:val="000E32A7"/>
    <w:rsid w:val="000E35B7"/>
    <w:rsid w:val="000E387B"/>
    <w:rsid w:val="000E3BFD"/>
    <w:rsid w:val="000E3E66"/>
    <w:rsid w:val="000E413F"/>
    <w:rsid w:val="000E4482"/>
    <w:rsid w:val="000E5204"/>
    <w:rsid w:val="000E57BD"/>
    <w:rsid w:val="000E6132"/>
    <w:rsid w:val="000E64C9"/>
    <w:rsid w:val="000E652E"/>
    <w:rsid w:val="000E6884"/>
    <w:rsid w:val="000E68FA"/>
    <w:rsid w:val="000E6ABA"/>
    <w:rsid w:val="000E6AFF"/>
    <w:rsid w:val="000E6BE8"/>
    <w:rsid w:val="000E6EFC"/>
    <w:rsid w:val="000E704D"/>
    <w:rsid w:val="000E7333"/>
    <w:rsid w:val="000E75DC"/>
    <w:rsid w:val="000E7777"/>
    <w:rsid w:val="000E7B75"/>
    <w:rsid w:val="000F01B5"/>
    <w:rsid w:val="000F0626"/>
    <w:rsid w:val="000F0F7E"/>
    <w:rsid w:val="000F1253"/>
    <w:rsid w:val="000F1A51"/>
    <w:rsid w:val="000F1BF3"/>
    <w:rsid w:val="000F25E1"/>
    <w:rsid w:val="000F3977"/>
    <w:rsid w:val="000F3D6F"/>
    <w:rsid w:val="000F3E17"/>
    <w:rsid w:val="000F47AE"/>
    <w:rsid w:val="000F4BE7"/>
    <w:rsid w:val="000F4F3F"/>
    <w:rsid w:val="000F5467"/>
    <w:rsid w:val="000F5468"/>
    <w:rsid w:val="000F58DC"/>
    <w:rsid w:val="000F58F7"/>
    <w:rsid w:val="000F5F7F"/>
    <w:rsid w:val="000F606F"/>
    <w:rsid w:val="000F60FB"/>
    <w:rsid w:val="000F61A1"/>
    <w:rsid w:val="000F6341"/>
    <w:rsid w:val="000F66FE"/>
    <w:rsid w:val="000F6AC4"/>
    <w:rsid w:val="000F6AD8"/>
    <w:rsid w:val="000F6BC0"/>
    <w:rsid w:val="000F6E22"/>
    <w:rsid w:val="000F6EE7"/>
    <w:rsid w:val="000F6FD0"/>
    <w:rsid w:val="000F7124"/>
    <w:rsid w:val="000F7172"/>
    <w:rsid w:val="000F748E"/>
    <w:rsid w:val="000F792A"/>
    <w:rsid w:val="000F797C"/>
    <w:rsid w:val="000F7D0B"/>
    <w:rsid w:val="001002A7"/>
    <w:rsid w:val="001013A9"/>
    <w:rsid w:val="00101532"/>
    <w:rsid w:val="00101A24"/>
    <w:rsid w:val="00101ADE"/>
    <w:rsid w:val="0010222B"/>
    <w:rsid w:val="0010259B"/>
    <w:rsid w:val="0010265B"/>
    <w:rsid w:val="001026C0"/>
    <w:rsid w:val="001027D9"/>
    <w:rsid w:val="00102C39"/>
    <w:rsid w:val="00103086"/>
    <w:rsid w:val="001031EF"/>
    <w:rsid w:val="00103555"/>
    <w:rsid w:val="0010379D"/>
    <w:rsid w:val="00103A8E"/>
    <w:rsid w:val="00103EB5"/>
    <w:rsid w:val="00103F48"/>
    <w:rsid w:val="0010438C"/>
    <w:rsid w:val="00104AC5"/>
    <w:rsid w:val="00105764"/>
    <w:rsid w:val="001059E8"/>
    <w:rsid w:val="00105B99"/>
    <w:rsid w:val="00105DD6"/>
    <w:rsid w:val="00107221"/>
    <w:rsid w:val="00107540"/>
    <w:rsid w:val="00107CAA"/>
    <w:rsid w:val="00107FC5"/>
    <w:rsid w:val="001102A8"/>
    <w:rsid w:val="0011053A"/>
    <w:rsid w:val="00110939"/>
    <w:rsid w:val="00110B60"/>
    <w:rsid w:val="00110E8F"/>
    <w:rsid w:val="00111047"/>
    <w:rsid w:val="001111A1"/>
    <w:rsid w:val="00111244"/>
    <w:rsid w:val="001112E5"/>
    <w:rsid w:val="00111BBE"/>
    <w:rsid w:val="00112502"/>
    <w:rsid w:val="0011256E"/>
    <w:rsid w:val="00112E1B"/>
    <w:rsid w:val="001136A5"/>
    <w:rsid w:val="001137A4"/>
    <w:rsid w:val="00113B95"/>
    <w:rsid w:val="00113D73"/>
    <w:rsid w:val="00113E8C"/>
    <w:rsid w:val="001146BF"/>
    <w:rsid w:val="00115E0E"/>
    <w:rsid w:val="001160F1"/>
    <w:rsid w:val="001163A5"/>
    <w:rsid w:val="001165BB"/>
    <w:rsid w:val="001165EB"/>
    <w:rsid w:val="001166F5"/>
    <w:rsid w:val="00116F84"/>
    <w:rsid w:val="001175B9"/>
    <w:rsid w:val="0011778D"/>
    <w:rsid w:val="00117AE2"/>
    <w:rsid w:val="00117B71"/>
    <w:rsid w:val="00117CB3"/>
    <w:rsid w:val="00117CF6"/>
    <w:rsid w:val="001205BD"/>
    <w:rsid w:val="0012163C"/>
    <w:rsid w:val="0012267C"/>
    <w:rsid w:val="00122A24"/>
    <w:rsid w:val="00122BCB"/>
    <w:rsid w:val="00122EDE"/>
    <w:rsid w:val="00122F67"/>
    <w:rsid w:val="001230AA"/>
    <w:rsid w:val="00123242"/>
    <w:rsid w:val="00123388"/>
    <w:rsid w:val="00123BD0"/>
    <w:rsid w:val="00123DDF"/>
    <w:rsid w:val="001241EF"/>
    <w:rsid w:val="00125C32"/>
    <w:rsid w:val="00126099"/>
    <w:rsid w:val="00126924"/>
    <w:rsid w:val="00126ACE"/>
    <w:rsid w:val="001270BC"/>
    <w:rsid w:val="00127E1C"/>
    <w:rsid w:val="001300D0"/>
    <w:rsid w:val="001303B4"/>
    <w:rsid w:val="0013041E"/>
    <w:rsid w:val="00130732"/>
    <w:rsid w:val="0013081C"/>
    <w:rsid w:val="001309A7"/>
    <w:rsid w:val="00130D04"/>
    <w:rsid w:val="00130E7B"/>
    <w:rsid w:val="00130F7A"/>
    <w:rsid w:val="0013176F"/>
    <w:rsid w:val="0013352A"/>
    <w:rsid w:val="001337FF"/>
    <w:rsid w:val="00134183"/>
    <w:rsid w:val="001344E4"/>
    <w:rsid w:val="001347EB"/>
    <w:rsid w:val="001347F3"/>
    <w:rsid w:val="00134ACA"/>
    <w:rsid w:val="00134D0F"/>
    <w:rsid w:val="00134DF7"/>
    <w:rsid w:val="00134E91"/>
    <w:rsid w:val="001350C6"/>
    <w:rsid w:val="00135119"/>
    <w:rsid w:val="00135359"/>
    <w:rsid w:val="001361FE"/>
    <w:rsid w:val="001368D3"/>
    <w:rsid w:val="0013696E"/>
    <w:rsid w:val="00136A54"/>
    <w:rsid w:val="001371B7"/>
    <w:rsid w:val="00137490"/>
    <w:rsid w:val="0013771C"/>
    <w:rsid w:val="0013797E"/>
    <w:rsid w:val="00137C1D"/>
    <w:rsid w:val="001402CC"/>
    <w:rsid w:val="00140419"/>
    <w:rsid w:val="00140908"/>
    <w:rsid w:val="00140B3F"/>
    <w:rsid w:val="00140E93"/>
    <w:rsid w:val="00141145"/>
    <w:rsid w:val="001413AC"/>
    <w:rsid w:val="00141578"/>
    <w:rsid w:val="00141D38"/>
    <w:rsid w:val="00141D70"/>
    <w:rsid w:val="0014211F"/>
    <w:rsid w:val="001428CA"/>
    <w:rsid w:val="00142A09"/>
    <w:rsid w:val="00143108"/>
    <w:rsid w:val="00144365"/>
    <w:rsid w:val="0014498F"/>
    <w:rsid w:val="00144B0D"/>
    <w:rsid w:val="001450DD"/>
    <w:rsid w:val="001452EF"/>
    <w:rsid w:val="001453BA"/>
    <w:rsid w:val="001453DD"/>
    <w:rsid w:val="001459AB"/>
    <w:rsid w:val="001459DF"/>
    <w:rsid w:val="00145D7B"/>
    <w:rsid w:val="00146952"/>
    <w:rsid w:val="00146AC3"/>
    <w:rsid w:val="001470E1"/>
    <w:rsid w:val="0014740C"/>
    <w:rsid w:val="0015006C"/>
    <w:rsid w:val="001502AB"/>
    <w:rsid w:val="001503F7"/>
    <w:rsid w:val="0015052D"/>
    <w:rsid w:val="001505FD"/>
    <w:rsid w:val="00150681"/>
    <w:rsid w:val="0015089B"/>
    <w:rsid w:val="00150E80"/>
    <w:rsid w:val="00150F40"/>
    <w:rsid w:val="001511F0"/>
    <w:rsid w:val="0015138E"/>
    <w:rsid w:val="001517DD"/>
    <w:rsid w:val="00151C9F"/>
    <w:rsid w:val="00151DBF"/>
    <w:rsid w:val="00151DE7"/>
    <w:rsid w:val="00151F20"/>
    <w:rsid w:val="00152A81"/>
    <w:rsid w:val="00152B2B"/>
    <w:rsid w:val="00152CA5"/>
    <w:rsid w:val="00152D0F"/>
    <w:rsid w:val="00152E02"/>
    <w:rsid w:val="00152E05"/>
    <w:rsid w:val="00153123"/>
    <w:rsid w:val="00153279"/>
    <w:rsid w:val="001537A0"/>
    <w:rsid w:val="00153A6E"/>
    <w:rsid w:val="0015413C"/>
    <w:rsid w:val="001541BC"/>
    <w:rsid w:val="00154528"/>
    <w:rsid w:val="00154A3B"/>
    <w:rsid w:val="00154A52"/>
    <w:rsid w:val="00154D99"/>
    <w:rsid w:val="00154E56"/>
    <w:rsid w:val="00154E5B"/>
    <w:rsid w:val="00154FC7"/>
    <w:rsid w:val="00154FEF"/>
    <w:rsid w:val="0015524F"/>
    <w:rsid w:val="001556C4"/>
    <w:rsid w:val="00155A5D"/>
    <w:rsid w:val="00155C38"/>
    <w:rsid w:val="00156013"/>
    <w:rsid w:val="00156867"/>
    <w:rsid w:val="001572B2"/>
    <w:rsid w:val="001577C7"/>
    <w:rsid w:val="0015785A"/>
    <w:rsid w:val="00157CE8"/>
    <w:rsid w:val="00157D57"/>
    <w:rsid w:val="00157F03"/>
    <w:rsid w:val="00160341"/>
    <w:rsid w:val="00160A80"/>
    <w:rsid w:val="00160B1B"/>
    <w:rsid w:val="00160C71"/>
    <w:rsid w:val="00161636"/>
    <w:rsid w:val="00162134"/>
    <w:rsid w:val="001626CA"/>
    <w:rsid w:val="00162BEE"/>
    <w:rsid w:val="00163217"/>
    <w:rsid w:val="001632B4"/>
    <w:rsid w:val="00163BD4"/>
    <w:rsid w:val="00163E4E"/>
    <w:rsid w:val="00163EDB"/>
    <w:rsid w:val="00164C0E"/>
    <w:rsid w:val="00164D66"/>
    <w:rsid w:val="00164E08"/>
    <w:rsid w:val="001653F2"/>
    <w:rsid w:val="00165E62"/>
    <w:rsid w:val="00166287"/>
    <w:rsid w:val="001662EF"/>
    <w:rsid w:val="001667A2"/>
    <w:rsid w:val="00166916"/>
    <w:rsid w:val="00166C61"/>
    <w:rsid w:val="00166CAA"/>
    <w:rsid w:val="00166D2E"/>
    <w:rsid w:val="0016748F"/>
    <w:rsid w:val="00167737"/>
    <w:rsid w:val="00167A2E"/>
    <w:rsid w:val="00167AB8"/>
    <w:rsid w:val="001706F2"/>
    <w:rsid w:val="0017179D"/>
    <w:rsid w:val="0017192F"/>
    <w:rsid w:val="00171ACF"/>
    <w:rsid w:val="00171B27"/>
    <w:rsid w:val="00171BBB"/>
    <w:rsid w:val="0017220B"/>
    <w:rsid w:val="00172520"/>
    <w:rsid w:val="00172D4E"/>
    <w:rsid w:val="00173025"/>
    <w:rsid w:val="00173B18"/>
    <w:rsid w:val="00173FF0"/>
    <w:rsid w:val="0017413A"/>
    <w:rsid w:val="00174146"/>
    <w:rsid w:val="001742F3"/>
    <w:rsid w:val="0017435B"/>
    <w:rsid w:val="0017436A"/>
    <w:rsid w:val="00174991"/>
    <w:rsid w:val="00174BF8"/>
    <w:rsid w:val="00174C96"/>
    <w:rsid w:val="00176145"/>
    <w:rsid w:val="0017617D"/>
    <w:rsid w:val="00176592"/>
    <w:rsid w:val="001767C8"/>
    <w:rsid w:val="00176AC2"/>
    <w:rsid w:val="00176E0B"/>
    <w:rsid w:val="00176F82"/>
    <w:rsid w:val="001774B9"/>
    <w:rsid w:val="001779A2"/>
    <w:rsid w:val="001808F5"/>
    <w:rsid w:val="00180CF7"/>
    <w:rsid w:val="001811AC"/>
    <w:rsid w:val="00181277"/>
    <w:rsid w:val="00181571"/>
    <w:rsid w:val="00181AEA"/>
    <w:rsid w:val="00181D20"/>
    <w:rsid w:val="00181F7B"/>
    <w:rsid w:val="00181FA3"/>
    <w:rsid w:val="00182852"/>
    <w:rsid w:val="00182F8C"/>
    <w:rsid w:val="00183321"/>
    <w:rsid w:val="00183973"/>
    <w:rsid w:val="00183D56"/>
    <w:rsid w:val="00183E71"/>
    <w:rsid w:val="00184C68"/>
    <w:rsid w:val="00184F0E"/>
    <w:rsid w:val="00185034"/>
    <w:rsid w:val="00185129"/>
    <w:rsid w:val="00185326"/>
    <w:rsid w:val="00185826"/>
    <w:rsid w:val="0018583F"/>
    <w:rsid w:val="00185B10"/>
    <w:rsid w:val="00185EDD"/>
    <w:rsid w:val="00186CE0"/>
    <w:rsid w:val="00186EE1"/>
    <w:rsid w:val="00187476"/>
    <w:rsid w:val="00187972"/>
    <w:rsid w:val="001879FD"/>
    <w:rsid w:val="00187E54"/>
    <w:rsid w:val="001904D6"/>
    <w:rsid w:val="001907B2"/>
    <w:rsid w:val="00190F3F"/>
    <w:rsid w:val="00190FAD"/>
    <w:rsid w:val="001913F6"/>
    <w:rsid w:val="0019145F"/>
    <w:rsid w:val="00192BEF"/>
    <w:rsid w:val="00192E48"/>
    <w:rsid w:val="0019308A"/>
    <w:rsid w:val="001932A8"/>
    <w:rsid w:val="00193360"/>
    <w:rsid w:val="00193607"/>
    <w:rsid w:val="0019397D"/>
    <w:rsid w:val="00193C0E"/>
    <w:rsid w:val="00193FDA"/>
    <w:rsid w:val="001943D3"/>
    <w:rsid w:val="0019441B"/>
    <w:rsid w:val="0019456D"/>
    <w:rsid w:val="0019460D"/>
    <w:rsid w:val="00194D02"/>
    <w:rsid w:val="00194D12"/>
    <w:rsid w:val="00194D59"/>
    <w:rsid w:val="0019582C"/>
    <w:rsid w:val="00195D52"/>
    <w:rsid w:val="00196091"/>
    <w:rsid w:val="001968C2"/>
    <w:rsid w:val="00196914"/>
    <w:rsid w:val="00196E10"/>
    <w:rsid w:val="00197100"/>
    <w:rsid w:val="0019733E"/>
    <w:rsid w:val="001975F8"/>
    <w:rsid w:val="00197613"/>
    <w:rsid w:val="001977A1"/>
    <w:rsid w:val="00197897"/>
    <w:rsid w:val="00197AA5"/>
    <w:rsid w:val="001A0154"/>
    <w:rsid w:val="001A0671"/>
    <w:rsid w:val="001A0C74"/>
    <w:rsid w:val="001A0FAE"/>
    <w:rsid w:val="001A1373"/>
    <w:rsid w:val="001A1824"/>
    <w:rsid w:val="001A1C89"/>
    <w:rsid w:val="001A1F5C"/>
    <w:rsid w:val="001A21B1"/>
    <w:rsid w:val="001A2601"/>
    <w:rsid w:val="001A325A"/>
    <w:rsid w:val="001A3964"/>
    <w:rsid w:val="001A3C04"/>
    <w:rsid w:val="001A3EA1"/>
    <w:rsid w:val="001A3F0C"/>
    <w:rsid w:val="001A489A"/>
    <w:rsid w:val="001A49E5"/>
    <w:rsid w:val="001A4CE5"/>
    <w:rsid w:val="001A4FBD"/>
    <w:rsid w:val="001A503B"/>
    <w:rsid w:val="001A549D"/>
    <w:rsid w:val="001A5637"/>
    <w:rsid w:val="001A57F1"/>
    <w:rsid w:val="001A601B"/>
    <w:rsid w:val="001A6720"/>
    <w:rsid w:val="001A6AB5"/>
    <w:rsid w:val="001A7097"/>
    <w:rsid w:val="001A70BF"/>
    <w:rsid w:val="001A764D"/>
    <w:rsid w:val="001A7A59"/>
    <w:rsid w:val="001B0386"/>
    <w:rsid w:val="001B0665"/>
    <w:rsid w:val="001B0DBE"/>
    <w:rsid w:val="001B114E"/>
    <w:rsid w:val="001B1256"/>
    <w:rsid w:val="001B12FE"/>
    <w:rsid w:val="001B13D2"/>
    <w:rsid w:val="001B14E4"/>
    <w:rsid w:val="001B1B4F"/>
    <w:rsid w:val="001B1E34"/>
    <w:rsid w:val="001B23C1"/>
    <w:rsid w:val="001B2977"/>
    <w:rsid w:val="001B2995"/>
    <w:rsid w:val="001B29DD"/>
    <w:rsid w:val="001B3002"/>
    <w:rsid w:val="001B352C"/>
    <w:rsid w:val="001B397F"/>
    <w:rsid w:val="001B3D74"/>
    <w:rsid w:val="001B4942"/>
    <w:rsid w:val="001B4B82"/>
    <w:rsid w:val="001B529E"/>
    <w:rsid w:val="001B58FC"/>
    <w:rsid w:val="001B601B"/>
    <w:rsid w:val="001B608C"/>
    <w:rsid w:val="001B6A0B"/>
    <w:rsid w:val="001B6E2F"/>
    <w:rsid w:val="001B7684"/>
    <w:rsid w:val="001C0157"/>
    <w:rsid w:val="001C12E0"/>
    <w:rsid w:val="001C1C8A"/>
    <w:rsid w:val="001C1E67"/>
    <w:rsid w:val="001C293D"/>
    <w:rsid w:val="001C2D0D"/>
    <w:rsid w:val="001C3029"/>
    <w:rsid w:val="001C3065"/>
    <w:rsid w:val="001C3067"/>
    <w:rsid w:val="001C33DD"/>
    <w:rsid w:val="001C37A9"/>
    <w:rsid w:val="001C399B"/>
    <w:rsid w:val="001C3ADC"/>
    <w:rsid w:val="001C3EA0"/>
    <w:rsid w:val="001C44B5"/>
    <w:rsid w:val="001C45DA"/>
    <w:rsid w:val="001C4656"/>
    <w:rsid w:val="001C5384"/>
    <w:rsid w:val="001C5740"/>
    <w:rsid w:val="001C5784"/>
    <w:rsid w:val="001C5C98"/>
    <w:rsid w:val="001C5D79"/>
    <w:rsid w:val="001C6101"/>
    <w:rsid w:val="001C6510"/>
    <w:rsid w:val="001C653C"/>
    <w:rsid w:val="001C679B"/>
    <w:rsid w:val="001C6A3C"/>
    <w:rsid w:val="001C7040"/>
    <w:rsid w:val="001C7413"/>
    <w:rsid w:val="001C74A2"/>
    <w:rsid w:val="001C756D"/>
    <w:rsid w:val="001C77FD"/>
    <w:rsid w:val="001C7BA5"/>
    <w:rsid w:val="001D0306"/>
    <w:rsid w:val="001D09DA"/>
    <w:rsid w:val="001D1267"/>
    <w:rsid w:val="001D1268"/>
    <w:rsid w:val="001D153B"/>
    <w:rsid w:val="001D19D1"/>
    <w:rsid w:val="001D1A75"/>
    <w:rsid w:val="001D24DC"/>
    <w:rsid w:val="001D2571"/>
    <w:rsid w:val="001D2651"/>
    <w:rsid w:val="001D2A5F"/>
    <w:rsid w:val="001D3539"/>
    <w:rsid w:val="001D3829"/>
    <w:rsid w:val="001D3974"/>
    <w:rsid w:val="001D3F3E"/>
    <w:rsid w:val="001D4251"/>
    <w:rsid w:val="001D49CF"/>
    <w:rsid w:val="001D4ED0"/>
    <w:rsid w:val="001D54B6"/>
    <w:rsid w:val="001D5646"/>
    <w:rsid w:val="001D5A5E"/>
    <w:rsid w:val="001D5A79"/>
    <w:rsid w:val="001D5FB5"/>
    <w:rsid w:val="001D6440"/>
    <w:rsid w:val="001D659B"/>
    <w:rsid w:val="001D6B52"/>
    <w:rsid w:val="001D7A63"/>
    <w:rsid w:val="001D7B92"/>
    <w:rsid w:val="001D7C57"/>
    <w:rsid w:val="001D7CA0"/>
    <w:rsid w:val="001D7D2F"/>
    <w:rsid w:val="001E06F6"/>
    <w:rsid w:val="001E07EA"/>
    <w:rsid w:val="001E08C0"/>
    <w:rsid w:val="001E0AA6"/>
    <w:rsid w:val="001E0AAA"/>
    <w:rsid w:val="001E1275"/>
    <w:rsid w:val="001E169D"/>
    <w:rsid w:val="001E1AB5"/>
    <w:rsid w:val="001E1C72"/>
    <w:rsid w:val="001E2AD8"/>
    <w:rsid w:val="001E2D24"/>
    <w:rsid w:val="001E3461"/>
    <w:rsid w:val="001E3486"/>
    <w:rsid w:val="001E3663"/>
    <w:rsid w:val="001E3A17"/>
    <w:rsid w:val="001E426F"/>
    <w:rsid w:val="001E43B6"/>
    <w:rsid w:val="001E4E35"/>
    <w:rsid w:val="001E5699"/>
    <w:rsid w:val="001E56DB"/>
    <w:rsid w:val="001E58BF"/>
    <w:rsid w:val="001E5A38"/>
    <w:rsid w:val="001E5AAA"/>
    <w:rsid w:val="001E5E04"/>
    <w:rsid w:val="001E6415"/>
    <w:rsid w:val="001E7520"/>
    <w:rsid w:val="001E758C"/>
    <w:rsid w:val="001E77CA"/>
    <w:rsid w:val="001E7F3C"/>
    <w:rsid w:val="001F0142"/>
    <w:rsid w:val="001F0340"/>
    <w:rsid w:val="001F0356"/>
    <w:rsid w:val="001F0C63"/>
    <w:rsid w:val="001F1287"/>
    <w:rsid w:val="001F1618"/>
    <w:rsid w:val="001F16B9"/>
    <w:rsid w:val="001F1DB9"/>
    <w:rsid w:val="001F245C"/>
    <w:rsid w:val="001F25FB"/>
    <w:rsid w:val="001F27C0"/>
    <w:rsid w:val="001F2AE6"/>
    <w:rsid w:val="001F2C8B"/>
    <w:rsid w:val="001F2D52"/>
    <w:rsid w:val="001F3071"/>
    <w:rsid w:val="001F3B18"/>
    <w:rsid w:val="001F3CF6"/>
    <w:rsid w:val="001F3ED2"/>
    <w:rsid w:val="001F474F"/>
    <w:rsid w:val="001F4A87"/>
    <w:rsid w:val="001F4C1D"/>
    <w:rsid w:val="001F5089"/>
    <w:rsid w:val="001F571B"/>
    <w:rsid w:val="001F5B80"/>
    <w:rsid w:val="001F5CC7"/>
    <w:rsid w:val="001F6851"/>
    <w:rsid w:val="001F6B69"/>
    <w:rsid w:val="001F6CC6"/>
    <w:rsid w:val="001F6D24"/>
    <w:rsid w:val="001F7223"/>
    <w:rsid w:val="001F7879"/>
    <w:rsid w:val="001F7F41"/>
    <w:rsid w:val="00200196"/>
    <w:rsid w:val="002004C5"/>
    <w:rsid w:val="0020083D"/>
    <w:rsid w:val="00201831"/>
    <w:rsid w:val="00201D76"/>
    <w:rsid w:val="00201EDF"/>
    <w:rsid w:val="0020390D"/>
    <w:rsid w:val="00203DE7"/>
    <w:rsid w:val="00204117"/>
    <w:rsid w:val="00204700"/>
    <w:rsid w:val="0020479E"/>
    <w:rsid w:val="00204BCB"/>
    <w:rsid w:val="00204E26"/>
    <w:rsid w:val="002050AC"/>
    <w:rsid w:val="00205408"/>
    <w:rsid w:val="00205710"/>
    <w:rsid w:val="002057F6"/>
    <w:rsid w:val="00205AF4"/>
    <w:rsid w:val="0020625A"/>
    <w:rsid w:val="00206403"/>
    <w:rsid w:val="002068FB"/>
    <w:rsid w:val="00206AB5"/>
    <w:rsid w:val="00206FAE"/>
    <w:rsid w:val="00207718"/>
    <w:rsid w:val="00207F8A"/>
    <w:rsid w:val="00210048"/>
    <w:rsid w:val="00210104"/>
    <w:rsid w:val="00210443"/>
    <w:rsid w:val="00210696"/>
    <w:rsid w:val="002106BA"/>
    <w:rsid w:val="00210F7F"/>
    <w:rsid w:val="00210FD2"/>
    <w:rsid w:val="002113E4"/>
    <w:rsid w:val="002119E8"/>
    <w:rsid w:val="00211A02"/>
    <w:rsid w:val="00211CDB"/>
    <w:rsid w:val="002120E4"/>
    <w:rsid w:val="00212A6C"/>
    <w:rsid w:val="00212D77"/>
    <w:rsid w:val="00213AFA"/>
    <w:rsid w:val="0021535F"/>
    <w:rsid w:val="00215C77"/>
    <w:rsid w:val="00216133"/>
    <w:rsid w:val="00216148"/>
    <w:rsid w:val="0021630A"/>
    <w:rsid w:val="0021642A"/>
    <w:rsid w:val="0021683B"/>
    <w:rsid w:val="00216A96"/>
    <w:rsid w:val="00216D80"/>
    <w:rsid w:val="00217029"/>
    <w:rsid w:val="002173FA"/>
    <w:rsid w:val="0021759A"/>
    <w:rsid w:val="00217952"/>
    <w:rsid w:val="00217A6B"/>
    <w:rsid w:val="00217AE0"/>
    <w:rsid w:val="00217B77"/>
    <w:rsid w:val="00217C6B"/>
    <w:rsid w:val="00220039"/>
    <w:rsid w:val="00220162"/>
    <w:rsid w:val="00220894"/>
    <w:rsid w:val="00220B91"/>
    <w:rsid w:val="00220D58"/>
    <w:rsid w:val="00220FD2"/>
    <w:rsid w:val="0022137B"/>
    <w:rsid w:val="00221593"/>
    <w:rsid w:val="00222BFD"/>
    <w:rsid w:val="00222DAF"/>
    <w:rsid w:val="00222DFF"/>
    <w:rsid w:val="00222F36"/>
    <w:rsid w:val="0022377B"/>
    <w:rsid w:val="00224360"/>
    <w:rsid w:val="00224BF1"/>
    <w:rsid w:val="00224E62"/>
    <w:rsid w:val="00224ECF"/>
    <w:rsid w:val="00225236"/>
    <w:rsid w:val="00225AC6"/>
    <w:rsid w:val="00225C0A"/>
    <w:rsid w:val="002263C9"/>
    <w:rsid w:val="002264B8"/>
    <w:rsid w:val="0022700F"/>
    <w:rsid w:val="00227272"/>
    <w:rsid w:val="0022728C"/>
    <w:rsid w:val="0022736B"/>
    <w:rsid w:val="0022744D"/>
    <w:rsid w:val="00227D9B"/>
    <w:rsid w:val="0023023C"/>
    <w:rsid w:val="0023083B"/>
    <w:rsid w:val="00230A53"/>
    <w:rsid w:val="00230E4C"/>
    <w:rsid w:val="002312E9"/>
    <w:rsid w:val="00231950"/>
    <w:rsid w:val="002325C7"/>
    <w:rsid w:val="002327C9"/>
    <w:rsid w:val="00232AD2"/>
    <w:rsid w:val="00232F9C"/>
    <w:rsid w:val="002332AE"/>
    <w:rsid w:val="0023370A"/>
    <w:rsid w:val="0023395D"/>
    <w:rsid w:val="00233BAF"/>
    <w:rsid w:val="00233EFA"/>
    <w:rsid w:val="00234511"/>
    <w:rsid w:val="002348A0"/>
    <w:rsid w:val="00234F1A"/>
    <w:rsid w:val="002356D9"/>
    <w:rsid w:val="00235B3B"/>
    <w:rsid w:val="00235B66"/>
    <w:rsid w:val="00235B9A"/>
    <w:rsid w:val="00235CA7"/>
    <w:rsid w:val="00236045"/>
    <w:rsid w:val="0023648A"/>
    <w:rsid w:val="002368A1"/>
    <w:rsid w:val="0024008B"/>
    <w:rsid w:val="00240489"/>
    <w:rsid w:val="00240E94"/>
    <w:rsid w:val="0024121A"/>
    <w:rsid w:val="002414D8"/>
    <w:rsid w:val="002416FF"/>
    <w:rsid w:val="00242457"/>
    <w:rsid w:val="00242E6C"/>
    <w:rsid w:val="0024315F"/>
    <w:rsid w:val="00243317"/>
    <w:rsid w:val="002435F5"/>
    <w:rsid w:val="00243634"/>
    <w:rsid w:val="00243667"/>
    <w:rsid w:val="00244212"/>
    <w:rsid w:val="00244955"/>
    <w:rsid w:val="002450FA"/>
    <w:rsid w:val="00245159"/>
    <w:rsid w:val="002451B7"/>
    <w:rsid w:val="00245230"/>
    <w:rsid w:val="0024539C"/>
    <w:rsid w:val="002454FE"/>
    <w:rsid w:val="002455A0"/>
    <w:rsid w:val="002455C1"/>
    <w:rsid w:val="002457E4"/>
    <w:rsid w:val="002460F0"/>
    <w:rsid w:val="00246226"/>
    <w:rsid w:val="00246ACF"/>
    <w:rsid w:val="00246B64"/>
    <w:rsid w:val="00246DB4"/>
    <w:rsid w:val="002471DD"/>
    <w:rsid w:val="0024784D"/>
    <w:rsid w:val="00247A8A"/>
    <w:rsid w:val="00247BB5"/>
    <w:rsid w:val="00247BDA"/>
    <w:rsid w:val="00247C79"/>
    <w:rsid w:val="002505AD"/>
    <w:rsid w:val="00250AC8"/>
    <w:rsid w:val="00250FC4"/>
    <w:rsid w:val="00251358"/>
    <w:rsid w:val="002517F7"/>
    <w:rsid w:val="00251E3E"/>
    <w:rsid w:val="00252479"/>
    <w:rsid w:val="0025311C"/>
    <w:rsid w:val="00253411"/>
    <w:rsid w:val="00253811"/>
    <w:rsid w:val="00253905"/>
    <w:rsid w:val="00253BB9"/>
    <w:rsid w:val="00253C98"/>
    <w:rsid w:val="00253F6A"/>
    <w:rsid w:val="002543DF"/>
    <w:rsid w:val="00254CD7"/>
    <w:rsid w:val="00254E06"/>
    <w:rsid w:val="00255704"/>
    <w:rsid w:val="002557A4"/>
    <w:rsid w:val="002557AE"/>
    <w:rsid w:val="002557B5"/>
    <w:rsid w:val="00255865"/>
    <w:rsid w:val="002559E1"/>
    <w:rsid w:val="00255CCE"/>
    <w:rsid w:val="00256203"/>
    <w:rsid w:val="0025626B"/>
    <w:rsid w:val="00256522"/>
    <w:rsid w:val="00256825"/>
    <w:rsid w:val="00256FE1"/>
    <w:rsid w:val="0025706C"/>
    <w:rsid w:val="0025723E"/>
    <w:rsid w:val="00257B25"/>
    <w:rsid w:val="00257CED"/>
    <w:rsid w:val="00257FA7"/>
    <w:rsid w:val="002603AC"/>
    <w:rsid w:val="00260423"/>
    <w:rsid w:val="002608B6"/>
    <w:rsid w:val="0026093B"/>
    <w:rsid w:val="00260A9A"/>
    <w:rsid w:val="00260E77"/>
    <w:rsid w:val="00261D1E"/>
    <w:rsid w:val="0026205C"/>
    <w:rsid w:val="00262400"/>
    <w:rsid w:val="00262461"/>
    <w:rsid w:val="00262809"/>
    <w:rsid w:val="00262947"/>
    <w:rsid w:val="00262F13"/>
    <w:rsid w:val="00263500"/>
    <w:rsid w:val="002639E5"/>
    <w:rsid w:val="002639EB"/>
    <w:rsid w:val="00263B60"/>
    <w:rsid w:val="00263D20"/>
    <w:rsid w:val="002647E4"/>
    <w:rsid w:val="0026533F"/>
    <w:rsid w:val="00265604"/>
    <w:rsid w:val="002657CB"/>
    <w:rsid w:val="00265C37"/>
    <w:rsid w:val="00265EBC"/>
    <w:rsid w:val="00266045"/>
    <w:rsid w:val="002660AE"/>
    <w:rsid w:val="00266478"/>
    <w:rsid w:val="00266A69"/>
    <w:rsid w:val="00266DEF"/>
    <w:rsid w:val="0026705F"/>
    <w:rsid w:val="00267CBE"/>
    <w:rsid w:val="00267E06"/>
    <w:rsid w:val="00270BEF"/>
    <w:rsid w:val="00270D73"/>
    <w:rsid w:val="00270DB7"/>
    <w:rsid w:val="0027100E"/>
    <w:rsid w:val="00271027"/>
    <w:rsid w:val="0027134F"/>
    <w:rsid w:val="0027195C"/>
    <w:rsid w:val="00271A99"/>
    <w:rsid w:val="002721D6"/>
    <w:rsid w:val="002721FB"/>
    <w:rsid w:val="00272297"/>
    <w:rsid w:val="002723B1"/>
    <w:rsid w:val="002724B2"/>
    <w:rsid w:val="002725BD"/>
    <w:rsid w:val="002727B4"/>
    <w:rsid w:val="00272F61"/>
    <w:rsid w:val="0027374C"/>
    <w:rsid w:val="002745BF"/>
    <w:rsid w:val="0027465A"/>
    <w:rsid w:val="00274AC6"/>
    <w:rsid w:val="00274DF4"/>
    <w:rsid w:val="0027517A"/>
    <w:rsid w:val="002752DE"/>
    <w:rsid w:val="00275607"/>
    <w:rsid w:val="0027592E"/>
    <w:rsid w:val="00275B99"/>
    <w:rsid w:val="00275DDD"/>
    <w:rsid w:val="00276446"/>
    <w:rsid w:val="002767F1"/>
    <w:rsid w:val="00276B49"/>
    <w:rsid w:val="00276D0F"/>
    <w:rsid w:val="00276D6D"/>
    <w:rsid w:val="00276E70"/>
    <w:rsid w:val="00277079"/>
    <w:rsid w:val="0027721A"/>
    <w:rsid w:val="002802E9"/>
    <w:rsid w:val="002803A7"/>
    <w:rsid w:val="00280E47"/>
    <w:rsid w:val="00280FCA"/>
    <w:rsid w:val="00281873"/>
    <w:rsid w:val="00281901"/>
    <w:rsid w:val="00281BD5"/>
    <w:rsid w:val="00282146"/>
    <w:rsid w:val="002823A7"/>
    <w:rsid w:val="002827A2"/>
    <w:rsid w:val="002827C3"/>
    <w:rsid w:val="002828DA"/>
    <w:rsid w:val="002829D7"/>
    <w:rsid w:val="00282B20"/>
    <w:rsid w:val="002835F1"/>
    <w:rsid w:val="00283ADF"/>
    <w:rsid w:val="00283C36"/>
    <w:rsid w:val="00283D71"/>
    <w:rsid w:val="00283F54"/>
    <w:rsid w:val="00285144"/>
    <w:rsid w:val="00285655"/>
    <w:rsid w:val="002858C4"/>
    <w:rsid w:val="002859AC"/>
    <w:rsid w:val="00285EC3"/>
    <w:rsid w:val="002864D8"/>
    <w:rsid w:val="00286722"/>
    <w:rsid w:val="0028676C"/>
    <w:rsid w:val="00286B61"/>
    <w:rsid w:val="00286FEE"/>
    <w:rsid w:val="00287064"/>
    <w:rsid w:val="00287127"/>
    <w:rsid w:val="00290122"/>
    <w:rsid w:val="00290161"/>
    <w:rsid w:val="00290270"/>
    <w:rsid w:val="002905C1"/>
    <w:rsid w:val="00290A77"/>
    <w:rsid w:val="00290C89"/>
    <w:rsid w:val="0029147E"/>
    <w:rsid w:val="00291482"/>
    <w:rsid w:val="00291E49"/>
    <w:rsid w:val="002923EB"/>
    <w:rsid w:val="00292624"/>
    <w:rsid w:val="002926FC"/>
    <w:rsid w:val="0029287A"/>
    <w:rsid w:val="00292B82"/>
    <w:rsid w:val="00292E22"/>
    <w:rsid w:val="0029304C"/>
    <w:rsid w:val="002930BC"/>
    <w:rsid w:val="002937F9"/>
    <w:rsid w:val="00293966"/>
    <w:rsid w:val="002943BF"/>
    <w:rsid w:val="002944D3"/>
    <w:rsid w:val="002947C7"/>
    <w:rsid w:val="00294996"/>
    <w:rsid w:val="00294D64"/>
    <w:rsid w:val="00294FBC"/>
    <w:rsid w:val="00295316"/>
    <w:rsid w:val="002954BE"/>
    <w:rsid w:val="00295659"/>
    <w:rsid w:val="0029631C"/>
    <w:rsid w:val="00296B50"/>
    <w:rsid w:val="00296D09"/>
    <w:rsid w:val="0029700E"/>
    <w:rsid w:val="002970F1"/>
    <w:rsid w:val="002A0157"/>
    <w:rsid w:val="002A01C8"/>
    <w:rsid w:val="002A056A"/>
    <w:rsid w:val="002A0A83"/>
    <w:rsid w:val="002A0D00"/>
    <w:rsid w:val="002A0D34"/>
    <w:rsid w:val="002A181E"/>
    <w:rsid w:val="002A1D23"/>
    <w:rsid w:val="002A264C"/>
    <w:rsid w:val="002A26D2"/>
    <w:rsid w:val="002A2AA3"/>
    <w:rsid w:val="002A2DDC"/>
    <w:rsid w:val="002A33B2"/>
    <w:rsid w:val="002A3B4C"/>
    <w:rsid w:val="002A4E48"/>
    <w:rsid w:val="002A4FEA"/>
    <w:rsid w:val="002A5131"/>
    <w:rsid w:val="002A5201"/>
    <w:rsid w:val="002A55D9"/>
    <w:rsid w:val="002A5788"/>
    <w:rsid w:val="002A5E14"/>
    <w:rsid w:val="002A5E30"/>
    <w:rsid w:val="002A6664"/>
    <w:rsid w:val="002A666C"/>
    <w:rsid w:val="002A6C5A"/>
    <w:rsid w:val="002B08B4"/>
    <w:rsid w:val="002B1089"/>
    <w:rsid w:val="002B10D8"/>
    <w:rsid w:val="002B13CB"/>
    <w:rsid w:val="002B1F78"/>
    <w:rsid w:val="002B2DAC"/>
    <w:rsid w:val="002B2DFE"/>
    <w:rsid w:val="002B300F"/>
    <w:rsid w:val="002B3054"/>
    <w:rsid w:val="002B3062"/>
    <w:rsid w:val="002B314D"/>
    <w:rsid w:val="002B323F"/>
    <w:rsid w:val="002B3391"/>
    <w:rsid w:val="002B379B"/>
    <w:rsid w:val="002B39E2"/>
    <w:rsid w:val="002B418D"/>
    <w:rsid w:val="002B4911"/>
    <w:rsid w:val="002B4C7C"/>
    <w:rsid w:val="002B51B7"/>
    <w:rsid w:val="002B5430"/>
    <w:rsid w:val="002B5829"/>
    <w:rsid w:val="002B5BFE"/>
    <w:rsid w:val="002B612A"/>
    <w:rsid w:val="002B69BD"/>
    <w:rsid w:val="002B69D6"/>
    <w:rsid w:val="002B69FE"/>
    <w:rsid w:val="002B7121"/>
    <w:rsid w:val="002B7375"/>
    <w:rsid w:val="002B7A50"/>
    <w:rsid w:val="002B7B48"/>
    <w:rsid w:val="002B7C2C"/>
    <w:rsid w:val="002B7C6B"/>
    <w:rsid w:val="002C030E"/>
    <w:rsid w:val="002C18FB"/>
    <w:rsid w:val="002C1FFC"/>
    <w:rsid w:val="002C20CC"/>
    <w:rsid w:val="002C2BBD"/>
    <w:rsid w:val="002C3468"/>
    <w:rsid w:val="002C3563"/>
    <w:rsid w:val="002C3784"/>
    <w:rsid w:val="002C37DF"/>
    <w:rsid w:val="002C4427"/>
    <w:rsid w:val="002C46BA"/>
    <w:rsid w:val="002C470F"/>
    <w:rsid w:val="002C4BB2"/>
    <w:rsid w:val="002C5222"/>
    <w:rsid w:val="002C6290"/>
    <w:rsid w:val="002C650E"/>
    <w:rsid w:val="002C6AA1"/>
    <w:rsid w:val="002C6AF0"/>
    <w:rsid w:val="002C6EA3"/>
    <w:rsid w:val="002C7209"/>
    <w:rsid w:val="002C7376"/>
    <w:rsid w:val="002C755D"/>
    <w:rsid w:val="002C7761"/>
    <w:rsid w:val="002C77B9"/>
    <w:rsid w:val="002C7DB9"/>
    <w:rsid w:val="002C7F75"/>
    <w:rsid w:val="002D0205"/>
    <w:rsid w:val="002D1508"/>
    <w:rsid w:val="002D15D8"/>
    <w:rsid w:val="002D1774"/>
    <w:rsid w:val="002D19D9"/>
    <w:rsid w:val="002D1BB1"/>
    <w:rsid w:val="002D1BB4"/>
    <w:rsid w:val="002D2626"/>
    <w:rsid w:val="002D26A7"/>
    <w:rsid w:val="002D299B"/>
    <w:rsid w:val="002D29F8"/>
    <w:rsid w:val="002D30BE"/>
    <w:rsid w:val="002D328D"/>
    <w:rsid w:val="002D3B26"/>
    <w:rsid w:val="002D3FB0"/>
    <w:rsid w:val="002D3FC3"/>
    <w:rsid w:val="002D4285"/>
    <w:rsid w:val="002D478C"/>
    <w:rsid w:val="002D47DB"/>
    <w:rsid w:val="002D49BB"/>
    <w:rsid w:val="002D4A68"/>
    <w:rsid w:val="002D4FF7"/>
    <w:rsid w:val="002D5001"/>
    <w:rsid w:val="002D53D8"/>
    <w:rsid w:val="002D5BB9"/>
    <w:rsid w:val="002D5E57"/>
    <w:rsid w:val="002D6267"/>
    <w:rsid w:val="002D6278"/>
    <w:rsid w:val="002D685F"/>
    <w:rsid w:val="002D6A0E"/>
    <w:rsid w:val="002D6EA3"/>
    <w:rsid w:val="002D7521"/>
    <w:rsid w:val="002D7EB7"/>
    <w:rsid w:val="002E0467"/>
    <w:rsid w:val="002E04E7"/>
    <w:rsid w:val="002E064E"/>
    <w:rsid w:val="002E0AAD"/>
    <w:rsid w:val="002E0B60"/>
    <w:rsid w:val="002E1246"/>
    <w:rsid w:val="002E1655"/>
    <w:rsid w:val="002E1B1B"/>
    <w:rsid w:val="002E1C7D"/>
    <w:rsid w:val="002E1EA1"/>
    <w:rsid w:val="002E2327"/>
    <w:rsid w:val="002E254C"/>
    <w:rsid w:val="002E2A61"/>
    <w:rsid w:val="002E345F"/>
    <w:rsid w:val="002E3520"/>
    <w:rsid w:val="002E3579"/>
    <w:rsid w:val="002E3679"/>
    <w:rsid w:val="002E3F28"/>
    <w:rsid w:val="002E3FAE"/>
    <w:rsid w:val="002E4186"/>
    <w:rsid w:val="002E48C3"/>
    <w:rsid w:val="002E5E8E"/>
    <w:rsid w:val="002E6546"/>
    <w:rsid w:val="002E6776"/>
    <w:rsid w:val="002E678B"/>
    <w:rsid w:val="002E6812"/>
    <w:rsid w:val="002E6954"/>
    <w:rsid w:val="002E716E"/>
    <w:rsid w:val="002E7970"/>
    <w:rsid w:val="002E7F6B"/>
    <w:rsid w:val="002F0FD5"/>
    <w:rsid w:val="002F1165"/>
    <w:rsid w:val="002F1186"/>
    <w:rsid w:val="002F1458"/>
    <w:rsid w:val="002F16BD"/>
    <w:rsid w:val="002F1DD7"/>
    <w:rsid w:val="002F20CF"/>
    <w:rsid w:val="002F25D9"/>
    <w:rsid w:val="002F2A1D"/>
    <w:rsid w:val="002F2AE1"/>
    <w:rsid w:val="002F2DC8"/>
    <w:rsid w:val="002F381E"/>
    <w:rsid w:val="002F3D46"/>
    <w:rsid w:val="002F44AE"/>
    <w:rsid w:val="002F4536"/>
    <w:rsid w:val="002F4CBE"/>
    <w:rsid w:val="002F587F"/>
    <w:rsid w:val="002F5A4C"/>
    <w:rsid w:val="002F5AD1"/>
    <w:rsid w:val="002F69D4"/>
    <w:rsid w:val="002F69F7"/>
    <w:rsid w:val="002F7210"/>
    <w:rsid w:val="002F7C1A"/>
    <w:rsid w:val="002F7FE8"/>
    <w:rsid w:val="0030002D"/>
    <w:rsid w:val="003009BA"/>
    <w:rsid w:val="003011A8"/>
    <w:rsid w:val="00301324"/>
    <w:rsid w:val="00301EE8"/>
    <w:rsid w:val="003025BD"/>
    <w:rsid w:val="0030377B"/>
    <w:rsid w:val="00303A6F"/>
    <w:rsid w:val="00303B9F"/>
    <w:rsid w:val="00303C01"/>
    <w:rsid w:val="00303C49"/>
    <w:rsid w:val="00303CB4"/>
    <w:rsid w:val="0030469A"/>
    <w:rsid w:val="00304780"/>
    <w:rsid w:val="00304DD1"/>
    <w:rsid w:val="00304EFE"/>
    <w:rsid w:val="0030520C"/>
    <w:rsid w:val="003055D5"/>
    <w:rsid w:val="003056C2"/>
    <w:rsid w:val="00305ADB"/>
    <w:rsid w:val="00305E40"/>
    <w:rsid w:val="00305F94"/>
    <w:rsid w:val="003063C1"/>
    <w:rsid w:val="00306BD7"/>
    <w:rsid w:val="00306C03"/>
    <w:rsid w:val="00306C2B"/>
    <w:rsid w:val="0030710C"/>
    <w:rsid w:val="00307C16"/>
    <w:rsid w:val="00310293"/>
    <w:rsid w:val="00310439"/>
    <w:rsid w:val="00310D59"/>
    <w:rsid w:val="00310F98"/>
    <w:rsid w:val="00311477"/>
    <w:rsid w:val="0031169D"/>
    <w:rsid w:val="0031184B"/>
    <w:rsid w:val="0031231A"/>
    <w:rsid w:val="003126A1"/>
    <w:rsid w:val="003126F3"/>
    <w:rsid w:val="00312B3B"/>
    <w:rsid w:val="00313590"/>
    <w:rsid w:val="003136C4"/>
    <w:rsid w:val="0031415F"/>
    <w:rsid w:val="00314209"/>
    <w:rsid w:val="0031423D"/>
    <w:rsid w:val="003146D1"/>
    <w:rsid w:val="003147EB"/>
    <w:rsid w:val="00315258"/>
    <w:rsid w:val="00315797"/>
    <w:rsid w:val="003158A1"/>
    <w:rsid w:val="00315AD2"/>
    <w:rsid w:val="00315CD4"/>
    <w:rsid w:val="003168F3"/>
    <w:rsid w:val="00316C5A"/>
    <w:rsid w:val="00316CEC"/>
    <w:rsid w:val="00317D2F"/>
    <w:rsid w:val="00317DC9"/>
    <w:rsid w:val="003200ED"/>
    <w:rsid w:val="00320760"/>
    <w:rsid w:val="0032083E"/>
    <w:rsid w:val="003208A7"/>
    <w:rsid w:val="00320D97"/>
    <w:rsid w:val="00320E14"/>
    <w:rsid w:val="003211F7"/>
    <w:rsid w:val="00321BBE"/>
    <w:rsid w:val="00321E7A"/>
    <w:rsid w:val="003223D0"/>
    <w:rsid w:val="00322754"/>
    <w:rsid w:val="00322C2C"/>
    <w:rsid w:val="00323028"/>
    <w:rsid w:val="00323049"/>
    <w:rsid w:val="003235B0"/>
    <w:rsid w:val="003239DA"/>
    <w:rsid w:val="003239FE"/>
    <w:rsid w:val="00323AA8"/>
    <w:rsid w:val="00323E4D"/>
    <w:rsid w:val="0032472E"/>
    <w:rsid w:val="00324732"/>
    <w:rsid w:val="00324A35"/>
    <w:rsid w:val="00324A98"/>
    <w:rsid w:val="00324B11"/>
    <w:rsid w:val="00324D19"/>
    <w:rsid w:val="00324D67"/>
    <w:rsid w:val="00324FCB"/>
    <w:rsid w:val="00325565"/>
    <w:rsid w:val="003265BF"/>
    <w:rsid w:val="00326EE4"/>
    <w:rsid w:val="00327B16"/>
    <w:rsid w:val="00327B43"/>
    <w:rsid w:val="00330316"/>
    <w:rsid w:val="00330608"/>
    <w:rsid w:val="00330BB2"/>
    <w:rsid w:val="00330C2E"/>
    <w:rsid w:val="00330D1A"/>
    <w:rsid w:val="003318FD"/>
    <w:rsid w:val="0033209C"/>
    <w:rsid w:val="003328B5"/>
    <w:rsid w:val="00333AE2"/>
    <w:rsid w:val="00333C69"/>
    <w:rsid w:val="00333D3D"/>
    <w:rsid w:val="00333EDB"/>
    <w:rsid w:val="00334056"/>
    <w:rsid w:val="003342ED"/>
    <w:rsid w:val="003348A5"/>
    <w:rsid w:val="00334B36"/>
    <w:rsid w:val="00334BAD"/>
    <w:rsid w:val="00334FD1"/>
    <w:rsid w:val="00335899"/>
    <w:rsid w:val="00335BA8"/>
    <w:rsid w:val="00335DE9"/>
    <w:rsid w:val="0033631C"/>
    <w:rsid w:val="00336AD9"/>
    <w:rsid w:val="00336D0B"/>
    <w:rsid w:val="0033706A"/>
    <w:rsid w:val="0033758A"/>
    <w:rsid w:val="00337755"/>
    <w:rsid w:val="00337758"/>
    <w:rsid w:val="003409E9"/>
    <w:rsid w:val="00340AE7"/>
    <w:rsid w:val="00340DBE"/>
    <w:rsid w:val="00341676"/>
    <w:rsid w:val="00341A0D"/>
    <w:rsid w:val="00341C9A"/>
    <w:rsid w:val="0034232A"/>
    <w:rsid w:val="00342B75"/>
    <w:rsid w:val="0034345F"/>
    <w:rsid w:val="00343C75"/>
    <w:rsid w:val="003443B2"/>
    <w:rsid w:val="00345066"/>
    <w:rsid w:val="003455D2"/>
    <w:rsid w:val="0034591A"/>
    <w:rsid w:val="003459BC"/>
    <w:rsid w:val="00345B16"/>
    <w:rsid w:val="00345C08"/>
    <w:rsid w:val="003461EB"/>
    <w:rsid w:val="00346321"/>
    <w:rsid w:val="0034686F"/>
    <w:rsid w:val="00346B17"/>
    <w:rsid w:val="00347196"/>
    <w:rsid w:val="0034726A"/>
    <w:rsid w:val="00347351"/>
    <w:rsid w:val="00347799"/>
    <w:rsid w:val="00347D30"/>
    <w:rsid w:val="00347E53"/>
    <w:rsid w:val="0035032B"/>
    <w:rsid w:val="0035041E"/>
    <w:rsid w:val="00351881"/>
    <w:rsid w:val="003519E1"/>
    <w:rsid w:val="00351B59"/>
    <w:rsid w:val="003524E9"/>
    <w:rsid w:val="003526DC"/>
    <w:rsid w:val="0035273D"/>
    <w:rsid w:val="00352788"/>
    <w:rsid w:val="003527A2"/>
    <w:rsid w:val="003527BC"/>
    <w:rsid w:val="00352ABE"/>
    <w:rsid w:val="00352F96"/>
    <w:rsid w:val="00353A41"/>
    <w:rsid w:val="00353C7E"/>
    <w:rsid w:val="00353E12"/>
    <w:rsid w:val="003548F4"/>
    <w:rsid w:val="0035490C"/>
    <w:rsid w:val="00354B39"/>
    <w:rsid w:val="00354BC8"/>
    <w:rsid w:val="00354C0D"/>
    <w:rsid w:val="00354C61"/>
    <w:rsid w:val="00354F2E"/>
    <w:rsid w:val="00354F4B"/>
    <w:rsid w:val="00355144"/>
    <w:rsid w:val="003553A3"/>
    <w:rsid w:val="0035593C"/>
    <w:rsid w:val="00355A05"/>
    <w:rsid w:val="00355A27"/>
    <w:rsid w:val="0035616F"/>
    <w:rsid w:val="00356424"/>
    <w:rsid w:val="00356771"/>
    <w:rsid w:val="00356869"/>
    <w:rsid w:val="00357623"/>
    <w:rsid w:val="00357771"/>
    <w:rsid w:val="00357AD8"/>
    <w:rsid w:val="0036027C"/>
    <w:rsid w:val="0036034C"/>
    <w:rsid w:val="00360453"/>
    <w:rsid w:val="0036074E"/>
    <w:rsid w:val="00361431"/>
    <w:rsid w:val="00361540"/>
    <w:rsid w:val="00361AE0"/>
    <w:rsid w:val="00361EA2"/>
    <w:rsid w:val="003626FE"/>
    <w:rsid w:val="00362C53"/>
    <w:rsid w:val="003633DA"/>
    <w:rsid w:val="00363421"/>
    <w:rsid w:val="003639C2"/>
    <w:rsid w:val="00363C22"/>
    <w:rsid w:val="0036440C"/>
    <w:rsid w:val="00364A59"/>
    <w:rsid w:val="00364B76"/>
    <w:rsid w:val="00364D3B"/>
    <w:rsid w:val="00365E82"/>
    <w:rsid w:val="00366485"/>
    <w:rsid w:val="00367E89"/>
    <w:rsid w:val="0037027C"/>
    <w:rsid w:val="00370888"/>
    <w:rsid w:val="00370FFB"/>
    <w:rsid w:val="00371545"/>
    <w:rsid w:val="00371638"/>
    <w:rsid w:val="00371791"/>
    <w:rsid w:val="003719D0"/>
    <w:rsid w:val="00371A84"/>
    <w:rsid w:val="00372084"/>
    <w:rsid w:val="003723D9"/>
    <w:rsid w:val="00372555"/>
    <w:rsid w:val="00372684"/>
    <w:rsid w:val="00372715"/>
    <w:rsid w:val="00372A73"/>
    <w:rsid w:val="00373139"/>
    <w:rsid w:val="00373E43"/>
    <w:rsid w:val="00373F68"/>
    <w:rsid w:val="00373FCE"/>
    <w:rsid w:val="00374105"/>
    <w:rsid w:val="00374233"/>
    <w:rsid w:val="0037427F"/>
    <w:rsid w:val="0037457C"/>
    <w:rsid w:val="00374A76"/>
    <w:rsid w:val="00374E28"/>
    <w:rsid w:val="00374EA0"/>
    <w:rsid w:val="0037520B"/>
    <w:rsid w:val="00375866"/>
    <w:rsid w:val="00375D45"/>
    <w:rsid w:val="003762E0"/>
    <w:rsid w:val="00376390"/>
    <w:rsid w:val="003766CA"/>
    <w:rsid w:val="00376957"/>
    <w:rsid w:val="00377750"/>
    <w:rsid w:val="003779FA"/>
    <w:rsid w:val="003800C1"/>
    <w:rsid w:val="003803F1"/>
    <w:rsid w:val="0038068E"/>
    <w:rsid w:val="00380778"/>
    <w:rsid w:val="0038086E"/>
    <w:rsid w:val="00380903"/>
    <w:rsid w:val="00380E3B"/>
    <w:rsid w:val="00380E7A"/>
    <w:rsid w:val="0038110A"/>
    <w:rsid w:val="00381F52"/>
    <w:rsid w:val="003820EE"/>
    <w:rsid w:val="00382768"/>
    <w:rsid w:val="00382781"/>
    <w:rsid w:val="003829B1"/>
    <w:rsid w:val="00382AC4"/>
    <w:rsid w:val="00383299"/>
    <w:rsid w:val="003839B5"/>
    <w:rsid w:val="00383AF7"/>
    <w:rsid w:val="00384898"/>
    <w:rsid w:val="00385059"/>
    <w:rsid w:val="00385641"/>
    <w:rsid w:val="00385A18"/>
    <w:rsid w:val="00385A22"/>
    <w:rsid w:val="00385C5C"/>
    <w:rsid w:val="00385C9C"/>
    <w:rsid w:val="00385DA6"/>
    <w:rsid w:val="0038613D"/>
    <w:rsid w:val="00386515"/>
    <w:rsid w:val="003869CC"/>
    <w:rsid w:val="00386BCA"/>
    <w:rsid w:val="00386EEB"/>
    <w:rsid w:val="0038708A"/>
    <w:rsid w:val="00387720"/>
    <w:rsid w:val="00387777"/>
    <w:rsid w:val="003877F9"/>
    <w:rsid w:val="00387B18"/>
    <w:rsid w:val="003906C2"/>
    <w:rsid w:val="003907D2"/>
    <w:rsid w:val="00391895"/>
    <w:rsid w:val="00391E02"/>
    <w:rsid w:val="003921E3"/>
    <w:rsid w:val="003921FD"/>
    <w:rsid w:val="00392694"/>
    <w:rsid w:val="003929E8"/>
    <w:rsid w:val="0039340E"/>
    <w:rsid w:val="00393B5D"/>
    <w:rsid w:val="0039427E"/>
    <w:rsid w:val="00394649"/>
    <w:rsid w:val="003955B5"/>
    <w:rsid w:val="00395E9B"/>
    <w:rsid w:val="00395F1D"/>
    <w:rsid w:val="00395F47"/>
    <w:rsid w:val="00396048"/>
    <w:rsid w:val="003960B2"/>
    <w:rsid w:val="00396452"/>
    <w:rsid w:val="003965C4"/>
    <w:rsid w:val="00396858"/>
    <w:rsid w:val="00396922"/>
    <w:rsid w:val="00396C3D"/>
    <w:rsid w:val="00396DE5"/>
    <w:rsid w:val="0039766E"/>
    <w:rsid w:val="00397AC0"/>
    <w:rsid w:val="00397BAF"/>
    <w:rsid w:val="003A01FE"/>
    <w:rsid w:val="003A020B"/>
    <w:rsid w:val="003A0669"/>
    <w:rsid w:val="003A0756"/>
    <w:rsid w:val="003A0BB4"/>
    <w:rsid w:val="003A147A"/>
    <w:rsid w:val="003A1637"/>
    <w:rsid w:val="003A181A"/>
    <w:rsid w:val="003A1D0A"/>
    <w:rsid w:val="003A1E11"/>
    <w:rsid w:val="003A1F4B"/>
    <w:rsid w:val="003A2530"/>
    <w:rsid w:val="003A2718"/>
    <w:rsid w:val="003A27BC"/>
    <w:rsid w:val="003A2984"/>
    <w:rsid w:val="003A29DB"/>
    <w:rsid w:val="003A2A15"/>
    <w:rsid w:val="003A2CFF"/>
    <w:rsid w:val="003A2FF4"/>
    <w:rsid w:val="003A35A9"/>
    <w:rsid w:val="003A36D9"/>
    <w:rsid w:val="003A376E"/>
    <w:rsid w:val="003A4642"/>
    <w:rsid w:val="003A493D"/>
    <w:rsid w:val="003A4EE2"/>
    <w:rsid w:val="003A519C"/>
    <w:rsid w:val="003A5692"/>
    <w:rsid w:val="003A5BAD"/>
    <w:rsid w:val="003A5BE2"/>
    <w:rsid w:val="003A6163"/>
    <w:rsid w:val="003A69CA"/>
    <w:rsid w:val="003A6A0A"/>
    <w:rsid w:val="003A7299"/>
    <w:rsid w:val="003A798A"/>
    <w:rsid w:val="003A7A7A"/>
    <w:rsid w:val="003B00E4"/>
    <w:rsid w:val="003B055F"/>
    <w:rsid w:val="003B0EC3"/>
    <w:rsid w:val="003B128B"/>
    <w:rsid w:val="003B1677"/>
    <w:rsid w:val="003B17CE"/>
    <w:rsid w:val="003B1EE4"/>
    <w:rsid w:val="003B228E"/>
    <w:rsid w:val="003B25AF"/>
    <w:rsid w:val="003B261D"/>
    <w:rsid w:val="003B2D61"/>
    <w:rsid w:val="003B2FC4"/>
    <w:rsid w:val="003B3705"/>
    <w:rsid w:val="003B3949"/>
    <w:rsid w:val="003B3990"/>
    <w:rsid w:val="003B3CF0"/>
    <w:rsid w:val="003B438B"/>
    <w:rsid w:val="003B47F9"/>
    <w:rsid w:val="003B4D90"/>
    <w:rsid w:val="003B4D93"/>
    <w:rsid w:val="003B4DC1"/>
    <w:rsid w:val="003B4F1D"/>
    <w:rsid w:val="003B5399"/>
    <w:rsid w:val="003B5C9F"/>
    <w:rsid w:val="003B5F8A"/>
    <w:rsid w:val="003B6131"/>
    <w:rsid w:val="003B6860"/>
    <w:rsid w:val="003B75F2"/>
    <w:rsid w:val="003B77DB"/>
    <w:rsid w:val="003B79D8"/>
    <w:rsid w:val="003B7E83"/>
    <w:rsid w:val="003B7EB4"/>
    <w:rsid w:val="003C006B"/>
    <w:rsid w:val="003C09E4"/>
    <w:rsid w:val="003C0A92"/>
    <w:rsid w:val="003C0E20"/>
    <w:rsid w:val="003C10BF"/>
    <w:rsid w:val="003C1A72"/>
    <w:rsid w:val="003C1A9E"/>
    <w:rsid w:val="003C1F24"/>
    <w:rsid w:val="003C2297"/>
    <w:rsid w:val="003C2433"/>
    <w:rsid w:val="003C2472"/>
    <w:rsid w:val="003C2642"/>
    <w:rsid w:val="003C2DA9"/>
    <w:rsid w:val="003C32BC"/>
    <w:rsid w:val="003C352B"/>
    <w:rsid w:val="003C3689"/>
    <w:rsid w:val="003C3B18"/>
    <w:rsid w:val="003C46F4"/>
    <w:rsid w:val="003C4C0F"/>
    <w:rsid w:val="003C4D7A"/>
    <w:rsid w:val="003C51E7"/>
    <w:rsid w:val="003C58EA"/>
    <w:rsid w:val="003C5AF7"/>
    <w:rsid w:val="003C617A"/>
    <w:rsid w:val="003C61AF"/>
    <w:rsid w:val="003C63BE"/>
    <w:rsid w:val="003C64D3"/>
    <w:rsid w:val="003C68D6"/>
    <w:rsid w:val="003C6A3B"/>
    <w:rsid w:val="003C6FA5"/>
    <w:rsid w:val="003C71E7"/>
    <w:rsid w:val="003C770D"/>
    <w:rsid w:val="003C7866"/>
    <w:rsid w:val="003C7FF1"/>
    <w:rsid w:val="003D0CE8"/>
    <w:rsid w:val="003D13F3"/>
    <w:rsid w:val="003D172C"/>
    <w:rsid w:val="003D1907"/>
    <w:rsid w:val="003D199C"/>
    <w:rsid w:val="003D270B"/>
    <w:rsid w:val="003D2E64"/>
    <w:rsid w:val="003D39A6"/>
    <w:rsid w:val="003D3AF1"/>
    <w:rsid w:val="003D3E65"/>
    <w:rsid w:val="003D3F67"/>
    <w:rsid w:val="003D4493"/>
    <w:rsid w:val="003D44DE"/>
    <w:rsid w:val="003D4865"/>
    <w:rsid w:val="003D4CE3"/>
    <w:rsid w:val="003D4FFD"/>
    <w:rsid w:val="003D538D"/>
    <w:rsid w:val="003D55FA"/>
    <w:rsid w:val="003D620D"/>
    <w:rsid w:val="003D64F5"/>
    <w:rsid w:val="003D6A2D"/>
    <w:rsid w:val="003D75B4"/>
    <w:rsid w:val="003D7BCC"/>
    <w:rsid w:val="003D7F20"/>
    <w:rsid w:val="003E04A0"/>
    <w:rsid w:val="003E0559"/>
    <w:rsid w:val="003E0F53"/>
    <w:rsid w:val="003E1506"/>
    <w:rsid w:val="003E1644"/>
    <w:rsid w:val="003E1758"/>
    <w:rsid w:val="003E1DBE"/>
    <w:rsid w:val="003E21AB"/>
    <w:rsid w:val="003E23C1"/>
    <w:rsid w:val="003E2534"/>
    <w:rsid w:val="003E3056"/>
    <w:rsid w:val="003E3805"/>
    <w:rsid w:val="003E3902"/>
    <w:rsid w:val="003E3965"/>
    <w:rsid w:val="003E3C1E"/>
    <w:rsid w:val="003E401C"/>
    <w:rsid w:val="003E4B2D"/>
    <w:rsid w:val="003E4B81"/>
    <w:rsid w:val="003E4CFF"/>
    <w:rsid w:val="003E50B2"/>
    <w:rsid w:val="003E51B2"/>
    <w:rsid w:val="003E51F1"/>
    <w:rsid w:val="003E522F"/>
    <w:rsid w:val="003E537F"/>
    <w:rsid w:val="003E567B"/>
    <w:rsid w:val="003E5CA3"/>
    <w:rsid w:val="003E5EED"/>
    <w:rsid w:val="003E5FA3"/>
    <w:rsid w:val="003E614E"/>
    <w:rsid w:val="003E61C8"/>
    <w:rsid w:val="003E6895"/>
    <w:rsid w:val="003E7C3E"/>
    <w:rsid w:val="003E7C63"/>
    <w:rsid w:val="003E7DA5"/>
    <w:rsid w:val="003F00B9"/>
    <w:rsid w:val="003F09E2"/>
    <w:rsid w:val="003F0CB1"/>
    <w:rsid w:val="003F0D23"/>
    <w:rsid w:val="003F0EE1"/>
    <w:rsid w:val="003F1B67"/>
    <w:rsid w:val="003F1C33"/>
    <w:rsid w:val="003F1F7A"/>
    <w:rsid w:val="003F28E9"/>
    <w:rsid w:val="003F2CE9"/>
    <w:rsid w:val="003F2D78"/>
    <w:rsid w:val="003F32B8"/>
    <w:rsid w:val="003F33F3"/>
    <w:rsid w:val="003F394E"/>
    <w:rsid w:val="003F3962"/>
    <w:rsid w:val="003F39E2"/>
    <w:rsid w:val="003F3C71"/>
    <w:rsid w:val="003F3DC8"/>
    <w:rsid w:val="003F4246"/>
    <w:rsid w:val="003F5480"/>
    <w:rsid w:val="003F5E32"/>
    <w:rsid w:val="003F658B"/>
    <w:rsid w:val="003F66AB"/>
    <w:rsid w:val="003F69F1"/>
    <w:rsid w:val="003F6A8A"/>
    <w:rsid w:val="003F6D4B"/>
    <w:rsid w:val="003F7017"/>
    <w:rsid w:val="003F71A5"/>
    <w:rsid w:val="003F7AB0"/>
    <w:rsid w:val="003F7BCF"/>
    <w:rsid w:val="003F7C7D"/>
    <w:rsid w:val="003F7E17"/>
    <w:rsid w:val="004001A7"/>
    <w:rsid w:val="004006D9"/>
    <w:rsid w:val="004007E3"/>
    <w:rsid w:val="004012E6"/>
    <w:rsid w:val="004015CD"/>
    <w:rsid w:val="00401E9D"/>
    <w:rsid w:val="00402399"/>
    <w:rsid w:val="004024D7"/>
    <w:rsid w:val="00402760"/>
    <w:rsid w:val="00402767"/>
    <w:rsid w:val="004027A1"/>
    <w:rsid w:val="004029BB"/>
    <w:rsid w:val="00402B9C"/>
    <w:rsid w:val="00402CEE"/>
    <w:rsid w:val="00402D5E"/>
    <w:rsid w:val="00403564"/>
    <w:rsid w:val="00403D44"/>
    <w:rsid w:val="00403D4E"/>
    <w:rsid w:val="00404046"/>
    <w:rsid w:val="004040B5"/>
    <w:rsid w:val="00404396"/>
    <w:rsid w:val="00404533"/>
    <w:rsid w:val="004045BA"/>
    <w:rsid w:val="00405CE1"/>
    <w:rsid w:val="00405DF4"/>
    <w:rsid w:val="0040634E"/>
    <w:rsid w:val="00406687"/>
    <w:rsid w:val="00406937"/>
    <w:rsid w:val="004071D3"/>
    <w:rsid w:val="00407688"/>
    <w:rsid w:val="0040774E"/>
    <w:rsid w:val="00407E1B"/>
    <w:rsid w:val="00407E2F"/>
    <w:rsid w:val="00407EF1"/>
    <w:rsid w:val="00410569"/>
    <w:rsid w:val="00410849"/>
    <w:rsid w:val="004109A3"/>
    <w:rsid w:val="00410A7A"/>
    <w:rsid w:val="00410ED5"/>
    <w:rsid w:val="00411D6B"/>
    <w:rsid w:val="004123A9"/>
    <w:rsid w:val="00412450"/>
    <w:rsid w:val="00412925"/>
    <w:rsid w:val="00412A75"/>
    <w:rsid w:val="0041336C"/>
    <w:rsid w:val="0041370C"/>
    <w:rsid w:val="00413AAF"/>
    <w:rsid w:val="00414231"/>
    <w:rsid w:val="0041435D"/>
    <w:rsid w:val="0041492C"/>
    <w:rsid w:val="00414A21"/>
    <w:rsid w:val="00414C58"/>
    <w:rsid w:val="0041535F"/>
    <w:rsid w:val="0041610E"/>
    <w:rsid w:val="0041654B"/>
    <w:rsid w:val="00416C3F"/>
    <w:rsid w:val="00416CC2"/>
    <w:rsid w:val="00416F87"/>
    <w:rsid w:val="004170D2"/>
    <w:rsid w:val="004172FD"/>
    <w:rsid w:val="004177B2"/>
    <w:rsid w:val="0041782C"/>
    <w:rsid w:val="004214EE"/>
    <w:rsid w:val="00421583"/>
    <w:rsid w:val="00421AEC"/>
    <w:rsid w:val="00421BE8"/>
    <w:rsid w:val="00422062"/>
    <w:rsid w:val="00422385"/>
    <w:rsid w:val="0042280A"/>
    <w:rsid w:val="00423B68"/>
    <w:rsid w:val="00423CE9"/>
    <w:rsid w:val="00424369"/>
    <w:rsid w:val="00424380"/>
    <w:rsid w:val="00424578"/>
    <w:rsid w:val="0042473A"/>
    <w:rsid w:val="00424F48"/>
    <w:rsid w:val="0042548E"/>
    <w:rsid w:val="00425A70"/>
    <w:rsid w:val="00426026"/>
    <w:rsid w:val="0042662A"/>
    <w:rsid w:val="0042683A"/>
    <w:rsid w:val="00426CC8"/>
    <w:rsid w:val="00427676"/>
    <w:rsid w:val="004278EB"/>
    <w:rsid w:val="00427CB3"/>
    <w:rsid w:val="00430314"/>
    <w:rsid w:val="00430541"/>
    <w:rsid w:val="00430D6E"/>
    <w:rsid w:val="00430DC7"/>
    <w:rsid w:val="00430E65"/>
    <w:rsid w:val="00431493"/>
    <w:rsid w:val="004318C8"/>
    <w:rsid w:val="0043192A"/>
    <w:rsid w:val="0043193F"/>
    <w:rsid w:val="00431945"/>
    <w:rsid w:val="00431F82"/>
    <w:rsid w:val="00432583"/>
    <w:rsid w:val="00432A71"/>
    <w:rsid w:val="00432BEE"/>
    <w:rsid w:val="00432C3B"/>
    <w:rsid w:val="00432C93"/>
    <w:rsid w:val="00432D30"/>
    <w:rsid w:val="00432FFF"/>
    <w:rsid w:val="00433742"/>
    <w:rsid w:val="00433743"/>
    <w:rsid w:val="00433869"/>
    <w:rsid w:val="00433A1A"/>
    <w:rsid w:val="00433B1E"/>
    <w:rsid w:val="00433C9F"/>
    <w:rsid w:val="0043417E"/>
    <w:rsid w:val="00434331"/>
    <w:rsid w:val="004348D0"/>
    <w:rsid w:val="0043495E"/>
    <w:rsid w:val="004355B0"/>
    <w:rsid w:val="00436092"/>
    <w:rsid w:val="00436DBD"/>
    <w:rsid w:val="004378AA"/>
    <w:rsid w:val="00437CAF"/>
    <w:rsid w:val="004401EC"/>
    <w:rsid w:val="0044039A"/>
    <w:rsid w:val="00440423"/>
    <w:rsid w:val="00440468"/>
    <w:rsid w:val="0044047E"/>
    <w:rsid w:val="004404CF"/>
    <w:rsid w:val="004405EB"/>
    <w:rsid w:val="00440628"/>
    <w:rsid w:val="00440636"/>
    <w:rsid w:val="00440801"/>
    <w:rsid w:val="00440F58"/>
    <w:rsid w:val="00440FFE"/>
    <w:rsid w:val="004413EB"/>
    <w:rsid w:val="00441574"/>
    <w:rsid w:val="004415A7"/>
    <w:rsid w:val="004419F1"/>
    <w:rsid w:val="00441A70"/>
    <w:rsid w:val="004421AA"/>
    <w:rsid w:val="00442613"/>
    <w:rsid w:val="00442731"/>
    <w:rsid w:val="004429F4"/>
    <w:rsid w:val="00442A1B"/>
    <w:rsid w:val="00442B08"/>
    <w:rsid w:val="00442D9E"/>
    <w:rsid w:val="00442E00"/>
    <w:rsid w:val="0044303B"/>
    <w:rsid w:val="00443150"/>
    <w:rsid w:val="004436CF"/>
    <w:rsid w:val="00443747"/>
    <w:rsid w:val="00443832"/>
    <w:rsid w:val="00443DC6"/>
    <w:rsid w:val="004441C5"/>
    <w:rsid w:val="004442BD"/>
    <w:rsid w:val="004443E7"/>
    <w:rsid w:val="00444510"/>
    <w:rsid w:val="0044453A"/>
    <w:rsid w:val="00444555"/>
    <w:rsid w:val="004445FD"/>
    <w:rsid w:val="00444AA6"/>
    <w:rsid w:val="00444AA7"/>
    <w:rsid w:val="00445280"/>
    <w:rsid w:val="00445945"/>
    <w:rsid w:val="00445D52"/>
    <w:rsid w:val="00446532"/>
    <w:rsid w:val="004473D2"/>
    <w:rsid w:val="004476ED"/>
    <w:rsid w:val="00447BAD"/>
    <w:rsid w:val="00450D8F"/>
    <w:rsid w:val="00451245"/>
    <w:rsid w:val="004512B7"/>
    <w:rsid w:val="004512BA"/>
    <w:rsid w:val="00451412"/>
    <w:rsid w:val="0045154A"/>
    <w:rsid w:val="00451D92"/>
    <w:rsid w:val="00451F43"/>
    <w:rsid w:val="00452373"/>
    <w:rsid w:val="00452503"/>
    <w:rsid w:val="004530CF"/>
    <w:rsid w:val="00453398"/>
    <w:rsid w:val="004536F7"/>
    <w:rsid w:val="00453F59"/>
    <w:rsid w:val="0045464C"/>
    <w:rsid w:val="00454679"/>
    <w:rsid w:val="00454D2E"/>
    <w:rsid w:val="0045503C"/>
    <w:rsid w:val="004550DD"/>
    <w:rsid w:val="00455186"/>
    <w:rsid w:val="0045553F"/>
    <w:rsid w:val="00455826"/>
    <w:rsid w:val="00455939"/>
    <w:rsid w:val="00455DBD"/>
    <w:rsid w:val="00455E8B"/>
    <w:rsid w:val="004561B9"/>
    <w:rsid w:val="0045695A"/>
    <w:rsid w:val="00456A93"/>
    <w:rsid w:val="00456DAC"/>
    <w:rsid w:val="00456EAC"/>
    <w:rsid w:val="00457326"/>
    <w:rsid w:val="004574FA"/>
    <w:rsid w:val="00457948"/>
    <w:rsid w:val="00457B1A"/>
    <w:rsid w:val="00460A63"/>
    <w:rsid w:val="00460F71"/>
    <w:rsid w:val="00461003"/>
    <w:rsid w:val="00461286"/>
    <w:rsid w:val="004612C2"/>
    <w:rsid w:val="00461536"/>
    <w:rsid w:val="00461F1A"/>
    <w:rsid w:val="00462131"/>
    <w:rsid w:val="00462314"/>
    <w:rsid w:val="004626EA"/>
    <w:rsid w:val="0046281D"/>
    <w:rsid w:val="004634BE"/>
    <w:rsid w:val="00463FF2"/>
    <w:rsid w:val="00464AEF"/>
    <w:rsid w:val="00464B04"/>
    <w:rsid w:val="00464C23"/>
    <w:rsid w:val="00464F96"/>
    <w:rsid w:val="00465039"/>
    <w:rsid w:val="00466041"/>
    <w:rsid w:val="00466B0F"/>
    <w:rsid w:val="00466CB7"/>
    <w:rsid w:val="00467186"/>
    <w:rsid w:val="00467456"/>
    <w:rsid w:val="0046756C"/>
    <w:rsid w:val="004677B0"/>
    <w:rsid w:val="004707D7"/>
    <w:rsid w:val="00470B4B"/>
    <w:rsid w:val="00470D1B"/>
    <w:rsid w:val="00470D24"/>
    <w:rsid w:val="00471725"/>
    <w:rsid w:val="004719FF"/>
    <w:rsid w:val="00471E56"/>
    <w:rsid w:val="0047257E"/>
    <w:rsid w:val="004725D3"/>
    <w:rsid w:val="0047260D"/>
    <w:rsid w:val="0047303B"/>
    <w:rsid w:val="004733C5"/>
    <w:rsid w:val="00473B01"/>
    <w:rsid w:val="00473DAD"/>
    <w:rsid w:val="004742E7"/>
    <w:rsid w:val="00474800"/>
    <w:rsid w:val="00474833"/>
    <w:rsid w:val="00474D8D"/>
    <w:rsid w:val="0047526E"/>
    <w:rsid w:val="004753DB"/>
    <w:rsid w:val="004754FA"/>
    <w:rsid w:val="00475B24"/>
    <w:rsid w:val="00475C30"/>
    <w:rsid w:val="00475F77"/>
    <w:rsid w:val="004762F3"/>
    <w:rsid w:val="00476AC8"/>
    <w:rsid w:val="00476B9E"/>
    <w:rsid w:val="00476C91"/>
    <w:rsid w:val="00477601"/>
    <w:rsid w:val="00477BE6"/>
    <w:rsid w:val="00480048"/>
    <w:rsid w:val="004800A7"/>
    <w:rsid w:val="00480145"/>
    <w:rsid w:val="00480D5D"/>
    <w:rsid w:val="0048137D"/>
    <w:rsid w:val="00481702"/>
    <w:rsid w:val="004819BB"/>
    <w:rsid w:val="00481A72"/>
    <w:rsid w:val="00481C3F"/>
    <w:rsid w:val="00482037"/>
    <w:rsid w:val="00482D89"/>
    <w:rsid w:val="00483610"/>
    <w:rsid w:val="004836F9"/>
    <w:rsid w:val="00483DEB"/>
    <w:rsid w:val="00483EB9"/>
    <w:rsid w:val="00484167"/>
    <w:rsid w:val="00484231"/>
    <w:rsid w:val="00484F6F"/>
    <w:rsid w:val="004855BD"/>
    <w:rsid w:val="0048561B"/>
    <w:rsid w:val="00485D4B"/>
    <w:rsid w:val="004864CB"/>
    <w:rsid w:val="00486516"/>
    <w:rsid w:val="004870CD"/>
    <w:rsid w:val="00487760"/>
    <w:rsid w:val="00487949"/>
    <w:rsid w:val="00487BFA"/>
    <w:rsid w:val="00487DC6"/>
    <w:rsid w:val="00487E49"/>
    <w:rsid w:val="004903B4"/>
    <w:rsid w:val="004904E9"/>
    <w:rsid w:val="004908E9"/>
    <w:rsid w:val="00490C93"/>
    <w:rsid w:val="00490EB8"/>
    <w:rsid w:val="00490F76"/>
    <w:rsid w:val="0049101A"/>
    <w:rsid w:val="0049124F"/>
    <w:rsid w:val="004914C1"/>
    <w:rsid w:val="00491C24"/>
    <w:rsid w:val="00492728"/>
    <w:rsid w:val="004929C4"/>
    <w:rsid w:val="00492B29"/>
    <w:rsid w:val="00492D26"/>
    <w:rsid w:val="00493229"/>
    <w:rsid w:val="004933DF"/>
    <w:rsid w:val="00493D45"/>
    <w:rsid w:val="00494041"/>
    <w:rsid w:val="00494496"/>
    <w:rsid w:val="004948E1"/>
    <w:rsid w:val="004949B8"/>
    <w:rsid w:val="00494B3E"/>
    <w:rsid w:val="004954AA"/>
    <w:rsid w:val="00495688"/>
    <w:rsid w:val="00495CA2"/>
    <w:rsid w:val="0049627E"/>
    <w:rsid w:val="00496366"/>
    <w:rsid w:val="004963EE"/>
    <w:rsid w:val="004965B4"/>
    <w:rsid w:val="0049665D"/>
    <w:rsid w:val="004966FF"/>
    <w:rsid w:val="004971F1"/>
    <w:rsid w:val="00497375"/>
    <w:rsid w:val="00497719"/>
    <w:rsid w:val="00497858"/>
    <w:rsid w:val="00497CD8"/>
    <w:rsid w:val="004A00C1"/>
    <w:rsid w:val="004A0D8E"/>
    <w:rsid w:val="004A0D97"/>
    <w:rsid w:val="004A19E3"/>
    <w:rsid w:val="004A1F0A"/>
    <w:rsid w:val="004A2181"/>
    <w:rsid w:val="004A2255"/>
    <w:rsid w:val="004A29A5"/>
    <w:rsid w:val="004A2B1E"/>
    <w:rsid w:val="004A3AC5"/>
    <w:rsid w:val="004A4BCB"/>
    <w:rsid w:val="004A521A"/>
    <w:rsid w:val="004A5518"/>
    <w:rsid w:val="004A5543"/>
    <w:rsid w:val="004A596F"/>
    <w:rsid w:val="004A6160"/>
    <w:rsid w:val="004A634F"/>
    <w:rsid w:val="004A636B"/>
    <w:rsid w:val="004A6640"/>
    <w:rsid w:val="004A6AC7"/>
    <w:rsid w:val="004A7580"/>
    <w:rsid w:val="004A7763"/>
    <w:rsid w:val="004A7789"/>
    <w:rsid w:val="004A77A2"/>
    <w:rsid w:val="004A7A83"/>
    <w:rsid w:val="004A7B4C"/>
    <w:rsid w:val="004B002A"/>
    <w:rsid w:val="004B0370"/>
    <w:rsid w:val="004B04C2"/>
    <w:rsid w:val="004B082E"/>
    <w:rsid w:val="004B0970"/>
    <w:rsid w:val="004B0B52"/>
    <w:rsid w:val="004B0B9F"/>
    <w:rsid w:val="004B0C8D"/>
    <w:rsid w:val="004B12A3"/>
    <w:rsid w:val="004B158E"/>
    <w:rsid w:val="004B185E"/>
    <w:rsid w:val="004B1D67"/>
    <w:rsid w:val="004B1E76"/>
    <w:rsid w:val="004B1F3A"/>
    <w:rsid w:val="004B20BD"/>
    <w:rsid w:val="004B2274"/>
    <w:rsid w:val="004B22BB"/>
    <w:rsid w:val="004B2AA0"/>
    <w:rsid w:val="004B3BD6"/>
    <w:rsid w:val="004B3E06"/>
    <w:rsid w:val="004B4144"/>
    <w:rsid w:val="004B4613"/>
    <w:rsid w:val="004B4915"/>
    <w:rsid w:val="004B56D6"/>
    <w:rsid w:val="004B56DB"/>
    <w:rsid w:val="004B581C"/>
    <w:rsid w:val="004B5CD4"/>
    <w:rsid w:val="004B6A8F"/>
    <w:rsid w:val="004B6AEC"/>
    <w:rsid w:val="004B6E08"/>
    <w:rsid w:val="004B6F82"/>
    <w:rsid w:val="004B6FDC"/>
    <w:rsid w:val="004B70C8"/>
    <w:rsid w:val="004B7351"/>
    <w:rsid w:val="004B7434"/>
    <w:rsid w:val="004B753D"/>
    <w:rsid w:val="004B7FC4"/>
    <w:rsid w:val="004C02D7"/>
    <w:rsid w:val="004C0717"/>
    <w:rsid w:val="004C0A71"/>
    <w:rsid w:val="004C0F4C"/>
    <w:rsid w:val="004C1A59"/>
    <w:rsid w:val="004C1D05"/>
    <w:rsid w:val="004C1EAC"/>
    <w:rsid w:val="004C1EB4"/>
    <w:rsid w:val="004C22D9"/>
    <w:rsid w:val="004C2468"/>
    <w:rsid w:val="004C26DF"/>
    <w:rsid w:val="004C3037"/>
    <w:rsid w:val="004C3772"/>
    <w:rsid w:val="004C43B5"/>
    <w:rsid w:val="004C46EE"/>
    <w:rsid w:val="004C4B09"/>
    <w:rsid w:val="004C4EFB"/>
    <w:rsid w:val="004C4F68"/>
    <w:rsid w:val="004C57BD"/>
    <w:rsid w:val="004C5908"/>
    <w:rsid w:val="004C5AB8"/>
    <w:rsid w:val="004C5BF5"/>
    <w:rsid w:val="004C60DC"/>
    <w:rsid w:val="004C6273"/>
    <w:rsid w:val="004C66C0"/>
    <w:rsid w:val="004C672A"/>
    <w:rsid w:val="004C75F8"/>
    <w:rsid w:val="004C7873"/>
    <w:rsid w:val="004D09FB"/>
    <w:rsid w:val="004D0A14"/>
    <w:rsid w:val="004D0B46"/>
    <w:rsid w:val="004D109C"/>
    <w:rsid w:val="004D1C6F"/>
    <w:rsid w:val="004D1D5B"/>
    <w:rsid w:val="004D277B"/>
    <w:rsid w:val="004D2F68"/>
    <w:rsid w:val="004D2F7B"/>
    <w:rsid w:val="004D32F6"/>
    <w:rsid w:val="004D33FF"/>
    <w:rsid w:val="004D4075"/>
    <w:rsid w:val="004D4716"/>
    <w:rsid w:val="004D4F70"/>
    <w:rsid w:val="004D5169"/>
    <w:rsid w:val="004D52F3"/>
    <w:rsid w:val="004D545E"/>
    <w:rsid w:val="004D5594"/>
    <w:rsid w:val="004D589D"/>
    <w:rsid w:val="004D6062"/>
    <w:rsid w:val="004D606E"/>
    <w:rsid w:val="004D6151"/>
    <w:rsid w:val="004D6368"/>
    <w:rsid w:val="004D636B"/>
    <w:rsid w:val="004D6906"/>
    <w:rsid w:val="004D69E5"/>
    <w:rsid w:val="004D6A81"/>
    <w:rsid w:val="004D6E81"/>
    <w:rsid w:val="004D6FED"/>
    <w:rsid w:val="004D73E5"/>
    <w:rsid w:val="004D74E8"/>
    <w:rsid w:val="004D7803"/>
    <w:rsid w:val="004D7F1C"/>
    <w:rsid w:val="004E003C"/>
    <w:rsid w:val="004E093E"/>
    <w:rsid w:val="004E098E"/>
    <w:rsid w:val="004E09CE"/>
    <w:rsid w:val="004E0A18"/>
    <w:rsid w:val="004E0D48"/>
    <w:rsid w:val="004E0F2D"/>
    <w:rsid w:val="004E125E"/>
    <w:rsid w:val="004E171E"/>
    <w:rsid w:val="004E17E4"/>
    <w:rsid w:val="004E17F0"/>
    <w:rsid w:val="004E1A92"/>
    <w:rsid w:val="004E1F1A"/>
    <w:rsid w:val="004E2396"/>
    <w:rsid w:val="004E299C"/>
    <w:rsid w:val="004E29F6"/>
    <w:rsid w:val="004E2AD4"/>
    <w:rsid w:val="004E31B7"/>
    <w:rsid w:val="004E441F"/>
    <w:rsid w:val="004E4AA1"/>
    <w:rsid w:val="004E4F5B"/>
    <w:rsid w:val="004E509B"/>
    <w:rsid w:val="004E50D8"/>
    <w:rsid w:val="004E53BE"/>
    <w:rsid w:val="004E5421"/>
    <w:rsid w:val="004E5894"/>
    <w:rsid w:val="004E5921"/>
    <w:rsid w:val="004E5ABF"/>
    <w:rsid w:val="004E5E23"/>
    <w:rsid w:val="004E6070"/>
    <w:rsid w:val="004E6768"/>
    <w:rsid w:val="004E68E1"/>
    <w:rsid w:val="004E6B88"/>
    <w:rsid w:val="004E6C05"/>
    <w:rsid w:val="004E6CE6"/>
    <w:rsid w:val="004E7320"/>
    <w:rsid w:val="004E7520"/>
    <w:rsid w:val="004E76B5"/>
    <w:rsid w:val="004E7E06"/>
    <w:rsid w:val="004F0233"/>
    <w:rsid w:val="004F02A3"/>
    <w:rsid w:val="004F06EC"/>
    <w:rsid w:val="004F0BC1"/>
    <w:rsid w:val="004F0D16"/>
    <w:rsid w:val="004F0F56"/>
    <w:rsid w:val="004F1A1D"/>
    <w:rsid w:val="004F1EC6"/>
    <w:rsid w:val="004F2726"/>
    <w:rsid w:val="004F3410"/>
    <w:rsid w:val="004F37A3"/>
    <w:rsid w:val="004F3B19"/>
    <w:rsid w:val="004F4452"/>
    <w:rsid w:val="004F4C2F"/>
    <w:rsid w:val="004F4CEF"/>
    <w:rsid w:val="004F4D47"/>
    <w:rsid w:val="004F4DBE"/>
    <w:rsid w:val="004F5136"/>
    <w:rsid w:val="004F5AB1"/>
    <w:rsid w:val="004F5E63"/>
    <w:rsid w:val="004F66FB"/>
    <w:rsid w:val="004F6787"/>
    <w:rsid w:val="004F67BA"/>
    <w:rsid w:val="004F6815"/>
    <w:rsid w:val="004F69AF"/>
    <w:rsid w:val="004F69E5"/>
    <w:rsid w:val="004F6CF2"/>
    <w:rsid w:val="004F7145"/>
    <w:rsid w:val="004F7D6E"/>
    <w:rsid w:val="00500173"/>
    <w:rsid w:val="00500228"/>
    <w:rsid w:val="005009D4"/>
    <w:rsid w:val="00500A9F"/>
    <w:rsid w:val="005018A9"/>
    <w:rsid w:val="00501B79"/>
    <w:rsid w:val="00501BC0"/>
    <w:rsid w:val="00501DBC"/>
    <w:rsid w:val="005024AC"/>
    <w:rsid w:val="00502A9A"/>
    <w:rsid w:val="00502C0D"/>
    <w:rsid w:val="00502CE1"/>
    <w:rsid w:val="005033E9"/>
    <w:rsid w:val="0050361C"/>
    <w:rsid w:val="00503DFE"/>
    <w:rsid w:val="0050467F"/>
    <w:rsid w:val="00504C59"/>
    <w:rsid w:val="00504CCB"/>
    <w:rsid w:val="00504E98"/>
    <w:rsid w:val="00505B60"/>
    <w:rsid w:val="00506103"/>
    <w:rsid w:val="00506162"/>
    <w:rsid w:val="0050672E"/>
    <w:rsid w:val="00506E6F"/>
    <w:rsid w:val="0050711C"/>
    <w:rsid w:val="005077C9"/>
    <w:rsid w:val="00507973"/>
    <w:rsid w:val="00507A78"/>
    <w:rsid w:val="00507E4F"/>
    <w:rsid w:val="00507F03"/>
    <w:rsid w:val="00510E07"/>
    <w:rsid w:val="005111B6"/>
    <w:rsid w:val="005112DB"/>
    <w:rsid w:val="005119E6"/>
    <w:rsid w:val="00511BB9"/>
    <w:rsid w:val="00511F2B"/>
    <w:rsid w:val="00512087"/>
    <w:rsid w:val="005126D1"/>
    <w:rsid w:val="00512A7C"/>
    <w:rsid w:val="00512E49"/>
    <w:rsid w:val="00512EE4"/>
    <w:rsid w:val="00513E1C"/>
    <w:rsid w:val="00513EBC"/>
    <w:rsid w:val="00514EA5"/>
    <w:rsid w:val="00515171"/>
    <w:rsid w:val="005154E6"/>
    <w:rsid w:val="00515529"/>
    <w:rsid w:val="00515D55"/>
    <w:rsid w:val="00515ECD"/>
    <w:rsid w:val="0051645A"/>
    <w:rsid w:val="005166B4"/>
    <w:rsid w:val="00516F7E"/>
    <w:rsid w:val="00517002"/>
    <w:rsid w:val="005171C7"/>
    <w:rsid w:val="005175D6"/>
    <w:rsid w:val="0051786D"/>
    <w:rsid w:val="00517C0E"/>
    <w:rsid w:val="00517E15"/>
    <w:rsid w:val="00517ECB"/>
    <w:rsid w:val="00520B2B"/>
    <w:rsid w:val="00520D5A"/>
    <w:rsid w:val="00520FB3"/>
    <w:rsid w:val="00521062"/>
    <w:rsid w:val="005214B8"/>
    <w:rsid w:val="005219AB"/>
    <w:rsid w:val="00521C39"/>
    <w:rsid w:val="0052237C"/>
    <w:rsid w:val="005224AC"/>
    <w:rsid w:val="00522DA7"/>
    <w:rsid w:val="00522DAD"/>
    <w:rsid w:val="0052300D"/>
    <w:rsid w:val="0052318B"/>
    <w:rsid w:val="0052375F"/>
    <w:rsid w:val="00523966"/>
    <w:rsid w:val="00523C0D"/>
    <w:rsid w:val="005245A9"/>
    <w:rsid w:val="00524666"/>
    <w:rsid w:val="005249C9"/>
    <w:rsid w:val="00524B9E"/>
    <w:rsid w:val="0052505A"/>
    <w:rsid w:val="00525164"/>
    <w:rsid w:val="00525452"/>
    <w:rsid w:val="005256BC"/>
    <w:rsid w:val="00525961"/>
    <w:rsid w:val="00525BE2"/>
    <w:rsid w:val="00525F0F"/>
    <w:rsid w:val="00526A7A"/>
    <w:rsid w:val="00526C03"/>
    <w:rsid w:val="0052744F"/>
    <w:rsid w:val="005274FB"/>
    <w:rsid w:val="005279F3"/>
    <w:rsid w:val="00527F27"/>
    <w:rsid w:val="00527FC8"/>
    <w:rsid w:val="00530316"/>
    <w:rsid w:val="00530348"/>
    <w:rsid w:val="0053072F"/>
    <w:rsid w:val="0053085C"/>
    <w:rsid w:val="005319B5"/>
    <w:rsid w:val="00531BAA"/>
    <w:rsid w:val="00531DC5"/>
    <w:rsid w:val="005322F5"/>
    <w:rsid w:val="005329BE"/>
    <w:rsid w:val="00533056"/>
    <w:rsid w:val="00533AA3"/>
    <w:rsid w:val="00533BD1"/>
    <w:rsid w:val="00533C06"/>
    <w:rsid w:val="00533C84"/>
    <w:rsid w:val="00533D7A"/>
    <w:rsid w:val="00533E4C"/>
    <w:rsid w:val="0053419B"/>
    <w:rsid w:val="005343F2"/>
    <w:rsid w:val="00534591"/>
    <w:rsid w:val="00534739"/>
    <w:rsid w:val="00534EE0"/>
    <w:rsid w:val="005350E4"/>
    <w:rsid w:val="00535234"/>
    <w:rsid w:val="00535703"/>
    <w:rsid w:val="00535A9F"/>
    <w:rsid w:val="00535BF0"/>
    <w:rsid w:val="00535CD7"/>
    <w:rsid w:val="00535DD5"/>
    <w:rsid w:val="00536372"/>
    <w:rsid w:val="005370C2"/>
    <w:rsid w:val="00537715"/>
    <w:rsid w:val="00537AAB"/>
    <w:rsid w:val="00537E37"/>
    <w:rsid w:val="00540192"/>
    <w:rsid w:val="00540273"/>
    <w:rsid w:val="0054034E"/>
    <w:rsid w:val="0054073B"/>
    <w:rsid w:val="0054086D"/>
    <w:rsid w:val="00540893"/>
    <w:rsid w:val="00540D75"/>
    <w:rsid w:val="00540DD8"/>
    <w:rsid w:val="005417AF"/>
    <w:rsid w:val="005419E7"/>
    <w:rsid w:val="00541DB4"/>
    <w:rsid w:val="00542237"/>
    <w:rsid w:val="00542C2B"/>
    <w:rsid w:val="00542D88"/>
    <w:rsid w:val="00543654"/>
    <w:rsid w:val="00543C2E"/>
    <w:rsid w:val="00543D93"/>
    <w:rsid w:val="005440C8"/>
    <w:rsid w:val="0054445F"/>
    <w:rsid w:val="005444F2"/>
    <w:rsid w:val="0054480E"/>
    <w:rsid w:val="00544DBA"/>
    <w:rsid w:val="00546542"/>
    <w:rsid w:val="00546AF6"/>
    <w:rsid w:val="00546B11"/>
    <w:rsid w:val="00546BA0"/>
    <w:rsid w:val="005472DE"/>
    <w:rsid w:val="00547372"/>
    <w:rsid w:val="00547459"/>
    <w:rsid w:val="00547762"/>
    <w:rsid w:val="00547D34"/>
    <w:rsid w:val="00547D48"/>
    <w:rsid w:val="00550335"/>
    <w:rsid w:val="00550656"/>
    <w:rsid w:val="005507D8"/>
    <w:rsid w:val="00550902"/>
    <w:rsid w:val="00551047"/>
    <w:rsid w:val="00551176"/>
    <w:rsid w:val="0055159E"/>
    <w:rsid w:val="005515ED"/>
    <w:rsid w:val="005515F1"/>
    <w:rsid w:val="00551604"/>
    <w:rsid w:val="00551840"/>
    <w:rsid w:val="00551FD4"/>
    <w:rsid w:val="0055265C"/>
    <w:rsid w:val="00553235"/>
    <w:rsid w:val="0055343B"/>
    <w:rsid w:val="005534B1"/>
    <w:rsid w:val="005534B4"/>
    <w:rsid w:val="005546E5"/>
    <w:rsid w:val="00554AF8"/>
    <w:rsid w:val="00554C6D"/>
    <w:rsid w:val="005557CA"/>
    <w:rsid w:val="00555B71"/>
    <w:rsid w:val="00555BFC"/>
    <w:rsid w:val="00555D73"/>
    <w:rsid w:val="00555ED0"/>
    <w:rsid w:val="00555F50"/>
    <w:rsid w:val="0055687A"/>
    <w:rsid w:val="0055696A"/>
    <w:rsid w:val="00556D2C"/>
    <w:rsid w:val="005574CA"/>
    <w:rsid w:val="005578D3"/>
    <w:rsid w:val="00557B3F"/>
    <w:rsid w:val="00560428"/>
    <w:rsid w:val="00560476"/>
    <w:rsid w:val="005607BF"/>
    <w:rsid w:val="0056084E"/>
    <w:rsid w:val="00561028"/>
    <w:rsid w:val="0056190A"/>
    <w:rsid w:val="00561F13"/>
    <w:rsid w:val="00562303"/>
    <w:rsid w:val="005623F9"/>
    <w:rsid w:val="0056285B"/>
    <w:rsid w:val="00563B5F"/>
    <w:rsid w:val="00564200"/>
    <w:rsid w:val="00564203"/>
    <w:rsid w:val="005647EE"/>
    <w:rsid w:val="00564E79"/>
    <w:rsid w:val="00565265"/>
    <w:rsid w:val="00565463"/>
    <w:rsid w:val="005657C9"/>
    <w:rsid w:val="005662E9"/>
    <w:rsid w:val="00566585"/>
    <w:rsid w:val="005665C2"/>
    <w:rsid w:val="00566789"/>
    <w:rsid w:val="005667ED"/>
    <w:rsid w:val="005667FF"/>
    <w:rsid w:val="005668FB"/>
    <w:rsid w:val="00566D24"/>
    <w:rsid w:val="005703B4"/>
    <w:rsid w:val="00570E9F"/>
    <w:rsid w:val="00571219"/>
    <w:rsid w:val="0057135E"/>
    <w:rsid w:val="00571567"/>
    <w:rsid w:val="00571EF2"/>
    <w:rsid w:val="00572516"/>
    <w:rsid w:val="00572C51"/>
    <w:rsid w:val="0057317A"/>
    <w:rsid w:val="00573C12"/>
    <w:rsid w:val="00573EB7"/>
    <w:rsid w:val="005742FB"/>
    <w:rsid w:val="005744A4"/>
    <w:rsid w:val="005748EC"/>
    <w:rsid w:val="00574ECA"/>
    <w:rsid w:val="005752CE"/>
    <w:rsid w:val="00575422"/>
    <w:rsid w:val="005755EB"/>
    <w:rsid w:val="00576055"/>
    <w:rsid w:val="0057616C"/>
    <w:rsid w:val="005764ED"/>
    <w:rsid w:val="005767D0"/>
    <w:rsid w:val="00576F36"/>
    <w:rsid w:val="00576FB9"/>
    <w:rsid w:val="00577270"/>
    <w:rsid w:val="005773F2"/>
    <w:rsid w:val="00577817"/>
    <w:rsid w:val="00577C63"/>
    <w:rsid w:val="00580177"/>
    <w:rsid w:val="005802EB"/>
    <w:rsid w:val="005803F8"/>
    <w:rsid w:val="0058072C"/>
    <w:rsid w:val="00580C27"/>
    <w:rsid w:val="00580DFB"/>
    <w:rsid w:val="00580F2A"/>
    <w:rsid w:val="00581308"/>
    <w:rsid w:val="00581658"/>
    <w:rsid w:val="00581B03"/>
    <w:rsid w:val="005820C2"/>
    <w:rsid w:val="0058226F"/>
    <w:rsid w:val="005827C3"/>
    <w:rsid w:val="005829B6"/>
    <w:rsid w:val="00583286"/>
    <w:rsid w:val="0058336B"/>
    <w:rsid w:val="00583607"/>
    <w:rsid w:val="00583842"/>
    <w:rsid w:val="00583A33"/>
    <w:rsid w:val="00583AEC"/>
    <w:rsid w:val="00584329"/>
    <w:rsid w:val="00584DF4"/>
    <w:rsid w:val="00584EC7"/>
    <w:rsid w:val="0058556E"/>
    <w:rsid w:val="00585660"/>
    <w:rsid w:val="00585E4A"/>
    <w:rsid w:val="005865BA"/>
    <w:rsid w:val="005866BA"/>
    <w:rsid w:val="005869EA"/>
    <w:rsid w:val="00586B23"/>
    <w:rsid w:val="00587991"/>
    <w:rsid w:val="00590463"/>
    <w:rsid w:val="00590770"/>
    <w:rsid w:val="005907EA"/>
    <w:rsid w:val="005918E0"/>
    <w:rsid w:val="00591D0F"/>
    <w:rsid w:val="00591FF3"/>
    <w:rsid w:val="0059252B"/>
    <w:rsid w:val="00592A9C"/>
    <w:rsid w:val="00592C7C"/>
    <w:rsid w:val="005930C2"/>
    <w:rsid w:val="0059340F"/>
    <w:rsid w:val="00593AA0"/>
    <w:rsid w:val="00593D62"/>
    <w:rsid w:val="00593F00"/>
    <w:rsid w:val="005940FF"/>
    <w:rsid w:val="005943C3"/>
    <w:rsid w:val="00594C85"/>
    <w:rsid w:val="00594E59"/>
    <w:rsid w:val="0059554D"/>
    <w:rsid w:val="00595B37"/>
    <w:rsid w:val="00595B63"/>
    <w:rsid w:val="00596E81"/>
    <w:rsid w:val="00597137"/>
    <w:rsid w:val="005974AC"/>
    <w:rsid w:val="005974D0"/>
    <w:rsid w:val="00597DF7"/>
    <w:rsid w:val="00597F97"/>
    <w:rsid w:val="005A0409"/>
    <w:rsid w:val="005A04DA"/>
    <w:rsid w:val="005A05FC"/>
    <w:rsid w:val="005A0BA5"/>
    <w:rsid w:val="005A1123"/>
    <w:rsid w:val="005A1C48"/>
    <w:rsid w:val="005A2638"/>
    <w:rsid w:val="005A2904"/>
    <w:rsid w:val="005A2A3F"/>
    <w:rsid w:val="005A2CDC"/>
    <w:rsid w:val="005A2D17"/>
    <w:rsid w:val="005A2F3C"/>
    <w:rsid w:val="005A3151"/>
    <w:rsid w:val="005A3367"/>
    <w:rsid w:val="005A37C6"/>
    <w:rsid w:val="005A3909"/>
    <w:rsid w:val="005A3932"/>
    <w:rsid w:val="005A3D9C"/>
    <w:rsid w:val="005A4108"/>
    <w:rsid w:val="005A423E"/>
    <w:rsid w:val="005A43C6"/>
    <w:rsid w:val="005A43F1"/>
    <w:rsid w:val="005A465C"/>
    <w:rsid w:val="005A479D"/>
    <w:rsid w:val="005A50C6"/>
    <w:rsid w:val="005A5459"/>
    <w:rsid w:val="005A59A3"/>
    <w:rsid w:val="005A6022"/>
    <w:rsid w:val="005A62F4"/>
    <w:rsid w:val="005A6313"/>
    <w:rsid w:val="005A66D6"/>
    <w:rsid w:val="005A7283"/>
    <w:rsid w:val="005A7361"/>
    <w:rsid w:val="005A756F"/>
    <w:rsid w:val="005A7A52"/>
    <w:rsid w:val="005B01E0"/>
    <w:rsid w:val="005B08F5"/>
    <w:rsid w:val="005B0E11"/>
    <w:rsid w:val="005B1904"/>
    <w:rsid w:val="005B1E85"/>
    <w:rsid w:val="005B208E"/>
    <w:rsid w:val="005B24E4"/>
    <w:rsid w:val="005B258D"/>
    <w:rsid w:val="005B2710"/>
    <w:rsid w:val="005B275D"/>
    <w:rsid w:val="005B283A"/>
    <w:rsid w:val="005B2BDD"/>
    <w:rsid w:val="005B2ED6"/>
    <w:rsid w:val="005B2F48"/>
    <w:rsid w:val="005B2FCA"/>
    <w:rsid w:val="005B3263"/>
    <w:rsid w:val="005B3419"/>
    <w:rsid w:val="005B3C94"/>
    <w:rsid w:val="005B463B"/>
    <w:rsid w:val="005B4D61"/>
    <w:rsid w:val="005B5044"/>
    <w:rsid w:val="005B524A"/>
    <w:rsid w:val="005B5AAF"/>
    <w:rsid w:val="005B5E2F"/>
    <w:rsid w:val="005B5F46"/>
    <w:rsid w:val="005B654B"/>
    <w:rsid w:val="005B6D49"/>
    <w:rsid w:val="005B7757"/>
    <w:rsid w:val="005B7974"/>
    <w:rsid w:val="005B7D52"/>
    <w:rsid w:val="005B7E72"/>
    <w:rsid w:val="005C03E1"/>
    <w:rsid w:val="005C03E4"/>
    <w:rsid w:val="005C09EF"/>
    <w:rsid w:val="005C0CE2"/>
    <w:rsid w:val="005C158A"/>
    <w:rsid w:val="005C1A4C"/>
    <w:rsid w:val="005C1F5A"/>
    <w:rsid w:val="005C2654"/>
    <w:rsid w:val="005C2E69"/>
    <w:rsid w:val="005C308E"/>
    <w:rsid w:val="005C33E2"/>
    <w:rsid w:val="005C45CB"/>
    <w:rsid w:val="005C46B2"/>
    <w:rsid w:val="005C484C"/>
    <w:rsid w:val="005C4A5F"/>
    <w:rsid w:val="005C4E11"/>
    <w:rsid w:val="005C50AE"/>
    <w:rsid w:val="005C54AF"/>
    <w:rsid w:val="005C565D"/>
    <w:rsid w:val="005C56BA"/>
    <w:rsid w:val="005C588E"/>
    <w:rsid w:val="005C5A95"/>
    <w:rsid w:val="005C6766"/>
    <w:rsid w:val="005C6DE1"/>
    <w:rsid w:val="005C718B"/>
    <w:rsid w:val="005C71AA"/>
    <w:rsid w:val="005C75C2"/>
    <w:rsid w:val="005C7B1C"/>
    <w:rsid w:val="005C7B32"/>
    <w:rsid w:val="005C7C1C"/>
    <w:rsid w:val="005C7FBF"/>
    <w:rsid w:val="005D04C6"/>
    <w:rsid w:val="005D06F8"/>
    <w:rsid w:val="005D08ED"/>
    <w:rsid w:val="005D0CE9"/>
    <w:rsid w:val="005D116C"/>
    <w:rsid w:val="005D11CE"/>
    <w:rsid w:val="005D141C"/>
    <w:rsid w:val="005D2815"/>
    <w:rsid w:val="005D29CB"/>
    <w:rsid w:val="005D2D16"/>
    <w:rsid w:val="005D3520"/>
    <w:rsid w:val="005D3628"/>
    <w:rsid w:val="005D3B85"/>
    <w:rsid w:val="005D3F07"/>
    <w:rsid w:val="005D4020"/>
    <w:rsid w:val="005D4096"/>
    <w:rsid w:val="005D4947"/>
    <w:rsid w:val="005D4CD0"/>
    <w:rsid w:val="005D5050"/>
    <w:rsid w:val="005D5EA5"/>
    <w:rsid w:val="005D65EA"/>
    <w:rsid w:val="005D6A68"/>
    <w:rsid w:val="005D7250"/>
    <w:rsid w:val="005D77C2"/>
    <w:rsid w:val="005D793F"/>
    <w:rsid w:val="005D7A6D"/>
    <w:rsid w:val="005D7BC7"/>
    <w:rsid w:val="005D7F72"/>
    <w:rsid w:val="005E02AB"/>
    <w:rsid w:val="005E0B4B"/>
    <w:rsid w:val="005E11FF"/>
    <w:rsid w:val="005E17A4"/>
    <w:rsid w:val="005E1AE6"/>
    <w:rsid w:val="005E2023"/>
    <w:rsid w:val="005E2152"/>
    <w:rsid w:val="005E2D9C"/>
    <w:rsid w:val="005E2F4D"/>
    <w:rsid w:val="005E3067"/>
    <w:rsid w:val="005E3779"/>
    <w:rsid w:val="005E39CD"/>
    <w:rsid w:val="005E3B61"/>
    <w:rsid w:val="005E4B26"/>
    <w:rsid w:val="005E4B6B"/>
    <w:rsid w:val="005E4E7E"/>
    <w:rsid w:val="005E5879"/>
    <w:rsid w:val="005E61ED"/>
    <w:rsid w:val="005E6502"/>
    <w:rsid w:val="005E65B1"/>
    <w:rsid w:val="005E6C24"/>
    <w:rsid w:val="005E6D30"/>
    <w:rsid w:val="005E72DA"/>
    <w:rsid w:val="005E7361"/>
    <w:rsid w:val="005E7513"/>
    <w:rsid w:val="005E77A0"/>
    <w:rsid w:val="005E77EC"/>
    <w:rsid w:val="005E7E4E"/>
    <w:rsid w:val="005E7F3D"/>
    <w:rsid w:val="005F00FF"/>
    <w:rsid w:val="005F0235"/>
    <w:rsid w:val="005F0279"/>
    <w:rsid w:val="005F0A91"/>
    <w:rsid w:val="005F0FB6"/>
    <w:rsid w:val="005F22E9"/>
    <w:rsid w:val="005F24F3"/>
    <w:rsid w:val="005F292D"/>
    <w:rsid w:val="005F2AB6"/>
    <w:rsid w:val="005F3251"/>
    <w:rsid w:val="005F33FB"/>
    <w:rsid w:val="005F3604"/>
    <w:rsid w:val="005F3CAD"/>
    <w:rsid w:val="005F3E4F"/>
    <w:rsid w:val="005F4288"/>
    <w:rsid w:val="005F45EC"/>
    <w:rsid w:val="005F4824"/>
    <w:rsid w:val="005F4A72"/>
    <w:rsid w:val="005F4ABB"/>
    <w:rsid w:val="005F4DE1"/>
    <w:rsid w:val="005F508F"/>
    <w:rsid w:val="005F52F5"/>
    <w:rsid w:val="005F5615"/>
    <w:rsid w:val="005F57FB"/>
    <w:rsid w:val="005F6073"/>
    <w:rsid w:val="005F7018"/>
    <w:rsid w:val="005F7334"/>
    <w:rsid w:val="005F7E52"/>
    <w:rsid w:val="00600508"/>
    <w:rsid w:val="00600907"/>
    <w:rsid w:val="0060119D"/>
    <w:rsid w:val="006013DE"/>
    <w:rsid w:val="006014CC"/>
    <w:rsid w:val="00602328"/>
    <w:rsid w:val="00602334"/>
    <w:rsid w:val="00602950"/>
    <w:rsid w:val="00602CBE"/>
    <w:rsid w:val="00602E22"/>
    <w:rsid w:val="00603275"/>
    <w:rsid w:val="00603A2F"/>
    <w:rsid w:val="00603A3C"/>
    <w:rsid w:val="00603F1D"/>
    <w:rsid w:val="00604670"/>
    <w:rsid w:val="00604903"/>
    <w:rsid w:val="00604C6D"/>
    <w:rsid w:val="00605699"/>
    <w:rsid w:val="0060600A"/>
    <w:rsid w:val="0060613B"/>
    <w:rsid w:val="00606D42"/>
    <w:rsid w:val="00606F61"/>
    <w:rsid w:val="00607071"/>
    <w:rsid w:val="006070C2"/>
    <w:rsid w:val="00607245"/>
    <w:rsid w:val="006075A2"/>
    <w:rsid w:val="0060768A"/>
    <w:rsid w:val="006076C9"/>
    <w:rsid w:val="00607AA3"/>
    <w:rsid w:val="00610185"/>
    <w:rsid w:val="006105F6"/>
    <w:rsid w:val="0061080C"/>
    <w:rsid w:val="00610CC4"/>
    <w:rsid w:val="00611176"/>
    <w:rsid w:val="006111FE"/>
    <w:rsid w:val="006117DC"/>
    <w:rsid w:val="00611826"/>
    <w:rsid w:val="00612F0A"/>
    <w:rsid w:val="00613308"/>
    <w:rsid w:val="00613498"/>
    <w:rsid w:val="006138EC"/>
    <w:rsid w:val="00614105"/>
    <w:rsid w:val="00614174"/>
    <w:rsid w:val="0061570D"/>
    <w:rsid w:val="00615752"/>
    <w:rsid w:val="00615A56"/>
    <w:rsid w:val="00615DF9"/>
    <w:rsid w:val="006166AD"/>
    <w:rsid w:val="006167BC"/>
    <w:rsid w:val="006169C5"/>
    <w:rsid w:val="006177D8"/>
    <w:rsid w:val="00620331"/>
    <w:rsid w:val="00620923"/>
    <w:rsid w:val="00620C4D"/>
    <w:rsid w:val="0062102A"/>
    <w:rsid w:val="006212A9"/>
    <w:rsid w:val="0062168C"/>
    <w:rsid w:val="00621B3F"/>
    <w:rsid w:val="0062202C"/>
    <w:rsid w:val="0062237C"/>
    <w:rsid w:val="0062240D"/>
    <w:rsid w:val="00622697"/>
    <w:rsid w:val="0062269D"/>
    <w:rsid w:val="00622E57"/>
    <w:rsid w:val="00622EF6"/>
    <w:rsid w:val="0062376B"/>
    <w:rsid w:val="00623A14"/>
    <w:rsid w:val="00623CBB"/>
    <w:rsid w:val="00623EBD"/>
    <w:rsid w:val="00623ED1"/>
    <w:rsid w:val="00624245"/>
    <w:rsid w:val="006244E9"/>
    <w:rsid w:val="0062476B"/>
    <w:rsid w:val="00624868"/>
    <w:rsid w:val="0062492A"/>
    <w:rsid w:val="006252A2"/>
    <w:rsid w:val="006253DB"/>
    <w:rsid w:val="00625545"/>
    <w:rsid w:val="00625597"/>
    <w:rsid w:val="006255DE"/>
    <w:rsid w:val="006260B8"/>
    <w:rsid w:val="00626600"/>
    <w:rsid w:val="00626626"/>
    <w:rsid w:val="00626916"/>
    <w:rsid w:val="006269EA"/>
    <w:rsid w:val="00626AA0"/>
    <w:rsid w:val="00627795"/>
    <w:rsid w:val="00627796"/>
    <w:rsid w:val="0062783C"/>
    <w:rsid w:val="00627DEA"/>
    <w:rsid w:val="00627F7D"/>
    <w:rsid w:val="0063031B"/>
    <w:rsid w:val="00630385"/>
    <w:rsid w:val="00630463"/>
    <w:rsid w:val="00630770"/>
    <w:rsid w:val="006308FF"/>
    <w:rsid w:val="0063152A"/>
    <w:rsid w:val="00631767"/>
    <w:rsid w:val="00631E2D"/>
    <w:rsid w:val="00632A4E"/>
    <w:rsid w:val="00632B97"/>
    <w:rsid w:val="00632DC7"/>
    <w:rsid w:val="0063306C"/>
    <w:rsid w:val="00633468"/>
    <w:rsid w:val="0063382E"/>
    <w:rsid w:val="00634452"/>
    <w:rsid w:val="0063457C"/>
    <w:rsid w:val="006348D8"/>
    <w:rsid w:val="00634A60"/>
    <w:rsid w:val="00634A6F"/>
    <w:rsid w:val="00634D8C"/>
    <w:rsid w:val="0063532F"/>
    <w:rsid w:val="00635456"/>
    <w:rsid w:val="00635657"/>
    <w:rsid w:val="00635F59"/>
    <w:rsid w:val="00636202"/>
    <w:rsid w:val="006363C5"/>
    <w:rsid w:val="00636839"/>
    <w:rsid w:val="00640E6D"/>
    <w:rsid w:val="006414C9"/>
    <w:rsid w:val="006419EB"/>
    <w:rsid w:val="00641EA9"/>
    <w:rsid w:val="006421D7"/>
    <w:rsid w:val="006421ED"/>
    <w:rsid w:val="00642858"/>
    <w:rsid w:val="00642B3F"/>
    <w:rsid w:val="00642C71"/>
    <w:rsid w:val="006430F9"/>
    <w:rsid w:val="006434B5"/>
    <w:rsid w:val="00643534"/>
    <w:rsid w:val="006436B1"/>
    <w:rsid w:val="00643F2F"/>
    <w:rsid w:val="0064473B"/>
    <w:rsid w:val="006447D8"/>
    <w:rsid w:val="00644E5C"/>
    <w:rsid w:val="00644EB6"/>
    <w:rsid w:val="006455C9"/>
    <w:rsid w:val="00645AFC"/>
    <w:rsid w:val="006461BE"/>
    <w:rsid w:val="00646713"/>
    <w:rsid w:val="006468FC"/>
    <w:rsid w:val="00646CAE"/>
    <w:rsid w:val="00646ED1"/>
    <w:rsid w:val="00647290"/>
    <w:rsid w:val="0064787E"/>
    <w:rsid w:val="00647A20"/>
    <w:rsid w:val="0065091A"/>
    <w:rsid w:val="00650A6B"/>
    <w:rsid w:val="00650EC0"/>
    <w:rsid w:val="00650F24"/>
    <w:rsid w:val="00651907"/>
    <w:rsid w:val="00652B83"/>
    <w:rsid w:val="00652F17"/>
    <w:rsid w:val="006534AA"/>
    <w:rsid w:val="00653CFB"/>
    <w:rsid w:val="00653F4B"/>
    <w:rsid w:val="00654056"/>
    <w:rsid w:val="006543DA"/>
    <w:rsid w:val="006548F6"/>
    <w:rsid w:val="00654A9F"/>
    <w:rsid w:val="00654C26"/>
    <w:rsid w:val="006552D1"/>
    <w:rsid w:val="00655D73"/>
    <w:rsid w:val="00655F1A"/>
    <w:rsid w:val="0065614D"/>
    <w:rsid w:val="006562B1"/>
    <w:rsid w:val="00656CF3"/>
    <w:rsid w:val="00656F28"/>
    <w:rsid w:val="00657FDF"/>
    <w:rsid w:val="006603E4"/>
    <w:rsid w:val="00660504"/>
    <w:rsid w:val="0066092C"/>
    <w:rsid w:val="00660D8D"/>
    <w:rsid w:val="00660E6F"/>
    <w:rsid w:val="006614EC"/>
    <w:rsid w:val="006617C6"/>
    <w:rsid w:val="00662052"/>
    <w:rsid w:val="006625E7"/>
    <w:rsid w:val="00662AFA"/>
    <w:rsid w:val="00662B0F"/>
    <w:rsid w:val="00662D0A"/>
    <w:rsid w:val="00662DAF"/>
    <w:rsid w:val="00662EBF"/>
    <w:rsid w:val="006638D8"/>
    <w:rsid w:val="00663CD1"/>
    <w:rsid w:val="00663F28"/>
    <w:rsid w:val="006640B8"/>
    <w:rsid w:val="00664158"/>
    <w:rsid w:val="00664227"/>
    <w:rsid w:val="00664376"/>
    <w:rsid w:val="006643CA"/>
    <w:rsid w:val="006645DA"/>
    <w:rsid w:val="00664A98"/>
    <w:rsid w:val="00664E27"/>
    <w:rsid w:val="006655BF"/>
    <w:rsid w:val="00665FB7"/>
    <w:rsid w:val="00665FE1"/>
    <w:rsid w:val="00666656"/>
    <w:rsid w:val="00666993"/>
    <w:rsid w:val="00666CDE"/>
    <w:rsid w:val="00666DB7"/>
    <w:rsid w:val="00666FB2"/>
    <w:rsid w:val="00667105"/>
    <w:rsid w:val="00667A2F"/>
    <w:rsid w:val="00667CC6"/>
    <w:rsid w:val="00667D68"/>
    <w:rsid w:val="00667DDB"/>
    <w:rsid w:val="00670D8F"/>
    <w:rsid w:val="0067196C"/>
    <w:rsid w:val="00672180"/>
    <w:rsid w:val="00672411"/>
    <w:rsid w:val="00672CD9"/>
    <w:rsid w:val="00672DD7"/>
    <w:rsid w:val="00672DE9"/>
    <w:rsid w:val="00672E39"/>
    <w:rsid w:val="00673411"/>
    <w:rsid w:val="00673500"/>
    <w:rsid w:val="00673CCF"/>
    <w:rsid w:val="00673D62"/>
    <w:rsid w:val="00674934"/>
    <w:rsid w:val="00674B8D"/>
    <w:rsid w:val="00674D5A"/>
    <w:rsid w:val="00674DAA"/>
    <w:rsid w:val="00675D8A"/>
    <w:rsid w:val="0067611C"/>
    <w:rsid w:val="00676212"/>
    <w:rsid w:val="006764DB"/>
    <w:rsid w:val="006765D3"/>
    <w:rsid w:val="0067661C"/>
    <w:rsid w:val="00676670"/>
    <w:rsid w:val="00676695"/>
    <w:rsid w:val="00676A98"/>
    <w:rsid w:val="00676F73"/>
    <w:rsid w:val="00677B47"/>
    <w:rsid w:val="006801BC"/>
    <w:rsid w:val="0068026A"/>
    <w:rsid w:val="00680592"/>
    <w:rsid w:val="00680649"/>
    <w:rsid w:val="00680E32"/>
    <w:rsid w:val="006814C9"/>
    <w:rsid w:val="00681879"/>
    <w:rsid w:val="00682972"/>
    <w:rsid w:val="00682CD1"/>
    <w:rsid w:val="00682EEE"/>
    <w:rsid w:val="0068312D"/>
    <w:rsid w:val="00683313"/>
    <w:rsid w:val="006844C1"/>
    <w:rsid w:val="006846CF"/>
    <w:rsid w:val="00684978"/>
    <w:rsid w:val="00684D5C"/>
    <w:rsid w:val="00685770"/>
    <w:rsid w:val="00685C95"/>
    <w:rsid w:val="00685E7E"/>
    <w:rsid w:val="0068601D"/>
    <w:rsid w:val="0068602D"/>
    <w:rsid w:val="00686C0D"/>
    <w:rsid w:val="00686E1D"/>
    <w:rsid w:val="006871A8"/>
    <w:rsid w:val="006876C6"/>
    <w:rsid w:val="006876D1"/>
    <w:rsid w:val="0068783F"/>
    <w:rsid w:val="006879D1"/>
    <w:rsid w:val="00687C33"/>
    <w:rsid w:val="00687C3D"/>
    <w:rsid w:val="0069087E"/>
    <w:rsid w:val="00691196"/>
    <w:rsid w:val="006913D8"/>
    <w:rsid w:val="006914AE"/>
    <w:rsid w:val="00691926"/>
    <w:rsid w:val="00691BF1"/>
    <w:rsid w:val="0069202C"/>
    <w:rsid w:val="00692397"/>
    <w:rsid w:val="006929CB"/>
    <w:rsid w:val="00692ACD"/>
    <w:rsid w:val="00692C88"/>
    <w:rsid w:val="006933E5"/>
    <w:rsid w:val="006934CA"/>
    <w:rsid w:val="00693621"/>
    <w:rsid w:val="0069374F"/>
    <w:rsid w:val="006941A0"/>
    <w:rsid w:val="0069479A"/>
    <w:rsid w:val="00694956"/>
    <w:rsid w:val="00695222"/>
    <w:rsid w:val="0069532B"/>
    <w:rsid w:val="00695646"/>
    <w:rsid w:val="0069602C"/>
    <w:rsid w:val="00696165"/>
    <w:rsid w:val="006966C1"/>
    <w:rsid w:val="00696751"/>
    <w:rsid w:val="006976B0"/>
    <w:rsid w:val="0069782C"/>
    <w:rsid w:val="00697894"/>
    <w:rsid w:val="00697CFD"/>
    <w:rsid w:val="00697E25"/>
    <w:rsid w:val="00697ECC"/>
    <w:rsid w:val="006A0745"/>
    <w:rsid w:val="006A09B6"/>
    <w:rsid w:val="006A0D71"/>
    <w:rsid w:val="006A0DA3"/>
    <w:rsid w:val="006A0FE3"/>
    <w:rsid w:val="006A1A76"/>
    <w:rsid w:val="006A1AC7"/>
    <w:rsid w:val="006A1B87"/>
    <w:rsid w:val="006A2E0C"/>
    <w:rsid w:val="006A3083"/>
    <w:rsid w:val="006A44CD"/>
    <w:rsid w:val="006A58C9"/>
    <w:rsid w:val="006A5A0E"/>
    <w:rsid w:val="006A62B3"/>
    <w:rsid w:val="006A63AF"/>
    <w:rsid w:val="006A6615"/>
    <w:rsid w:val="006A6AE1"/>
    <w:rsid w:val="006A6B14"/>
    <w:rsid w:val="006A757A"/>
    <w:rsid w:val="006A78C9"/>
    <w:rsid w:val="006A78EB"/>
    <w:rsid w:val="006A7A0D"/>
    <w:rsid w:val="006A7A35"/>
    <w:rsid w:val="006A7CEA"/>
    <w:rsid w:val="006A7E29"/>
    <w:rsid w:val="006A7EB8"/>
    <w:rsid w:val="006A7F26"/>
    <w:rsid w:val="006A7FB1"/>
    <w:rsid w:val="006B0C12"/>
    <w:rsid w:val="006B1318"/>
    <w:rsid w:val="006B17C5"/>
    <w:rsid w:val="006B1C49"/>
    <w:rsid w:val="006B1C8A"/>
    <w:rsid w:val="006B2B9F"/>
    <w:rsid w:val="006B2D2F"/>
    <w:rsid w:val="006B2E10"/>
    <w:rsid w:val="006B2E70"/>
    <w:rsid w:val="006B3007"/>
    <w:rsid w:val="006B36E3"/>
    <w:rsid w:val="006B36FE"/>
    <w:rsid w:val="006B3854"/>
    <w:rsid w:val="006B3A32"/>
    <w:rsid w:val="006B3EAA"/>
    <w:rsid w:val="006B46AD"/>
    <w:rsid w:val="006B4884"/>
    <w:rsid w:val="006B560B"/>
    <w:rsid w:val="006B5A6C"/>
    <w:rsid w:val="006B68A3"/>
    <w:rsid w:val="006B6934"/>
    <w:rsid w:val="006B7D54"/>
    <w:rsid w:val="006C0AD6"/>
    <w:rsid w:val="006C0E78"/>
    <w:rsid w:val="006C1055"/>
    <w:rsid w:val="006C142F"/>
    <w:rsid w:val="006C1479"/>
    <w:rsid w:val="006C15F6"/>
    <w:rsid w:val="006C16D4"/>
    <w:rsid w:val="006C1825"/>
    <w:rsid w:val="006C1B39"/>
    <w:rsid w:val="006C1C5D"/>
    <w:rsid w:val="006C1FDF"/>
    <w:rsid w:val="006C212F"/>
    <w:rsid w:val="006C2650"/>
    <w:rsid w:val="006C2D6C"/>
    <w:rsid w:val="006C2DB7"/>
    <w:rsid w:val="006C31B7"/>
    <w:rsid w:val="006C3EA5"/>
    <w:rsid w:val="006C3FAA"/>
    <w:rsid w:val="006C4536"/>
    <w:rsid w:val="006C47D6"/>
    <w:rsid w:val="006C4B0B"/>
    <w:rsid w:val="006C4BA6"/>
    <w:rsid w:val="006C4D98"/>
    <w:rsid w:val="006C4E5D"/>
    <w:rsid w:val="006C541B"/>
    <w:rsid w:val="006C56F5"/>
    <w:rsid w:val="006C5828"/>
    <w:rsid w:val="006C5E52"/>
    <w:rsid w:val="006C60D8"/>
    <w:rsid w:val="006C63A1"/>
    <w:rsid w:val="006C672A"/>
    <w:rsid w:val="006C67F5"/>
    <w:rsid w:val="006C78B8"/>
    <w:rsid w:val="006C7B2C"/>
    <w:rsid w:val="006C7E1A"/>
    <w:rsid w:val="006D009E"/>
    <w:rsid w:val="006D0922"/>
    <w:rsid w:val="006D0958"/>
    <w:rsid w:val="006D0C21"/>
    <w:rsid w:val="006D0EA9"/>
    <w:rsid w:val="006D11B2"/>
    <w:rsid w:val="006D1CE6"/>
    <w:rsid w:val="006D1D40"/>
    <w:rsid w:val="006D1E5C"/>
    <w:rsid w:val="006D2045"/>
    <w:rsid w:val="006D211A"/>
    <w:rsid w:val="006D2C44"/>
    <w:rsid w:val="006D2F8D"/>
    <w:rsid w:val="006D3929"/>
    <w:rsid w:val="006D3938"/>
    <w:rsid w:val="006D3B8F"/>
    <w:rsid w:val="006D3D6D"/>
    <w:rsid w:val="006D3FE8"/>
    <w:rsid w:val="006D43BF"/>
    <w:rsid w:val="006D482E"/>
    <w:rsid w:val="006D4E52"/>
    <w:rsid w:val="006D4F10"/>
    <w:rsid w:val="006D53A9"/>
    <w:rsid w:val="006D55CC"/>
    <w:rsid w:val="006D58C4"/>
    <w:rsid w:val="006D5960"/>
    <w:rsid w:val="006D59D8"/>
    <w:rsid w:val="006D5AC6"/>
    <w:rsid w:val="006D5BA4"/>
    <w:rsid w:val="006D5C22"/>
    <w:rsid w:val="006D6547"/>
    <w:rsid w:val="006D6A3C"/>
    <w:rsid w:val="006D6E9E"/>
    <w:rsid w:val="006D7087"/>
    <w:rsid w:val="006D7331"/>
    <w:rsid w:val="006D7E88"/>
    <w:rsid w:val="006E0D53"/>
    <w:rsid w:val="006E113F"/>
    <w:rsid w:val="006E11EE"/>
    <w:rsid w:val="006E1595"/>
    <w:rsid w:val="006E1853"/>
    <w:rsid w:val="006E19C1"/>
    <w:rsid w:val="006E1C3E"/>
    <w:rsid w:val="006E1CB8"/>
    <w:rsid w:val="006E1D8B"/>
    <w:rsid w:val="006E1DB0"/>
    <w:rsid w:val="006E1F28"/>
    <w:rsid w:val="006E2459"/>
    <w:rsid w:val="006E2609"/>
    <w:rsid w:val="006E2CAC"/>
    <w:rsid w:val="006E353B"/>
    <w:rsid w:val="006E4056"/>
    <w:rsid w:val="006E464E"/>
    <w:rsid w:val="006E4886"/>
    <w:rsid w:val="006E4ADE"/>
    <w:rsid w:val="006E5401"/>
    <w:rsid w:val="006E5557"/>
    <w:rsid w:val="006E5FA5"/>
    <w:rsid w:val="006E62C6"/>
    <w:rsid w:val="006E63B1"/>
    <w:rsid w:val="006E647D"/>
    <w:rsid w:val="006E7A41"/>
    <w:rsid w:val="006E7C59"/>
    <w:rsid w:val="006F0C4E"/>
    <w:rsid w:val="006F1050"/>
    <w:rsid w:val="006F11D0"/>
    <w:rsid w:val="006F14AD"/>
    <w:rsid w:val="006F16E1"/>
    <w:rsid w:val="006F1A1C"/>
    <w:rsid w:val="006F1B37"/>
    <w:rsid w:val="006F1F9A"/>
    <w:rsid w:val="006F276F"/>
    <w:rsid w:val="006F289E"/>
    <w:rsid w:val="006F2ECB"/>
    <w:rsid w:val="006F2FA4"/>
    <w:rsid w:val="006F31B8"/>
    <w:rsid w:val="006F3680"/>
    <w:rsid w:val="006F372D"/>
    <w:rsid w:val="006F3934"/>
    <w:rsid w:val="006F3D15"/>
    <w:rsid w:val="006F3D9A"/>
    <w:rsid w:val="006F40C8"/>
    <w:rsid w:val="006F4AFE"/>
    <w:rsid w:val="006F4B53"/>
    <w:rsid w:val="006F4D02"/>
    <w:rsid w:val="006F4E39"/>
    <w:rsid w:val="006F4F8D"/>
    <w:rsid w:val="006F52AF"/>
    <w:rsid w:val="006F53EA"/>
    <w:rsid w:val="006F5658"/>
    <w:rsid w:val="006F5BC2"/>
    <w:rsid w:val="006F5F34"/>
    <w:rsid w:val="006F6CD7"/>
    <w:rsid w:val="006F73B9"/>
    <w:rsid w:val="006F7E77"/>
    <w:rsid w:val="00700003"/>
    <w:rsid w:val="00700416"/>
    <w:rsid w:val="007004E0"/>
    <w:rsid w:val="0070063C"/>
    <w:rsid w:val="00700E59"/>
    <w:rsid w:val="00701053"/>
    <w:rsid w:val="00701425"/>
    <w:rsid w:val="00701692"/>
    <w:rsid w:val="00701715"/>
    <w:rsid w:val="00702276"/>
    <w:rsid w:val="00702E1D"/>
    <w:rsid w:val="007033F0"/>
    <w:rsid w:val="00703623"/>
    <w:rsid w:val="007036B5"/>
    <w:rsid w:val="0070385E"/>
    <w:rsid w:val="00703A90"/>
    <w:rsid w:val="00703D76"/>
    <w:rsid w:val="00704042"/>
    <w:rsid w:val="00704F86"/>
    <w:rsid w:val="00705679"/>
    <w:rsid w:val="00705996"/>
    <w:rsid w:val="00705A67"/>
    <w:rsid w:val="00705B70"/>
    <w:rsid w:val="00705E76"/>
    <w:rsid w:val="00705EEE"/>
    <w:rsid w:val="007062BE"/>
    <w:rsid w:val="007069E0"/>
    <w:rsid w:val="0070794A"/>
    <w:rsid w:val="00707952"/>
    <w:rsid w:val="00707E36"/>
    <w:rsid w:val="00707E59"/>
    <w:rsid w:val="0071019F"/>
    <w:rsid w:val="007104F9"/>
    <w:rsid w:val="0071085C"/>
    <w:rsid w:val="00710F49"/>
    <w:rsid w:val="00711E4B"/>
    <w:rsid w:val="007120D2"/>
    <w:rsid w:val="00712165"/>
    <w:rsid w:val="007122CD"/>
    <w:rsid w:val="0071246D"/>
    <w:rsid w:val="00712D10"/>
    <w:rsid w:val="00713069"/>
    <w:rsid w:val="007132FC"/>
    <w:rsid w:val="0071368B"/>
    <w:rsid w:val="00713D2B"/>
    <w:rsid w:val="0071459C"/>
    <w:rsid w:val="007149DA"/>
    <w:rsid w:val="00714DF0"/>
    <w:rsid w:val="00714E14"/>
    <w:rsid w:val="0071504E"/>
    <w:rsid w:val="007152BA"/>
    <w:rsid w:val="0071536B"/>
    <w:rsid w:val="00715B34"/>
    <w:rsid w:val="00715B7B"/>
    <w:rsid w:val="007160B5"/>
    <w:rsid w:val="00716537"/>
    <w:rsid w:val="00716573"/>
    <w:rsid w:val="0071684E"/>
    <w:rsid w:val="00716D7D"/>
    <w:rsid w:val="007170B7"/>
    <w:rsid w:val="00717201"/>
    <w:rsid w:val="00717754"/>
    <w:rsid w:val="00717772"/>
    <w:rsid w:val="00717961"/>
    <w:rsid w:val="00720719"/>
    <w:rsid w:val="007210BC"/>
    <w:rsid w:val="0072120A"/>
    <w:rsid w:val="007220FD"/>
    <w:rsid w:val="0072226C"/>
    <w:rsid w:val="007224D8"/>
    <w:rsid w:val="007227F0"/>
    <w:rsid w:val="00722872"/>
    <w:rsid w:val="00722CE1"/>
    <w:rsid w:val="007230F1"/>
    <w:rsid w:val="00724178"/>
    <w:rsid w:val="007243CA"/>
    <w:rsid w:val="00725032"/>
    <w:rsid w:val="007252B1"/>
    <w:rsid w:val="0072534F"/>
    <w:rsid w:val="007258E6"/>
    <w:rsid w:val="00725A8C"/>
    <w:rsid w:val="00726054"/>
    <w:rsid w:val="00726807"/>
    <w:rsid w:val="00726A1A"/>
    <w:rsid w:val="00726AD2"/>
    <w:rsid w:val="00726D8F"/>
    <w:rsid w:val="00726EBC"/>
    <w:rsid w:val="00727727"/>
    <w:rsid w:val="007278B0"/>
    <w:rsid w:val="00727A8D"/>
    <w:rsid w:val="00727C5D"/>
    <w:rsid w:val="0073018C"/>
    <w:rsid w:val="00730A38"/>
    <w:rsid w:val="00730C22"/>
    <w:rsid w:val="00730C66"/>
    <w:rsid w:val="007310AF"/>
    <w:rsid w:val="0073166A"/>
    <w:rsid w:val="00731982"/>
    <w:rsid w:val="00731E40"/>
    <w:rsid w:val="00731EDE"/>
    <w:rsid w:val="00731F24"/>
    <w:rsid w:val="00732480"/>
    <w:rsid w:val="00732B42"/>
    <w:rsid w:val="00733315"/>
    <w:rsid w:val="007334B0"/>
    <w:rsid w:val="0073367B"/>
    <w:rsid w:val="00733942"/>
    <w:rsid w:val="00734189"/>
    <w:rsid w:val="0073437C"/>
    <w:rsid w:val="007346BB"/>
    <w:rsid w:val="00734F29"/>
    <w:rsid w:val="00735005"/>
    <w:rsid w:val="007351A3"/>
    <w:rsid w:val="00735494"/>
    <w:rsid w:val="00735B1C"/>
    <w:rsid w:val="00735C0F"/>
    <w:rsid w:val="00736292"/>
    <w:rsid w:val="00736322"/>
    <w:rsid w:val="0073671D"/>
    <w:rsid w:val="00736AB0"/>
    <w:rsid w:val="00736B62"/>
    <w:rsid w:val="00736FBF"/>
    <w:rsid w:val="00737611"/>
    <w:rsid w:val="007376C8"/>
    <w:rsid w:val="007377ED"/>
    <w:rsid w:val="00737DA3"/>
    <w:rsid w:val="00740227"/>
    <w:rsid w:val="0074031B"/>
    <w:rsid w:val="007408F7"/>
    <w:rsid w:val="007409C7"/>
    <w:rsid w:val="00740A61"/>
    <w:rsid w:val="00740C34"/>
    <w:rsid w:val="00741A46"/>
    <w:rsid w:val="00742000"/>
    <w:rsid w:val="00742A3B"/>
    <w:rsid w:val="00742A41"/>
    <w:rsid w:val="007438A8"/>
    <w:rsid w:val="007439A9"/>
    <w:rsid w:val="00743D4C"/>
    <w:rsid w:val="00744310"/>
    <w:rsid w:val="0074445F"/>
    <w:rsid w:val="00744924"/>
    <w:rsid w:val="00744AEF"/>
    <w:rsid w:val="00744EAC"/>
    <w:rsid w:val="00744F77"/>
    <w:rsid w:val="0074515A"/>
    <w:rsid w:val="00746457"/>
    <w:rsid w:val="00746634"/>
    <w:rsid w:val="007471BB"/>
    <w:rsid w:val="0074759D"/>
    <w:rsid w:val="00747A37"/>
    <w:rsid w:val="00747FC2"/>
    <w:rsid w:val="00750298"/>
    <w:rsid w:val="00750C15"/>
    <w:rsid w:val="00750D38"/>
    <w:rsid w:val="00750E49"/>
    <w:rsid w:val="00750FE8"/>
    <w:rsid w:val="0075136A"/>
    <w:rsid w:val="007516FC"/>
    <w:rsid w:val="0075196F"/>
    <w:rsid w:val="00752798"/>
    <w:rsid w:val="007529CC"/>
    <w:rsid w:val="00752EF5"/>
    <w:rsid w:val="00752F83"/>
    <w:rsid w:val="00753264"/>
    <w:rsid w:val="007534E1"/>
    <w:rsid w:val="00753515"/>
    <w:rsid w:val="00753695"/>
    <w:rsid w:val="00753CD5"/>
    <w:rsid w:val="0075418F"/>
    <w:rsid w:val="007545A4"/>
    <w:rsid w:val="00754997"/>
    <w:rsid w:val="00754E0F"/>
    <w:rsid w:val="007553DB"/>
    <w:rsid w:val="00755850"/>
    <w:rsid w:val="007559D4"/>
    <w:rsid w:val="00755B50"/>
    <w:rsid w:val="00755C9A"/>
    <w:rsid w:val="00755D0B"/>
    <w:rsid w:val="00755E9D"/>
    <w:rsid w:val="007562AD"/>
    <w:rsid w:val="00756381"/>
    <w:rsid w:val="007567B5"/>
    <w:rsid w:val="007569DF"/>
    <w:rsid w:val="00756AF5"/>
    <w:rsid w:val="00756B4E"/>
    <w:rsid w:val="00756CB2"/>
    <w:rsid w:val="00756D22"/>
    <w:rsid w:val="00756FAD"/>
    <w:rsid w:val="007576A8"/>
    <w:rsid w:val="00757759"/>
    <w:rsid w:val="007600F2"/>
    <w:rsid w:val="0076086A"/>
    <w:rsid w:val="00760A31"/>
    <w:rsid w:val="00760D4F"/>
    <w:rsid w:val="007611EC"/>
    <w:rsid w:val="00761438"/>
    <w:rsid w:val="00761541"/>
    <w:rsid w:val="007617AD"/>
    <w:rsid w:val="00761924"/>
    <w:rsid w:val="00761B28"/>
    <w:rsid w:val="00761C82"/>
    <w:rsid w:val="00761F71"/>
    <w:rsid w:val="00762371"/>
    <w:rsid w:val="0076265E"/>
    <w:rsid w:val="007628E9"/>
    <w:rsid w:val="00762EDE"/>
    <w:rsid w:val="00763FD8"/>
    <w:rsid w:val="0076442D"/>
    <w:rsid w:val="007644CA"/>
    <w:rsid w:val="00764A2D"/>
    <w:rsid w:val="00764E1B"/>
    <w:rsid w:val="00765295"/>
    <w:rsid w:val="0076562A"/>
    <w:rsid w:val="00765983"/>
    <w:rsid w:val="007662CE"/>
    <w:rsid w:val="00766652"/>
    <w:rsid w:val="00766896"/>
    <w:rsid w:val="00766C65"/>
    <w:rsid w:val="00767092"/>
    <w:rsid w:val="007675A2"/>
    <w:rsid w:val="0076797A"/>
    <w:rsid w:val="00767F22"/>
    <w:rsid w:val="007700AF"/>
    <w:rsid w:val="007701B8"/>
    <w:rsid w:val="00770312"/>
    <w:rsid w:val="0077093A"/>
    <w:rsid w:val="00770AD6"/>
    <w:rsid w:val="00770E52"/>
    <w:rsid w:val="00771197"/>
    <w:rsid w:val="00771272"/>
    <w:rsid w:val="00771406"/>
    <w:rsid w:val="0077171B"/>
    <w:rsid w:val="007718B6"/>
    <w:rsid w:val="00772010"/>
    <w:rsid w:val="0077212D"/>
    <w:rsid w:val="0077213B"/>
    <w:rsid w:val="00772682"/>
    <w:rsid w:val="007726C3"/>
    <w:rsid w:val="00772BFA"/>
    <w:rsid w:val="00772E85"/>
    <w:rsid w:val="00773501"/>
    <w:rsid w:val="00773B35"/>
    <w:rsid w:val="00773FF2"/>
    <w:rsid w:val="00774414"/>
    <w:rsid w:val="00774463"/>
    <w:rsid w:val="0077473F"/>
    <w:rsid w:val="00774ABF"/>
    <w:rsid w:val="00775A4F"/>
    <w:rsid w:val="007760E9"/>
    <w:rsid w:val="007761AC"/>
    <w:rsid w:val="00776202"/>
    <w:rsid w:val="0077646A"/>
    <w:rsid w:val="007767FA"/>
    <w:rsid w:val="00776A14"/>
    <w:rsid w:val="0077722F"/>
    <w:rsid w:val="007772F9"/>
    <w:rsid w:val="00777611"/>
    <w:rsid w:val="00777A51"/>
    <w:rsid w:val="00777B71"/>
    <w:rsid w:val="0078062F"/>
    <w:rsid w:val="00780B97"/>
    <w:rsid w:val="00780BE0"/>
    <w:rsid w:val="00780D1F"/>
    <w:rsid w:val="00780DA3"/>
    <w:rsid w:val="00781149"/>
    <w:rsid w:val="00781588"/>
    <w:rsid w:val="007815B4"/>
    <w:rsid w:val="00781B32"/>
    <w:rsid w:val="00781BAD"/>
    <w:rsid w:val="00781BDB"/>
    <w:rsid w:val="007826ED"/>
    <w:rsid w:val="00782834"/>
    <w:rsid w:val="007831FC"/>
    <w:rsid w:val="00783601"/>
    <w:rsid w:val="00784487"/>
    <w:rsid w:val="00784AA4"/>
    <w:rsid w:val="00784ADE"/>
    <w:rsid w:val="00784E3D"/>
    <w:rsid w:val="00785074"/>
    <w:rsid w:val="0078510C"/>
    <w:rsid w:val="00785946"/>
    <w:rsid w:val="00785BE6"/>
    <w:rsid w:val="00786148"/>
    <w:rsid w:val="007867E1"/>
    <w:rsid w:val="00786878"/>
    <w:rsid w:val="00787474"/>
    <w:rsid w:val="007877C5"/>
    <w:rsid w:val="00787BEA"/>
    <w:rsid w:val="00787D72"/>
    <w:rsid w:val="00787E38"/>
    <w:rsid w:val="007902B0"/>
    <w:rsid w:val="007909D0"/>
    <w:rsid w:val="00790AE2"/>
    <w:rsid w:val="00790F53"/>
    <w:rsid w:val="00791107"/>
    <w:rsid w:val="0079117E"/>
    <w:rsid w:val="00791984"/>
    <w:rsid w:val="00791B33"/>
    <w:rsid w:val="00791D5A"/>
    <w:rsid w:val="00791E78"/>
    <w:rsid w:val="007925D7"/>
    <w:rsid w:val="00792F77"/>
    <w:rsid w:val="0079393C"/>
    <w:rsid w:val="00793E54"/>
    <w:rsid w:val="00794245"/>
    <w:rsid w:val="00794742"/>
    <w:rsid w:val="00794946"/>
    <w:rsid w:val="00794B95"/>
    <w:rsid w:val="00794B9A"/>
    <w:rsid w:val="00794CF4"/>
    <w:rsid w:val="00795414"/>
    <w:rsid w:val="00795645"/>
    <w:rsid w:val="00795ECB"/>
    <w:rsid w:val="00795FB1"/>
    <w:rsid w:val="0079606E"/>
    <w:rsid w:val="00796354"/>
    <w:rsid w:val="007966CA"/>
    <w:rsid w:val="00796C45"/>
    <w:rsid w:val="00796C68"/>
    <w:rsid w:val="00797429"/>
    <w:rsid w:val="00797650"/>
    <w:rsid w:val="00797CBB"/>
    <w:rsid w:val="007A00DC"/>
    <w:rsid w:val="007A0792"/>
    <w:rsid w:val="007A09CB"/>
    <w:rsid w:val="007A0D2F"/>
    <w:rsid w:val="007A0EF6"/>
    <w:rsid w:val="007A1009"/>
    <w:rsid w:val="007A15BF"/>
    <w:rsid w:val="007A164E"/>
    <w:rsid w:val="007A1BEE"/>
    <w:rsid w:val="007A1C63"/>
    <w:rsid w:val="007A1FF6"/>
    <w:rsid w:val="007A27E8"/>
    <w:rsid w:val="007A2CC3"/>
    <w:rsid w:val="007A2EC6"/>
    <w:rsid w:val="007A2FBF"/>
    <w:rsid w:val="007A32A2"/>
    <w:rsid w:val="007A35FF"/>
    <w:rsid w:val="007A360F"/>
    <w:rsid w:val="007A3AFB"/>
    <w:rsid w:val="007A4243"/>
    <w:rsid w:val="007A4748"/>
    <w:rsid w:val="007A4CFB"/>
    <w:rsid w:val="007A5096"/>
    <w:rsid w:val="007A56A5"/>
    <w:rsid w:val="007A5BD1"/>
    <w:rsid w:val="007A5E3F"/>
    <w:rsid w:val="007A60A4"/>
    <w:rsid w:val="007A6364"/>
    <w:rsid w:val="007A64F1"/>
    <w:rsid w:val="007A69DE"/>
    <w:rsid w:val="007A6CB1"/>
    <w:rsid w:val="007A6E7F"/>
    <w:rsid w:val="007A7069"/>
    <w:rsid w:val="007A7330"/>
    <w:rsid w:val="007A75D9"/>
    <w:rsid w:val="007B0497"/>
    <w:rsid w:val="007B0643"/>
    <w:rsid w:val="007B074B"/>
    <w:rsid w:val="007B0B17"/>
    <w:rsid w:val="007B1384"/>
    <w:rsid w:val="007B1919"/>
    <w:rsid w:val="007B2128"/>
    <w:rsid w:val="007B28A7"/>
    <w:rsid w:val="007B319C"/>
    <w:rsid w:val="007B31D0"/>
    <w:rsid w:val="007B33C9"/>
    <w:rsid w:val="007B3932"/>
    <w:rsid w:val="007B3978"/>
    <w:rsid w:val="007B3D08"/>
    <w:rsid w:val="007B402C"/>
    <w:rsid w:val="007B409A"/>
    <w:rsid w:val="007B4B17"/>
    <w:rsid w:val="007B530F"/>
    <w:rsid w:val="007B5655"/>
    <w:rsid w:val="007B56CA"/>
    <w:rsid w:val="007B5B30"/>
    <w:rsid w:val="007B611E"/>
    <w:rsid w:val="007B6426"/>
    <w:rsid w:val="007B671F"/>
    <w:rsid w:val="007B6860"/>
    <w:rsid w:val="007B6D30"/>
    <w:rsid w:val="007B7338"/>
    <w:rsid w:val="007B742B"/>
    <w:rsid w:val="007B77A0"/>
    <w:rsid w:val="007B7B87"/>
    <w:rsid w:val="007B7EAB"/>
    <w:rsid w:val="007C089A"/>
    <w:rsid w:val="007C101E"/>
    <w:rsid w:val="007C1510"/>
    <w:rsid w:val="007C1703"/>
    <w:rsid w:val="007C1875"/>
    <w:rsid w:val="007C1A53"/>
    <w:rsid w:val="007C1DE3"/>
    <w:rsid w:val="007C28F9"/>
    <w:rsid w:val="007C29E7"/>
    <w:rsid w:val="007C2ABE"/>
    <w:rsid w:val="007C2EAD"/>
    <w:rsid w:val="007C3479"/>
    <w:rsid w:val="007C41E2"/>
    <w:rsid w:val="007C4589"/>
    <w:rsid w:val="007C4631"/>
    <w:rsid w:val="007C4BCB"/>
    <w:rsid w:val="007C5055"/>
    <w:rsid w:val="007C51B9"/>
    <w:rsid w:val="007C5C4D"/>
    <w:rsid w:val="007C5E57"/>
    <w:rsid w:val="007C6504"/>
    <w:rsid w:val="007C67AC"/>
    <w:rsid w:val="007C6D39"/>
    <w:rsid w:val="007C6ECA"/>
    <w:rsid w:val="007C775B"/>
    <w:rsid w:val="007C77E5"/>
    <w:rsid w:val="007C7AF8"/>
    <w:rsid w:val="007C7F0C"/>
    <w:rsid w:val="007D00F1"/>
    <w:rsid w:val="007D0243"/>
    <w:rsid w:val="007D0F5B"/>
    <w:rsid w:val="007D11AA"/>
    <w:rsid w:val="007D125D"/>
    <w:rsid w:val="007D14A5"/>
    <w:rsid w:val="007D1588"/>
    <w:rsid w:val="007D1CC4"/>
    <w:rsid w:val="007D1EBA"/>
    <w:rsid w:val="007D20B9"/>
    <w:rsid w:val="007D2611"/>
    <w:rsid w:val="007D3855"/>
    <w:rsid w:val="007D3AB6"/>
    <w:rsid w:val="007D3FA7"/>
    <w:rsid w:val="007D404A"/>
    <w:rsid w:val="007D43FD"/>
    <w:rsid w:val="007D44E9"/>
    <w:rsid w:val="007D45A8"/>
    <w:rsid w:val="007D4638"/>
    <w:rsid w:val="007D4802"/>
    <w:rsid w:val="007D4933"/>
    <w:rsid w:val="007D5871"/>
    <w:rsid w:val="007D5A5F"/>
    <w:rsid w:val="007D5AB5"/>
    <w:rsid w:val="007D5DE9"/>
    <w:rsid w:val="007D5E3B"/>
    <w:rsid w:val="007D65B8"/>
    <w:rsid w:val="007D6745"/>
    <w:rsid w:val="007D6E0C"/>
    <w:rsid w:val="007D6E44"/>
    <w:rsid w:val="007D6F65"/>
    <w:rsid w:val="007D722B"/>
    <w:rsid w:val="007D7C76"/>
    <w:rsid w:val="007E0156"/>
    <w:rsid w:val="007E0307"/>
    <w:rsid w:val="007E0339"/>
    <w:rsid w:val="007E0E66"/>
    <w:rsid w:val="007E0F2E"/>
    <w:rsid w:val="007E1C81"/>
    <w:rsid w:val="007E1D0D"/>
    <w:rsid w:val="007E1D1C"/>
    <w:rsid w:val="007E2166"/>
    <w:rsid w:val="007E26FC"/>
    <w:rsid w:val="007E28DC"/>
    <w:rsid w:val="007E33FD"/>
    <w:rsid w:val="007E3A9F"/>
    <w:rsid w:val="007E3C31"/>
    <w:rsid w:val="007E3E0B"/>
    <w:rsid w:val="007E3EFD"/>
    <w:rsid w:val="007E41DA"/>
    <w:rsid w:val="007E44FF"/>
    <w:rsid w:val="007E4674"/>
    <w:rsid w:val="007E482E"/>
    <w:rsid w:val="007E5276"/>
    <w:rsid w:val="007E52A3"/>
    <w:rsid w:val="007E5632"/>
    <w:rsid w:val="007E5895"/>
    <w:rsid w:val="007E616F"/>
    <w:rsid w:val="007E657C"/>
    <w:rsid w:val="007E681B"/>
    <w:rsid w:val="007E6D97"/>
    <w:rsid w:val="007E6F79"/>
    <w:rsid w:val="007E7003"/>
    <w:rsid w:val="007E7578"/>
    <w:rsid w:val="007F01A1"/>
    <w:rsid w:val="007F0493"/>
    <w:rsid w:val="007F0569"/>
    <w:rsid w:val="007F0677"/>
    <w:rsid w:val="007F0F0E"/>
    <w:rsid w:val="007F1225"/>
    <w:rsid w:val="007F1338"/>
    <w:rsid w:val="007F193A"/>
    <w:rsid w:val="007F229F"/>
    <w:rsid w:val="007F24D0"/>
    <w:rsid w:val="007F2533"/>
    <w:rsid w:val="007F256C"/>
    <w:rsid w:val="007F2B0F"/>
    <w:rsid w:val="007F2DBB"/>
    <w:rsid w:val="007F31EE"/>
    <w:rsid w:val="007F3893"/>
    <w:rsid w:val="007F3EA4"/>
    <w:rsid w:val="007F4582"/>
    <w:rsid w:val="007F458E"/>
    <w:rsid w:val="007F4B2B"/>
    <w:rsid w:val="007F4B71"/>
    <w:rsid w:val="007F5393"/>
    <w:rsid w:val="007F5D98"/>
    <w:rsid w:val="007F65D3"/>
    <w:rsid w:val="007F65E4"/>
    <w:rsid w:val="007F65E9"/>
    <w:rsid w:val="007F684D"/>
    <w:rsid w:val="007F72A7"/>
    <w:rsid w:val="007F7878"/>
    <w:rsid w:val="007F78BF"/>
    <w:rsid w:val="00800365"/>
    <w:rsid w:val="008004E8"/>
    <w:rsid w:val="00800D32"/>
    <w:rsid w:val="008012A2"/>
    <w:rsid w:val="0080194B"/>
    <w:rsid w:val="00801B76"/>
    <w:rsid w:val="00801CF2"/>
    <w:rsid w:val="00802246"/>
    <w:rsid w:val="00802895"/>
    <w:rsid w:val="00802AC0"/>
    <w:rsid w:val="00802B54"/>
    <w:rsid w:val="00802E68"/>
    <w:rsid w:val="0080327A"/>
    <w:rsid w:val="0080398B"/>
    <w:rsid w:val="008039D8"/>
    <w:rsid w:val="00803A5E"/>
    <w:rsid w:val="00803F59"/>
    <w:rsid w:val="008046D9"/>
    <w:rsid w:val="00804A25"/>
    <w:rsid w:val="00805172"/>
    <w:rsid w:val="00805657"/>
    <w:rsid w:val="0080570A"/>
    <w:rsid w:val="00805B60"/>
    <w:rsid w:val="00806207"/>
    <w:rsid w:val="008063FB"/>
    <w:rsid w:val="00806B22"/>
    <w:rsid w:val="00807274"/>
    <w:rsid w:val="00807B56"/>
    <w:rsid w:val="00807F4D"/>
    <w:rsid w:val="008100FD"/>
    <w:rsid w:val="008108C2"/>
    <w:rsid w:val="0081090F"/>
    <w:rsid w:val="00810F3A"/>
    <w:rsid w:val="00810F65"/>
    <w:rsid w:val="00811730"/>
    <w:rsid w:val="0081209F"/>
    <w:rsid w:val="00812691"/>
    <w:rsid w:val="008127E1"/>
    <w:rsid w:val="00812E48"/>
    <w:rsid w:val="008136B7"/>
    <w:rsid w:val="008136CF"/>
    <w:rsid w:val="008138BC"/>
    <w:rsid w:val="0081425A"/>
    <w:rsid w:val="00814A7E"/>
    <w:rsid w:val="00814C13"/>
    <w:rsid w:val="00814CBE"/>
    <w:rsid w:val="008152DD"/>
    <w:rsid w:val="008155AB"/>
    <w:rsid w:val="008156BC"/>
    <w:rsid w:val="0081589C"/>
    <w:rsid w:val="00815927"/>
    <w:rsid w:val="00815C51"/>
    <w:rsid w:val="00815C7D"/>
    <w:rsid w:val="0081647A"/>
    <w:rsid w:val="00816A9C"/>
    <w:rsid w:val="00816B28"/>
    <w:rsid w:val="00816BE2"/>
    <w:rsid w:val="00816EAD"/>
    <w:rsid w:val="00817841"/>
    <w:rsid w:val="008178C8"/>
    <w:rsid w:val="00817C29"/>
    <w:rsid w:val="00817F24"/>
    <w:rsid w:val="00820298"/>
    <w:rsid w:val="00820378"/>
    <w:rsid w:val="00820854"/>
    <w:rsid w:val="00820A64"/>
    <w:rsid w:val="00820CF5"/>
    <w:rsid w:val="00821225"/>
    <w:rsid w:val="0082141E"/>
    <w:rsid w:val="00821501"/>
    <w:rsid w:val="00821959"/>
    <w:rsid w:val="00821A5F"/>
    <w:rsid w:val="00821C97"/>
    <w:rsid w:val="00821D95"/>
    <w:rsid w:val="00821F2C"/>
    <w:rsid w:val="00822323"/>
    <w:rsid w:val="008230F0"/>
    <w:rsid w:val="00823129"/>
    <w:rsid w:val="0082386B"/>
    <w:rsid w:val="00823C5B"/>
    <w:rsid w:val="00824B1C"/>
    <w:rsid w:val="008250F9"/>
    <w:rsid w:val="0082514E"/>
    <w:rsid w:val="0082541B"/>
    <w:rsid w:val="008257DF"/>
    <w:rsid w:val="008263C1"/>
    <w:rsid w:val="008265FE"/>
    <w:rsid w:val="00826694"/>
    <w:rsid w:val="008266BA"/>
    <w:rsid w:val="0082670B"/>
    <w:rsid w:val="0082677E"/>
    <w:rsid w:val="00826FEA"/>
    <w:rsid w:val="00827416"/>
    <w:rsid w:val="0082755E"/>
    <w:rsid w:val="008303FA"/>
    <w:rsid w:val="00830756"/>
    <w:rsid w:val="00830C28"/>
    <w:rsid w:val="00831FA1"/>
    <w:rsid w:val="0083202A"/>
    <w:rsid w:val="008329C1"/>
    <w:rsid w:val="00832F10"/>
    <w:rsid w:val="008332E1"/>
    <w:rsid w:val="00833AEF"/>
    <w:rsid w:val="00833CC2"/>
    <w:rsid w:val="00833F09"/>
    <w:rsid w:val="00833F44"/>
    <w:rsid w:val="008340E3"/>
    <w:rsid w:val="00834253"/>
    <w:rsid w:val="008345D2"/>
    <w:rsid w:val="0083495B"/>
    <w:rsid w:val="00834B28"/>
    <w:rsid w:val="00835440"/>
    <w:rsid w:val="00835C1C"/>
    <w:rsid w:val="0083607B"/>
    <w:rsid w:val="008362EF"/>
    <w:rsid w:val="008364E1"/>
    <w:rsid w:val="00836EAC"/>
    <w:rsid w:val="008370BD"/>
    <w:rsid w:val="00837179"/>
    <w:rsid w:val="0083760E"/>
    <w:rsid w:val="00837F6E"/>
    <w:rsid w:val="00840E1C"/>
    <w:rsid w:val="00841393"/>
    <w:rsid w:val="00841897"/>
    <w:rsid w:val="00841C34"/>
    <w:rsid w:val="00841FD9"/>
    <w:rsid w:val="00842236"/>
    <w:rsid w:val="008422C8"/>
    <w:rsid w:val="00842CEB"/>
    <w:rsid w:val="00842D82"/>
    <w:rsid w:val="00842E69"/>
    <w:rsid w:val="0084311A"/>
    <w:rsid w:val="008434D3"/>
    <w:rsid w:val="008435B5"/>
    <w:rsid w:val="008438C3"/>
    <w:rsid w:val="00843BB5"/>
    <w:rsid w:val="00844052"/>
    <w:rsid w:val="00844353"/>
    <w:rsid w:val="00844602"/>
    <w:rsid w:val="0084491F"/>
    <w:rsid w:val="00844BE7"/>
    <w:rsid w:val="0084578B"/>
    <w:rsid w:val="00845AC7"/>
    <w:rsid w:val="00845EE9"/>
    <w:rsid w:val="00846288"/>
    <w:rsid w:val="00846D3B"/>
    <w:rsid w:val="00846EBF"/>
    <w:rsid w:val="008470B3"/>
    <w:rsid w:val="0084768F"/>
    <w:rsid w:val="00847745"/>
    <w:rsid w:val="00850AAF"/>
    <w:rsid w:val="0085110F"/>
    <w:rsid w:val="008511F2"/>
    <w:rsid w:val="008525AE"/>
    <w:rsid w:val="00852762"/>
    <w:rsid w:val="008529D1"/>
    <w:rsid w:val="00852AFA"/>
    <w:rsid w:val="00852B78"/>
    <w:rsid w:val="0085353B"/>
    <w:rsid w:val="0085358A"/>
    <w:rsid w:val="00853B4A"/>
    <w:rsid w:val="008545A1"/>
    <w:rsid w:val="00854DF7"/>
    <w:rsid w:val="008557F1"/>
    <w:rsid w:val="00855B73"/>
    <w:rsid w:val="00855F45"/>
    <w:rsid w:val="00856029"/>
    <w:rsid w:val="008560C6"/>
    <w:rsid w:val="00856945"/>
    <w:rsid w:val="0085706F"/>
    <w:rsid w:val="008570EC"/>
    <w:rsid w:val="008571DA"/>
    <w:rsid w:val="00857521"/>
    <w:rsid w:val="00857CCD"/>
    <w:rsid w:val="00857E98"/>
    <w:rsid w:val="00860812"/>
    <w:rsid w:val="008609F9"/>
    <w:rsid w:val="00860FF5"/>
    <w:rsid w:val="00861044"/>
    <w:rsid w:val="008617C8"/>
    <w:rsid w:val="008618FF"/>
    <w:rsid w:val="00861A6F"/>
    <w:rsid w:val="00862D14"/>
    <w:rsid w:val="0086392F"/>
    <w:rsid w:val="00863EDE"/>
    <w:rsid w:val="00864259"/>
    <w:rsid w:val="00864BBE"/>
    <w:rsid w:val="00864DBD"/>
    <w:rsid w:val="008653E8"/>
    <w:rsid w:val="00865535"/>
    <w:rsid w:val="0086566A"/>
    <w:rsid w:val="00865A1B"/>
    <w:rsid w:val="00865B38"/>
    <w:rsid w:val="00865E6C"/>
    <w:rsid w:val="008663E9"/>
    <w:rsid w:val="00866D44"/>
    <w:rsid w:val="00866DE8"/>
    <w:rsid w:val="00866E1B"/>
    <w:rsid w:val="00867008"/>
    <w:rsid w:val="0086712C"/>
    <w:rsid w:val="00867BFA"/>
    <w:rsid w:val="00867C4A"/>
    <w:rsid w:val="00867D52"/>
    <w:rsid w:val="0087004B"/>
    <w:rsid w:val="00870203"/>
    <w:rsid w:val="00870396"/>
    <w:rsid w:val="00871E71"/>
    <w:rsid w:val="00872048"/>
    <w:rsid w:val="00872449"/>
    <w:rsid w:val="00872486"/>
    <w:rsid w:val="0087290F"/>
    <w:rsid w:val="008729F4"/>
    <w:rsid w:val="00872B69"/>
    <w:rsid w:val="00872CF1"/>
    <w:rsid w:val="008735DD"/>
    <w:rsid w:val="00873604"/>
    <w:rsid w:val="00873825"/>
    <w:rsid w:val="00873916"/>
    <w:rsid w:val="00873D2D"/>
    <w:rsid w:val="00873DD1"/>
    <w:rsid w:val="00874005"/>
    <w:rsid w:val="00874207"/>
    <w:rsid w:val="0087420C"/>
    <w:rsid w:val="008748B4"/>
    <w:rsid w:val="00874BEE"/>
    <w:rsid w:val="00874C19"/>
    <w:rsid w:val="00874D4A"/>
    <w:rsid w:val="008751B1"/>
    <w:rsid w:val="00875470"/>
    <w:rsid w:val="00875499"/>
    <w:rsid w:val="00875969"/>
    <w:rsid w:val="00875B94"/>
    <w:rsid w:val="00875BB2"/>
    <w:rsid w:val="00876124"/>
    <w:rsid w:val="008762A9"/>
    <w:rsid w:val="0087669E"/>
    <w:rsid w:val="008771EE"/>
    <w:rsid w:val="0087722E"/>
    <w:rsid w:val="008778BD"/>
    <w:rsid w:val="00877B74"/>
    <w:rsid w:val="00877D3A"/>
    <w:rsid w:val="00877D6A"/>
    <w:rsid w:val="008801F8"/>
    <w:rsid w:val="00880258"/>
    <w:rsid w:val="00880309"/>
    <w:rsid w:val="00880386"/>
    <w:rsid w:val="008803C0"/>
    <w:rsid w:val="008803C4"/>
    <w:rsid w:val="00880514"/>
    <w:rsid w:val="00880766"/>
    <w:rsid w:val="0088131C"/>
    <w:rsid w:val="008819D7"/>
    <w:rsid w:val="008819EB"/>
    <w:rsid w:val="00881B81"/>
    <w:rsid w:val="008822FB"/>
    <w:rsid w:val="00882473"/>
    <w:rsid w:val="00882914"/>
    <w:rsid w:val="00882DA2"/>
    <w:rsid w:val="00882DD9"/>
    <w:rsid w:val="0088303D"/>
    <w:rsid w:val="00883454"/>
    <w:rsid w:val="008834A9"/>
    <w:rsid w:val="008836C1"/>
    <w:rsid w:val="00883C07"/>
    <w:rsid w:val="008848C1"/>
    <w:rsid w:val="0088499E"/>
    <w:rsid w:val="00885394"/>
    <w:rsid w:val="008857C8"/>
    <w:rsid w:val="00885C1A"/>
    <w:rsid w:val="00885EF0"/>
    <w:rsid w:val="008861B7"/>
    <w:rsid w:val="008867B6"/>
    <w:rsid w:val="00886D29"/>
    <w:rsid w:val="00887365"/>
    <w:rsid w:val="008873A2"/>
    <w:rsid w:val="0088774A"/>
    <w:rsid w:val="00887C06"/>
    <w:rsid w:val="00887C09"/>
    <w:rsid w:val="00887D82"/>
    <w:rsid w:val="00887F5A"/>
    <w:rsid w:val="00890207"/>
    <w:rsid w:val="00890569"/>
    <w:rsid w:val="00890B84"/>
    <w:rsid w:val="00890CC0"/>
    <w:rsid w:val="00890EEC"/>
    <w:rsid w:val="00891329"/>
    <w:rsid w:val="0089132A"/>
    <w:rsid w:val="00891BB6"/>
    <w:rsid w:val="00891ED9"/>
    <w:rsid w:val="0089213A"/>
    <w:rsid w:val="008921CB"/>
    <w:rsid w:val="0089249F"/>
    <w:rsid w:val="00892D20"/>
    <w:rsid w:val="00893176"/>
    <w:rsid w:val="0089329D"/>
    <w:rsid w:val="0089334A"/>
    <w:rsid w:val="008933FA"/>
    <w:rsid w:val="00893642"/>
    <w:rsid w:val="008936F4"/>
    <w:rsid w:val="008938DE"/>
    <w:rsid w:val="00893A31"/>
    <w:rsid w:val="0089409E"/>
    <w:rsid w:val="008940EA"/>
    <w:rsid w:val="00894312"/>
    <w:rsid w:val="00894355"/>
    <w:rsid w:val="008945A0"/>
    <w:rsid w:val="00894782"/>
    <w:rsid w:val="00894916"/>
    <w:rsid w:val="00894A69"/>
    <w:rsid w:val="00894C46"/>
    <w:rsid w:val="00894F43"/>
    <w:rsid w:val="008958FC"/>
    <w:rsid w:val="008959CD"/>
    <w:rsid w:val="00895D85"/>
    <w:rsid w:val="0089660D"/>
    <w:rsid w:val="0089661A"/>
    <w:rsid w:val="008966C8"/>
    <w:rsid w:val="00896A7B"/>
    <w:rsid w:val="00896CED"/>
    <w:rsid w:val="0089749B"/>
    <w:rsid w:val="008977B9"/>
    <w:rsid w:val="00897A02"/>
    <w:rsid w:val="008A010B"/>
    <w:rsid w:val="008A012B"/>
    <w:rsid w:val="008A07CA"/>
    <w:rsid w:val="008A08C2"/>
    <w:rsid w:val="008A0AE0"/>
    <w:rsid w:val="008A0B21"/>
    <w:rsid w:val="008A2172"/>
    <w:rsid w:val="008A2266"/>
    <w:rsid w:val="008A2A5A"/>
    <w:rsid w:val="008A2B9F"/>
    <w:rsid w:val="008A2EE9"/>
    <w:rsid w:val="008A3435"/>
    <w:rsid w:val="008A37B9"/>
    <w:rsid w:val="008A386A"/>
    <w:rsid w:val="008A4872"/>
    <w:rsid w:val="008A4FB5"/>
    <w:rsid w:val="008A51C2"/>
    <w:rsid w:val="008A56F2"/>
    <w:rsid w:val="008A5944"/>
    <w:rsid w:val="008A5BA7"/>
    <w:rsid w:val="008A5ED7"/>
    <w:rsid w:val="008A60C7"/>
    <w:rsid w:val="008A6D85"/>
    <w:rsid w:val="008A6FD1"/>
    <w:rsid w:val="008A7371"/>
    <w:rsid w:val="008A769A"/>
    <w:rsid w:val="008A78A1"/>
    <w:rsid w:val="008A7BA8"/>
    <w:rsid w:val="008A7DC9"/>
    <w:rsid w:val="008B032A"/>
    <w:rsid w:val="008B0D59"/>
    <w:rsid w:val="008B1442"/>
    <w:rsid w:val="008B15E4"/>
    <w:rsid w:val="008B1E5F"/>
    <w:rsid w:val="008B2CD4"/>
    <w:rsid w:val="008B32F1"/>
    <w:rsid w:val="008B340F"/>
    <w:rsid w:val="008B425B"/>
    <w:rsid w:val="008B4449"/>
    <w:rsid w:val="008B45AC"/>
    <w:rsid w:val="008B4943"/>
    <w:rsid w:val="008B4BB1"/>
    <w:rsid w:val="008B53DB"/>
    <w:rsid w:val="008B5423"/>
    <w:rsid w:val="008B5740"/>
    <w:rsid w:val="008B5901"/>
    <w:rsid w:val="008B5CA5"/>
    <w:rsid w:val="008B5D9E"/>
    <w:rsid w:val="008B6454"/>
    <w:rsid w:val="008B658B"/>
    <w:rsid w:val="008B6F2D"/>
    <w:rsid w:val="008B7315"/>
    <w:rsid w:val="008B7472"/>
    <w:rsid w:val="008B765E"/>
    <w:rsid w:val="008B78E4"/>
    <w:rsid w:val="008B7E85"/>
    <w:rsid w:val="008B7F1D"/>
    <w:rsid w:val="008C0461"/>
    <w:rsid w:val="008C0954"/>
    <w:rsid w:val="008C0BB1"/>
    <w:rsid w:val="008C0C9E"/>
    <w:rsid w:val="008C0DA4"/>
    <w:rsid w:val="008C122D"/>
    <w:rsid w:val="008C12E9"/>
    <w:rsid w:val="008C17FF"/>
    <w:rsid w:val="008C1A30"/>
    <w:rsid w:val="008C1BBF"/>
    <w:rsid w:val="008C1BD5"/>
    <w:rsid w:val="008C243B"/>
    <w:rsid w:val="008C2C86"/>
    <w:rsid w:val="008C2CF4"/>
    <w:rsid w:val="008C36F4"/>
    <w:rsid w:val="008C3893"/>
    <w:rsid w:val="008C405C"/>
    <w:rsid w:val="008C40E4"/>
    <w:rsid w:val="008C420B"/>
    <w:rsid w:val="008C4283"/>
    <w:rsid w:val="008C48D2"/>
    <w:rsid w:val="008C4E29"/>
    <w:rsid w:val="008C59F1"/>
    <w:rsid w:val="008C6107"/>
    <w:rsid w:val="008C61FF"/>
    <w:rsid w:val="008C63A2"/>
    <w:rsid w:val="008C63A5"/>
    <w:rsid w:val="008C6519"/>
    <w:rsid w:val="008C68E7"/>
    <w:rsid w:val="008C6AE6"/>
    <w:rsid w:val="008C70F9"/>
    <w:rsid w:val="008C7297"/>
    <w:rsid w:val="008C7865"/>
    <w:rsid w:val="008C7A49"/>
    <w:rsid w:val="008D01D6"/>
    <w:rsid w:val="008D13AD"/>
    <w:rsid w:val="008D147C"/>
    <w:rsid w:val="008D15D8"/>
    <w:rsid w:val="008D16DF"/>
    <w:rsid w:val="008D1D9D"/>
    <w:rsid w:val="008D1DC0"/>
    <w:rsid w:val="008D28BB"/>
    <w:rsid w:val="008D2DFA"/>
    <w:rsid w:val="008D2E1B"/>
    <w:rsid w:val="008D3143"/>
    <w:rsid w:val="008D3BF6"/>
    <w:rsid w:val="008D3F2C"/>
    <w:rsid w:val="008D42E1"/>
    <w:rsid w:val="008D4350"/>
    <w:rsid w:val="008D506C"/>
    <w:rsid w:val="008D5598"/>
    <w:rsid w:val="008D560F"/>
    <w:rsid w:val="008D5973"/>
    <w:rsid w:val="008D5C6E"/>
    <w:rsid w:val="008D5C9D"/>
    <w:rsid w:val="008D6BB2"/>
    <w:rsid w:val="008D6C1D"/>
    <w:rsid w:val="008D6DDD"/>
    <w:rsid w:val="008D7440"/>
    <w:rsid w:val="008D75DA"/>
    <w:rsid w:val="008D76D2"/>
    <w:rsid w:val="008D778F"/>
    <w:rsid w:val="008D7974"/>
    <w:rsid w:val="008D79ED"/>
    <w:rsid w:val="008D7A1F"/>
    <w:rsid w:val="008E08A7"/>
    <w:rsid w:val="008E0C2D"/>
    <w:rsid w:val="008E0E84"/>
    <w:rsid w:val="008E10DA"/>
    <w:rsid w:val="008E14D9"/>
    <w:rsid w:val="008E1824"/>
    <w:rsid w:val="008E22EE"/>
    <w:rsid w:val="008E230D"/>
    <w:rsid w:val="008E2B01"/>
    <w:rsid w:val="008E3248"/>
    <w:rsid w:val="008E3696"/>
    <w:rsid w:val="008E397E"/>
    <w:rsid w:val="008E3BC9"/>
    <w:rsid w:val="008E3F7B"/>
    <w:rsid w:val="008E46C5"/>
    <w:rsid w:val="008E4978"/>
    <w:rsid w:val="008E517B"/>
    <w:rsid w:val="008E5975"/>
    <w:rsid w:val="008E59B2"/>
    <w:rsid w:val="008E5D43"/>
    <w:rsid w:val="008E6061"/>
    <w:rsid w:val="008E64CB"/>
    <w:rsid w:val="008E64D5"/>
    <w:rsid w:val="008E6CEC"/>
    <w:rsid w:val="008E6FD7"/>
    <w:rsid w:val="008E7114"/>
    <w:rsid w:val="008E7262"/>
    <w:rsid w:val="008E7380"/>
    <w:rsid w:val="008F0220"/>
    <w:rsid w:val="008F024E"/>
    <w:rsid w:val="008F0680"/>
    <w:rsid w:val="008F0912"/>
    <w:rsid w:val="008F0918"/>
    <w:rsid w:val="008F0A60"/>
    <w:rsid w:val="008F0D0E"/>
    <w:rsid w:val="008F122D"/>
    <w:rsid w:val="008F1714"/>
    <w:rsid w:val="008F1F5F"/>
    <w:rsid w:val="008F27AE"/>
    <w:rsid w:val="008F288B"/>
    <w:rsid w:val="008F341B"/>
    <w:rsid w:val="008F3460"/>
    <w:rsid w:val="008F398C"/>
    <w:rsid w:val="008F3BB5"/>
    <w:rsid w:val="008F494D"/>
    <w:rsid w:val="008F4A84"/>
    <w:rsid w:val="008F4EBE"/>
    <w:rsid w:val="008F5493"/>
    <w:rsid w:val="008F56E1"/>
    <w:rsid w:val="008F6775"/>
    <w:rsid w:val="008F6AFD"/>
    <w:rsid w:val="008F6B8B"/>
    <w:rsid w:val="008F7A19"/>
    <w:rsid w:val="00900228"/>
    <w:rsid w:val="0090024E"/>
    <w:rsid w:val="009006EC"/>
    <w:rsid w:val="00900737"/>
    <w:rsid w:val="00900808"/>
    <w:rsid w:val="009009C6"/>
    <w:rsid w:val="00900E0D"/>
    <w:rsid w:val="009014C3"/>
    <w:rsid w:val="00901847"/>
    <w:rsid w:val="00901957"/>
    <w:rsid w:val="009029B4"/>
    <w:rsid w:val="009031D5"/>
    <w:rsid w:val="00903599"/>
    <w:rsid w:val="00903A23"/>
    <w:rsid w:val="00903CBC"/>
    <w:rsid w:val="00903D81"/>
    <w:rsid w:val="00904250"/>
    <w:rsid w:val="009045F8"/>
    <w:rsid w:val="00905143"/>
    <w:rsid w:val="009052F0"/>
    <w:rsid w:val="009053FC"/>
    <w:rsid w:val="00905650"/>
    <w:rsid w:val="00905893"/>
    <w:rsid w:val="00905CCD"/>
    <w:rsid w:val="00906080"/>
    <w:rsid w:val="00906F3E"/>
    <w:rsid w:val="00907185"/>
    <w:rsid w:val="009071FF"/>
    <w:rsid w:val="0090796C"/>
    <w:rsid w:val="00907A22"/>
    <w:rsid w:val="009100AD"/>
    <w:rsid w:val="00910382"/>
    <w:rsid w:val="00910541"/>
    <w:rsid w:val="0091115B"/>
    <w:rsid w:val="009112EC"/>
    <w:rsid w:val="00911908"/>
    <w:rsid w:val="00911F11"/>
    <w:rsid w:val="00911FAB"/>
    <w:rsid w:val="00912206"/>
    <w:rsid w:val="009124B0"/>
    <w:rsid w:val="009127EE"/>
    <w:rsid w:val="009127F4"/>
    <w:rsid w:val="00912A01"/>
    <w:rsid w:val="00912AD1"/>
    <w:rsid w:val="0091376F"/>
    <w:rsid w:val="00913BA1"/>
    <w:rsid w:val="00913BBC"/>
    <w:rsid w:val="00914683"/>
    <w:rsid w:val="009148B3"/>
    <w:rsid w:val="00915118"/>
    <w:rsid w:val="00915C59"/>
    <w:rsid w:val="00915C8D"/>
    <w:rsid w:val="00915D90"/>
    <w:rsid w:val="00916BB4"/>
    <w:rsid w:val="00916DD0"/>
    <w:rsid w:val="00916E39"/>
    <w:rsid w:val="00917096"/>
    <w:rsid w:val="00917E8C"/>
    <w:rsid w:val="0092031E"/>
    <w:rsid w:val="0092034E"/>
    <w:rsid w:val="00920E26"/>
    <w:rsid w:val="0092118F"/>
    <w:rsid w:val="00921C24"/>
    <w:rsid w:val="00921DE4"/>
    <w:rsid w:val="00921E07"/>
    <w:rsid w:val="0092205F"/>
    <w:rsid w:val="00922640"/>
    <w:rsid w:val="0092301E"/>
    <w:rsid w:val="00923828"/>
    <w:rsid w:val="009238B1"/>
    <w:rsid w:val="009238E1"/>
    <w:rsid w:val="00923B05"/>
    <w:rsid w:val="00923E32"/>
    <w:rsid w:val="00923EF0"/>
    <w:rsid w:val="00923FCD"/>
    <w:rsid w:val="009240B9"/>
    <w:rsid w:val="00924600"/>
    <w:rsid w:val="0092485D"/>
    <w:rsid w:val="00924DB4"/>
    <w:rsid w:val="00924FBF"/>
    <w:rsid w:val="00925C81"/>
    <w:rsid w:val="00925D6E"/>
    <w:rsid w:val="00926308"/>
    <w:rsid w:val="009266BA"/>
    <w:rsid w:val="00926A46"/>
    <w:rsid w:val="00926BC2"/>
    <w:rsid w:val="00927958"/>
    <w:rsid w:val="00927FF0"/>
    <w:rsid w:val="0093020D"/>
    <w:rsid w:val="009304E4"/>
    <w:rsid w:val="00930C5B"/>
    <w:rsid w:val="00931037"/>
    <w:rsid w:val="00931049"/>
    <w:rsid w:val="00931AFB"/>
    <w:rsid w:val="00931EEF"/>
    <w:rsid w:val="0093227B"/>
    <w:rsid w:val="00932289"/>
    <w:rsid w:val="009325C0"/>
    <w:rsid w:val="00932A80"/>
    <w:rsid w:val="00932AD9"/>
    <w:rsid w:val="00932DC5"/>
    <w:rsid w:val="00933992"/>
    <w:rsid w:val="0093462D"/>
    <w:rsid w:val="0093495A"/>
    <w:rsid w:val="00934FFB"/>
    <w:rsid w:val="00935193"/>
    <w:rsid w:val="009351DE"/>
    <w:rsid w:val="009352AE"/>
    <w:rsid w:val="00935422"/>
    <w:rsid w:val="009355EE"/>
    <w:rsid w:val="00935652"/>
    <w:rsid w:val="00935790"/>
    <w:rsid w:val="009360F0"/>
    <w:rsid w:val="00936A28"/>
    <w:rsid w:val="00937022"/>
    <w:rsid w:val="009370CF"/>
    <w:rsid w:val="00937442"/>
    <w:rsid w:val="009378C7"/>
    <w:rsid w:val="00937965"/>
    <w:rsid w:val="00937A2E"/>
    <w:rsid w:val="0094034B"/>
    <w:rsid w:val="00941061"/>
    <w:rsid w:val="009416CF"/>
    <w:rsid w:val="009416E0"/>
    <w:rsid w:val="00941D53"/>
    <w:rsid w:val="0094208A"/>
    <w:rsid w:val="0094230D"/>
    <w:rsid w:val="009424EA"/>
    <w:rsid w:val="00942746"/>
    <w:rsid w:val="00942A7E"/>
    <w:rsid w:val="00942D0E"/>
    <w:rsid w:val="00942D5C"/>
    <w:rsid w:val="009432E4"/>
    <w:rsid w:val="00943344"/>
    <w:rsid w:val="009435CC"/>
    <w:rsid w:val="0094377C"/>
    <w:rsid w:val="00943994"/>
    <w:rsid w:val="00943C52"/>
    <w:rsid w:val="00944346"/>
    <w:rsid w:val="009447F9"/>
    <w:rsid w:val="009450B2"/>
    <w:rsid w:val="0094527F"/>
    <w:rsid w:val="00945305"/>
    <w:rsid w:val="009453CF"/>
    <w:rsid w:val="009454C4"/>
    <w:rsid w:val="009456CE"/>
    <w:rsid w:val="00945BEA"/>
    <w:rsid w:val="00945F1E"/>
    <w:rsid w:val="009460E7"/>
    <w:rsid w:val="009460F0"/>
    <w:rsid w:val="00946633"/>
    <w:rsid w:val="00946FBD"/>
    <w:rsid w:val="00947062"/>
    <w:rsid w:val="00947465"/>
    <w:rsid w:val="00947539"/>
    <w:rsid w:val="00947939"/>
    <w:rsid w:val="00950C98"/>
    <w:rsid w:val="00950E75"/>
    <w:rsid w:val="00950F00"/>
    <w:rsid w:val="00951213"/>
    <w:rsid w:val="00951323"/>
    <w:rsid w:val="009514A3"/>
    <w:rsid w:val="00951E7B"/>
    <w:rsid w:val="0095278D"/>
    <w:rsid w:val="00952862"/>
    <w:rsid w:val="00952FF1"/>
    <w:rsid w:val="009532D6"/>
    <w:rsid w:val="00953C0C"/>
    <w:rsid w:val="00954207"/>
    <w:rsid w:val="009545DC"/>
    <w:rsid w:val="0095486D"/>
    <w:rsid w:val="00954D10"/>
    <w:rsid w:val="00954D32"/>
    <w:rsid w:val="009552E3"/>
    <w:rsid w:val="0095596D"/>
    <w:rsid w:val="00955D23"/>
    <w:rsid w:val="00955E7F"/>
    <w:rsid w:val="0095606B"/>
    <w:rsid w:val="009563E8"/>
    <w:rsid w:val="0095654E"/>
    <w:rsid w:val="00956DA7"/>
    <w:rsid w:val="009571B1"/>
    <w:rsid w:val="009572A3"/>
    <w:rsid w:val="0095780A"/>
    <w:rsid w:val="0095790A"/>
    <w:rsid w:val="00957CA4"/>
    <w:rsid w:val="00957D32"/>
    <w:rsid w:val="00960297"/>
    <w:rsid w:val="00960C17"/>
    <w:rsid w:val="00961581"/>
    <w:rsid w:val="009615A4"/>
    <w:rsid w:val="009616BC"/>
    <w:rsid w:val="0096172F"/>
    <w:rsid w:val="0096191D"/>
    <w:rsid w:val="00961D45"/>
    <w:rsid w:val="00961DAF"/>
    <w:rsid w:val="00962006"/>
    <w:rsid w:val="00962B90"/>
    <w:rsid w:val="00963273"/>
    <w:rsid w:val="00963655"/>
    <w:rsid w:val="00963A7E"/>
    <w:rsid w:val="00963D17"/>
    <w:rsid w:val="009642BE"/>
    <w:rsid w:val="00964707"/>
    <w:rsid w:val="00964B38"/>
    <w:rsid w:val="00964B69"/>
    <w:rsid w:val="00964F40"/>
    <w:rsid w:val="0096507C"/>
    <w:rsid w:val="009652E0"/>
    <w:rsid w:val="00965D31"/>
    <w:rsid w:val="00965D87"/>
    <w:rsid w:val="00965EE8"/>
    <w:rsid w:val="00966058"/>
    <w:rsid w:val="009664C5"/>
    <w:rsid w:val="009669EC"/>
    <w:rsid w:val="00966DEA"/>
    <w:rsid w:val="00966E2C"/>
    <w:rsid w:val="009671AA"/>
    <w:rsid w:val="009673B8"/>
    <w:rsid w:val="0096789F"/>
    <w:rsid w:val="00970A6D"/>
    <w:rsid w:val="009710C1"/>
    <w:rsid w:val="00971202"/>
    <w:rsid w:val="009716AF"/>
    <w:rsid w:val="009717BD"/>
    <w:rsid w:val="00971D39"/>
    <w:rsid w:val="00972262"/>
    <w:rsid w:val="00972A3D"/>
    <w:rsid w:val="00972F4F"/>
    <w:rsid w:val="00973910"/>
    <w:rsid w:val="00973ED9"/>
    <w:rsid w:val="00973EEA"/>
    <w:rsid w:val="009741E2"/>
    <w:rsid w:val="00974714"/>
    <w:rsid w:val="00974AF8"/>
    <w:rsid w:val="00974D83"/>
    <w:rsid w:val="00974E2A"/>
    <w:rsid w:val="00974FD2"/>
    <w:rsid w:val="00975223"/>
    <w:rsid w:val="009752B1"/>
    <w:rsid w:val="009754B1"/>
    <w:rsid w:val="00975727"/>
    <w:rsid w:val="00976409"/>
    <w:rsid w:val="009764A4"/>
    <w:rsid w:val="00976938"/>
    <w:rsid w:val="00977568"/>
    <w:rsid w:val="00977709"/>
    <w:rsid w:val="00977B30"/>
    <w:rsid w:val="009804BF"/>
    <w:rsid w:val="0098058E"/>
    <w:rsid w:val="0098130A"/>
    <w:rsid w:val="00981424"/>
    <w:rsid w:val="0098142E"/>
    <w:rsid w:val="009823AA"/>
    <w:rsid w:val="00982C2B"/>
    <w:rsid w:val="00983371"/>
    <w:rsid w:val="0098378D"/>
    <w:rsid w:val="009837A8"/>
    <w:rsid w:val="00983F47"/>
    <w:rsid w:val="0098401B"/>
    <w:rsid w:val="0098404F"/>
    <w:rsid w:val="0098483E"/>
    <w:rsid w:val="009855A7"/>
    <w:rsid w:val="00985A25"/>
    <w:rsid w:val="00986D66"/>
    <w:rsid w:val="00986D68"/>
    <w:rsid w:val="00986F36"/>
    <w:rsid w:val="00987094"/>
    <w:rsid w:val="0098709E"/>
    <w:rsid w:val="0098711A"/>
    <w:rsid w:val="0098757A"/>
    <w:rsid w:val="0098774F"/>
    <w:rsid w:val="00987761"/>
    <w:rsid w:val="009879B8"/>
    <w:rsid w:val="00987A13"/>
    <w:rsid w:val="00987CFF"/>
    <w:rsid w:val="00990993"/>
    <w:rsid w:val="00990A34"/>
    <w:rsid w:val="00991244"/>
    <w:rsid w:val="0099229A"/>
    <w:rsid w:val="009923A2"/>
    <w:rsid w:val="00992A45"/>
    <w:rsid w:val="00992D57"/>
    <w:rsid w:val="00992D92"/>
    <w:rsid w:val="009932B7"/>
    <w:rsid w:val="009933B7"/>
    <w:rsid w:val="00993580"/>
    <w:rsid w:val="00993F24"/>
    <w:rsid w:val="00994244"/>
    <w:rsid w:val="0099435D"/>
    <w:rsid w:val="009943A2"/>
    <w:rsid w:val="00994537"/>
    <w:rsid w:val="00994732"/>
    <w:rsid w:val="0099477C"/>
    <w:rsid w:val="0099499D"/>
    <w:rsid w:val="00994A30"/>
    <w:rsid w:val="00994D5A"/>
    <w:rsid w:val="009955CD"/>
    <w:rsid w:val="009956DB"/>
    <w:rsid w:val="00995994"/>
    <w:rsid w:val="00995E82"/>
    <w:rsid w:val="00996C29"/>
    <w:rsid w:val="00996C69"/>
    <w:rsid w:val="00996D19"/>
    <w:rsid w:val="0099729A"/>
    <w:rsid w:val="009973A0"/>
    <w:rsid w:val="0099761C"/>
    <w:rsid w:val="009977B9"/>
    <w:rsid w:val="009977E4"/>
    <w:rsid w:val="00997967"/>
    <w:rsid w:val="00997AB7"/>
    <w:rsid w:val="00997C5E"/>
    <w:rsid w:val="009A003A"/>
    <w:rsid w:val="009A0060"/>
    <w:rsid w:val="009A04C5"/>
    <w:rsid w:val="009A07A7"/>
    <w:rsid w:val="009A07BB"/>
    <w:rsid w:val="009A0830"/>
    <w:rsid w:val="009A08AE"/>
    <w:rsid w:val="009A0C44"/>
    <w:rsid w:val="009A0D03"/>
    <w:rsid w:val="009A0D40"/>
    <w:rsid w:val="009A1F3D"/>
    <w:rsid w:val="009A1F93"/>
    <w:rsid w:val="009A26DD"/>
    <w:rsid w:val="009A2E4F"/>
    <w:rsid w:val="009A34C7"/>
    <w:rsid w:val="009A4779"/>
    <w:rsid w:val="009A5342"/>
    <w:rsid w:val="009A54D0"/>
    <w:rsid w:val="009A630B"/>
    <w:rsid w:val="009A6360"/>
    <w:rsid w:val="009A67A8"/>
    <w:rsid w:val="009A6862"/>
    <w:rsid w:val="009A6E2E"/>
    <w:rsid w:val="009A7CA2"/>
    <w:rsid w:val="009A7DF2"/>
    <w:rsid w:val="009B0308"/>
    <w:rsid w:val="009B03BF"/>
    <w:rsid w:val="009B0422"/>
    <w:rsid w:val="009B04FF"/>
    <w:rsid w:val="009B074D"/>
    <w:rsid w:val="009B090F"/>
    <w:rsid w:val="009B1299"/>
    <w:rsid w:val="009B16AE"/>
    <w:rsid w:val="009B2675"/>
    <w:rsid w:val="009B27D6"/>
    <w:rsid w:val="009B2878"/>
    <w:rsid w:val="009B2906"/>
    <w:rsid w:val="009B2C0A"/>
    <w:rsid w:val="009B2F8C"/>
    <w:rsid w:val="009B348F"/>
    <w:rsid w:val="009B3A78"/>
    <w:rsid w:val="009B3BB3"/>
    <w:rsid w:val="009B40E0"/>
    <w:rsid w:val="009B5397"/>
    <w:rsid w:val="009B53B4"/>
    <w:rsid w:val="009B5446"/>
    <w:rsid w:val="009B5554"/>
    <w:rsid w:val="009B637A"/>
    <w:rsid w:val="009B6387"/>
    <w:rsid w:val="009B7060"/>
    <w:rsid w:val="009B7073"/>
    <w:rsid w:val="009B7CD6"/>
    <w:rsid w:val="009C01E9"/>
    <w:rsid w:val="009C086F"/>
    <w:rsid w:val="009C0A7D"/>
    <w:rsid w:val="009C0B37"/>
    <w:rsid w:val="009C0BAA"/>
    <w:rsid w:val="009C0C26"/>
    <w:rsid w:val="009C0E5E"/>
    <w:rsid w:val="009C0F17"/>
    <w:rsid w:val="009C12C2"/>
    <w:rsid w:val="009C135E"/>
    <w:rsid w:val="009C154B"/>
    <w:rsid w:val="009C2050"/>
    <w:rsid w:val="009C250C"/>
    <w:rsid w:val="009C2AB4"/>
    <w:rsid w:val="009C2E3B"/>
    <w:rsid w:val="009C2E5D"/>
    <w:rsid w:val="009C36DD"/>
    <w:rsid w:val="009C3B0B"/>
    <w:rsid w:val="009C406F"/>
    <w:rsid w:val="009C42DA"/>
    <w:rsid w:val="009C4328"/>
    <w:rsid w:val="009C454B"/>
    <w:rsid w:val="009C46E7"/>
    <w:rsid w:val="009C4A21"/>
    <w:rsid w:val="009C4AA5"/>
    <w:rsid w:val="009C5507"/>
    <w:rsid w:val="009C5A9A"/>
    <w:rsid w:val="009C5BA2"/>
    <w:rsid w:val="009C5DD6"/>
    <w:rsid w:val="009C6372"/>
    <w:rsid w:val="009C63A1"/>
    <w:rsid w:val="009C6509"/>
    <w:rsid w:val="009C68E9"/>
    <w:rsid w:val="009C6F69"/>
    <w:rsid w:val="009C73FB"/>
    <w:rsid w:val="009C78DB"/>
    <w:rsid w:val="009C7E5D"/>
    <w:rsid w:val="009C7FD4"/>
    <w:rsid w:val="009D0076"/>
    <w:rsid w:val="009D07D2"/>
    <w:rsid w:val="009D0A06"/>
    <w:rsid w:val="009D0BA5"/>
    <w:rsid w:val="009D0E31"/>
    <w:rsid w:val="009D1380"/>
    <w:rsid w:val="009D14D8"/>
    <w:rsid w:val="009D1A2F"/>
    <w:rsid w:val="009D2700"/>
    <w:rsid w:val="009D2BF3"/>
    <w:rsid w:val="009D31CF"/>
    <w:rsid w:val="009D34D7"/>
    <w:rsid w:val="009D377F"/>
    <w:rsid w:val="009D38A2"/>
    <w:rsid w:val="009D3BC8"/>
    <w:rsid w:val="009D3DB4"/>
    <w:rsid w:val="009D4497"/>
    <w:rsid w:val="009D46BE"/>
    <w:rsid w:val="009D4BD2"/>
    <w:rsid w:val="009D4ECC"/>
    <w:rsid w:val="009D5518"/>
    <w:rsid w:val="009D5F62"/>
    <w:rsid w:val="009D64A5"/>
    <w:rsid w:val="009D66C0"/>
    <w:rsid w:val="009D70F7"/>
    <w:rsid w:val="009D74F7"/>
    <w:rsid w:val="009D7511"/>
    <w:rsid w:val="009D7619"/>
    <w:rsid w:val="009D7708"/>
    <w:rsid w:val="009D79F4"/>
    <w:rsid w:val="009D7D23"/>
    <w:rsid w:val="009D7E8D"/>
    <w:rsid w:val="009E0414"/>
    <w:rsid w:val="009E096F"/>
    <w:rsid w:val="009E0B85"/>
    <w:rsid w:val="009E0F39"/>
    <w:rsid w:val="009E1AB4"/>
    <w:rsid w:val="009E1C91"/>
    <w:rsid w:val="009E1C94"/>
    <w:rsid w:val="009E1D56"/>
    <w:rsid w:val="009E2556"/>
    <w:rsid w:val="009E2611"/>
    <w:rsid w:val="009E2614"/>
    <w:rsid w:val="009E2645"/>
    <w:rsid w:val="009E2C48"/>
    <w:rsid w:val="009E2EBB"/>
    <w:rsid w:val="009E2F69"/>
    <w:rsid w:val="009E38CB"/>
    <w:rsid w:val="009E3C82"/>
    <w:rsid w:val="009E3EC2"/>
    <w:rsid w:val="009E42D1"/>
    <w:rsid w:val="009E467B"/>
    <w:rsid w:val="009E468F"/>
    <w:rsid w:val="009E4E38"/>
    <w:rsid w:val="009E5061"/>
    <w:rsid w:val="009E579C"/>
    <w:rsid w:val="009E581B"/>
    <w:rsid w:val="009E58DE"/>
    <w:rsid w:val="009E59FF"/>
    <w:rsid w:val="009E5DAB"/>
    <w:rsid w:val="009E60B9"/>
    <w:rsid w:val="009E649B"/>
    <w:rsid w:val="009E6804"/>
    <w:rsid w:val="009E6825"/>
    <w:rsid w:val="009E6BBC"/>
    <w:rsid w:val="009F06CA"/>
    <w:rsid w:val="009F0AEF"/>
    <w:rsid w:val="009F0C88"/>
    <w:rsid w:val="009F10E4"/>
    <w:rsid w:val="009F138E"/>
    <w:rsid w:val="009F151B"/>
    <w:rsid w:val="009F18D1"/>
    <w:rsid w:val="009F1FA0"/>
    <w:rsid w:val="009F2CFB"/>
    <w:rsid w:val="009F3176"/>
    <w:rsid w:val="009F4100"/>
    <w:rsid w:val="009F4110"/>
    <w:rsid w:val="009F4C79"/>
    <w:rsid w:val="009F4DFD"/>
    <w:rsid w:val="009F5235"/>
    <w:rsid w:val="009F52F6"/>
    <w:rsid w:val="009F56B7"/>
    <w:rsid w:val="009F58B6"/>
    <w:rsid w:val="009F5B17"/>
    <w:rsid w:val="009F5EC6"/>
    <w:rsid w:val="009F613B"/>
    <w:rsid w:val="009F6285"/>
    <w:rsid w:val="009F62E7"/>
    <w:rsid w:val="009F66B3"/>
    <w:rsid w:val="009F722A"/>
    <w:rsid w:val="009F72E4"/>
    <w:rsid w:val="009F75C6"/>
    <w:rsid w:val="009F7AF5"/>
    <w:rsid w:val="009F7D94"/>
    <w:rsid w:val="009F7DF2"/>
    <w:rsid w:val="009F7F0F"/>
    <w:rsid w:val="00A0074A"/>
    <w:rsid w:val="00A00B30"/>
    <w:rsid w:val="00A00B5F"/>
    <w:rsid w:val="00A00FAD"/>
    <w:rsid w:val="00A010A6"/>
    <w:rsid w:val="00A0137E"/>
    <w:rsid w:val="00A01C40"/>
    <w:rsid w:val="00A01C82"/>
    <w:rsid w:val="00A0251B"/>
    <w:rsid w:val="00A02901"/>
    <w:rsid w:val="00A02967"/>
    <w:rsid w:val="00A02C01"/>
    <w:rsid w:val="00A02DA8"/>
    <w:rsid w:val="00A02EF8"/>
    <w:rsid w:val="00A0351A"/>
    <w:rsid w:val="00A037A7"/>
    <w:rsid w:val="00A03ADD"/>
    <w:rsid w:val="00A03DEA"/>
    <w:rsid w:val="00A04115"/>
    <w:rsid w:val="00A04448"/>
    <w:rsid w:val="00A04B3C"/>
    <w:rsid w:val="00A04C69"/>
    <w:rsid w:val="00A051E3"/>
    <w:rsid w:val="00A05719"/>
    <w:rsid w:val="00A058AF"/>
    <w:rsid w:val="00A063AA"/>
    <w:rsid w:val="00A06429"/>
    <w:rsid w:val="00A065FE"/>
    <w:rsid w:val="00A06AD7"/>
    <w:rsid w:val="00A06FA0"/>
    <w:rsid w:val="00A0708D"/>
    <w:rsid w:val="00A07206"/>
    <w:rsid w:val="00A07579"/>
    <w:rsid w:val="00A076D9"/>
    <w:rsid w:val="00A078DE"/>
    <w:rsid w:val="00A07BB4"/>
    <w:rsid w:val="00A07BF2"/>
    <w:rsid w:val="00A100F7"/>
    <w:rsid w:val="00A108E4"/>
    <w:rsid w:val="00A10F08"/>
    <w:rsid w:val="00A111A2"/>
    <w:rsid w:val="00A11932"/>
    <w:rsid w:val="00A11B5B"/>
    <w:rsid w:val="00A11D22"/>
    <w:rsid w:val="00A11F4E"/>
    <w:rsid w:val="00A124E4"/>
    <w:rsid w:val="00A126A0"/>
    <w:rsid w:val="00A12B8A"/>
    <w:rsid w:val="00A12DF2"/>
    <w:rsid w:val="00A12E54"/>
    <w:rsid w:val="00A12E9C"/>
    <w:rsid w:val="00A13446"/>
    <w:rsid w:val="00A13516"/>
    <w:rsid w:val="00A13776"/>
    <w:rsid w:val="00A137B7"/>
    <w:rsid w:val="00A137D7"/>
    <w:rsid w:val="00A13A04"/>
    <w:rsid w:val="00A13A06"/>
    <w:rsid w:val="00A14117"/>
    <w:rsid w:val="00A1427D"/>
    <w:rsid w:val="00A1464A"/>
    <w:rsid w:val="00A149BC"/>
    <w:rsid w:val="00A154E8"/>
    <w:rsid w:val="00A15818"/>
    <w:rsid w:val="00A15825"/>
    <w:rsid w:val="00A1593F"/>
    <w:rsid w:val="00A1631E"/>
    <w:rsid w:val="00A16499"/>
    <w:rsid w:val="00A16537"/>
    <w:rsid w:val="00A16A09"/>
    <w:rsid w:val="00A16C81"/>
    <w:rsid w:val="00A1722C"/>
    <w:rsid w:val="00A17E2A"/>
    <w:rsid w:val="00A20400"/>
    <w:rsid w:val="00A212C4"/>
    <w:rsid w:val="00A21A6D"/>
    <w:rsid w:val="00A21B16"/>
    <w:rsid w:val="00A21DDD"/>
    <w:rsid w:val="00A21F21"/>
    <w:rsid w:val="00A2255D"/>
    <w:rsid w:val="00A228C1"/>
    <w:rsid w:val="00A22940"/>
    <w:rsid w:val="00A22D3B"/>
    <w:rsid w:val="00A22E23"/>
    <w:rsid w:val="00A2391D"/>
    <w:rsid w:val="00A239E5"/>
    <w:rsid w:val="00A23A27"/>
    <w:rsid w:val="00A23D35"/>
    <w:rsid w:val="00A23FF6"/>
    <w:rsid w:val="00A24008"/>
    <w:rsid w:val="00A25215"/>
    <w:rsid w:val="00A257F0"/>
    <w:rsid w:val="00A25D8A"/>
    <w:rsid w:val="00A25DC8"/>
    <w:rsid w:val="00A260C5"/>
    <w:rsid w:val="00A266B6"/>
    <w:rsid w:val="00A26B3F"/>
    <w:rsid w:val="00A277DF"/>
    <w:rsid w:val="00A30057"/>
    <w:rsid w:val="00A30347"/>
    <w:rsid w:val="00A30DAC"/>
    <w:rsid w:val="00A30E89"/>
    <w:rsid w:val="00A31030"/>
    <w:rsid w:val="00A3126D"/>
    <w:rsid w:val="00A312FD"/>
    <w:rsid w:val="00A316E2"/>
    <w:rsid w:val="00A3176F"/>
    <w:rsid w:val="00A319D9"/>
    <w:rsid w:val="00A31B9D"/>
    <w:rsid w:val="00A31DC8"/>
    <w:rsid w:val="00A3224A"/>
    <w:rsid w:val="00A32EC3"/>
    <w:rsid w:val="00A331AF"/>
    <w:rsid w:val="00A33383"/>
    <w:rsid w:val="00A3342B"/>
    <w:rsid w:val="00A33B45"/>
    <w:rsid w:val="00A33BF5"/>
    <w:rsid w:val="00A34110"/>
    <w:rsid w:val="00A34352"/>
    <w:rsid w:val="00A34619"/>
    <w:rsid w:val="00A347B1"/>
    <w:rsid w:val="00A34974"/>
    <w:rsid w:val="00A34DEF"/>
    <w:rsid w:val="00A356A2"/>
    <w:rsid w:val="00A357CD"/>
    <w:rsid w:val="00A35C9D"/>
    <w:rsid w:val="00A35F11"/>
    <w:rsid w:val="00A364B1"/>
    <w:rsid w:val="00A36A0F"/>
    <w:rsid w:val="00A36B15"/>
    <w:rsid w:val="00A36DB8"/>
    <w:rsid w:val="00A37193"/>
    <w:rsid w:val="00A371AF"/>
    <w:rsid w:val="00A37318"/>
    <w:rsid w:val="00A3738E"/>
    <w:rsid w:val="00A37573"/>
    <w:rsid w:val="00A377B8"/>
    <w:rsid w:val="00A40375"/>
    <w:rsid w:val="00A40850"/>
    <w:rsid w:val="00A409F4"/>
    <w:rsid w:val="00A40D42"/>
    <w:rsid w:val="00A411C3"/>
    <w:rsid w:val="00A41215"/>
    <w:rsid w:val="00A41640"/>
    <w:rsid w:val="00A419F8"/>
    <w:rsid w:val="00A4245C"/>
    <w:rsid w:val="00A425D8"/>
    <w:rsid w:val="00A42740"/>
    <w:rsid w:val="00A42AB1"/>
    <w:rsid w:val="00A42ADB"/>
    <w:rsid w:val="00A42E82"/>
    <w:rsid w:val="00A43A97"/>
    <w:rsid w:val="00A43FDA"/>
    <w:rsid w:val="00A44B12"/>
    <w:rsid w:val="00A44BE3"/>
    <w:rsid w:val="00A4547E"/>
    <w:rsid w:val="00A456B1"/>
    <w:rsid w:val="00A45C20"/>
    <w:rsid w:val="00A45D3A"/>
    <w:rsid w:val="00A45EBD"/>
    <w:rsid w:val="00A45F27"/>
    <w:rsid w:val="00A45FE1"/>
    <w:rsid w:val="00A46693"/>
    <w:rsid w:val="00A46C60"/>
    <w:rsid w:val="00A479B1"/>
    <w:rsid w:val="00A47F03"/>
    <w:rsid w:val="00A5036F"/>
    <w:rsid w:val="00A50552"/>
    <w:rsid w:val="00A50577"/>
    <w:rsid w:val="00A50783"/>
    <w:rsid w:val="00A509D1"/>
    <w:rsid w:val="00A50F82"/>
    <w:rsid w:val="00A51436"/>
    <w:rsid w:val="00A51A71"/>
    <w:rsid w:val="00A51BA8"/>
    <w:rsid w:val="00A521F5"/>
    <w:rsid w:val="00A5287C"/>
    <w:rsid w:val="00A53B34"/>
    <w:rsid w:val="00A53DC7"/>
    <w:rsid w:val="00A541DF"/>
    <w:rsid w:val="00A542F5"/>
    <w:rsid w:val="00A54371"/>
    <w:rsid w:val="00A5516D"/>
    <w:rsid w:val="00A55BC5"/>
    <w:rsid w:val="00A5603E"/>
    <w:rsid w:val="00A560A9"/>
    <w:rsid w:val="00A561F0"/>
    <w:rsid w:val="00A564BD"/>
    <w:rsid w:val="00A56629"/>
    <w:rsid w:val="00A56679"/>
    <w:rsid w:val="00A56F1E"/>
    <w:rsid w:val="00A56FA2"/>
    <w:rsid w:val="00A57425"/>
    <w:rsid w:val="00A575AF"/>
    <w:rsid w:val="00A57C00"/>
    <w:rsid w:val="00A57E84"/>
    <w:rsid w:val="00A60246"/>
    <w:rsid w:val="00A602B3"/>
    <w:rsid w:val="00A60795"/>
    <w:rsid w:val="00A6112E"/>
    <w:rsid w:val="00A612AE"/>
    <w:rsid w:val="00A6168C"/>
    <w:rsid w:val="00A622C7"/>
    <w:rsid w:val="00A62B89"/>
    <w:rsid w:val="00A62C05"/>
    <w:rsid w:val="00A63038"/>
    <w:rsid w:val="00A63430"/>
    <w:rsid w:val="00A6356E"/>
    <w:rsid w:val="00A6365A"/>
    <w:rsid w:val="00A63C01"/>
    <w:rsid w:val="00A63F06"/>
    <w:rsid w:val="00A63FE1"/>
    <w:rsid w:val="00A64875"/>
    <w:rsid w:val="00A64C02"/>
    <w:rsid w:val="00A64D83"/>
    <w:rsid w:val="00A65609"/>
    <w:rsid w:val="00A65B3C"/>
    <w:rsid w:val="00A65CFE"/>
    <w:rsid w:val="00A662F7"/>
    <w:rsid w:val="00A668AE"/>
    <w:rsid w:val="00A66AA2"/>
    <w:rsid w:val="00A66DC7"/>
    <w:rsid w:val="00A66FB8"/>
    <w:rsid w:val="00A67C38"/>
    <w:rsid w:val="00A70253"/>
    <w:rsid w:val="00A70255"/>
    <w:rsid w:val="00A70BFB"/>
    <w:rsid w:val="00A70C1A"/>
    <w:rsid w:val="00A70C3A"/>
    <w:rsid w:val="00A70CEE"/>
    <w:rsid w:val="00A70DC6"/>
    <w:rsid w:val="00A71023"/>
    <w:rsid w:val="00A71057"/>
    <w:rsid w:val="00A71118"/>
    <w:rsid w:val="00A711DB"/>
    <w:rsid w:val="00A7166F"/>
    <w:rsid w:val="00A716D8"/>
    <w:rsid w:val="00A7170A"/>
    <w:rsid w:val="00A71DC1"/>
    <w:rsid w:val="00A7239B"/>
    <w:rsid w:val="00A72D9A"/>
    <w:rsid w:val="00A73629"/>
    <w:rsid w:val="00A73717"/>
    <w:rsid w:val="00A73798"/>
    <w:rsid w:val="00A737E3"/>
    <w:rsid w:val="00A7387A"/>
    <w:rsid w:val="00A738C3"/>
    <w:rsid w:val="00A7391D"/>
    <w:rsid w:val="00A73976"/>
    <w:rsid w:val="00A73C14"/>
    <w:rsid w:val="00A73C5D"/>
    <w:rsid w:val="00A744F0"/>
    <w:rsid w:val="00A745C0"/>
    <w:rsid w:val="00A74AC7"/>
    <w:rsid w:val="00A74EC7"/>
    <w:rsid w:val="00A74F0E"/>
    <w:rsid w:val="00A752EA"/>
    <w:rsid w:val="00A7586D"/>
    <w:rsid w:val="00A75AA7"/>
    <w:rsid w:val="00A75FC1"/>
    <w:rsid w:val="00A76292"/>
    <w:rsid w:val="00A7657C"/>
    <w:rsid w:val="00A7677E"/>
    <w:rsid w:val="00A767CC"/>
    <w:rsid w:val="00A76920"/>
    <w:rsid w:val="00A76B59"/>
    <w:rsid w:val="00A76D6D"/>
    <w:rsid w:val="00A779BC"/>
    <w:rsid w:val="00A77BC1"/>
    <w:rsid w:val="00A77F18"/>
    <w:rsid w:val="00A77F69"/>
    <w:rsid w:val="00A80AB1"/>
    <w:rsid w:val="00A80BE8"/>
    <w:rsid w:val="00A8268C"/>
    <w:rsid w:val="00A82872"/>
    <w:rsid w:val="00A82B15"/>
    <w:rsid w:val="00A82D1A"/>
    <w:rsid w:val="00A82E31"/>
    <w:rsid w:val="00A8301D"/>
    <w:rsid w:val="00A830F2"/>
    <w:rsid w:val="00A8396A"/>
    <w:rsid w:val="00A83ACD"/>
    <w:rsid w:val="00A84240"/>
    <w:rsid w:val="00A84342"/>
    <w:rsid w:val="00A845F5"/>
    <w:rsid w:val="00A84A05"/>
    <w:rsid w:val="00A84ADA"/>
    <w:rsid w:val="00A84FA3"/>
    <w:rsid w:val="00A84FD5"/>
    <w:rsid w:val="00A85077"/>
    <w:rsid w:val="00A8558A"/>
    <w:rsid w:val="00A856A0"/>
    <w:rsid w:val="00A85795"/>
    <w:rsid w:val="00A85C92"/>
    <w:rsid w:val="00A85D78"/>
    <w:rsid w:val="00A860E3"/>
    <w:rsid w:val="00A8655B"/>
    <w:rsid w:val="00A86816"/>
    <w:rsid w:val="00A86949"/>
    <w:rsid w:val="00A86A73"/>
    <w:rsid w:val="00A870A8"/>
    <w:rsid w:val="00A87379"/>
    <w:rsid w:val="00A873AB"/>
    <w:rsid w:val="00A877CE"/>
    <w:rsid w:val="00A87CEA"/>
    <w:rsid w:val="00A90A14"/>
    <w:rsid w:val="00A90D6F"/>
    <w:rsid w:val="00A913F8"/>
    <w:rsid w:val="00A9152E"/>
    <w:rsid w:val="00A9175B"/>
    <w:rsid w:val="00A917A3"/>
    <w:rsid w:val="00A91C92"/>
    <w:rsid w:val="00A91E23"/>
    <w:rsid w:val="00A922C1"/>
    <w:rsid w:val="00A92978"/>
    <w:rsid w:val="00A92DD9"/>
    <w:rsid w:val="00A93A6F"/>
    <w:rsid w:val="00A93E0D"/>
    <w:rsid w:val="00A93E7F"/>
    <w:rsid w:val="00A94226"/>
    <w:rsid w:val="00A94ACE"/>
    <w:rsid w:val="00A94FD9"/>
    <w:rsid w:val="00A951FC"/>
    <w:rsid w:val="00A95401"/>
    <w:rsid w:val="00A954BB"/>
    <w:rsid w:val="00A954C6"/>
    <w:rsid w:val="00A9576B"/>
    <w:rsid w:val="00A95CCD"/>
    <w:rsid w:val="00A95D52"/>
    <w:rsid w:val="00A95DEB"/>
    <w:rsid w:val="00A960B8"/>
    <w:rsid w:val="00A961E6"/>
    <w:rsid w:val="00A9627E"/>
    <w:rsid w:val="00A96448"/>
    <w:rsid w:val="00A96673"/>
    <w:rsid w:val="00A96CA5"/>
    <w:rsid w:val="00A97331"/>
    <w:rsid w:val="00A97397"/>
    <w:rsid w:val="00A97624"/>
    <w:rsid w:val="00A976BE"/>
    <w:rsid w:val="00A97B7C"/>
    <w:rsid w:val="00A97D2C"/>
    <w:rsid w:val="00A97F7F"/>
    <w:rsid w:val="00AA0082"/>
    <w:rsid w:val="00AA049D"/>
    <w:rsid w:val="00AA0697"/>
    <w:rsid w:val="00AA06CE"/>
    <w:rsid w:val="00AA0A5A"/>
    <w:rsid w:val="00AA0B0B"/>
    <w:rsid w:val="00AA0BC6"/>
    <w:rsid w:val="00AA0E26"/>
    <w:rsid w:val="00AA10AD"/>
    <w:rsid w:val="00AA1126"/>
    <w:rsid w:val="00AA1689"/>
    <w:rsid w:val="00AA1752"/>
    <w:rsid w:val="00AA19BF"/>
    <w:rsid w:val="00AA23AA"/>
    <w:rsid w:val="00AA2533"/>
    <w:rsid w:val="00AA2580"/>
    <w:rsid w:val="00AA27CC"/>
    <w:rsid w:val="00AA288B"/>
    <w:rsid w:val="00AA2DAA"/>
    <w:rsid w:val="00AA37C6"/>
    <w:rsid w:val="00AA3877"/>
    <w:rsid w:val="00AA41E0"/>
    <w:rsid w:val="00AA438E"/>
    <w:rsid w:val="00AA43FB"/>
    <w:rsid w:val="00AA463D"/>
    <w:rsid w:val="00AA46A9"/>
    <w:rsid w:val="00AA4D22"/>
    <w:rsid w:val="00AA4DE8"/>
    <w:rsid w:val="00AA53B6"/>
    <w:rsid w:val="00AA53E6"/>
    <w:rsid w:val="00AA613F"/>
    <w:rsid w:val="00AA6762"/>
    <w:rsid w:val="00AA7169"/>
    <w:rsid w:val="00AA767F"/>
    <w:rsid w:val="00AA76F1"/>
    <w:rsid w:val="00AA7DF3"/>
    <w:rsid w:val="00AA7F88"/>
    <w:rsid w:val="00AB05E0"/>
    <w:rsid w:val="00AB0E1D"/>
    <w:rsid w:val="00AB13E3"/>
    <w:rsid w:val="00AB14BF"/>
    <w:rsid w:val="00AB1600"/>
    <w:rsid w:val="00AB186D"/>
    <w:rsid w:val="00AB1FCB"/>
    <w:rsid w:val="00AB204D"/>
    <w:rsid w:val="00AB211D"/>
    <w:rsid w:val="00AB2395"/>
    <w:rsid w:val="00AB241E"/>
    <w:rsid w:val="00AB275C"/>
    <w:rsid w:val="00AB27A5"/>
    <w:rsid w:val="00AB2818"/>
    <w:rsid w:val="00AB28DB"/>
    <w:rsid w:val="00AB2C77"/>
    <w:rsid w:val="00AB2C91"/>
    <w:rsid w:val="00AB36D7"/>
    <w:rsid w:val="00AB3B9B"/>
    <w:rsid w:val="00AB3ED9"/>
    <w:rsid w:val="00AB4624"/>
    <w:rsid w:val="00AB46A1"/>
    <w:rsid w:val="00AB4F36"/>
    <w:rsid w:val="00AB542F"/>
    <w:rsid w:val="00AB5E89"/>
    <w:rsid w:val="00AB5F1C"/>
    <w:rsid w:val="00AB639E"/>
    <w:rsid w:val="00AB65A7"/>
    <w:rsid w:val="00AB6B2E"/>
    <w:rsid w:val="00AB6BA5"/>
    <w:rsid w:val="00AB6FB0"/>
    <w:rsid w:val="00AB7042"/>
    <w:rsid w:val="00AB74C2"/>
    <w:rsid w:val="00AB778E"/>
    <w:rsid w:val="00AB7A26"/>
    <w:rsid w:val="00AC046A"/>
    <w:rsid w:val="00AC109E"/>
    <w:rsid w:val="00AC164C"/>
    <w:rsid w:val="00AC175D"/>
    <w:rsid w:val="00AC1933"/>
    <w:rsid w:val="00AC1C58"/>
    <w:rsid w:val="00AC1D30"/>
    <w:rsid w:val="00AC1E34"/>
    <w:rsid w:val="00AC1EAB"/>
    <w:rsid w:val="00AC1EBF"/>
    <w:rsid w:val="00AC2468"/>
    <w:rsid w:val="00AC2472"/>
    <w:rsid w:val="00AC2920"/>
    <w:rsid w:val="00AC2952"/>
    <w:rsid w:val="00AC2EDA"/>
    <w:rsid w:val="00AC3093"/>
    <w:rsid w:val="00AC30D7"/>
    <w:rsid w:val="00AC31E0"/>
    <w:rsid w:val="00AC3C22"/>
    <w:rsid w:val="00AC40A9"/>
    <w:rsid w:val="00AC48BB"/>
    <w:rsid w:val="00AC4B8C"/>
    <w:rsid w:val="00AC5096"/>
    <w:rsid w:val="00AC509A"/>
    <w:rsid w:val="00AC5700"/>
    <w:rsid w:val="00AC5A0F"/>
    <w:rsid w:val="00AC5B59"/>
    <w:rsid w:val="00AC5B79"/>
    <w:rsid w:val="00AC5DE6"/>
    <w:rsid w:val="00AC5DF7"/>
    <w:rsid w:val="00AC65F9"/>
    <w:rsid w:val="00AC6CBB"/>
    <w:rsid w:val="00AC7B6C"/>
    <w:rsid w:val="00AC7FCF"/>
    <w:rsid w:val="00AD0059"/>
    <w:rsid w:val="00AD05C6"/>
    <w:rsid w:val="00AD05F8"/>
    <w:rsid w:val="00AD0DA4"/>
    <w:rsid w:val="00AD0E7B"/>
    <w:rsid w:val="00AD1046"/>
    <w:rsid w:val="00AD105C"/>
    <w:rsid w:val="00AD1148"/>
    <w:rsid w:val="00AD14CE"/>
    <w:rsid w:val="00AD15CD"/>
    <w:rsid w:val="00AD168F"/>
    <w:rsid w:val="00AD177D"/>
    <w:rsid w:val="00AD1DB6"/>
    <w:rsid w:val="00AD2947"/>
    <w:rsid w:val="00AD3488"/>
    <w:rsid w:val="00AD35C7"/>
    <w:rsid w:val="00AD3648"/>
    <w:rsid w:val="00AD36A6"/>
    <w:rsid w:val="00AD3C5E"/>
    <w:rsid w:val="00AD5110"/>
    <w:rsid w:val="00AD523A"/>
    <w:rsid w:val="00AD54DA"/>
    <w:rsid w:val="00AD5B19"/>
    <w:rsid w:val="00AD5C30"/>
    <w:rsid w:val="00AD5F93"/>
    <w:rsid w:val="00AD630D"/>
    <w:rsid w:val="00AD6372"/>
    <w:rsid w:val="00AD6700"/>
    <w:rsid w:val="00AD6822"/>
    <w:rsid w:val="00AD6CFF"/>
    <w:rsid w:val="00AD7115"/>
    <w:rsid w:val="00AD72AD"/>
    <w:rsid w:val="00AD74A4"/>
    <w:rsid w:val="00AD7595"/>
    <w:rsid w:val="00AD765B"/>
    <w:rsid w:val="00AD7B4F"/>
    <w:rsid w:val="00AD7C9F"/>
    <w:rsid w:val="00AD7DE8"/>
    <w:rsid w:val="00AE066D"/>
    <w:rsid w:val="00AE0731"/>
    <w:rsid w:val="00AE0A54"/>
    <w:rsid w:val="00AE0A80"/>
    <w:rsid w:val="00AE1198"/>
    <w:rsid w:val="00AE11C6"/>
    <w:rsid w:val="00AE120B"/>
    <w:rsid w:val="00AE1996"/>
    <w:rsid w:val="00AE1B3F"/>
    <w:rsid w:val="00AE2037"/>
    <w:rsid w:val="00AE215B"/>
    <w:rsid w:val="00AE2198"/>
    <w:rsid w:val="00AE24A2"/>
    <w:rsid w:val="00AE26E7"/>
    <w:rsid w:val="00AE2C85"/>
    <w:rsid w:val="00AE2CFA"/>
    <w:rsid w:val="00AE2E51"/>
    <w:rsid w:val="00AE36A7"/>
    <w:rsid w:val="00AE3B02"/>
    <w:rsid w:val="00AE3BDF"/>
    <w:rsid w:val="00AE423E"/>
    <w:rsid w:val="00AE44C6"/>
    <w:rsid w:val="00AE4AF7"/>
    <w:rsid w:val="00AE4CDA"/>
    <w:rsid w:val="00AE51B7"/>
    <w:rsid w:val="00AE5310"/>
    <w:rsid w:val="00AE57E0"/>
    <w:rsid w:val="00AE5F9A"/>
    <w:rsid w:val="00AE6386"/>
    <w:rsid w:val="00AE6471"/>
    <w:rsid w:val="00AE78DC"/>
    <w:rsid w:val="00AE7FFC"/>
    <w:rsid w:val="00AF0309"/>
    <w:rsid w:val="00AF0DE6"/>
    <w:rsid w:val="00AF1AC2"/>
    <w:rsid w:val="00AF1B2E"/>
    <w:rsid w:val="00AF2ADF"/>
    <w:rsid w:val="00AF2D84"/>
    <w:rsid w:val="00AF3028"/>
    <w:rsid w:val="00AF31B5"/>
    <w:rsid w:val="00AF388F"/>
    <w:rsid w:val="00AF3C20"/>
    <w:rsid w:val="00AF3E0B"/>
    <w:rsid w:val="00AF4A82"/>
    <w:rsid w:val="00AF5263"/>
    <w:rsid w:val="00AF562C"/>
    <w:rsid w:val="00AF5C4E"/>
    <w:rsid w:val="00AF5F5C"/>
    <w:rsid w:val="00AF6044"/>
    <w:rsid w:val="00AF60E8"/>
    <w:rsid w:val="00AF6927"/>
    <w:rsid w:val="00AF6AD7"/>
    <w:rsid w:val="00AF6FEE"/>
    <w:rsid w:val="00AF703F"/>
    <w:rsid w:val="00AF79E2"/>
    <w:rsid w:val="00B00120"/>
    <w:rsid w:val="00B00213"/>
    <w:rsid w:val="00B0024B"/>
    <w:rsid w:val="00B002F3"/>
    <w:rsid w:val="00B00489"/>
    <w:rsid w:val="00B00F80"/>
    <w:rsid w:val="00B01579"/>
    <w:rsid w:val="00B01655"/>
    <w:rsid w:val="00B01933"/>
    <w:rsid w:val="00B01D2B"/>
    <w:rsid w:val="00B0220E"/>
    <w:rsid w:val="00B0226D"/>
    <w:rsid w:val="00B02C29"/>
    <w:rsid w:val="00B02C9F"/>
    <w:rsid w:val="00B0310C"/>
    <w:rsid w:val="00B03265"/>
    <w:rsid w:val="00B037B5"/>
    <w:rsid w:val="00B03A63"/>
    <w:rsid w:val="00B03C11"/>
    <w:rsid w:val="00B03C51"/>
    <w:rsid w:val="00B04544"/>
    <w:rsid w:val="00B04826"/>
    <w:rsid w:val="00B04A71"/>
    <w:rsid w:val="00B04DD2"/>
    <w:rsid w:val="00B06B58"/>
    <w:rsid w:val="00B0749E"/>
    <w:rsid w:val="00B075E9"/>
    <w:rsid w:val="00B076F5"/>
    <w:rsid w:val="00B07848"/>
    <w:rsid w:val="00B07891"/>
    <w:rsid w:val="00B078E1"/>
    <w:rsid w:val="00B10126"/>
    <w:rsid w:val="00B10D71"/>
    <w:rsid w:val="00B11E41"/>
    <w:rsid w:val="00B1229A"/>
    <w:rsid w:val="00B12AA9"/>
    <w:rsid w:val="00B13CDE"/>
    <w:rsid w:val="00B13E39"/>
    <w:rsid w:val="00B142FE"/>
    <w:rsid w:val="00B14941"/>
    <w:rsid w:val="00B14DFE"/>
    <w:rsid w:val="00B14FE5"/>
    <w:rsid w:val="00B15463"/>
    <w:rsid w:val="00B154C8"/>
    <w:rsid w:val="00B154F4"/>
    <w:rsid w:val="00B15696"/>
    <w:rsid w:val="00B15DAB"/>
    <w:rsid w:val="00B16069"/>
    <w:rsid w:val="00B160E6"/>
    <w:rsid w:val="00B17D28"/>
    <w:rsid w:val="00B2036B"/>
    <w:rsid w:val="00B20498"/>
    <w:rsid w:val="00B204A1"/>
    <w:rsid w:val="00B20AA1"/>
    <w:rsid w:val="00B20D8B"/>
    <w:rsid w:val="00B20DAF"/>
    <w:rsid w:val="00B21376"/>
    <w:rsid w:val="00B2177F"/>
    <w:rsid w:val="00B21BAB"/>
    <w:rsid w:val="00B21DB0"/>
    <w:rsid w:val="00B225B1"/>
    <w:rsid w:val="00B22A70"/>
    <w:rsid w:val="00B22B4A"/>
    <w:rsid w:val="00B22B91"/>
    <w:rsid w:val="00B22E1E"/>
    <w:rsid w:val="00B234E0"/>
    <w:rsid w:val="00B2355C"/>
    <w:rsid w:val="00B236AB"/>
    <w:rsid w:val="00B23AEE"/>
    <w:rsid w:val="00B23BBA"/>
    <w:rsid w:val="00B243DF"/>
    <w:rsid w:val="00B24DE6"/>
    <w:rsid w:val="00B2577D"/>
    <w:rsid w:val="00B25B61"/>
    <w:rsid w:val="00B25D8B"/>
    <w:rsid w:val="00B25F78"/>
    <w:rsid w:val="00B261BD"/>
    <w:rsid w:val="00B262A6"/>
    <w:rsid w:val="00B2669F"/>
    <w:rsid w:val="00B26A9F"/>
    <w:rsid w:val="00B26B0A"/>
    <w:rsid w:val="00B26F2F"/>
    <w:rsid w:val="00B271F7"/>
    <w:rsid w:val="00B2762C"/>
    <w:rsid w:val="00B277B3"/>
    <w:rsid w:val="00B279A2"/>
    <w:rsid w:val="00B27EA3"/>
    <w:rsid w:val="00B27F6E"/>
    <w:rsid w:val="00B30698"/>
    <w:rsid w:val="00B31E13"/>
    <w:rsid w:val="00B31FED"/>
    <w:rsid w:val="00B32CA5"/>
    <w:rsid w:val="00B32E54"/>
    <w:rsid w:val="00B32EA0"/>
    <w:rsid w:val="00B3355B"/>
    <w:rsid w:val="00B33837"/>
    <w:rsid w:val="00B33AEB"/>
    <w:rsid w:val="00B33B67"/>
    <w:rsid w:val="00B33BE5"/>
    <w:rsid w:val="00B34046"/>
    <w:rsid w:val="00B3462A"/>
    <w:rsid w:val="00B34725"/>
    <w:rsid w:val="00B3576C"/>
    <w:rsid w:val="00B35D0D"/>
    <w:rsid w:val="00B35D63"/>
    <w:rsid w:val="00B35E10"/>
    <w:rsid w:val="00B367B5"/>
    <w:rsid w:val="00B3706E"/>
    <w:rsid w:val="00B37382"/>
    <w:rsid w:val="00B3742E"/>
    <w:rsid w:val="00B3767B"/>
    <w:rsid w:val="00B378C7"/>
    <w:rsid w:val="00B37992"/>
    <w:rsid w:val="00B37AD0"/>
    <w:rsid w:val="00B37D7F"/>
    <w:rsid w:val="00B37FD1"/>
    <w:rsid w:val="00B4025F"/>
    <w:rsid w:val="00B40408"/>
    <w:rsid w:val="00B404D5"/>
    <w:rsid w:val="00B40656"/>
    <w:rsid w:val="00B4077D"/>
    <w:rsid w:val="00B40CA7"/>
    <w:rsid w:val="00B40F27"/>
    <w:rsid w:val="00B41454"/>
    <w:rsid w:val="00B4154D"/>
    <w:rsid w:val="00B417F1"/>
    <w:rsid w:val="00B42293"/>
    <w:rsid w:val="00B42340"/>
    <w:rsid w:val="00B4242E"/>
    <w:rsid w:val="00B42F7A"/>
    <w:rsid w:val="00B4315E"/>
    <w:rsid w:val="00B43298"/>
    <w:rsid w:val="00B437B0"/>
    <w:rsid w:val="00B43B3B"/>
    <w:rsid w:val="00B43C3D"/>
    <w:rsid w:val="00B43C5B"/>
    <w:rsid w:val="00B44C0C"/>
    <w:rsid w:val="00B4512B"/>
    <w:rsid w:val="00B45CD0"/>
    <w:rsid w:val="00B46D22"/>
    <w:rsid w:val="00B46D7E"/>
    <w:rsid w:val="00B46E8E"/>
    <w:rsid w:val="00B46E9D"/>
    <w:rsid w:val="00B470C0"/>
    <w:rsid w:val="00B47164"/>
    <w:rsid w:val="00B47290"/>
    <w:rsid w:val="00B474B6"/>
    <w:rsid w:val="00B47E80"/>
    <w:rsid w:val="00B50217"/>
    <w:rsid w:val="00B505F2"/>
    <w:rsid w:val="00B50649"/>
    <w:rsid w:val="00B513F3"/>
    <w:rsid w:val="00B51572"/>
    <w:rsid w:val="00B51BA7"/>
    <w:rsid w:val="00B51C58"/>
    <w:rsid w:val="00B529A5"/>
    <w:rsid w:val="00B52B1B"/>
    <w:rsid w:val="00B5350A"/>
    <w:rsid w:val="00B5379A"/>
    <w:rsid w:val="00B53F4F"/>
    <w:rsid w:val="00B54347"/>
    <w:rsid w:val="00B543AA"/>
    <w:rsid w:val="00B54F03"/>
    <w:rsid w:val="00B54F21"/>
    <w:rsid w:val="00B54F7C"/>
    <w:rsid w:val="00B556F9"/>
    <w:rsid w:val="00B558D5"/>
    <w:rsid w:val="00B5596F"/>
    <w:rsid w:val="00B55F23"/>
    <w:rsid w:val="00B56AE5"/>
    <w:rsid w:val="00B56DBA"/>
    <w:rsid w:val="00B603CF"/>
    <w:rsid w:val="00B6055A"/>
    <w:rsid w:val="00B60635"/>
    <w:rsid w:val="00B606D7"/>
    <w:rsid w:val="00B60B7E"/>
    <w:rsid w:val="00B60C13"/>
    <w:rsid w:val="00B614B4"/>
    <w:rsid w:val="00B614BA"/>
    <w:rsid w:val="00B618EC"/>
    <w:rsid w:val="00B61E10"/>
    <w:rsid w:val="00B62321"/>
    <w:rsid w:val="00B62332"/>
    <w:rsid w:val="00B623BC"/>
    <w:rsid w:val="00B626A7"/>
    <w:rsid w:val="00B62A04"/>
    <w:rsid w:val="00B63301"/>
    <w:rsid w:val="00B63A79"/>
    <w:rsid w:val="00B64468"/>
    <w:rsid w:val="00B64683"/>
    <w:rsid w:val="00B647FC"/>
    <w:rsid w:val="00B65561"/>
    <w:rsid w:val="00B65F19"/>
    <w:rsid w:val="00B660F3"/>
    <w:rsid w:val="00B6645C"/>
    <w:rsid w:val="00B6668D"/>
    <w:rsid w:val="00B666F0"/>
    <w:rsid w:val="00B66C3B"/>
    <w:rsid w:val="00B66F4B"/>
    <w:rsid w:val="00B6711A"/>
    <w:rsid w:val="00B673EE"/>
    <w:rsid w:val="00B67473"/>
    <w:rsid w:val="00B674BD"/>
    <w:rsid w:val="00B6760C"/>
    <w:rsid w:val="00B7080F"/>
    <w:rsid w:val="00B70879"/>
    <w:rsid w:val="00B70C07"/>
    <w:rsid w:val="00B70DF5"/>
    <w:rsid w:val="00B713F1"/>
    <w:rsid w:val="00B71544"/>
    <w:rsid w:val="00B71745"/>
    <w:rsid w:val="00B71B39"/>
    <w:rsid w:val="00B71F4E"/>
    <w:rsid w:val="00B722AE"/>
    <w:rsid w:val="00B724B3"/>
    <w:rsid w:val="00B7298F"/>
    <w:rsid w:val="00B72BDB"/>
    <w:rsid w:val="00B73010"/>
    <w:rsid w:val="00B73760"/>
    <w:rsid w:val="00B739DD"/>
    <w:rsid w:val="00B73C67"/>
    <w:rsid w:val="00B7413A"/>
    <w:rsid w:val="00B7431F"/>
    <w:rsid w:val="00B747FE"/>
    <w:rsid w:val="00B75014"/>
    <w:rsid w:val="00B75269"/>
    <w:rsid w:val="00B752B0"/>
    <w:rsid w:val="00B75516"/>
    <w:rsid w:val="00B75AD4"/>
    <w:rsid w:val="00B75C5A"/>
    <w:rsid w:val="00B75D87"/>
    <w:rsid w:val="00B75EC8"/>
    <w:rsid w:val="00B7669E"/>
    <w:rsid w:val="00B7680B"/>
    <w:rsid w:val="00B770C1"/>
    <w:rsid w:val="00B77410"/>
    <w:rsid w:val="00B775C4"/>
    <w:rsid w:val="00B77642"/>
    <w:rsid w:val="00B777CE"/>
    <w:rsid w:val="00B779CC"/>
    <w:rsid w:val="00B77DFE"/>
    <w:rsid w:val="00B801A0"/>
    <w:rsid w:val="00B803ED"/>
    <w:rsid w:val="00B804A8"/>
    <w:rsid w:val="00B8086C"/>
    <w:rsid w:val="00B80B45"/>
    <w:rsid w:val="00B81276"/>
    <w:rsid w:val="00B816C4"/>
    <w:rsid w:val="00B817C5"/>
    <w:rsid w:val="00B81A52"/>
    <w:rsid w:val="00B81A85"/>
    <w:rsid w:val="00B82748"/>
    <w:rsid w:val="00B82FE6"/>
    <w:rsid w:val="00B833E8"/>
    <w:rsid w:val="00B838F9"/>
    <w:rsid w:val="00B83A30"/>
    <w:rsid w:val="00B83FF6"/>
    <w:rsid w:val="00B84AF1"/>
    <w:rsid w:val="00B862C0"/>
    <w:rsid w:val="00B8631C"/>
    <w:rsid w:val="00B864B1"/>
    <w:rsid w:val="00B86BCB"/>
    <w:rsid w:val="00B86C47"/>
    <w:rsid w:val="00B872F1"/>
    <w:rsid w:val="00B87D2B"/>
    <w:rsid w:val="00B90094"/>
    <w:rsid w:val="00B9039D"/>
    <w:rsid w:val="00B90487"/>
    <w:rsid w:val="00B9068C"/>
    <w:rsid w:val="00B90BA7"/>
    <w:rsid w:val="00B91CE7"/>
    <w:rsid w:val="00B92CBB"/>
    <w:rsid w:val="00B92FE1"/>
    <w:rsid w:val="00B938AE"/>
    <w:rsid w:val="00B938CE"/>
    <w:rsid w:val="00B93C9F"/>
    <w:rsid w:val="00B93FD5"/>
    <w:rsid w:val="00B940FD"/>
    <w:rsid w:val="00B941FC"/>
    <w:rsid w:val="00B94218"/>
    <w:rsid w:val="00B94912"/>
    <w:rsid w:val="00B949E2"/>
    <w:rsid w:val="00B94FAF"/>
    <w:rsid w:val="00B95161"/>
    <w:rsid w:val="00B9538D"/>
    <w:rsid w:val="00B9596E"/>
    <w:rsid w:val="00B959C4"/>
    <w:rsid w:val="00B95C09"/>
    <w:rsid w:val="00B96059"/>
    <w:rsid w:val="00B96327"/>
    <w:rsid w:val="00B96839"/>
    <w:rsid w:val="00B96F23"/>
    <w:rsid w:val="00B97057"/>
    <w:rsid w:val="00B972EB"/>
    <w:rsid w:val="00B9767F"/>
    <w:rsid w:val="00B97AE8"/>
    <w:rsid w:val="00B97C38"/>
    <w:rsid w:val="00B97F2B"/>
    <w:rsid w:val="00BA043F"/>
    <w:rsid w:val="00BA0D73"/>
    <w:rsid w:val="00BA0E2C"/>
    <w:rsid w:val="00BA126F"/>
    <w:rsid w:val="00BA18EB"/>
    <w:rsid w:val="00BA1C37"/>
    <w:rsid w:val="00BA1E91"/>
    <w:rsid w:val="00BA211E"/>
    <w:rsid w:val="00BA2273"/>
    <w:rsid w:val="00BA27B2"/>
    <w:rsid w:val="00BA32B4"/>
    <w:rsid w:val="00BA3832"/>
    <w:rsid w:val="00BA3B66"/>
    <w:rsid w:val="00BA3E1D"/>
    <w:rsid w:val="00BA3E80"/>
    <w:rsid w:val="00BA418B"/>
    <w:rsid w:val="00BA41D7"/>
    <w:rsid w:val="00BA44C7"/>
    <w:rsid w:val="00BA465D"/>
    <w:rsid w:val="00BA4BEA"/>
    <w:rsid w:val="00BA5FDD"/>
    <w:rsid w:val="00BA6477"/>
    <w:rsid w:val="00BA6601"/>
    <w:rsid w:val="00BA6D5A"/>
    <w:rsid w:val="00BA72E7"/>
    <w:rsid w:val="00BA7800"/>
    <w:rsid w:val="00BA7D0B"/>
    <w:rsid w:val="00BB0136"/>
    <w:rsid w:val="00BB019B"/>
    <w:rsid w:val="00BB01C7"/>
    <w:rsid w:val="00BB086B"/>
    <w:rsid w:val="00BB08C9"/>
    <w:rsid w:val="00BB145A"/>
    <w:rsid w:val="00BB16FE"/>
    <w:rsid w:val="00BB1720"/>
    <w:rsid w:val="00BB1A0E"/>
    <w:rsid w:val="00BB1BB9"/>
    <w:rsid w:val="00BB22F4"/>
    <w:rsid w:val="00BB237F"/>
    <w:rsid w:val="00BB258E"/>
    <w:rsid w:val="00BB311E"/>
    <w:rsid w:val="00BB33EC"/>
    <w:rsid w:val="00BB3426"/>
    <w:rsid w:val="00BB34AA"/>
    <w:rsid w:val="00BB3B5F"/>
    <w:rsid w:val="00BB4094"/>
    <w:rsid w:val="00BB410B"/>
    <w:rsid w:val="00BB42DC"/>
    <w:rsid w:val="00BB4580"/>
    <w:rsid w:val="00BB464F"/>
    <w:rsid w:val="00BB4809"/>
    <w:rsid w:val="00BB486A"/>
    <w:rsid w:val="00BB489F"/>
    <w:rsid w:val="00BB4B0D"/>
    <w:rsid w:val="00BB4BDD"/>
    <w:rsid w:val="00BB4EB4"/>
    <w:rsid w:val="00BB51D5"/>
    <w:rsid w:val="00BB591F"/>
    <w:rsid w:val="00BB6661"/>
    <w:rsid w:val="00BB6817"/>
    <w:rsid w:val="00BB6AF5"/>
    <w:rsid w:val="00BB6E62"/>
    <w:rsid w:val="00BB70A3"/>
    <w:rsid w:val="00BB78B0"/>
    <w:rsid w:val="00BB7A09"/>
    <w:rsid w:val="00BB7D4B"/>
    <w:rsid w:val="00BB7ECF"/>
    <w:rsid w:val="00BC013A"/>
    <w:rsid w:val="00BC08DD"/>
    <w:rsid w:val="00BC17D3"/>
    <w:rsid w:val="00BC1DCE"/>
    <w:rsid w:val="00BC2587"/>
    <w:rsid w:val="00BC2643"/>
    <w:rsid w:val="00BC3467"/>
    <w:rsid w:val="00BC3729"/>
    <w:rsid w:val="00BC39C3"/>
    <w:rsid w:val="00BC3A0B"/>
    <w:rsid w:val="00BC3BAB"/>
    <w:rsid w:val="00BC45DB"/>
    <w:rsid w:val="00BC49A4"/>
    <w:rsid w:val="00BC49C3"/>
    <w:rsid w:val="00BC4D23"/>
    <w:rsid w:val="00BC4D3E"/>
    <w:rsid w:val="00BC50E2"/>
    <w:rsid w:val="00BC54A1"/>
    <w:rsid w:val="00BC557F"/>
    <w:rsid w:val="00BC575E"/>
    <w:rsid w:val="00BC5836"/>
    <w:rsid w:val="00BC5895"/>
    <w:rsid w:val="00BC5E8C"/>
    <w:rsid w:val="00BC6565"/>
    <w:rsid w:val="00BC6A3A"/>
    <w:rsid w:val="00BC775F"/>
    <w:rsid w:val="00BC7973"/>
    <w:rsid w:val="00BC7ABA"/>
    <w:rsid w:val="00BC7D38"/>
    <w:rsid w:val="00BC7F4D"/>
    <w:rsid w:val="00BD0189"/>
    <w:rsid w:val="00BD0E86"/>
    <w:rsid w:val="00BD1245"/>
    <w:rsid w:val="00BD134E"/>
    <w:rsid w:val="00BD14B1"/>
    <w:rsid w:val="00BD184E"/>
    <w:rsid w:val="00BD1A61"/>
    <w:rsid w:val="00BD1C5F"/>
    <w:rsid w:val="00BD1D01"/>
    <w:rsid w:val="00BD1DA8"/>
    <w:rsid w:val="00BD2104"/>
    <w:rsid w:val="00BD28C4"/>
    <w:rsid w:val="00BD28CB"/>
    <w:rsid w:val="00BD30BA"/>
    <w:rsid w:val="00BD315E"/>
    <w:rsid w:val="00BD32AF"/>
    <w:rsid w:val="00BD3CE7"/>
    <w:rsid w:val="00BD40FA"/>
    <w:rsid w:val="00BD41E6"/>
    <w:rsid w:val="00BD49FA"/>
    <w:rsid w:val="00BD51BF"/>
    <w:rsid w:val="00BD56BF"/>
    <w:rsid w:val="00BD5827"/>
    <w:rsid w:val="00BD5B54"/>
    <w:rsid w:val="00BD63DB"/>
    <w:rsid w:val="00BD6734"/>
    <w:rsid w:val="00BD6DCC"/>
    <w:rsid w:val="00BD700B"/>
    <w:rsid w:val="00BD72D5"/>
    <w:rsid w:val="00BD749A"/>
    <w:rsid w:val="00BD78AB"/>
    <w:rsid w:val="00BD7E9C"/>
    <w:rsid w:val="00BE010A"/>
    <w:rsid w:val="00BE03C8"/>
    <w:rsid w:val="00BE085B"/>
    <w:rsid w:val="00BE0F20"/>
    <w:rsid w:val="00BE12F9"/>
    <w:rsid w:val="00BE181C"/>
    <w:rsid w:val="00BE1E4C"/>
    <w:rsid w:val="00BE2272"/>
    <w:rsid w:val="00BE3A23"/>
    <w:rsid w:val="00BE3A2C"/>
    <w:rsid w:val="00BE3B52"/>
    <w:rsid w:val="00BE3CAA"/>
    <w:rsid w:val="00BE3E9D"/>
    <w:rsid w:val="00BE456C"/>
    <w:rsid w:val="00BE4D8D"/>
    <w:rsid w:val="00BE524A"/>
    <w:rsid w:val="00BE53BC"/>
    <w:rsid w:val="00BE59E9"/>
    <w:rsid w:val="00BE62B2"/>
    <w:rsid w:val="00BE6ADF"/>
    <w:rsid w:val="00BE70B3"/>
    <w:rsid w:val="00BE72CB"/>
    <w:rsid w:val="00BE77B0"/>
    <w:rsid w:val="00BE7863"/>
    <w:rsid w:val="00BE7A81"/>
    <w:rsid w:val="00BE7DD9"/>
    <w:rsid w:val="00BE7F4D"/>
    <w:rsid w:val="00BF0431"/>
    <w:rsid w:val="00BF0825"/>
    <w:rsid w:val="00BF0A78"/>
    <w:rsid w:val="00BF0BC7"/>
    <w:rsid w:val="00BF0ED7"/>
    <w:rsid w:val="00BF136E"/>
    <w:rsid w:val="00BF13BB"/>
    <w:rsid w:val="00BF13C9"/>
    <w:rsid w:val="00BF1622"/>
    <w:rsid w:val="00BF1720"/>
    <w:rsid w:val="00BF174C"/>
    <w:rsid w:val="00BF21BF"/>
    <w:rsid w:val="00BF2621"/>
    <w:rsid w:val="00BF3292"/>
    <w:rsid w:val="00BF38BC"/>
    <w:rsid w:val="00BF3BCB"/>
    <w:rsid w:val="00BF3C8F"/>
    <w:rsid w:val="00BF5FE0"/>
    <w:rsid w:val="00BF61FE"/>
    <w:rsid w:val="00BF6735"/>
    <w:rsid w:val="00BF72A5"/>
    <w:rsid w:val="00BF7308"/>
    <w:rsid w:val="00BF7C10"/>
    <w:rsid w:val="00BF7C19"/>
    <w:rsid w:val="00BF7EA0"/>
    <w:rsid w:val="00C0001D"/>
    <w:rsid w:val="00C00A9E"/>
    <w:rsid w:val="00C00D8B"/>
    <w:rsid w:val="00C010B3"/>
    <w:rsid w:val="00C015D5"/>
    <w:rsid w:val="00C01955"/>
    <w:rsid w:val="00C01C3D"/>
    <w:rsid w:val="00C01E7E"/>
    <w:rsid w:val="00C02260"/>
    <w:rsid w:val="00C02A18"/>
    <w:rsid w:val="00C0352A"/>
    <w:rsid w:val="00C03779"/>
    <w:rsid w:val="00C03943"/>
    <w:rsid w:val="00C04446"/>
    <w:rsid w:val="00C044CE"/>
    <w:rsid w:val="00C04BD0"/>
    <w:rsid w:val="00C04FDB"/>
    <w:rsid w:val="00C0512D"/>
    <w:rsid w:val="00C05619"/>
    <w:rsid w:val="00C05C00"/>
    <w:rsid w:val="00C06430"/>
    <w:rsid w:val="00C06D83"/>
    <w:rsid w:val="00C06DEB"/>
    <w:rsid w:val="00C072F0"/>
    <w:rsid w:val="00C07584"/>
    <w:rsid w:val="00C076E5"/>
    <w:rsid w:val="00C07DF0"/>
    <w:rsid w:val="00C100D7"/>
    <w:rsid w:val="00C11516"/>
    <w:rsid w:val="00C1154A"/>
    <w:rsid w:val="00C115A7"/>
    <w:rsid w:val="00C128BB"/>
    <w:rsid w:val="00C12902"/>
    <w:rsid w:val="00C12FC8"/>
    <w:rsid w:val="00C13170"/>
    <w:rsid w:val="00C13683"/>
    <w:rsid w:val="00C13E76"/>
    <w:rsid w:val="00C13E95"/>
    <w:rsid w:val="00C14AC3"/>
    <w:rsid w:val="00C14AEC"/>
    <w:rsid w:val="00C14BBE"/>
    <w:rsid w:val="00C14E14"/>
    <w:rsid w:val="00C14EE1"/>
    <w:rsid w:val="00C15208"/>
    <w:rsid w:val="00C15650"/>
    <w:rsid w:val="00C1586A"/>
    <w:rsid w:val="00C15B69"/>
    <w:rsid w:val="00C16366"/>
    <w:rsid w:val="00C167A5"/>
    <w:rsid w:val="00C1684B"/>
    <w:rsid w:val="00C17278"/>
    <w:rsid w:val="00C17F17"/>
    <w:rsid w:val="00C207CB"/>
    <w:rsid w:val="00C20C0E"/>
    <w:rsid w:val="00C20C4B"/>
    <w:rsid w:val="00C20CFA"/>
    <w:rsid w:val="00C20D07"/>
    <w:rsid w:val="00C20E42"/>
    <w:rsid w:val="00C210A9"/>
    <w:rsid w:val="00C21125"/>
    <w:rsid w:val="00C215A8"/>
    <w:rsid w:val="00C2239A"/>
    <w:rsid w:val="00C2258B"/>
    <w:rsid w:val="00C22E38"/>
    <w:rsid w:val="00C22F5C"/>
    <w:rsid w:val="00C23462"/>
    <w:rsid w:val="00C23547"/>
    <w:rsid w:val="00C23800"/>
    <w:rsid w:val="00C2389F"/>
    <w:rsid w:val="00C23DA1"/>
    <w:rsid w:val="00C23DB7"/>
    <w:rsid w:val="00C24024"/>
    <w:rsid w:val="00C2426F"/>
    <w:rsid w:val="00C244B2"/>
    <w:rsid w:val="00C248B5"/>
    <w:rsid w:val="00C24B3E"/>
    <w:rsid w:val="00C24C38"/>
    <w:rsid w:val="00C256BD"/>
    <w:rsid w:val="00C2585A"/>
    <w:rsid w:val="00C25A1F"/>
    <w:rsid w:val="00C25D4C"/>
    <w:rsid w:val="00C262F6"/>
    <w:rsid w:val="00C2640B"/>
    <w:rsid w:val="00C26B0B"/>
    <w:rsid w:val="00C27790"/>
    <w:rsid w:val="00C27850"/>
    <w:rsid w:val="00C27E30"/>
    <w:rsid w:val="00C306D0"/>
    <w:rsid w:val="00C30B45"/>
    <w:rsid w:val="00C31C47"/>
    <w:rsid w:val="00C3203C"/>
    <w:rsid w:val="00C32626"/>
    <w:rsid w:val="00C32F9E"/>
    <w:rsid w:val="00C32FFC"/>
    <w:rsid w:val="00C33224"/>
    <w:rsid w:val="00C332F0"/>
    <w:rsid w:val="00C334D8"/>
    <w:rsid w:val="00C33936"/>
    <w:rsid w:val="00C33D50"/>
    <w:rsid w:val="00C34042"/>
    <w:rsid w:val="00C3412E"/>
    <w:rsid w:val="00C343C5"/>
    <w:rsid w:val="00C343E4"/>
    <w:rsid w:val="00C349F2"/>
    <w:rsid w:val="00C34B43"/>
    <w:rsid w:val="00C34ECE"/>
    <w:rsid w:val="00C35309"/>
    <w:rsid w:val="00C357CC"/>
    <w:rsid w:val="00C35CDD"/>
    <w:rsid w:val="00C361BB"/>
    <w:rsid w:val="00C36629"/>
    <w:rsid w:val="00C36A86"/>
    <w:rsid w:val="00C3722D"/>
    <w:rsid w:val="00C373EF"/>
    <w:rsid w:val="00C377CF"/>
    <w:rsid w:val="00C37A52"/>
    <w:rsid w:val="00C37FD1"/>
    <w:rsid w:val="00C40167"/>
    <w:rsid w:val="00C40265"/>
    <w:rsid w:val="00C4033B"/>
    <w:rsid w:val="00C406A5"/>
    <w:rsid w:val="00C40C0F"/>
    <w:rsid w:val="00C40F5B"/>
    <w:rsid w:val="00C41051"/>
    <w:rsid w:val="00C4193C"/>
    <w:rsid w:val="00C41A5D"/>
    <w:rsid w:val="00C42227"/>
    <w:rsid w:val="00C42253"/>
    <w:rsid w:val="00C424C0"/>
    <w:rsid w:val="00C426F3"/>
    <w:rsid w:val="00C427AA"/>
    <w:rsid w:val="00C42C40"/>
    <w:rsid w:val="00C42CF0"/>
    <w:rsid w:val="00C4352C"/>
    <w:rsid w:val="00C43653"/>
    <w:rsid w:val="00C43663"/>
    <w:rsid w:val="00C436BC"/>
    <w:rsid w:val="00C43C8C"/>
    <w:rsid w:val="00C4460F"/>
    <w:rsid w:val="00C447CE"/>
    <w:rsid w:val="00C448B5"/>
    <w:rsid w:val="00C44BE9"/>
    <w:rsid w:val="00C45F95"/>
    <w:rsid w:val="00C45FBE"/>
    <w:rsid w:val="00C4602D"/>
    <w:rsid w:val="00C46117"/>
    <w:rsid w:val="00C464B9"/>
    <w:rsid w:val="00C46553"/>
    <w:rsid w:val="00C46809"/>
    <w:rsid w:val="00C46D55"/>
    <w:rsid w:val="00C477E0"/>
    <w:rsid w:val="00C4797F"/>
    <w:rsid w:val="00C47D6D"/>
    <w:rsid w:val="00C5049F"/>
    <w:rsid w:val="00C505E3"/>
    <w:rsid w:val="00C50684"/>
    <w:rsid w:val="00C50F96"/>
    <w:rsid w:val="00C512D2"/>
    <w:rsid w:val="00C51CC5"/>
    <w:rsid w:val="00C51E99"/>
    <w:rsid w:val="00C52A18"/>
    <w:rsid w:val="00C52B1C"/>
    <w:rsid w:val="00C530FF"/>
    <w:rsid w:val="00C53166"/>
    <w:rsid w:val="00C532A0"/>
    <w:rsid w:val="00C533BE"/>
    <w:rsid w:val="00C538B5"/>
    <w:rsid w:val="00C539EB"/>
    <w:rsid w:val="00C53CEE"/>
    <w:rsid w:val="00C54ADD"/>
    <w:rsid w:val="00C54BEE"/>
    <w:rsid w:val="00C54D14"/>
    <w:rsid w:val="00C54D43"/>
    <w:rsid w:val="00C55045"/>
    <w:rsid w:val="00C5514C"/>
    <w:rsid w:val="00C55379"/>
    <w:rsid w:val="00C55422"/>
    <w:rsid w:val="00C5564F"/>
    <w:rsid w:val="00C55AC7"/>
    <w:rsid w:val="00C55DD1"/>
    <w:rsid w:val="00C56050"/>
    <w:rsid w:val="00C5690B"/>
    <w:rsid w:val="00C56D13"/>
    <w:rsid w:val="00C56D6F"/>
    <w:rsid w:val="00C56DCC"/>
    <w:rsid w:val="00C56FE4"/>
    <w:rsid w:val="00C57501"/>
    <w:rsid w:val="00C5790F"/>
    <w:rsid w:val="00C6041A"/>
    <w:rsid w:val="00C604CE"/>
    <w:rsid w:val="00C608C1"/>
    <w:rsid w:val="00C60A75"/>
    <w:rsid w:val="00C60D63"/>
    <w:rsid w:val="00C610D4"/>
    <w:rsid w:val="00C611D9"/>
    <w:rsid w:val="00C61895"/>
    <w:rsid w:val="00C61DA8"/>
    <w:rsid w:val="00C61DC9"/>
    <w:rsid w:val="00C61E35"/>
    <w:rsid w:val="00C62784"/>
    <w:rsid w:val="00C62CC7"/>
    <w:rsid w:val="00C63334"/>
    <w:rsid w:val="00C638DE"/>
    <w:rsid w:val="00C64497"/>
    <w:rsid w:val="00C64D86"/>
    <w:rsid w:val="00C64E61"/>
    <w:rsid w:val="00C651F3"/>
    <w:rsid w:val="00C652CF"/>
    <w:rsid w:val="00C657E5"/>
    <w:rsid w:val="00C6588F"/>
    <w:rsid w:val="00C65E3F"/>
    <w:rsid w:val="00C6606E"/>
    <w:rsid w:val="00C66151"/>
    <w:rsid w:val="00C66BFD"/>
    <w:rsid w:val="00C66D19"/>
    <w:rsid w:val="00C66F07"/>
    <w:rsid w:val="00C671CE"/>
    <w:rsid w:val="00C674AE"/>
    <w:rsid w:val="00C674E3"/>
    <w:rsid w:val="00C67532"/>
    <w:rsid w:val="00C67BDB"/>
    <w:rsid w:val="00C67E86"/>
    <w:rsid w:val="00C70445"/>
    <w:rsid w:val="00C70585"/>
    <w:rsid w:val="00C706E2"/>
    <w:rsid w:val="00C70AA3"/>
    <w:rsid w:val="00C70CA6"/>
    <w:rsid w:val="00C70E23"/>
    <w:rsid w:val="00C70F51"/>
    <w:rsid w:val="00C71316"/>
    <w:rsid w:val="00C7171E"/>
    <w:rsid w:val="00C7175A"/>
    <w:rsid w:val="00C720A5"/>
    <w:rsid w:val="00C72363"/>
    <w:rsid w:val="00C72631"/>
    <w:rsid w:val="00C72771"/>
    <w:rsid w:val="00C72ABE"/>
    <w:rsid w:val="00C72B95"/>
    <w:rsid w:val="00C74A46"/>
    <w:rsid w:val="00C75135"/>
    <w:rsid w:val="00C754E0"/>
    <w:rsid w:val="00C7558C"/>
    <w:rsid w:val="00C755F3"/>
    <w:rsid w:val="00C765DE"/>
    <w:rsid w:val="00C76A7E"/>
    <w:rsid w:val="00C77784"/>
    <w:rsid w:val="00C7783D"/>
    <w:rsid w:val="00C8008F"/>
    <w:rsid w:val="00C80A71"/>
    <w:rsid w:val="00C80D4F"/>
    <w:rsid w:val="00C81568"/>
    <w:rsid w:val="00C81B92"/>
    <w:rsid w:val="00C81DCA"/>
    <w:rsid w:val="00C81EDB"/>
    <w:rsid w:val="00C825E1"/>
    <w:rsid w:val="00C8261E"/>
    <w:rsid w:val="00C82788"/>
    <w:rsid w:val="00C82929"/>
    <w:rsid w:val="00C83335"/>
    <w:rsid w:val="00C83488"/>
    <w:rsid w:val="00C83F71"/>
    <w:rsid w:val="00C8467D"/>
    <w:rsid w:val="00C84A22"/>
    <w:rsid w:val="00C84E21"/>
    <w:rsid w:val="00C84E2E"/>
    <w:rsid w:val="00C853A2"/>
    <w:rsid w:val="00C856EF"/>
    <w:rsid w:val="00C85CEE"/>
    <w:rsid w:val="00C85D08"/>
    <w:rsid w:val="00C85F68"/>
    <w:rsid w:val="00C861F8"/>
    <w:rsid w:val="00C86389"/>
    <w:rsid w:val="00C86630"/>
    <w:rsid w:val="00C868CB"/>
    <w:rsid w:val="00C86A63"/>
    <w:rsid w:val="00C86A69"/>
    <w:rsid w:val="00C8772D"/>
    <w:rsid w:val="00C87A28"/>
    <w:rsid w:val="00C90046"/>
    <w:rsid w:val="00C90121"/>
    <w:rsid w:val="00C907C4"/>
    <w:rsid w:val="00C908CE"/>
    <w:rsid w:val="00C90BA8"/>
    <w:rsid w:val="00C9142E"/>
    <w:rsid w:val="00C914BA"/>
    <w:rsid w:val="00C9183A"/>
    <w:rsid w:val="00C91858"/>
    <w:rsid w:val="00C91B35"/>
    <w:rsid w:val="00C91D72"/>
    <w:rsid w:val="00C91E7C"/>
    <w:rsid w:val="00C924B7"/>
    <w:rsid w:val="00C9256F"/>
    <w:rsid w:val="00C92B32"/>
    <w:rsid w:val="00C92BF6"/>
    <w:rsid w:val="00C9316B"/>
    <w:rsid w:val="00C9321F"/>
    <w:rsid w:val="00C93934"/>
    <w:rsid w:val="00C93A8C"/>
    <w:rsid w:val="00C93AA7"/>
    <w:rsid w:val="00C93B25"/>
    <w:rsid w:val="00C93C60"/>
    <w:rsid w:val="00C943A2"/>
    <w:rsid w:val="00C95740"/>
    <w:rsid w:val="00C95A2C"/>
    <w:rsid w:val="00C96098"/>
    <w:rsid w:val="00C961CC"/>
    <w:rsid w:val="00C96ABC"/>
    <w:rsid w:val="00C96BF8"/>
    <w:rsid w:val="00C96E79"/>
    <w:rsid w:val="00C971FD"/>
    <w:rsid w:val="00C97E9E"/>
    <w:rsid w:val="00CA054E"/>
    <w:rsid w:val="00CA0759"/>
    <w:rsid w:val="00CA0A76"/>
    <w:rsid w:val="00CA0AE9"/>
    <w:rsid w:val="00CA0E77"/>
    <w:rsid w:val="00CA11DE"/>
    <w:rsid w:val="00CA16BC"/>
    <w:rsid w:val="00CA16F4"/>
    <w:rsid w:val="00CA1ACD"/>
    <w:rsid w:val="00CA1AED"/>
    <w:rsid w:val="00CA1F25"/>
    <w:rsid w:val="00CA2636"/>
    <w:rsid w:val="00CA29BC"/>
    <w:rsid w:val="00CA2AF2"/>
    <w:rsid w:val="00CA2F28"/>
    <w:rsid w:val="00CA345E"/>
    <w:rsid w:val="00CA3753"/>
    <w:rsid w:val="00CA382F"/>
    <w:rsid w:val="00CA3C3D"/>
    <w:rsid w:val="00CA3F67"/>
    <w:rsid w:val="00CA435C"/>
    <w:rsid w:val="00CA43BD"/>
    <w:rsid w:val="00CA4A53"/>
    <w:rsid w:val="00CA4EFB"/>
    <w:rsid w:val="00CA4FF3"/>
    <w:rsid w:val="00CA5320"/>
    <w:rsid w:val="00CA55BE"/>
    <w:rsid w:val="00CA5635"/>
    <w:rsid w:val="00CA5842"/>
    <w:rsid w:val="00CA597B"/>
    <w:rsid w:val="00CA59ED"/>
    <w:rsid w:val="00CA5F97"/>
    <w:rsid w:val="00CA6361"/>
    <w:rsid w:val="00CA659E"/>
    <w:rsid w:val="00CA7284"/>
    <w:rsid w:val="00CA7437"/>
    <w:rsid w:val="00CA7611"/>
    <w:rsid w:val="00CA7A50"/>
    <w:rsid w:val="00CA7D32"/>
    <w:rsid w:val="00CB027E"/>
    <w:rsid w:val="00CB0C64"/>
    <w:rsid w:val="00CB1022"/>
    <w:rsid w:val="00CB1034"/>
    <w:rsid w:val="00CB10EA"/>
    <w:rsid w:val="00CB128A"/>
    <w:rsid w:val="00CB15DA"/>
    <w:rsid w:val="00CB1D96"/>
    <w:rsid w:val="00CB1E8B"/>
    <w:rsid w:val="00CB25B3"/>
    <w:rsid w:val="00CB2740"/>
    <w:rsid w:val="00CB303C"/>
    <w:rsid w:val="00CB30AC"/>
    <w:rsid w:val="00CB3183"/>
    <w:rsid w:val="00CB3DE3"/>
    <w:rsid w:val="00CB40B4"/>
    <w:rsid w:val="00CB4186"/>
    <w:rsid w:val="00CB429A"/>
    <w:rsid w:val="00CB455C"/>
    <w:rsid w:val="00CB46EB"/>
    <w:rsid w:val="00CB4A9B"/>
    <w:rsid w:val="00CB4BA4"/>
    <w:rsid w:val="00CB4DC0"/>
    <w:rsid w:val="00CB4ECD"/>
    <w:rsid w:val="00CB5003"/>
    <w:rsid w:val="00CB5308"/>
    <w:rsid w:val="00CB5323"/>
    <w:rsid w:val="00CB5B14"/>
    <w:rsid w:val="00CB5E26"/>
    <w:rsid w:val="00CB5EE0"/>
    <w:rsid w:val="00CB60C9"/>
    <w:rsid w:val="00CB633B"/>
    <w:rsid w:val="00CB729C"/>
    <w:rsid w:val="00CB784B"/>
    <w:rsid w:val="00CC0022"/>
    <w:rsid w:val="00CC07E7"/>
    <w:rsid w:val="00CC0C50"/>
    <w:rsid w:val="00CC10A7"/>
    <w:rsid w:val="00CC127C"/>
    <w:rsid w:val="00CC155F"/>
    <w:rsid w:val="00CC1959"/>
    <w:rsid w:val="00CC197C"/>
    <w:rsid w:val="00CC1C76"/>
    <w:rsid w:val="00CC293C"/>
    <w:rsid w:val="00CC2ADE"/>
    <w:rsid w:val="00CC2D64"/>
    <w:rsid w:val="00CC2E66"/>
    <w:rsid w:val="00CC305F"/>
    <w:rsid w:val="00CC33CE"/>
    <w:rsid w:val="00CC439A"/>
    <w:rsid w:val="00CC4890"/>
    <w:rsid w:val="00CC4D2F"/>
    <w:rsid w:val="00CC50B6"/>
    <w:rsid w:val="00CC5400"/>
    <w:rsid w:val="00CC5B9D"/>
    <w:rsid w:val="00CC5BC1"/>
    <w:rsid w:val="00CC683D"/>
    <w:rsid w:val="00CC6A99"/>
    <w:rsid w:val="00CC70AB"/>
    <w:rsid w:val="00CC7AB5"/>
    <w:rsid w:val="00CC7BD6"/>
    <w:rsid w:val="00CC7C8D"/>
    <w:rsid w:val="00CC7CD4"/>
    <w:rsid w:val="00CC7DE5"/>
    <w:rsid w:val="00CD0175"/>
    <w:rsid w:val="00CD051E"/>
    <w:rsid w:val="00CD057F"/>
    <w:rsid w:val="00CD1474"/>
    <w:rsid w:val="00CD15F5"/>
    <w:rsid w:val="00CD1824"/>
    <w:rsid w:val="00CD1870"/>
    <w:rsid w:val="00CD1C7E"/>
    <w:rsid w:val="00CD2D23"/>
    <w:rsid w:val="00CD2F4C"/>
    <w:rsid w:val="00CD3070"/>
    <w:rsid w:val="00CD3C68"/>
    <w:rsid w:val="00CD3DAD"/>
    <w:rsid w:val="00CD40B7"/>
    <w:rsid w:val="00CD4A4C"/>
    <w:rsid w:val="00CD4C60"/>
    <w:rsid w:val="00CD51F4"/>
    <w:rsid w:val="00CD53DF"/>
    <w:rsid w:val="00CD5BC2"/>
    <w:rsid w:val="00CD5CEC"/>
    <w:rsid w:val="00CD64C6"/>
    <w:rsid w:val="00CD6B2B"/>
    <w:rsid w:val="00CD6C19"/>
    <w:rsid w:val="00CD7049"/>
    <w:rsid w:val="00CD707D"/>
    <w:rsid w:val="00CD78D2"/>
    <w:rsid w:val="00CD7B2B"/>
    <w:rsid w:val="00CD7E9C"/>
    <w:rsid w:val="00CE0065"/>
    <w:rsid w:val="00CE022A"/>
    <w:rsid w:val="00CE07AE"/>
    <w:rsid w:val="00CE0B9C"/>
    <w:rsid w:val="00CE1198"/>
    <w:rsid w:val="00CE1D2B"/>
    <w:rsid w:val="00CE1E4D"/>
    <w:rsid w:val="00CE1E90"/>
    <w:rsid w:val="00CE246D"/>
    <w:rsid w:val="00CE2505"/>
    <w:rsid w:val="00CE2547"/>
    <w:rsid w:val="00CE2915"/>
    <w:rsid w:val="00CE2969"/>
    <w:rsid w:val="00CE2AA7"/>
    <w:rsid w:val="00CE2B3C"/>
    <w:rsid w:val="00CE2CB0"/>
    <w:rsid w:val="00CE2D06"/>
    <w:rsid w:val="00CE2DBE"/>
    <w:rsid w:val="00CE2EB8"/>
    <w:rsid w:val="00CE3467"/>
    <w:rsid w:val="00CE3B9B"/>
    <w:rsid w:val="00CE44E6"/>
    <w:rsid w:val="00CE4A36"/>
    <w:rsid w:val="00CE4C38"/>
    <w:rsid w:val="00CE514E"/>
    <w:rsid w:val="00CE52A8"/>
    <w:rsid w:val="00CE574E"/>
    <w:rsid w:val="00CE59E4"/>
    <w:rsid w:val="00CE5B24"/>
    <w:rsid w:val="00CE5BA4"/>
    <w:rsid w:val="00CE6451"/>
    <w:rsid w:val="00CE6B53"/>
    <w:rsid w:val="00CE6BAF"/>
    <w:rsid w:val="00CE6E7B"/>
    <w:rsid w:val="00CE7011"/>
    <w:rsid w:val="00CE71EF"/>
    <w:rsid w:val="00CE7E0C"/>
    <w:rsid w:val="00CF002C"/>
    <w:rsid w:val="00CF017E"/>
    <w:rsid w:val="00CF04FB"/>
    <w:rsid w:val="00CF0A74"/>
    <w:rsid w:val="00CF0D63"/>
    <w:rsid w:val="00CF1125"/>
    <w:rsid w:val="00CF123E"/>
    <w:rsid w:val="00CF1692"/>
    <w:rsid w:val="00CF19AC"/>
    <w:rsid w:val="00CF1AB8"/>
    <w:rsid w:val="00CF2174"/>
    <w:rsid w:val="00CF280B"/>
    <w:rsid w:val="00CF2FCA"/>
    <w:rsid w:val="00CF3B39"/>
    <w:rsid w:val="00CF3B77"/>
    <w:rsid w:val="00CF3C46"/>
    <w:rsid w:val="00CF419A"/>
    <w:rsid w:val="00CF4462"/>
    <w:rsid w:val="00CF47FB"/>
    <w:rsid w:val="00CF4CE6"/>
    <w:rsid w:val="00CF5668"/>
    <w:rsid w:val="00CF5940"/>
    <w:rsid w:val="00CF604A"/>
    <w:rsid w:val="00CF60BA"/>
    <w:rsid w:val="00CF611C"/>
    <w:rsid w:val="00CF615F"/>
    <w:rsid w:val="00CF61DF"/>
    <w:rsid w:val="00CF6A40"/>
    <w:rsid w:val="00CF6C13"/>
    <w:rsid w:val="00CF6F39"/>
    <w:rsid w:val="00CF7059"/>
    <w:rsid w:val="00CF7C27"/>
    <w:rsid w:val="00CF7C58"/>
    <w:rsid w:val="00D00823"/>
    <w:rsid w:val="00D01387"/>
    <w:rsid w:val="00D019A0"/>
    <w:rsid w:val="00D01A50"/>
    <w:rsid w:val="00D01E23"/>
    <w:rsid w:val="00D01EEA"/>
    <w:rsid w:val="00D023D4"/>
    <w:rsid w:val="00D0240A"/>
    <w:rsid w:val="00D025D5"/>
    <w:rsid w:val="00D02C33"/>
    <w:rsid w:val="00D02E79"/>
    <w:rsid w:val="00D0304D"/>
    <w:rsid w:val="00D035E8"/>
    <w:rsid w:val="00D0394E"/>
    <w:rsid w:val="00D039C1"/>
    <w:rsid w:val="00D03AC9"/>
    <w:rsid w:val="00D051E4"/>
    <w:rsid w:val="00D05B04"/>
    <w:rsid w:val="00D05BDD"/>
    <w:rsid w:val="00D06232"/>
    <w:rsid w:val="00D073B0"/>
    <w:rsid w:val="00D07AD7"/>
    <w:rsid w:val="00D1047F"/>
    <w:rsid w:val="00D10654"/>
    <w:rsid w:val="00D1080D"/>
    <w:rsid w:val="00D10850"/>
    <w:rsid w:val="00D108E8"/>
    <w:rsid w:val="00D10E3E"/>
    <w:rsid w:val="00D111E7"/>
    <w:rsid w:val="00D11211"/>
    <w:rsid w:val="00D1124C"/>
    <w:rsid w:val="00D11542"/>
    <w:rsid w:val="00D11F93"/>
    <w:rsid w:val="00D12229"/>
    <w:rsid w:val="00D129EB"/>
    <w:rsid w:val="00D12A8C"/>
    <w:rsid w:val="00D12C16"/>
    <w:rsid w:val="00D1325D"/>
    <w:rsid w:val="00D132A4"/>
    <w:rsid w:val="00D13516"/>
    <w:rsid w:val="00D1372A"/>
    <w:rsid w:val="00D1374F"/>
    <w:rsid w:val="00D14638"/>
    <w:rsid w:val="00D14861"/>
    <w:rsid w:val="00D1527A"/>
    <w:rsid w:val="00D154DF"/>
    <w:rsid w:val="00D157A3"/>
    <w:rsid w:val="00D15E87"/>
    <w:rsid w:val="00D16169"/>
    <w:rsid w:val="00D166BB"/>
    <w:rsid w:val="00D1721E"/>
    <w:rsid w:val="00D17BC1"/>
    <w:rsid w:val="00D2010E"/>
    <w:rsid w:val="00D20148"/>
    <w:rsid w:val="00D206DB"/>
    <w:rsid w:val="00D20AC7"/>
    <w:rsid w:val="00D20B4F"/>
    <w:rsid w:val="00D2124A"/>
    <w:rsid w:val="00D21291"/>
    <w:rsid w:val="00D21442"/>
    <w:rsid w:val="00D21C63"/>
    <w:rsid w:val="00D22320"/>
    <w:rsid w:val="00D2297C"/>
    <w:rsid w:val="00D23180"/>
    <w:rsid w:val="00D2399D"/>
    <w:rsid w:val="00D23C96"/>
    <w:rsid w:val="00D23CBB"/>
    <w:rsid w:val="00D23D00"/>
    <w:rsid w:val="00D243A3"/>
    <w:rsid w:val="00D24711"/>
    <w:rsid w:val="00D2510E"/>
    <w:rsid w:val="00D25497"/>
    <w:rsid w:val="00D25E06"/>
    <w:rsid w:val="00D26209"/>
    <w:rsid w:val="00D26273"/>
    <w:rsid w:val="00D268DF"/>
    <w:rsid w:val="00D2719F"/>
    <w:rsid w:val="00D274AE"/>
    <w:rsid w:val="00D27C76"/>
    <w:rsid w:val="00D27FDD"/>
    <w:rsid w:val="00D30823"/>
    <w:rsid w:val="00D310EA"/>
    <w:rsid w:val="00D31561"/>
    <w:rsid w:val="00D31F25"/>
    <w:rsid w:val="00D31F3D"/>
    <w:rsid w:val="00D3204A"/>
    <w:rsid w:val="00D3205B"/>
    <w:rsid w:val="00D32823"/>
    <w:rsid w:val="00D32A12"/>
    <w:rsid w:val="00D32C3E"/>
    <w:rsid w:val="00D32CB7"/>
    <w:rsid w:val="00D32D4E"/>
    <w:rsid w:val="00D333AA"/>
    <w:rsid w:val="00D3386F"/>
    <w:rsid w:val="00D33BFB"/>
    <w:rsid w:val="00D33E0B"/>
    <w:rsid w:val="00D33E14"/>
    <w:rsid w:val="00D3491A"/>
    <w:rsid w:val="00D34CD5"/>
    <w:rsid w:val="00D34DBA"/>
    <w:rsid w:val="00D34DD8"/>
    <w:rsid w:val="00D3507B"/>
    <w:rsid w:val="00D356C2"/>
    <w:rsid w:val="00D35BA1"/>
    <w:rsid w:val="00D35CE0"/>
    <w:rsid w:val="00D35D5A"/>
    <w:rsid w:val="00D35E5D"/>
    <w:rsid w:val="00D363B4"/>
    <w:rsid w:val="00D364BA"/>
    <w:rsid w:val="00D367AD"/>
    <w:rsid w:val="00D36B78"/>
    <w:rsid w:val="00D36BC7"/>
    <w:rsid w:val="00D37045"/>
    <w:rsid w:val="00D371BF"/>
    <w:rsid w:val="00D406D4"/>
    <w:rsid w:val="00D40933"/>
    <w:rsid w:val="00D40C2A"/>
    <w:rsid w:val="00D40CDB"/>
    <w:rsid w:val="00D40E38"/>
    <w:rsid w:val="00D410EA"/>
    <w:rsid w:val="00D41915"/>
    <w:rsid w:val="00D41A62"/>
    <w:rsid w:val="00D42002"/>
    <w:rsid w:val="00D420EC"/>
    <w:rsid w:val="00D42E02"/>
    <w:rsid w:val="00D436D3"/>
    <w:rsid w:val="00D43A95"/>
    <w:rsid w:val="00D43C7F"/>
    <w:rsid w:val="00D44136"/>
    <w:rsid w:val="00D44150"/>
    <w:rsid w:val="00D443D5"/>
    <w:rsid w:val="00D44418"/>
    <w:rsid w:val="00D44B8D"/>
    <w:rsid w:val="00D44D12"/>
    <w:rsid w:val="00D4520B"/>
    <w:rsid w:val="00D45934"/>
    <w:rsid w:val="00D45C2B"/>
    <w:rsid w:val="00D45F5F"/>
    <w:rsid w:val="00D460D2"/>
    <w:rsid w:val="00D46358"/>
    <w:rsid w:val="00D46B9D"/>
    <w:rsid w:val="00D4774F"/>
    <w:rsid w:val="00D47D8A"/>
    <w:rsid w:val="00D47E01"/>
    <w:rsid w:val="00D47FFE"/>
    <w:rsid w:val="00D50024"/>
    <w:rsid w:val="00D50253"/>
    <w:rsid w:val="00D50313"/>
    <w:rsid w:val="00D50502"/>
    <w:rsid w:val="00D50D97"/>
    <w:rsid w:val="00D50E91"/>
    <w:rsid w:val="00D51012"/>
    <w:rsid w:val="00D51518"/>
    <w:rsid w:val="00D51A6E"/>
    <w:rsid w:val="00D51C18"/>
    <w:rsid w:val="00D51D7D"/>
    <w:rsid w:val="00D521B2"/>
    <w:rsid w:val="00D52D55"/>
    <w:rsid w:val="00D52D86"/>
    <w:rsid w:val="00D53200"/>
    <w:rsid w:val="00D53754"/>
    <w:rsid w:val="00D539AC"/>
    <w:rsid w:val="00D53B52"/>
    <w:rsid w:val="00D53C0E"/>
    <w:rsid w:val="00D53F85"/>
    <w:rsid w:val="00D53FE4"/>
    <w:rsid w:val="00D54026"/>
    <w:rsid w:val="00D5481B"/>
    <w:rsid w:val="00D54B6A"/>
    <w:rsid w:val="00D550ED"/>
    <w:rsid w:val="00D554BB"/>
    <w:rsid w:val="00D5581B"/>
    <w:rsid w:val="00D558B1"/>
    <w:rsid w:val="00D55AA6"/>
    <w:rsid w:val="00D55D60"/>
    <w:rsid w:val="00D5615B"/>
    <w:rsid w:val="00D56562"/>
    <w:rsid w:val="00D56954"/>
    <w:rsid w:val="00D56B3E"/>
    <w:rsid w:val="00D57393"/>
    <w:rsid w:val="00D57745"/>
    <w:rsid w:val="00D579C4"/>
    <w:rsid w:val="00D608E1"/>
    <w:rsid w:val="00D60A4D"/>
    <w:rsid w:val="00D60E01"/>
    <w:rsid w:val="00D60EFD"/>
    <w:rsid w:val="00D60F7B"/>
    <w:rsid w:val="00D610C7"/>
    <w:rsid w:val="00D616D9"/>
    <w:rsid w:val="00D61912"/>
    <w:rsid w:val="00D61A8E"/>
    <w:rsid w:val="00D62D63"/>
    <w:rsid w:val="00D62F3D"/>
    <w:rsid w:val="00D631B9"/>
    <w:rsid w:val="00D633D6"/>
    <w:rsid w:val="00D63423"/>
    <w:rsid w:val="00D6361A"/>
    <w:rsid w:val="00D63BE0"/>
    <w:rsid w:val="00D63D1A"/>
    <w:rsid w:val="00D63DC1"/>
    <w:rsid w:val="00D63E62"/>
    <w:rsid w:val="00D64530"/>
    <w:rsid w:val="00D645D6"/>
    <w:rsid w:val="00D6467B"/>
    <w:rsid w:val="00D6490E"/>
    <w:rsid w:val="00D64911"/>
    <w:rsid w:val="00D649D7"/>
    <w:rsid w:val="00D64E24"/>
    <w:rsid w:val="00D6537D"/>
    <w:rsid w:val="00D658CD"/>
    <w:rsid w:val="00D65C07"/>
    <w:rsid w:val="00D664A4"/>
    <w:rsid w:val="00D66D85"/>
    <w:rsid w:val="00D6727C"/>
    <w:rsid w:val="00D67876"/>
    <w:rsid w:val="00D67BFB"/>
    <w:rsid w:val="00D70029"/>
    <w:rsid w:val="00D7079F"/>
    <w:rsid w:val="00D7099F"/>
    <w:rsid w:val="00D70C33"/>
    <w:rsid w:val="00D70F28"/>
    <w:rsid w:val="00D71148"/>
    <w:rsid w:val="00D713A0"/>
    <w:rsid w:val="00D71629"/>
    <w:rsid w:val="00D71CF3"/>
    <w:rsid w:val="00D71FF8"/>
    <w:rsid w:val="00D729B7"/>
    <w:rsid w:val="00D72B2B"/>
    <w:rsid w:val="00D73771"/>
    <w:rsid w:val="00D7379E"/>
    <w:rsid w:val="00D73A92"/>
    <w:rsid w:val="00D73F6C"/>
    <w:rsid w:val="00D74827"/>
    <w:rsid w:val="00D7491C"/>
    <w:rsid w:val="00D74CE2"/>
    <w:rsid w:val="00D74D03"/>
    <w:rsid w:val="00D74F3F"/>
    <w:rsid w:val="00D7509D"/>
    <w:rsid w:val="00D754E9"/>
    <w:rsid w:val="00D75B5D"/>
    <w:rsid w:val="00D75CA0"/>
    <w:rsid w:val="00D75DFE"/>
    <w:rsid w:val="00D766B3"/>
    <w:rsid w:val="00D7670B"/>
    <w:rsid w:val="00D77528"/>
    <w:rsid w:val="00D77681"/>
    <w:rsid w:val="00D77722"/>
    <w:rsid w:val="00D800D3"/>
    <w:rsid w:val="00D80FD3"/>
    <w:rsid w:val="00D817F5"/>
    <w:rsid w:val="00D81815"/>
    <w:rsid w:val="00D81ACA"/>
    <w:rsid w:val="00D81E64"/>
    <w:rsid w:val="00D82178"/>
    <w:rsid w:val="00D82A05"/>
    <w:rsid w:val="00D82C0F"/>
    <w:rsid w:val="00D82E04"/>
    <w:rsid w:val="00D83249"/>
    <w:rsid w:val="00D8326D"/>
    <w:rsid w:val="00D83285"/>
    <w:rsid w:val="00D84868"/>
    <w:rsid w:val="00D84911"/>
    <w:rsid w:val="00D84916"/>
    <w:rsid w:val="00D84993"/>
    <w:rsid w:val="00D84AE8"/>
    <w:rsid w:val="00D8532A"/>
    <w:rsid w:val="00D85511"/>
    <w:rsid w:val="00D85648"/>
    <w:rsid w:val="00D856EB"/>
    <w:rsid w:val="00D857DC"/>
    <w:rsid w:val="00D85A0E"/>
    <w:rsid w:val="00D85B55"/>
    <w:rsid w:val="00D85BAA"/>
    <w:rsid w:val="00D85BC0"/>
    <w:rsid w:val="00D864A6"/>
    <w:rsid w:val="00D8661D"/>
    <w:rsid w:val="00D86789"/>
    <w:rsid w:val="00D86F1E"/>
    <w:rsid w:val="00D8732A"/>
    <w:rsid w:val="00D87355"/>
    <w:rsid w:val="00D87748"/>
    <w:rsid w:val="00D87891"/>
    <w:rsid w:val="00D87DDA"/>
    <w:rsid w:val="00D87FDB"/>
    <w:rsid w:val="00D9071C"/>
    <w:rsid w:val="00D9268A"/>
    <w:rsid w:val="00D92845"/>
    <w:rsid w:val="00D92A91"/>
    <w:rsid w:val="00D92B51"/>
    <w:rsid w:val="00D92C9D"/>
    <w:rsid w:val="00D93A6D"/>
    <w:rsid w:val="00D93C4E"/>
    <w:rsid w:val="00D93D45"/>
    <w:rsid w:val="00D9476A"/>
    <w:rsid w:val="00D9492F"/>
    <w:rsid w:val="00D94AB5"/>
    <w:rsid w:val="00D94BE7"/>
    <w:rsid w:val="00D94CE8"/>
    <w:rsid w:val="00D95996"/>
    <w:rsid w:val="00D959B2"/>
    <w:rsid w:val="00D95BFE"/>
    <w:rsid w:val="00D96167"/>
    <w:rsid w:val="00D96238"/>
    <w:rsid w:val="00D96B6F"/>
    <w:rsid w:val="00D96C8C"/>
    <w:rsid w:val="00D96EB8"/>
    <w:rsid w:val="00D97874"/>
    <w:rsid w:val="00D978DF"/>
    <w:rsid w:val="00DA014E"/>
    <w:rsid w:val="00DA0297"/>
    <w:rsid w:val="00DA0E3E"/>
    <w:rsid w:val="00DA10B7"/>
    <w:rsid w:val="00DA11E9"/>
    <w:rsid w:val="00DA1908"/>
    <w:rsid w:val="00DA1B0B"/>
    <w:rsid w:val="00DA1C23"/>
    <w:rsid w:val="00DA26C7"/>
    <w:rsid w:val="00DA305B"/>
    <w:rsid w:val="00DA399B"/>
    <w:rsid w:val="00DA3D99"/>
    <w:rsid w:val="00DA41C6"/>
    <w:rsid w:val="00DA47E0"/>
    <w:rsid w:val="00DA4A39"/>
    <w:rsid w:val="00DA52AF"/>
    <w:rsid w:val="00DA58AA"/>
    <w:rsid w:val="00DA7371"/>
    <w:rsid w:val="00DA7397"/>
    <w:rsid w:val="00DA7536"/>
    <w:rsid w:val="00DA76E1"/>
    <w:rsid w:val="00DA7AF4"/>
    <w:rsid w:val="00DA7CBC"/>
    <w:rsid w:val="00DA7D81"/>
    <w:rsid w:val="00DA7F4F"/>
    <w:rsid w:val="00DB02D8"/>
    <w:rsid w:val="00DB08FB"/>
    <w:rsid w:val="00DB0C47"/>
    <w:rsid w:val="00DB0D99"/>
    <w:rsid w:val="00DB0ED3"/>
    <w:rsid w:val="00DB1043"/>
    <w:rsid w:val="00DB1440"/>
    <w:rsid w:val="00DB19D7"/>
    <w:rsid w:val="00DB1CAF"/>
    <w:rsid w:val="00DB22C5"/>
    <w:rsid w:val="00DB247D"/>
    <w:rsid w:val="00DB290B"/>
    <w:rsid w:val="00DB2F3D"/>
    <w:rsid w:val="00DB30FC"/>
    <w:rsid w:val="00DB32D4"/>
    <w:rsid w:val="00DB3379"/>
    <w:rsid w:val="00DB3811"/>
    <w:rsid w:val="00DB3B32"/>
    <w:rsid w:val="00DB3C83"/>
    <w:rsid w:val="00DB3E70"/>
    <w:rsid w:val="00DB3FF5"/>
    <w:rsid w:val="00DB40DA"/>
    <w:rsid w:val="00DB42F5"/>
    <w:rsid w:val="00DB43C9"/>
    <w:rsid w:val="00DB469A"/>
    <w:rsid w:val="00DB48B0"/>
    <w:rsid w:val="00DB49EC"/>
    <w:rsid w:val="00DB4E4F"/>
    <w:rsid w:val="00DB5025"/>
    <w:rsid w:val="00DB5552"/>
    <w:rsid w:val="00DB5A0A"/>
    <w:rsid w:val="00DB5A35"/>
    <w:rsid w:val="00DB5DE5"/>
    <w:rsid w:val="00DB6019"/>
    <w:rsid w:val="00DB6634"/>
    <w:rsid w:val="00DB67EA"/>
    <w:rsid w:val="00DB6B88"/>
    <w:rsid w:val="00DB6F53"/>
    <w:rsid w:val="00DB7157"/>
    <w:rsid w:val="00DB71DD"/>
    <w:rsid w:val="00DB7342"/>
    <w:rsid w:val="00DB78E2"/>
    <w:rsid w:val="00DB7F80"/>
    <w:rsid w:val="00DC1634"/>
    <w:rsid w:val="00DC195F"/>
    <w:rsid w:val="00DC299F"/>
    <w:rsid w:val="00DC31CF"/>
    <w:rsid w:val="00DC3512"/>
    <w:rsid w:val="00DC3920"/>
    <w:rsid w:val="00DC4000"/>
    <w:rsid w:val="00DC413B"/>
    <w:rsid w:val="00DC43C4"/>
    <w:rsid w:val="00DC4537"/>
    <w:rsid w:val="00DC4D65"/>
    <w:rsid w:val="00DC4DFF"/>
    <w:rsid w:val="00DC4F4A"/>
    <w:rsid w:val="00DC550F"/>
    <w:rsid w:val="00DC564B"/>
    <w:rsid w:val="00DC5E0A"/>
    <w:rsid w:val="00DC5E58"/>
    <w:rsid w:val="00DC6316"/>
    <w:rsid w:val="00DC6D0B"/>
    <w:rsid w:val="00DC7731"/>
    <w:rsid w:val="00DC7AA7"/>
    <w:rsid w:val="00DC7DF8"/>
    <w:rsid w:val="00DD00C3"/>
    <w:rsid w:val="00DD0967"/>
    <w:rsid w:val="00DD0AEC"/>
    <w:rsid w:val="00DD0DE7"/>
    <w:rsid w:val="00DD0F12"/>
    <w:rsid w:val="00DD110D"/>
    <w:rsid w:val="00DD13FD"/>
    <w:rsid w:val="00DD1734"/>
    <w:rsid w:val="00DD17BC"/>
    <w:rsid w:val="00DD188C"/>
    <w:rsid w:val="00DD18F5"/>
    <w:rsid w:val="00DD1C54"/>
    <w:rsid w:val="00DD1ED0"/>
    <w:rsid w:val="00DD2389"/>
    <w:rsid w:val="00DD294F"/>
    <w:rsid w:val="00DD2AA9"/>
    <w:rsid w:val="00DD2B60"/>
    <w:rsid w:val="00DD2B82"/>
    <w:rsid w:val="00DD2D67"/>
    <w:rsid w:val="00DD2FBF"/>
    <w:rsid w:val="00DD3305"/>
    <w:rsid w:val="00DD3358"/>
    <w:rsid w:val="00DD399F"/>
    <w:rsid w:val="00DD3B96"/>
    <w:rsid w:val="00DD3DED"/>
    <w:rsid w:val="00DD4228"/>
    <w:rsid w:val="00DD4BCB"/>
    <w:rsid w:val="00DD5342"/>
    <w:rsid w:val="00DD5365"/>
    <w:rsid w:val="00DD5563"/>
    <w:rsid w:val="00DD55DE"/>
    <w:rsid w:val="00DD57A1"/>
    <w:rsid w:val="00DD663B"/>
    <w:rsid w:val="00DD6A87"/>
    <w:rsid w:val="00DD75B4"/>
    <w:rsid w:val="00DD774D"/>
    <w:rsid w:val="00DD793C"/>
    <w:rsid w:val="00DD7C1A"/>
    <w:rsid w:val="00DD7D2C"/>
    <w:rsid w:val="00DE00D3"/>
    <w:rsid w:val="00DE00FA"/>
    <w:rsid w:val="00DE0A67"/>
    <w:rsid w:val="00DE0BC3"/>
    <w:rsid w:val="00DE0C59"/>
    <w:rsid w:val="00DE0D87"/>
    <w:rsid w:val="00DE0E10"/>
    <w:rsid w:val="00DE142C"/>
    <w:rsid w:val="00DE16BB"/>
    <w:rsid w:val="00DE170D"/>
    <w:rsid w:val="00DE1CAA"/>
    <w:rsid w:val="00DE1DD4"/>
    <w:rsid w:val="00DE20FA"/>
    <w:rsid w:val="00DE234B"/>
    <w:rsid w:val="00DE2AA2"/>
    <w:rsid w:val="00DE2D5B"/>
    <w:rsid w:val="00DE2FB4"/>
    <w:rsid w:val="00DE3173"/>
    <w:rsid w:val="00DE32C1"/>
    <w:rsid w:val="00DE36E1"/>
    <w:rsid w:val="00DE3DA1"/>
    <w:rsid w:val="00DE3DD1"/>
    <w:rsid w:val="00DE493E"/>
    <w:rsid w:val="00DE4B84"/>
    <w:rsid w:val="00DE4C00"/>
    <w:rsid w:val="00DE4EA9"/>
    <w:rsid w:val="00DE4FEE"/>
    <w:rsid w:val="00DE5196"/>
    <w:rsid w:val="00DE58C3"/>
    <w:rsid w:val="00DE632E"/>
    <w:rsid w:val="00DE6672"/>
    <w:rsid w:val="00DE7AFA"/>
    <w:rsid w:val="00DE7C65"/>
    <w:rsid w:val="00DF04C7"/>
    <w:rsid w:val="00DF0ADA"/>
    <w:rsid w:val="00DF1805"/>
    <w:rsid w:val="00DF18C5"/>
    <w:rsid w:val="00DF1C75"/>
    <w:rsid w:val="00DF20FC"/>
    <w:rsid w:val="00DF2662"/>
    <w:rsid w:val="00DF28B2"/>
    <w:rsid w:val="00DF2EEC"/>
    <w:rsid w:val="00DF3985"/>
    <w:rsid w:val="00DF3E80"/>
    <w:rsid w:val="00DF40A4"/>
    <w:rsid w:val="00DF4381"/>
    <w:rsid w:val="00DF47C9"/>
    <w:rsid w:val="00DF4BB6"/>
    <w:rsid w:val="00DF4F1C"/>
    <w:rsid w:val="00DF5270"/>
    <w:rsid w:val="00DF59DC"/>
    <w:rsid w:val="00DF5E9D"/>
    <w:rsid w:val="00DF61AD"/>
    <w:rsid w:val="00DF650C"/>
    <w:rsid w:val="00DF6A95"/>
    <w:rsid w:val="00DF6AAA"/>
    <w:rsid w:val="00DF6F0B"/>
    <w:rsid w:val="00DF704C"/>
    <w:rsid w:val="00DF73F9"/>
    <w:rsid w:val="00DF76CA"/>
    <w:rsid w:val="00DF7D58"/>
    <w:rsid w:val="00DF7D60"/>
    <w:rsid w:val="00E00A10"/>
    <w:rsid w:val="00E00A64"/>
    <w:rsid w:val="00E00D38"/>
    <w:rsid w:val="00E01660"/>
    <w:rsid w:val="00E016F8"/>
    <w:rsid w:val="00E01CF7"/>
    <w:rsid w:val="00E02953"/>
    <w:rsid w:val="00E02A35"/>
    <w:rsid w:val="00E02E08"/>
    <w:rsid w:val="00E03080"/>
    <w:rsid w:val="00E035DF"/>
    <w:rsid w:val="00E03C80"/>
    <w:rsid w:val="00E04406"/>
    <w:rsid w:val="00E04868"/>
    <w:rsid w:val="00E0503F"/>
    <w:rsid w:val="00E0560C"/>
    <w:rsid w:val="00E056C8"/>
    <w:rsid w:val="00E06073"/>
    <w:rsid w:val="00E06091"/>
    <w:rsid w:val="00E063ED"/>
    <w:rsid w:val="00E0646C"/>
    <w:rsid w:val="00E06684"/>
    <w:rsid w:val="00E067B9"/>
    <w:rsid w:val="00E06933"/>
    <w:rsid w:val="00E06ABB"/>
    <w:rsid w:val="00E06B35"/>
    <w:rsid w:val="00E07583"/>
    <w:rsid w:val="00E075A0"/>
    <w:rsid w:val="00E07ABF"/>
    <w:rsid w:val="00E07B62"/>
    <w:rsid w:val="00E07DF6"/>
    <w:rsid w:val="00E10153"/>
    <w:rsid w:val="00E1036B"/>
    <w:rsid w:val="00E1044F"/>
    <w:rsid w:val="00E10521"/>
    <w:rsid w:val="00E1083B"/>
    <w:rsid w:val="00E10C03"/>
    <w:rsid w:val="00E10D9B"/>
    <w:rsid w:val="00E10E2F"/>
    <w:rsid w:val="00E10E46"/>
    <w:rsid w:val="00E10F44"/>
    <w:rsid w:val="00E12840"/>
    <w:rsid w:val="00E13342"/>
    <w:rsid w:val="00E136CB"/>
    <w:rsid w:val="00E1406B"/>
    <w:rsid w:val="00E14773"/>
    <w:rsid w:val="00E1493E"/>
    <w:rsid w:val="00E14ACC"/>
    <w:rsid w:val="00E14F1C"/>
    <w:rsid w:val="00E156FB"/>
    <w:rsid w:val="00E15827"/>
    <w:rsid w:val="00E15C58"/>
    <w:rsid w:val="00E16000"/>
    <w:rsid w:val="00E17119"/>
    <w:rsid w:val="00E171E0"/>
    <w:rsid w:val="00E17505"/>
    <w:rsid w:val="00E175A4"/>
    <w:rsid w:val="00E178B3"/>
    <w:rsid w:val="00E179C2"/>
    <w:rsid w:val="00E17A4E"/>
    <w:rsid w:val="00E202EC"/>
    <w:rsid w:val="00E20791"/>
    <w:rsid w:val="00E2082D"/>
    <w:rsid w:val="00E20B7C"/>
    <w:rsid w:val="00E20F12"/>
    <w:rsid w:val="00E210E4"/>
    <w:rsid w:val="00E2160D"/>
    <w:rsid w:val="00E218EA"/>
    <w:rsid w:val="00E21F4A"/>
    <w:rsid w:val="00E22181"/>
    <w:rsid w:val="00E2227E"/>
    <w:rsid w:val="00E222A3"/>
    <w:rsid w:val="00E22358"/>
    <w:rsid w:val="00E2251B"/>
    <w:rsid w:val="00E22995"/>
    <w:rsid w:val="00E22C66"/>
    <w:rsid w:val="00E22F3D"/>
    <w:rsid w:val="00E23805"/>
    <w:rsid w:val="00E239CB"/>
    <w:rsid w:val="00E23A0F"/>
    <w:rsid w:val="00E24059"/>
    <w:rsid w:val="00E2438E"/>
    <w:rsid w:val="00E244E4"/>
    <w:rsid w:val="00E24548"/>
    <w:rsid w:val="00E24681"/>
    <w:rsid w:val="00E24F7A"/>
    <w:rsid w:val="00E2502D"/>
    <w:rsid w:val="00E253BE"/>
    <w:rsid w:val="00E257AF"/>
    <w:rsid w:val="00E260B3"/>
    <w:rsid w:val="00E26409"/>
    <w:rsid w:val="00E26A5A"/>
    <w:rsid w:val="00E26F2B"/>
    <w:rsid w:val="00E2704B"/>
    <w:rsid w:val="00E27128"/>
    <w:rsid w:val="00E276CB"/>
    <w:rsid w:val="00E27DF5"/>
    <w:rsid w:val="00E30899"/>
    <w:rsid w:val="00E30C63"/>
    <w:rsid w:val="00E3145E"/>
    <w:rsid w:val="00E3176D"/>
    <w:rsid w:val="00E31886"/>
    <w:rsid w:val="00E319E9"/>
    <w:rsid w:val="00E31A3C"/>
    <w:rsid w:val="00E3201B"/>
    <w:rsid w:val="00E321A9"/>
    <w:rsid w:val="00E334C4"/>
    <w:rsid w:val="00E33BA6"/>
    <w:rsid w:val="00E347F1"/>
    <w:rsid w:val="00E34DDD"/>
    <w:rsid w:val="00E34F90"/>
    <w:rsid w:val="00E352BA"/>
    <w:rsid w:val="00E35539"/>
    <w:rsid w:val="00E36160"/>
    <w:rsid w:val="00E3637C"/>
    <w:rsid w:val="00E369F5"/>
    <w:rsid w:val="00E36A64"/>
    <w:rsid w:val="00E370C6"/>
    <w:rsid w:val="00E375FD"/>
    <w:rsid w:val="00E37F48"/>
    <w:rsid w:val="00E408DA"/>
    <w:rsid w:val="00E4127E"/>
    <w:rsid w:val="00E4128B"/>
    <w:rsid w:val="00E41415"/>
    <w:rsid w:val="00E414F8"/>
    <w:rsid w:val="00E41570"/>
    <w:rsid w:val="00E41589"/>
    <w:rsid w:val="00E41663"/>
    <w:rsid w:val="00E416AC"/>
    <w:rsid w:val="00E41A48"/>
    <w:rsid w:val="00E41D39"/>
    <w:rsid w:val="00E42310"/>
    <w:rsid w:val="00E42569"/>
    <w:rsid w:val="00E42742"/>
    <w:rsid w:val="00E428A1"/>
    <w:rsid w:val="00E42A89"/>
    <w:rsid w:val="00E42A8F"/>
    <w:rsid w:val="00E42DDA"/>
    <w:rsid w:val="00E43007"/>
    <w:rsid w:val="00E43372"/>
    <w:rsid w:val="00E43EFB"/>
    <w:rsid w:val="00E448DC"/>
    <w:rsid w:val="00E44B85"/>
    <w:rsid w:val="00E44D1A"/>
    <w:rsid w:val="00E4517A"/>
    <w:rsid w:val="00E455CA"/>
    <w:rsid w:val="00E45819"/>
    <w:rsid w:val="00E45AE3"/>
    <w:rsid w:val="00E45DA4"/>
    <w:rsid w:val="00E45F7A"/>
    <w:rsid w:val="00E464D9"/>
    <w:rsid w:val="00E466EE"/>
    <w:rsid w:val="00E46DA0"/>
    <w:rsid w:val="00E47907"/>
    <w:rsid w:val="00E5002F"/>
    <w:rsid w:val="00E502EC"/>
    <w:rsid w:val="00E51949"/>
    <w:rsid w:val="00E51E44"/>
    <w:rsid w:val="00E52399"/>
    <w:rsid w:val="00E52740"/>
    <w:rsid w:val="00E52903"/>
    <w:rsid w:val="00E53437"/>
    <w:rsid w:val="00E53600"/>
    <w:rsid w:val="00E538E6"/>
    <w:rsid w:val="00E53961"/>
    <w:rsid w:val="00E542E8"/>
    <w:rsid w:val="00E54F10"/>
    <w:rsid w:val="00E54FCA"/>
    <w:rsid w:val="00E5509F"/>
    <w:rsid w:val="00E56489"/>
    <w:rsid w:val="00E5685B"/>
    <w:rsid w:val="00E56967"/>
    <w:rsid w:val="00E56EAF"/>
    <w:rsid w:val="00E56F21"/>
    <w:rsid w:val="00E607E3"/>
    <w:rsid w:val="00E60D2B"/>
    <w:rsid w:val="00E60EC9"/>
    <w:rsid w:val="00E610F0"/>
    <w:rsid w:val="00E61672"/>
    <w:rsid w:val="00E61E14"/>
    <w:rsid w:val="00E62181"/>
    <w:rsid w:val="00E625CA"/>
    <w:rsid w:val="00E62927"/>
    <w:rsid w:val="00E62B44"/>
    <w:rsid w:val="00E62E4D"/>
    <w:rsid w:val="00E62F94"/>
    <w:rsid w:val="00E63455"/>
    <w:rsid w:val="00E63851"/>
    <w:rsid w:val="00E63DE5"/>
    <w:rsid w:val="00E63ED7"/>
    <w:rsid w:val="00E648A8"/>
    <w:rsid w:val="00E65990"/>
    <w:rsid w:val="00E65B81"/>
    <w:rsid w:val="00E65CD3"/>
    <w:rsid w:val="00E65DE3"/>
    <w:rsid w:val="00E65DF2"/>
    <w:rsid w:val="00E6613D"/>
    <w:rsid w:val="00E66818"/>
    <w:rsid w:val="00E677B5"/>
    <w:rsid w:val="00E67D1D"/>
    <w:rsid w:val="00E7051F"/>
    <w:rsid w:val="00E708D5"/>
    <w:rsid w:val="00E70B3E"/>
    <w:rsid w:val="00E70BC9"/>
    <w:rsid w:val="00E70DFD"/>
    <w:rsid w:val="00E70F50"/>
    <w:rsid w:val="00E713A8"/>
    <w:rsid w:val="00E715A3"/>
    <w:rsid w:val="00E72026"/>
    <w:rsid w:val="00E72CB3"/>
    <w:rsid w:val="00E72FF6"/>
    <w:rsid w:val="00E732D4"/>
    <w:rsid w:val="00E733BE"/>
    <w:rsid w:val="00E735CF"/>
    <w:rsid w:val="00E73C7E"/>
    <w:rsid w:val="00E73F55"/>
    <w:rsid w:val="00E743D1"/>
    <w:rsid w:val="00E74562"/>
    <w:rsid w:val="00E745B0"/>
    <w:rsid w:val="00E74642"/>
    <w:rsid w:val="00E746FF"/>
    <w:rsid w:val="00E7486A"/>
    <w:rsid w:val="00E74BEC"/>
    <w:rsid w:val="00E75636"/>
    <w:rsid w:val="00E7584C"/>
    <w:rsid w:val="00E763DF"/>
    <w:rsid w:val="00E76407"/>
    <w:rsid w:val="00E76893"/>
    <w:rsid w:val="00E7699B"/>
    <w:rsid w:val="00E769B9"/>
    <w:rsid w:val="00E76A80"/>
    <w:rsid w:val="00E76D73"/>
    <w:rsid w:val="00E76E39"/>
    <w:rsid w:val="00E76FAB"/>
    <w:rsid w:val="00E76FC9"/>
    <w:rsid w:val="00E772AB"/>
    <w:rsid w:val="00E7767F"/>
    <w:rsid w:val="00E77D72"/>
    <w:rsid w:val="00E8046C"/>
    <w:rsid w:val="00E80A77"/>
    <w:rsid w:val="00E8172C"/>
    <w:rsid w:val="00E8187C"/>
    <w:rsid w:val="00E81C41"/>
    <w:rsid w:val="00E8235F"/>
    <w:rsid w:val="00E82AEA"/>
    <w:rsid w:val="00E82AF0"/>
    <w:rsid w:val="00E82B70"/>
    <w:rsid w:val="00E83679"/>
    <w:rsid w:val="00E83B90"/>
    <w:rsid w:val="00E83BD7"/>
    <w:rsid w:val="00E84221"/>
    <w:rsid w:val="00E85904"/>
    <w:rsid w:val="00E8621A"/>
    <w:rsid w:val="00E86414"/>
    <w:rsid w:val="00E86B15"/>
    <w:rsid w:val="00E86B18"/>
    <w:rsid w:val="00E86BF9"/>
    <w:rsid w:val="00E87D07"/>
    <w:rsid w:val="00E9003D"/>
    <w:rsid w:val="00E906BC"/>
    <w:rsid w:val="00E913D3"/>
    <w:rsid w:val="00E9191D"/>
    <w:rsid w:val="00E92259"/>
    <w:rsid w:val="00E92487"/>
    <w:rsid w:val="00E929B4"/>
    <w:rsid w:val="00E92E70"/>
    <w:rsid w:val="00E93D61"/>
    <w:rsid w:val="00E93E8F"/>
    <w:rsid w:val="00E94699"/>
    <w:rsid w:val="00E9508A"/>
    <w:rsid w:val="00E9573A"/>
    <w:rsid w:val="00E959F3"/>
    <w:rsid w:val="00E95CC7"/>
    <w:rsid w:val="00E9641B"/>
    <w:rsid w:val="00E966D2"/>
    <w:rsid w:val="00E96947"/>
    <w:rsid w:val="00E9760F"/>
    <w:rsid w:val="00E97680"/>
    <w:rsid w:val="00E979F9"/>
    <w:rsid w:val="00E97B5B"/>
    <w:rsid w:val="00EA0062"/>
    <w:rsid w:val="00EA0274"/>
    <w:rsid w:val="00EA066E"/>
    <w:rsid w:val="00EA0781"/>
    <w:rsid w:val="00EA17EE"/>
    <w:rsid w:val="00EA1B17"/>
    <w:rsid w:val="00EA23F9"/>
    <w:rsid w:val="00EA253D"/>
    <w:rsid w:val="00EA281F"/>
    <w:rsid w:val="00EA28A4"/>
    <w:rsid w:val="00EA29A4"/>
    <w:rsid w:val="00EA2A76"/>
    <w:rsid w:val="00EA2B6F"/>
    <w:rsid w:val="00EA2E7A"/>
    <w:rsid w:val="00EA3AF7"/>
    <w:rsid w:val="00EA3B64"/>
    <w:rsid w:val="00EA4AA7"/>
    <w:rsid w:val="00EA4CBA"/>
    <w:rsid w:val="00EA4D05"/>
    <w:rsid w:val="00EA5313"/>
    <w:rsid w:val="00EA5B56"/>
    <w:rsid w:val="00EA624A"/>
    <w:rsid w:val="00EA66F9"/>
    <w:rsid w:val="00EA6713"/>
    <w:rsid w:val="00EA6749"/>
    <w:rsid w:val="00EA6FB2"/>
    <w:rsid w:val="00EA715F"/>
    <w:rsid w:val="00EA7232"/>
    <w:rsid w:val="00EA77EC"/>
    <w:rsid w:val="00EA7892"/>
    <w:rsid w:val="00EA7A5F"/>
    <w:rsid w:val="00EA7B82"/>
    <w:rsid w:val="00EA7FEF"/>
    <w:rsid w:val="00EB0074"/>
    <w:rsid w:val="00EB0210"/>
    <w:rsid w:val="00EB032F"/>
    <w:rsid w:val="00EB0381"/>
    <w:rsid w:val="00EB0AE3"/>
    <w:rsid w:val="00EB1442"/>
    <w:rsid w:val="00EB162D"/>
    <w:rsid w:val="00EB18D4"/>
    <w:rsid w:val="00EB25C1"/>
    <w:rsid w:val="00EB29EE"/>
    <w:rsid w:val="00EB2B6A"/>
    <w:rsid w:val="00EB3368"/>
    <w:rsid w:val="00EB338E"/>
    <w:rsid w:val="00EB36AC"/>
    <w:rsid w:val="00EB37A8"/>
    <w:rsid w:val="00EB37FA"/>
    <w:rsid w:val="00EB3AD0"/>
    <w:rsid w:val="00EB3DE3"/>
    <w:rsid w:val="00EB4471"/>
    <w:rsid w:val="00EB4C99"/>
    <w:rsid w:val="00EB5994"/>
    <w:rsid w:val="00EB5FD9"/>
    <w:rsid w:val="00EB6C82"/>
    <w:rsid w:val="00EB6CBB"/>
    <w:rsid w:val="00EB7105"/>
    <w:rsid w:val="00EB7B4E"/>
    <w:rsid w:val="00EB7E20"/>
    <w:rsid w:val="00EC0484"/>
    <w:rsid w:val="00EC0681"/>
    <w:rsid w:val="00EC1237"/>
    <w:rsid w:val="00EC14AC"/>
    <w:rsid w:val="00EC16C0"/>
    <w:rsid w:val="00EC1763"/>
    <w:rsid w:val="00EC1778"/>
    <w:rsid w:val="00EC1F05"/>
    <w:rsid w:val="00EC2389"/>
    <w:rsid w:val="00EC296B"/>
    <w:rsid w:val="00EC33E2"/>
    <w:rsid w:val="00EC3550"/>
    <w:rsid w:val="00EC376E"/>
    <w:rsid w:val="00EC47FC"/>
    <w:rsid w:val="00EC4893"/>
    <w:rsid w:val="00EC4A18"/>
    <w:rsid w:val="00EC4BD8"/>
    <w:rsid w:val="00EC4BEF"/>
    <w:rsid w:val="00EC4EBD"/>
    <w:rsid w:val="00EC4F37"/>
    <w:rsid w:val="00EC50EB"/>
    <w:rsid w:val="00EC532E"/>
    <w:rsid w:val="00EC53C4"/>
    <w:rsid w:val="00EC5725"/>
    <w:rsid w:val="00EC5767"/>
    <w:rsid w:val="00EC5BA1"/>
    <w:rsid w:val="00EC5BD7"/>
    <w:rsid w:val="00EC64CE"/>
    <w:rsid w:val="00EC6511"/>
    <w:rsid w:val="00EC6BD0"/>
    <w:rsid w:val="00EC6DEF"/>
    <w:rsid w:val="00EC6FFD"/>
    <w:rsid w:val="00EC7170"/>
    <w:rsid w:val="00EC74D4"/>
    <w:rsid w:val="00EC7D23"/>
    <w:rsid w:val="00ED0010"/>
    <w:rsid w:val="00ED052B"/>
    <w:rsid w:val="00ED0617"/>
    <w:rsid w:val="00ED0760"/>
    <w:rsid w:val="00ED08D3"/>
    <w:rsid w:val="00ED08D9"/>
    <w:rsid w:val="00ED0DAF"/>
    <w:rsid w:val="00ED0E53"/>
    <w:rsid w:val="00ED0EE3"/>
    <w:rsid w:val="00ED18B2"/>
    <w:rsid w:val="00ED1A86"/>
    <w:rsid w:val="00ED204B"/>
    <w:rsid w:val="00ED21DC"/>
    <w:rsid w:val="00ED2400"/>
    <w:rsid w:val="00ED2428"/>
    <w:rsid w:val="00ED2734"/>
    <w:rsid w:val="00ED2871"/>
    <w:rsid w:val="00ED2A94"/>
    <w:rsid w:val="00ED2AF5"/>
    <w:rsid w:val="00ED2B9C"/>
    <w:rsid w:val="00ED2DDF"/>
    <w:rsid w:val="00ED2F31"/>
    <w:rsid w:val="00ED305C"/>
    <w:rsid w:val="00ED36DE"/>
    <w:rsid w:val="00ED3914"/>
    <w:rsid w:val="00ED399B"/>
    <w:rsid w:val="00ED3B2A"/>
    <w:rsid w:val="00ED3E57"/>
    <w:rsid w:val="00ED4BF1"/>
    <w:rsid w:val="00ED4C4F"/>
    <w:rsid w:val="00ED4CEA"/>
    <w:rsid w:val="00ED535F"/>
    <w:rsid w:val="00ED7362"/>
    <w:rsid w:val="00ED77DB"/>
    <w:rsid w:val="00ED7C32"/>
    <w:rsid w:val="00ED7F76"/>
    <w:rsid w:val="00EE030F"/>
    <w:rsid w:val="00EE08D8"/>
    <w:rsid w:val="00EE0B0F"/>
    <w:rsid w:val="00EE0F93"/>
    <w:rsid w:val="00EE13FB"/>
    <w:rsid w:val="00EE16EB"/>
    <w:rsid w:val="00EE1C30"/>
    <w:rsid w:val="00EE1F76"/>
    <w:rsid w:val="00EE2664"/>
    <w:rsid w:val="00EE2B5E"/>
    <w:rsid w:val="00EE363C"/>
    <w:rsid w:val="00EE38C1"/>
    <w:rsid w:val="00EE3D72"/>
    <w:rsid w:val="00EE412F"/>
    <w:rsid w:val="00EE42D8"/>
    <w:rsid w:val="00EE4606"/>
    <w:rsid w:val="00EE489F"/>
    <w:rsid w:val="00EE49E5"/>
    <w:rsid w:val="00EE4E77"/>
    <w:rsid w:val="00EE5010"/>
    <w:rsid w:val="00EE5419"/>
    <w:rsid w:val="00EE61BE"/>
    <w:rsid w:val="00EE6538"/>
    <w:rsid w:val="00EE687C"/>
    <w:rsid w:val="00EE6C02"/>
    <w:rsid w:val="00EE73E2"/>
    <w:rsid w:val="00EE7408"/>
    <w:rsid w:val="00EE7D36"/>
    <w:rsid w:val="00EF0345"/>
    <w:rsid w:val="00EF0759"/>
    <w:rsid w:val="00EF0B0E"/>
    <w:rsid w:val="00EF0B92"/>
    <w:rsid w:val="00EF0CE4"/>
    <w:rsid w:val="00EF168D"/>
    <w:rsid w:val="00EF1C20"/>
    <w:rsid w:val="00EF2065"/>
    <w:rsid w:val="00EF28A5"/>
    <w:rsid w:val="00EF3089"/>
    <w:rsid w:val="00EF3130"/>
    <w:rsid w:val="00EF34FE"/>
    <w:rsid w:val="00EF3AC2"/>
    <w:rsid w:val="00EF3E72"/>
    <w:rsid w:val="00EF3FB9"/>
    <w:rsid w:val="00EF410B"/>
    <w:rsid w:val="00EF424C"/>
    <w:rsid w:val="00EF42CA"/>
    <w:rsid w:val="00EF480D"/>
    <w:rsid w:val="00EF5AD7"/>
    <w:rsid w:val="00EF5DB0"/>
    <w:rsid w:val="00EF7165"/>
    <w:rsid w:val="00EF718A"/>
    <w:rsid w:val="00EF785D"/>
    <w:rsid w:val="00F00465"/>
    <w:rsid w:val="00F0066D"/>
    <w:rsid w:val="00F01169"/>
    <w:rsid w:val="00F01494"/>
    <w:rsid w:val="00F0157A"/>
    <w:rsid w:val="00F01CBD"/>
    <w:rsid w:val="00F020A4"/>
    <w:rsid w:val="00F0249A"/>
    <w:rsid w:val="00F0275B"/>
    <w:rsid w:val="00F0288D"/>
    <w:rsid w:val="00F02B73"/>
    <w:rsid w:val="00F0349F"/>
    <w:rsid w:val="00F03509"/>
    <w:rsid w:val="00F0396D"/>
    <w:rsid w:val="00F03A56"/>
    <w:rsid w:val="00F0462C"/>
    <w:rsid w:val="00F047E0"/>
    <w:rsid w:val="00F04C08"/>
    <w:rsid w:val="00F04CA6"/>
    <w:rsid w:val="00F05A3E"/>
    <w:rsid w:val="00F06620"/>
    <w:rsid w:val="00F070D8"/>
    <w:rsid w:val="00F074D2"/>
    <w:rsid w:val="00F07782"/>
    <w:rsid w:val="00F10063"/>
    <w:rsid w:val="00F107AC"/>
    <w:rsid w:val="00F10A5A"/>
    <w:rsid w:val="00F10B59"/>
    <w:rsid w:val="00F113F1"/>
    <w:rsid w:val="00F11669"/>
    <w:rsid w:val="00F11685"/>
    <w:rsid w:val="00F11D1C"/>
    <w:rsid w:val="00F11D92"/>
    <w:rsid w:val="00F123FC"/>
    <w:rsid w:val="00F126ED"/>
    <w:rsid w:val="00F12BC6"/>
    <w:rsid w:val="00F12F28"/>
    <w:rsid w:val="00F135EB"/>
    <w:rsid w:val="00F13C5F"/>
    <w:rsid w:val="00F13F75"/>
    <w:rsid w:val="00F1448D"/>
    <w:rsid w:val="00F1557E"/>
    <w:rsid w:val="00F15650"/>
    <w:rsid w:val="00F157AB"/>
    <w:rsid w:val="00F15AAA"/>
    <w:rsid w:val="00F15C04"/>
    <w:rsid w:val="00F165C7"/>
    <w:rsid w:val="00F16942"/>
    <w:rsid w:val="00F17108"/>
    <w:rsid w:val="00F1772E"/>
    <w:rsid w:val="00F17B81"/>
    <w:rsid w:val="00F17BF4"/>
    <w:rsid w:val="00F17DD1"/>
    <w:rsid w:val="00F17DF9"/>
    <w:rsid w:val="00F202E2"/>
    <w:rsid w:val="00F203F5"/>
    <w:rsid w:val="00F208F9"/>
    <w:rsid w:val="00F20C91"/>
    <w:rsid w:val="00F20CC1"/>
    <w:rsid w:val="00F20D9C"/>
    <w:rsid w:val="00F21004"/>
    <w:rsid w:val="00F213AA"/>
    <w:rsid w:val="00F21469"/>
    <w:rsid w:val="00F22003"/>
    <w:rsid w:val="00F22142"/>
    <w:rsid w:val="00F226CC"/>
    <w:rsid w:val="00F2369D"/>
    <w:rsid w:val="00F23BE4"/>
    <w:rsid w:val="00F23C26"/>
    <w:rsid w:val="00F23E44"/>
    <w:rsid w:val="00F23F91"/>
    <w:rsid w:val="00F24027"/>
    <w:rsid w:val="00F24624"/>
    <w:rsid w:val="00F24815"/>
    <w:rsid w:val="00F24D81"/>
    <w:rsid w:val="00F2534F"/>
    <w:rsid w:val="00F258CA"/>
    <w:rsid w:val="00F25EB8"/>
    <w:rsid w:val="00F266F7"/>
    <w:rsid w:val="00F27130"/>
    <w:rsid w:val="00F27442"/>
    <w:rsid w:val="00F2785F"/>
    <w:rsid w:val="00F27C84"/>
    <w:rsid w:val="00F27C9F"/>
    <w:rsid w:val="00F3025A"/>
    <w:rsid w:val="00F305F4"/>
    <w:rsid w:val="00F30CA1"/>
    <w:rsid w:val="00F30CB4"/>
    <w:rsid w:val="00F30DFC"/>
    <w:rsid w:val="00F31545"/>
    <w:rsid w:val="00F31755"/>
    <w:rsid w:val="00F31765"/>
    <w:rsid w:val="00F32239"/>
    <w:rsid w:val="00F32A26"/>
    <w:rsid w:val="00F32E40"/>
    <w:rsid w:val="00F3371E"/>
    <w:rsid w:val="00F3394D"/>
    <w:rsid w:val="00F33AB1"/>
    <w:rsid w:val="00F33C69"/>
    <w:rsid w:val="00F340D9"/>
    <w:rsid w:val="00F3451B"/>
    <w:rsid w:val="00F3461D"/>
    <w:rsid w:val="00F3467A"/>
    <w:rsid w:val="00F346B1"/>
    <w:rsid w:val="00F34F89"/>
    <w:rsid w:val="00F355D0"/>
    <w:rsid w:val="00F359F7"/>
    <w:rsid w:val="00F36431"/>
    <w:rsid w:val="00F36469"/>
    <w:rsid w:val="00F36EFD"/>
    <w:rsid w:val="00F37755"/>
    <w:rsid w:val="00F37AA2"/>
    <w:rsid w:val="00F40E15"/>
    <w:rsid w:val="00F40E51"/>
    <w:rsid w:val="00F40F96"/>
    <w:rsid w:val="00F41165"/>
    <w:rsid w:val="00F41F9F"/>
    <w:rsid w:val="00F42BE8"/>
    <w:rsid w:val="00F42D82"/>
    <w:rsid w:val="00F42F02"/>
    <w:rsid w:val="00F4334D"/>
    <w:rsid w:val="00F43975"/>
    <w:rsid w:val="00F445F0"/>
    <w:rsid w:val="00F44CD8"/>
    <w:rsid w:val="00F45091"/>
    <w:rsid w:val="00F45707"/>
    <w:rsid w:val="00F45857"/>
    <w:rsid w:val="00F46535"/>
    <w:rsid w:val="00F46A9F"/>
    <w:rsid w:val="00F47126"/>
    <w:rsid w:val="00F4736C"/>
    <w:rsid w:val="00F47399"/>
    <w:rsid w:val="00F47720"/>
    <w:rsid w:val="00F47917"/>
    <w:rsid w:val="00F47C80"/>
    <w:rsid w:val="00F47FE2"/>
    <w:rsid w:val="00F50324"/>
    <w:rsid w:val="00F50572"/>
    <w:rsid w:val="00F505AD"/>
    <w:rsid w:val="00F50644"/>
    <w:rsid w:val="00F507A9"/>
    <w:rsid w:val="00F50C72"/>
    <w:rsid w:val="00F5100C"/>
    <w:rsid w:val="00F51131"/>
    <w:rsid w:val="00F5118B"/>
    <w:rsid w:val="00F5128C"/>
    <w:rsid w:val="00F51559"/>
    <w:rsid w:val="00F51AB5"/>
    <w:rsid w:val="00F5234E"/>
    <w:rsid w:val="00F52558"/>
    <w:rsid w:val="00F529D8"/>
    <w:rsid w:val="00F52BB9"/>
    <w:rsid w:val="00F53072"/>
    <w:rsid w:val="00F5389D"/>
    <w:rsid w:val="00F53B28"/>
    <w:rsid w:val="00F53F28"/>
    <w:rsid w:val="00F546F3"/>
    <w:rsid w:val="00F548C3"/>
    <w:rsid w:val="00F549A0"/>
    <w:rsid w:val="00F54CD8"/>
    <w:rsid w:val="00F550C1"/>
    <w:rsid w:val="00F55864"/>
    <w:rsid w:val="00F55C57"/>
    <w:rsid w:val="00F55E62"/>
    <w:rsid w:val="00F56AA3"/>
    <w:rsid w:val="00F56E00"/>
    <w:rsid w:val="00F5788A"/>
    <w:rsid w:val="00F57D7B"/>
    <w:rsid w:val="00F60064"/>
    <w:rsid w:val="00F603FB"/>
    <w:rsid w:val="00F604AF"/>
    <w:rsid w:val="00F60BE3"/>
    <w:rsid w:val="00F6188F"/>
    <w:rsid w:val="00F621BB"/>
    <w:rsid w:val="00F62205"/>
    <w:rsid w:val="00F6256B"/>
    <w:rsid w:val="00F6267F"/>
    <w:rsid w:val="00F62D85"/>
    <w:rsid w:val="00F636E4"/>
    <w:rsid w:val="00F6379A"/>
    <w:rsid w:val="00F63D81"/>
    <w:rsid w:val="00F641F5"/>
    <w:rsid w:val="00F65584"/>
    <w:rsid w:val="00F6578A"/>
    <w:rsid w:val="00F65CFC"/>
    <w:rsid w:val="00F65D5F"/>
    <w:rsid w:val="00F66323"/>
    <w:rsid w:val="00F66351"/>
    <w:rsid w:val="00F66365"/>
    <w:rsid w:val="00F66615"/>
    <w:rsid w:val="00F66662"/>
    <w:rsid w:val="00F67356"/>
    <w:rsid w:val="00F67943"/>
    <w:rsid w:val="00F679F5"/>
    <w:rsid w:val="00F700D4"/>
    <w:rsid w:val="00F70ADC"/>
    <w:rsid w:val="00F710E2"/>
    <w:rsid w:val="00F7129E"/>
    <w:rsid w:val="00F71E4B"/>
    <w:rsid w:val="00F723A0"/>
    <w:rsid w:val="00F72B60"/>
    <w:rsid w:val="00F73522"/>
    <w:rsid w:val="00F739BE"/>
    <w:rsid w:val="00F73D3F"/>
    <w:rsid w:val="00F73FDE"/>
    <w:rsid w:val="00F74294"/>
    <w:rsid w:val="00F7457C"/>
    <w:rsid w:val="00F749E0"/>
    <w:rsid w:val="00F74E08"/>
    <w:rsid w:val="00F74F77"/>
    <w:rsid w:val="00F7546B"/>
    <w:rsid w:val="00F758AA"/>
    <w:rsid w:val="00F759A5"/>
    <w:rsid w:val="00F75CA6"/>
    <w:rsid w:val="00F75DE0"/>
    <w:rsid w:val="00F75F18"/>
    <w:rsid w:val="00F76301"/>
    <w:rsid w:val="00F76631"/>
    <w:rsid w:val="00F76779"/>
    <w:rsid w:val="00F76F9E"/>
    <w:rsid w:val="00F7746F"/>
    <w:rsid w:val="00F7768B"/>
    <w:rsid w:val="00F779BE"/>
    <w:rsid w:val="00F77A96"/>
    <w:rsid w:val="00F77E9B"/>
    <w:rsid w:val="00F77ED8"/>
    <w:rsid w:val="00F80061"/>
    <w:rsid w:val="00F8070B"/>
    <w:rsid w:val="00F80A4C"/>
    <w:rsid w:val="00F81337"/>
    <w:rsid w:val="00F8189D"/>
    <w:rsid w:val="00F81B6D"/>
    <w:rsid w:val="00F81CB0"/>
    <w:rsid w:val="00F81E73"/>
    <w:rsid w:val="00F81F8B"/>
    <w:rsid w:val="00F8263C"/>
    <w:rsid w:val="00F827A8"/>
    <w:rsid w:val="00F82A69"/>
    <w:rsid w:val="00F8301F"/>
    <w:rsid w:val="00F834B2"/>
    <w:rsid w:val="00F835FE"/>
    <w:rsid w:val="00F836AB"/>
    <w:rsid w:val="00F8386C"/>
    <w:rsid w:val="00F84049"/>
    <w:rsid w:val="00F84219"/>
    <w:rsid w:val="00F844F5"/>
    <w:rsid w:val="00F84534"/>
    <w:rsid w:val="00F8461D"/>
    <w:rsid w:val="00F84943"/>
    <w:rsid w:val="00F84A72"/>
    <w:rsid w:val="00F853E6"/>
    <w:rsid w:val="00F85C66"/>
    <w:rsid w:val="00F85F40"/>
    <w:rsid w:val="00F86547"/>
    <w:rsid w:val="00F86829"/>
    <w:rsid w:val="00F86BC7"/>
    <w:rsid w:val="00F86C90"/>
    <w:rsid w:val="00F86D59"/>
    <w:rsid w:val="00F87E36"/>
    <w:rsid w:val="00F9005D"/>
    <w:rsid w:val="00F90116"/>
    <w:rsid w:val="00F901C2"/>
    <w:rsid w:val="00F901F0"/>
    <w:rsid w:val="00F90580"/>
    <w:rsid w:val="00F906F3"/>
    <w:rsid w:val="00F908E6"/>
    <w:rsid w:val="00F9093F"/>
    <w:rsid w:val="00F90E3A"/>
    <w:rsid w:val="00F90FA2"/>
    <w:rsid w:val="00F912DD"/>
    <w:rsid w:val="00F9236A"/>
    <w:rsid w:val="00F92BA5"/>
    <w:rsid w:val="00F92BFF"/>
    <w:rsid w:val="00F92D3A"/>
    <w:rsid w:val="00F9329E"/>
    <w:rsid w:val="00F936C1"/>
    <w:rsid w:val="00F937C6"/>
    <w:rsid w:val="00F94694"/>
    <w:rsid w:val="00F946E0"/>
    <w:rsid w:val="00F948BA"/>
    <w:rsid w:val="00F94F9B"/>
    <w:rsid w:val="00F9509F"/>
    <w:rsid w:val="00F95131"/>
    <w:rsid w:val="00F952A4"/>
    <w:rsid w:val="00F9535A"/>
    <w:rsid w:val="00F9565A"/>
    <w:rsid w:val="00F958EA"/>
    <w:rsid w:val="00F95A98"/>
    <w:rsid w:val="00F95E82"/>
    <w:rsid w:val="00F9691F"/>
    <w:rsid w:val="00F96AEB"/>
    <w:rsid w:val="00F96D18"/>
    <w:rsid w:val="00F96EF5"/>
    <w:rsid w:val="00F9706B"/>
    <w:rsid w:val="00F97308"/>
    <w:rsid w:val="00F97564"/>
    <w:rsid w:val="00F97854"/>
    <w:rsid w:val="00F97C1D"/>
    <w:rsid w:val="00FA00BF"/>
    <w:rsid w:val="00FA0189"/>
    <w:rsid w:val="00FA08D1"/>
    <w:rsid w:val="00FA096B"/>
    <w:rsid w:val="00FA0C5B"/>
    <w:rsid w:val="00FA1830"/>
    <w:rsid w:val="00FA1AE8"/>
    <w:rsid w:val="00FA1DCA"/>
    <w:rsid w:val="00FA201F"/>
    <w:rsid w:val="00FA21F0"/>
    <w:rsid w:val="00FA23B5"/>
    <w:rsid w:val="00FA24B2"/>
    <w:rsid w:val="00FA25ED"/>
    <w:rsid w:val="00FA2665"/>
    <w:rsid w:val="00FA27CD"/>
    <w:rsid w:val="00FA27E5"/>
    <w:rsid w:val="00FA2D11"/>
    <w:rsid w:val="00FA332F"/>
    <w:rsid w:val="00FA35D8"/>
    <w:rsid w:val="00FA3ABD"/>
    <w:rsid w:val="00FA3D7F"/>
    <w:rsid w:val="00FA4803"/>
    <w:rsid w:val="00FA4C6C"/>
    <w:rsid w:val="00FA4D4A"/>
    <w:rsid w:val="00FA5081"/>
    <w:rsid w:val="00FA5A7C"/>
    <w:rsid w:val="00FA5EE2"/>
    <w:rsid w:val="00FA5F67"/>
    <w:rsid w:val="00FA707F"/>
    <w:rsid w:val="00FA7105"/>
    <w:rsid w:val="00FA76C1"/>
    <w:rsid w:val="00FA7B92"/>
    <w:rsid w:val="00FA7E96"/>
    <w:rsid w:val="00FA7EBD"/>
    <w:rsid w:val="00FB03D3"/>
    <w:rsid w:val="00FB0528"/>
    <w:rsid w:val="00FB0992"/>
    <w:rsid w:val="00FB0FE2"/>
    <w:rsid w:val="00FB102D"/>
    <w:rsid w:val="00FB14DA"/>
    <w:rsid w:val="00FB1553"/>
    <w:rsid w:val="00FB1706"/>
    <w:rsid w:val="00FB19EA"/>
    <w:rsid w:val="00FB1C3B"/>
    <w:rsid w:val="00FB2650"/>
    <w:rsid w:val="00FB2916"/>
    <w:rsid w:val="00FB31A7"/>
    <w:rsid w:val="00FB36FB"/>
    <w:rsid w:val="00FB37BE"/>
    <w:rsid w:val="00FB3B8B"/>
    <w:rsid w:val="00FB3BD7"/>
    <w:rsid w:val="00FB3CC0"/>
    <w:rsid w:val="00FB3F2D"/>
    <w:rsid w:val="00FB4185"/>
    <w:rsid w:val="00FB458D"/>
    <w:rsid w:val="00FB4A48"/>
    <w:rsid w:val="00FB5385"/>
    <w:rsid w:val="00FB542F"/>
    <w:rsid w:val="00FB54E0"/>
    <w:rsid w:val="00FB57E7"/>
    <w:rsid w:val="00FB6690"/>
    <w:rsid w:val="00FB6878"/>
    <w:rsid w:val="00FB6BDE"/>
    <w:rsid w:val="00FB6CA0"/>
    <w:rsid w:val="00FB6E1D"/>
    <w:rsid w:val="00FB6E74"/>
    <w:rsid w:val="00FB728F"/>
    <w:rsid w:val="00FB731C"/>
    <w:rsid w:val="00FB747F"/>
    <w:rsid w:val="00FB7CF3"/>
    <w:rsid w:val="00FC03D4"/>
    <w:rsid w:val="00FC0894"/>
    <w:rsid w:val="00FC0BE6"/>
    <w:rsid w:val="00FC1075"/>
    <w:rsid w:val="00FC11D8"/>
    <w:rsid w:val="00FC17CA"/>
    <w:rsid w:val="00FC1882"/>
    <w:rsid w:val="00FC1973"/>
    <w:rsid w:val="00FC1B19"/>
    <w:rsid w:val="00FC1B73"/>
    <w:rsid w:val="00FC1CB8"/>
    <w:rsid w:val="00FC1E0C"/>
    <w:rsid w:val="00FC1FF1"/>
    <w:rsid w:val="00FC222B"/>
    <w:rsid w:val="00FC28E3"/>
    <w:rsid w:val="00FC2C73"/>
    <w:rsid w:val="00FC2CAD"/>
    <w:rsid w:val="00FC2E67"/>
    <w:rsid w:val="00FC2F86"/>
    <w:rsid w:val="00FC3359"/>
    <w:rsid w:val="00FC3CC9"/>
    <w:rsid w:val="00FC4939"/>
    <w:rsid w:val="00FC4F93"/>
    <w:rsid w:val="00FC647D"/>
    <w:rsid w:val="00FC64CA"/>
    <w:rsid w:val="00FC6559"/>
    <w:rsid w:val="00FC6ED9"/>
    <w:rsid w:val="00FC7719"/>
    <w:rsid w:val="00FC77D0"/>
    <w:rsid w:val="00FD0314"/>
    <w:rsid w:val="00FD0937"/>
    <w:rsid w:val="00FD0A0F"/>
    <w:rsid w:val="00FD0A71"/>
    <w:rsid w:val="00FD1281"/>
    <w:rsid w:val="00FD1348"/>
    <w:rsid w:val="00FD1514"/>
    <w:rsid w:val="00FD154E"/>
    <w:rsid w:val="00FD171E"/>
    <w:rsid w:val="00FD1AB4"/>
    <w:rsid w:val="00FD2093"/>
    <w:rsid w:val="00FD2653"/>
    <w:rsid w:val="00FD2E99"/>
    <w:rsid w:val="00FD3370"/>
    <w:rsid w:val="00FD3465"/>
    <w:rsid w:val="00FD34B9"/>
    <w:rsid w:val="00FD36EE"/>
    <w:rsid w:val="00FD3DC7"/>
    <w:rsid w:val="00FD4335"/>
    <w:rsid w:val="00FD4DD9"/>
    <w:rsid w:val="00FD55FB"/>
    <w:rsid w:val="00FD57EC"/>
    <w:rsid w:val="00FD58AD"/>
    <w:rsid w:val="00FD5C50"/>
    <w:rsid w:val="00FD5D4A"/>
    <w:rsid w:val="00FD611A"/>
    <w:rsid w:val="00FD6EF8"/>
    <w:rsid w:val="00FD7963"/>
    <w:rsid w:val="00FD7B22"/>
    <w:rsid w:val="00FD7ED8"/>
    <w:rsid w:val="00FD7F3F"/>
    <w:rsid w:val="00FE011F"/>
    <w:rsid w:val="00FE01D0"/>
    <w:rsid w:val="00FE023C"/>
    <w:rsid w:val="00FE0640"/>
    <w:rsid w:val="00FE0ED5"/>
    <w:rsid w:val="00FE0FD7"/>
    <w:rsid w:val="00FE153E"/>
    <w:rsid w:val="00FE2188"/>
    <w:rsid w:val="00FE23D5"/>
    <w:rsid w:val="00FE2CCF"/>
    <w:rsid w:val="00FE318D"/>
    <w:rsid w:val="00FE339B"/>
    <w:rsid w:val="00FE375F"/>
    <w:rsid w:val="00FE3A86"/>
    <w:rsid w:val="00FE3E74"/>
    <w:rsid w:val="00FE3F9A"/>
    <w:rsid w:val="00FE4B74"/>
    <w:rsid w:val="00FE4DC9"/>
    <w:rsid w:val="00FE5726"/>
    <w:rsid w:val="00FE5EEE"/>
    <w:rsid w:val="00FE60B0"/>
    <w:rsid w:val="00FE6414"/>
    <w:rsid w:val="00FE650C"/>
    <w:rsid w:val="00FE7377"/>
    <w:rsid w:val="00FE76DD"/>
    <w:rsid w:val="00FE772F"/>
    <w:rsid w:val="00FE7797"/>
    <w:rsid w:val="00FE7835"/>
    <w:rsid w:val="00FE7998"/>
    <w:rsid w:val="00FF0985"/>
    <w:rsid w:val="00FF1021"/>
    <w:rsid w:val="00FF103D"/>
    <w:rsid w:val="00FF16D1"/>
    <w:rsid w:val="00FF18FE"/>
    <w:rsid w:val="00FF1953"/>
    <w:rsid w:val="00FF1C1F"/>
    <w:rsid w:val="00FF1C86"/>
    <w:rsid w:val="00FF1CA8"/>
    <w:rsid w:val="00FF26C6"/>
    <w:rsid w:val="00FF2E1E"/>
    <w:rsid w:val="00FF3211"/>
    <w:rsid w:val="00FF3465"/>
    <w:rsid w:val="00FF39CF"/>
    <w:rsid w:val="00FF3CED"/>
    <w:rsid w:val="00FF3DDB"/>
    <w:rsid w:val="00FF4010"/>
    <w:rsid w:val="00FF4049"/>
    <w:rsid w:val="00FF416E"/>
    <w:rsid w:val="00FF4398"/>
    <w:rsid w:val="00FF444B"/>
    <w:rsid w:val="00FF45BB"/>
    <w:rsid w:val="00FF4B8D"/>
    <w:rsid w:val="00FF55F7"/>
    <w:rsid w:val="00FF5921"/>
    <w:rsid w:val="00FF5DC4"/>
    <w:rsid w:val="00FF5E00"/>
    <w:rsid w:val="00FF5F51"/>
    <w:rsid w:val="00FF6258"/>
    <w:rsid w:val="00FF675B"/>
    <w:rsid w:val="00FF7614"/>
    <w:rsid w:val="00FF7733"/>
    <w:rsid w:val="00FF7858"/>
    <w:rsid w:val="00FF7870"/>
    <w:rsid w:val="00FF7A24"/>
    <w:rsid w:val="00FF7F60"/>
    <w:rsid w:val="1CC550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3CFCF"/>
  <w15:docId w15:val="{92A50B09-43DE-4230-A61F-DFF2FB47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6C02"/>
    <w:rPr>
      <w:rFonts w:asciiTheme="minorHAnsi" w:eastAsiaTheme="minorHAnsi" w:hAnsiTheme="minorHAnsi" w:cstheme="minorBidi"/>
      <w:sz w:val="22"/>
      <w:szCs w:val="22"/>
      <w:lang w:eastAsia="en-US"/>
    </w:rPr>
  </w:style>
  <w:style w:type="paragraph" w:styleId="Kop1">
    <w:name w:val="heading 1"/>
    <w:basedOn w:val="Standaard"/>
    <w:next w:val="Standaard"/>
    <w:uiPriority w:val="9"/>
    <w:qFormat/>
    <w:rsid w:val="00781B32"/>
    <w:pPr>
      <w:keepNext/>
      <w:keepLines/>
      <w:pageBreakBefore/>
      <w:numPr>
        <w:numId w:val="12"/>
      </w:numPr>
      <w:spacing w:before="100" w:beforeAutospacing="1" w:after="100" w:afterAutospacing="1"/>
      <w:outlineLvl w:val="0"/>
    </w:pPr>
    <w:rPr>
      <w:rFonts w:eastAsiaTheme="majorEastAsia" w:cstheme="majorBidi"/>
      <w:b/>
      <w:color w:val="003359"/>
      <w:sz w:val="32"/>
      <w:szCs w:val="32"/>
    </w:rPr>
  </w:style>
  <w:style w:type="paragraph" w:styleId="Kop2">
    <w:name w:val="heading 2"/>
    <w:basedOn w:val="Standaard"/>
    <w:next w:val="Standaard"/>
    <w:uiPriority w:val="9"/>
    <w:unhideWhenUsed/>
    <w:qFormat/>
    <w:rsid w:val="00781B32"/>
    <w:pPr>
      <w:keepNext/>
      <w:keepLines/>
      <w:numPr>
        <w:ilvl w:val="1"/>
        <w:numId w:val="12"/>
      </w:numPr>
      <w:spacing w:before="100" w:beforeAutospacing="1" w:after="100" w:afterAutospacing="1"/>
      <w:outlineLvl w:val="1"/>
    </w:pPr>
    <w:rPr>
      <w:rFonts w:eastAsiaTheme="majorEastAsia" w:cstheme="majorBidi"/>
      <w:b/>
      <w:color w:val="003359"/>
      <w:szCs w:val="26"/>
    </w:rPr>
  </w:style>
  <w:style w:type="paragraph" w:styleId="Kop3">
    <w:name w:val="heading 3"/>
    <w:basedOn w:val="Standaard"/>
    <w:next w:val="Standaard"/>
    <w:uiPriority w:val="9"/>
    <w:unhideWhenUsed/>
    <w:qFormat/>
    <w:rsid w:val="00D051E4"/>
    <w:pPr>
      <w:keepNext/>
      <w:keepLines/>
      <w:numPr>
        <w:ilvl w:val="2"/>
        <w:numId w:val="12"/>
      </w:numPr>
      <w:spacing w:before="100" w:beforeAutospacing="1" w:after="100" w:afterAutospacing="1"/>
      <w:outlineLvl w:val="2"/>
    </w:pPr>
    <w:rPr>
      <w:rFonts w:eastAsiaTheme="majorEastAsia" w:cstheme="majorBidi"/>
      <w:b/>
      <w:color w:val="003359"/>
      <w:szCs w:val="24"/>
    </w:rPr>
  </w:style>
  <w:style w:type="paragraph" w:styleId="Kop4">
    <w:name w:val="heading 4"/>
    <w:basedOn w:val="Standaard"/>
    <w:next w:val="Standaard"/>
    <w:uiPriority w:val="9"/>
    <w:unhideWhenUsed/>
    <w:qFormat/>
    <w:rsid w:val="00D051E4"/>
    <w:pPr>
      <w:keepNext/>
      <w:keepLines/>
      <w:numPr>
        <w:ilvl w:val="3"/>
        <w:numId w:val="12"/>
      </w:numPr>
      <w:spacing w:before="100" w:beforeAutospacing="1"/>
      <w:outlineLvl w:val="3"/>
    </w:pPr>
    <w:rPr>
      <w:rFonts w:eastAsiaTheme="majorEastAsia" w:cstheme="majorBidi"/>
      <w:b/>
      <w:iCs/>
      <w:color w:val="003359"/>
    </w:rPr>
  </w:style>
  <w:style w:type="paragraph" w:styleId="Kop5">
    <w:name w:val="heading 5"/>
    <w:basedOn w:val="Standaard"/>
    <w:next w:val="Standaard"/>
    <w:uiPriority w:val="9"/>
    <w:unhideWhenUsed/>
    <w:qFormat/>
    <w:rsid w:val="00D051E4"/>
    <w:pPr>
      <w:keepNext/>
      <w:keepLines/>
      <w:numPr>
        <w:ilvl w:val="4"/>
        <w:numId w:val="29"/>
      </w:numPr>
      <w:spacing w:before="100" w:beforeAutospacing="1"/>
      <w:outlineLvl w:val="4"/>
    </w:pPr>
    <w:rPr>
      <w:rFonts w:eastAsiaTheme="majorEastAsia" w:cstheme="majorBidi"/>
      <w:i/>
      <w:color w:val="003359"/>
    </w:rPr>
  </w:style>
  <w:style w:type="paragraph" w:styleId="Kop6">
    <w:name w:val="heading 6"/>
    <w:basedOn w:val="Standaard"/>
    <w:next w:val="Standaard"/>
    <w:uiPriority w:val="9"/>
    <w:unhideWhenUsed/>
    <w:qFormat/>
    <w:rsid w:val="00D051E4"/>
    <w:pPr>
      <w:keepNext/>
      <w:keepLines/>
      <w:numPr>
        <w:ilvl w:val="5"/>
        <w:numId w:val="29"/>
      </w:numPr>
      <w:spacing w:before="100" w:beforeAutospacing="1"/>
      <w:outlineLvl w:val="5"/>
    </w:pPr>
    <w:rPr>
      <w:rFonts w:eastAsiaTheme="majorEastAsia" w:cstheme="majorBidi"/>
    </w:rPr>
  </w:style>
  <w:style w:type="paragraph" w:styleId="Kop7">
    <w:name w:val="heading 7"/>
    <w:basedOn w:val="Standaard"/>
    <w:next w:val="Standaard"/>
    <w:link w:val="Kop7Char"/>
    <w:uiPriority w:val="9"/>
    <w:unhideWhenUsed/>
    <w:qFormat/>
    <w:rsid w:val="00D051E4"/>
    <w:pPr>
      <w:keepNext/>
      <w:keepLines/>
      <w:spacing w:before="100" w:beforeAutospacing="1"/>
      <w:outlineLvl w:val="6"/>
    </w:pPr>
    <w:rPr>
      <w:rFonts w:asciiTheme="majorHAnsi" w:eastAsiaTheme="majorEastAsia" w:hAnsiTheme="majorHAnsi" w:cstheme="majorBidi"/>
      <w:b/>
      <w:iCs/>
    </w:rPr>
  </w:style>
  <w:style w:type="paragraph" w:styleId="Kop8">
    <w:name w:val="heading 8"/>
    <w:basedOn w:val="Standaard"/>
    <w:next w:val="Standaard"/>
    <w:link w:val="Kop8Char"/>
    <w:uiPriority w:val="9"/>
    <w:unhideWhenUsed/>
    <w:qFormat/>
    <w:rsid w:val="00D051E4"/>
    <w:pPr>
      <w:keepNext/>
      <w:keepLines/>
      <w:spacing w:before="100" w:beforeAutospacing="1"/>
      <w:outlineLvl w:val="7"/>
    </w:pPr>
    <w:rPr>
      <w:rFonts w:eastAsiaTheme="majorEastAsia" w:cstheme="majorBidi"/>
      <w:i/>
      <w:szCs w:val="21"/>
    </w:rPr>
  </w:style>
  <w:style w:type="paragraph" w:styleId="Kop9">
    <w:name w:val="heading 9"/>
    <w:basedOn w:val="Standaard"/>
    <w:next w:val="Standaard"/>
    <w:link w:val="Kop9Char"/>
    <w:uiPriority w:val="9"/>
    <w:unhideWhenUsed/>
    <w:qFormat/>
    <w:rsid w:val="00B367B5"/>
    <w:pPr>
      <w:keepNext/>
      <w:keepLines/>
      <w:spacing w:before="100" w:beforeAutospacing="1"/>
      <w:outlineLvl w:val="8"/>
    </w:pPr>
    <w:rPr>
      <w:rFonts w:eastAsiaTheme="majorEastAsia" w:cstheme="majorBidi"/>
      <w:iCs/>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Pr>
      <w:color w:val="0000FF"/>
      <w:u w:val="single"/>
    </w:rPr>
  </w:style>
  <w:style w:type="character" w:styleId="GevolgdeHyperlink">
    <w:name w:val="FollowedHyperlink"/>
    <w:basedOn w:val="Standaardalinea-lettertype"/>
    <w:uiPriority w:val="99"/>
    <w:semiHidden/>
    <w:unhideWhenUsed/>
    <w:rPr>
      <w:color w:val="800080"/>
      <w:u w:val="single"/>
    </w:rPr>
  </w:style>
  <w:style w:type="character" w:styleId="Vermelding">
    <w:name w:val="Mention"/>
    <w:basedOn w:val="Standaardalinea-lettertype"/>
    <w:uiPriority w:val="99"/>
    <w:semiHidden/>
    <w:unhideWhenUsed/>
    <w:rsid w:val="004E7520"/>
    <w:rPr>
      <w:color w:val="2B579A"/>
      <w:shd w:val="clear" w:color="auto" w:fill="E1DFDD"/>
    </w:rPr>
  </w:style>
  <w:style w:type="paragraph" w:styleId="Normaalweb">
    <w:name w:val="Normal (Web)"/>
    <w:basedOn w:val="Standaard"/>
    <w:uiPriority w:val="99"/>
    <w:semiHidden/>
    <w:unhideWhenUsed/>
    <w:rsid w:val="002639EB"/>
    <w:rPr>
      <w:rFonts w:ascii="Times New Roman" w:hAnsi="Times New Roman" w:cs="Times New Roman"/>
      <w:sz w:val="24"/>
      <w:szCs w:val="24"/>
    </w:rPr>
  </w:style>
  <w:style w:type="paragraph" w:styleId="Voetnoottekst">
    <w:name w:val="footnote text"/>
    <w:basedOn w:val="Standaard"/>
    <w:uiPriority w:val="99"/>
    <w:semiHidden/>
    <w:unhideWhenUsed/>
    <w:rsid w:val="00081E1C"/>
    <w:rPr>
      <w:szCs w:val="20"/>
    </w:rPr>
  </w:style>
  <w:style w:type="character" w:styleId="Voetnootmarkering">
    <w:name w:val="footnote reference"/>
    <w:basedOn w:val="Standaardalinea-lettertype"/>
    <w:uiPriority w:val="99"/>
    <w:semiHidden/>
    <w:unhideWhenUsed/>
    <w:rsid w:val="00081E1C"/>
    <w:rPr>
      <w:vertAlign w:val="superscript"/>
    </w:rPr>
  </w:style>
  <w:style w:type="paragraph" w:styleId="Index1">
    <w:name w:val="index 1"/>
    <w:basedOn w:val="Standaard"/>
    <w:next w:val="Standaard"/>
    <w:autoRedefine/>
    <w:uiPriority w:val="99"/>
    <w:unhideWhenUsed/>
    <w:rsid w:val="00C61DA8"/>
    <w:pPr>
      <w:ind w:left="240" w:hanging="240"/>
    </w:pPr>
    <w:rPr>
      <w:szCs w:val="20"/>
    </w:rPr>
  </w:style>
  <w:style w:type="paragraph" w:styleId="Index2">
    <w:name w:val="index 2"/>
    <w:basedOn w:val="Standaard"/>
    <w:next w:val="Standaard"/>
    <w:autoRedefine/>
    <w:uiPriority w:val="99"/>
    <w:unhideWhenUsed/>
    <w:rsid w:val="00C61DA8"/>
    <w:pPr>
      <w:ind w:left="480" w:hanging="240"/>
    </w:pPr>
    <w:rPr>
      <w:szCs w:val="20"/>
    </w:rPr>
  </w:style>
  <w:style w:type="paragraph" w:styleId="Index3">
    <w:name w:val="index 3"/>
    <w:basedOn w:val="Standaard"/>
    <w:next w:val="Standaard"/>
    <w:autoRedefine/>
    <w:uiPriority w:val="99"/>
    <w:unhideWhenUsed/>
    <w:rsid w:val="00C61DA8"/>
    <w:pPr>
      <w:ind w:left="720" w:hanging="240"/>
    </w:pPr>
    <w:rPr>
      <w:szCs w:val="20"/>
    </w:rPr>
  </w:style>
  <w:style w:type="paragraph" w:styleId="Index4">
    <w:name w:val="index 4"/>
    <w:basedOn w:val="Standaard"/>
    <w:next w:val="Standaard"/>
    <w:autoRedefine/>
    <w:uiPriority w:val="99"/>
    <w:unhideWhenUsed/>
    <w:rsid w:val="00C61DA8"/>
    <w:pPr>
      <w:ind w:left="960" w:hanging="240"/>
    </w:pPr>
    <w:rPr>
      <w:szCs w:val="20"/>
    </w:rPr>
  </w:style>
  <w:style w:type="paragraph" w:styleId="Index5">
    <w:name w:val="index 5"/>
    <w:basedOn w:val="Standaard"/>
    <w:next w:val="Standaard"/>
    <w:autoRedefine/>
    <w:uiPriority w:val="99"/>
    <w:unhideWhenUsed/>
    <w:rsid w:val="00C61DA8"/>
    <w:pPr>
      <w:ind w:left="1200" w:hanging="240"/>
    </w:pPr>
    <w:rPr>
      <w:szCs w:val="20"/>
    </w:rPr>
  </w:style>
  <w:style w:type="paragraph" w:styleId="Index6">
    <w:name w:val="index 6"/>
    <w:basedOn w:val="Standaard"/>
    <w:next w:val="Standaard"/>
    <w:autoRedefine/>
    <w:uiPriority w:val="99"/>
    <w:unhideWhenUsed/>
    <w:rsid w:val="00867BFA"/>
    <w:pPr>
      <w:ind w:left="1440" w:hanging="240"/>
    </w:pPr>
    <w:rPr>
      <w:color w:val="003359"/>
      <w:szCs w:val="20"/>
    </w:rPr>
  </w:style>
  <w:style w:type="paragraph" w:styleId="Index7">
    <w:name w:val="index 7"/>
    <w:basedOn w:val="Standaard"/>
    <w:next w:val="Standaard"/>
    <w:autoRedefine/>
    <w:uiPriority w:val="99"/>
    <w:unhideWhenUsed/>
    <w:rsid w:val="00C61DA8"/>
    <w:pPr>
      <w:ind w:left="1680" w:hanging="240"/>
    </w:pPr>
    <w:rPr>
      <w:szCs w:val="20"/>
    </w:rPr>
  </w:style>
  <w:style w:type="paragraph" w:styleId="Index8">
    <w:name w:val="index 8"/>
    <w:basedOn w:val="Standaard"/>
    <w:next w:val="Standaard"/>
    <w:autoRedefine/>
    <w:uiPriority w:val="99"/>
    <w:unhideWhenUsed/>
    <w:rsid w:val="00C61DA8"/>
    <w:pPr>
      <w:ind w:left="1920" w:hanging="240"/>
    </w:pPr>
    <w:rPr>
      <w:szCs w:val="20"/>
    </w:rPr>
  </w:style>
  <w:style w:type="paragraph" w:styleId="Index9">
    <w:name w:val="index 9"/>
    <w:basedOn w:val="Standaard"/>
    <w:next w:val="Standaard"/>
    <w:autoRedefine/>
    <w:uiPriority w:val="99"/>
    <w:unhideWhenUsed/>
    <w:rsid w:val="00C61DA8"/>
    <w:pPr>
      <w:ind w:left="2160" w:hanging="240"/>
    </w:pPr>
    <w:rPr>
      <w:szCs w:val="20"/>
    </w:rPr>
  </w:style>
  <w:style w:type="paragraph" w:styleId="Indexkop">
    <w:name w:val="index heading"/>
    <w:basedOn w:val="Standaard"/>
    <w:next w:val="Index1"/>
    <w:uiPriority w:val="99"/>
    <w:unhideWhenUsed/>
    <w:rsid w:val="00C61DA8"/>
    <w:pPr>
      <w:spacing w:before="120" w:after="120"/>
    </w:pPr>
    <w:rPr>
      <w:b/>
      <w:bCs/>
      <w:i/>
      <w:iCs/>
      <w:szCs w:val="20"/>
    </w:rPr>
  </w:style>
  <w:style w:type="paragraph" w:styleId="Geenafstand">
    <w:name w:val="No Spacing"/>
    <w:uiPriority w:val="1"/>
    <w:qFormat/>
    <w:rsid w:val="002639EB"/>
    <w:rPr>
      <w:rFonts w:ascii="Arial" w:eastAsiaTheme="minorHAnsi" w:hAnsi="Arial" w:cstheme="minorBidi"/>
      <w:szCs w:val="22"/>
      <w:lang w:eastAsia="en-US"/>
    </w:rPr>
  </w:style>
  <w:style w:type="paragraph" w:customStyle="1" w:styleId="Figuur">
    <w:name w:val="Figuur"/>
    <w:basedOn w:val="Standaard"/>
    <w:rsid w:val="00EE6C02"/>
    <w:pPr>
      <w:keepNext/>
      <w:keepLines/>
      <w:spacing w:before="100" w:beforeAutospacing="1" w:after="100" w:afterAutospacing="1"/>
    </w:pPr>
    <w:rPr>
      <w:color w:val="FF0000"/>
      <w:sz w:val="24"/>
      <w:lang w:val="en-US"/>
    </w:rPr>
  </w:style>
  <w:style w:type="paragraph" w:customStyle="1" w:styleId="paragraph">
    <w:name w:val="paragraph"/>
    <w:basedOn w:val="Standaard"/>
    <w:uiPriority w:val="99"/>
    <w:semiHidden/>
    <w:rsid w:val="00572C51"/>
  </w:style>
  <w:style w:type="character" w:styleId="Onopgelostemelding">
    <w:name w:val="Unresolved Mention"/>
    <w:basedOn w:val="Standaardalinea-lettertype"/>
    <w:uiPriority w:val="99"/>
    <w:semiHidden/>
    <w:unhideWhenUsed/>
    <w:rsid w:val="002639EB"/>
    <w:rPr>
      <w:color w:val="605E5C"/>
      <w:shd w:val="clear" w:color="auto" w:fill="E1DFDD"/>
    </w:rPr>
  </w:style>
  <w:style w:type="paragraph" w:styleId="Kopvaninhoudsopgave">
    <w:name w:val="TOC Heading"/>
    <w:basedOn w:val="Kop1"/>
    <w:next w:val="Standaard"/>
    <w:uiPriority w:val="39"/>
    <w:semiHidden/>
    <w:unhideWhenUsed/>
    <w:qFormat/>
    <w:rsid w:val="002639EB"/>
    <w:pPr>
      <w:pageBreakBefore w:val="0"/>
      <w:numPr>
        <w:numId w:val="0"/>
      </w:numPr>
      <w:spacing w:before="240" w:after="0" w:line="280" w:lineRule="atLeast"/>
      <w:outlineLvl w:val="9"/>
    </w:pPr>
    <w:rPr>
      <w:rFonts w:asciiTheme="majorHAnsi" w:hAnsiTheme="majorHAnsi"/>
      <w:b w:val="0"/>
      <w:color w:val="2E74B5" w:themeColor="accent1" w:themeShade="BF"/>
    </w:rPr>
  </w:style>
  <w:style w:type="paragraph" w:styleId="Plattetekst">
    <w:name w:val="Body Text"/>
    <w:basedOn w:val="Standaard"/>
    <w:link w:val="PlattetekstChar"/>
    <w:semiHidden/>
    <w:unhideWhenUsed/>
    <w:qFormat/>
    <w:rsid w:val="004E7520"/>
    <w:pPr>
      <w:spacing w:after="120"/>
    </w:pPr>
  </w:style>
  <w:style w:type="character" w:styleId="Verwijzingopmerking">
    <w:name w:val="annotation reference"/>
    <w:basedOn w:val="Standaardalinea-lettertype"/>
    <w:semiHidden/>
    <w:unhideWhenUsed/>
    <w:rsid w:val="002F7FE8"/>
    <w:rPr>
      <w:sz w:val="16"/>
      <w:szCs w:val="16"/>
    </w:rPr>
  </w:style>
  <w:style w:type="paragraph" w:styleId="Tekstopmerking">
    <w:name w:val="annotation text"/>
    <w:basedOn w:val="Standaard"/>
    <w:uiPriority w:val="99"/>
    <w:unhideWhenUsed/>
    <w:rsid w:val="002F7FE8"/>
    <w:rPr>
      <w:szCs w:val="20"/>
    </w:rPr>
  </w:style>
  <w:style w:type="paragraph" w:styleId="Onderwerpvanopmerking">
    <w:name w:val="annotation subject"/>
    <w:basedOn w:val="Tekstopmerking"/>
    <w:next w:val="Tekstopmerking"/>
    <w:uiPriority w:val="99"/>
    <w:semiHidden/>
    <w:unhideWhenUsed/>
    <w:rsid w:val="002F7FE8"/>
    <w:rPr>
      <w:b/>
      <w:bCs/>
    </w:rPr>
  </w:style>
  <w:style w:type="paragraph" w:styleId="Ballontekst">
    <w:name w:val="Balloon Text"/>
    <w:basedOn w:val="Standaard"/>
    <w:uiPriority w:val="99"/>
    <w:semiHidden/>
    <w:unhideWhenUsed/>
    <w:rsid w:val="002F7FE8"/>
    <w:rPr>
      <w:rFonts w:ascii="Segoe UI" w:hAnsi="Segoe UI" w:cs="Segoe UI"/>
      <w:sz w:val="18"/>
      <w:szCs w:val="18"/>
    </w:rPr>
  </w:style>
  <w:style w:type="paragraph" w:styleId="Koptekst">
    <w:name w:val="header"/>
    <w:basedOn w:val="Standaard"/>
    <w:link w:val="KoptekstChar"/>
    <w:uiPriority w:val="99"/>
    <w:unhideWhenUsed/>
    <w:rsid w:val="00323028"/>
    <w:pPr>
      <w:tabs>
        <w:tab w:val="center" w:pos="4536"/>
        <w:tab w:val="right" w:pos="9072"/>
      </w:tabs>
    </w:pPr>
  </w:style>
  <w:style w:type="paragraph" w:styleId="Voettekst">
    <w:name w:val="footer"/>
    <w:basedOn w:val="Standaard"/>
    <w:uiPriority w:val="99"/>
    <w:unhideWhenUsed/>
    <w:rsid w:val="00323028"/>
    <w:rPr>
      <w:sz w:val="18"/>
    </w:rPr>
  </w:style>
  <w:style w:type="character" w:styleId="Tekstvantijdelijkeaanduiding">
    <w:name w:val="Placeholder Text"/>
    <w:basedOn w:val="Standaardalinea-lettertype"/>
    <w:uiPriority w:val="99"/>
    <w:semiHidden/>
    <w:rsid w:val="00F20CC1"/>
    <w:rPr>
      <w:color w:val="808080"/>
    </w:rPr>
  </w:style>
  <w:style w:type="character" w:customStyle="1" w:styleId="PlattetekstChar">
    <w:name w:val="Platte tekst Char"/>
    <w:basedOn w:val="Standaardalinea-lettertype"/>
    <w:link w:val="Plattetekst"/>
    <w:semiHidden/>
    <w:rsid w:val="004E7520"/>
    <w:rPr>
      <w:rFonts w:ascii="Arial" w:eastAsiaTheme="minorHAnsi" w:hAnsi="Arial" w:cstheme="minorBidi"/>
      <w:szCs w:val="22"/>
      <w:lang w:eastAsia="en-US"/>
    </w:rPr>
  </w:style>
  <w:style w:type="paragraph" w:styleId="Inhopg2">
    <w:name w:val="toc 2"/>
    <w:basedOn w:val="Standaard"/>
    <w:next w:val="Standaard"/>
    <w:autoRedefine/>
    <w:uiPriority w:val="39"/>
    <w:unhideWhenUsed/>
    <w:rsid w:val="004A77A2"/>
    <w:pPr>
      <w:tabs>
        <w:tab w:val="left" w:pos="880"/>
        <w:tab w:val="right" w:pos="8635"/>
      </w:tabs>
      <w:spacing w:after="100"/>
      <w:ind w:left="240"/>
    </w:pPr>
  </w:style>
  <w:style w:type="paragraph" w:styleId="Inhopg1">
    <w:name w:val="toc 1"/>
    <w:basedOn w:val="Standaard"/>
    <w:next w:val="Standaard"/>
    <w:autoRedefine/>
    <w:uiPriority w:val="39"/>
    <w:unhideWhenUsed/>
    <w:rsid w:val="0089329D"/>
    <w:pPr>
      <w:tabs>
        <w:tab w:val="left" w:pos="480"/>
        <w:tab w:val="right" w:pos="8635"/>
      </w:tabs>
      <w:spacing w:after="100"/>
    </w:pPr>
    <w:rPr>
      <w:noProof/>
    </w:rPr>
  </w:style>
  <w:style w:type="paragraph" w:styleId="Inhopg3">
    <w:name w:val="toc 3"/>
    <w:basedOn w:val="Standaard"/>
    <w:next w:val="Standaard"/>
    <w:autoRedefine/>
    <w:uiPriority w:val="39"/>
    <w:unhideWhenUsed/>
    <w:rsid w:val="0089329D"/>
    <w:pPr>
      <w:tabs>
        <w:tab w:val="left" w:pos="1320"/>
        <w:tab w:val="right" w:pos="8635"/>
      </w:tabs>
      <w:spacing w:after="100"/>
      <w:ind w:left="480"/>
    </w:pPr>
  </w:style>
  <w:style w:type="table" w:styleId="Tabelraster">
    <w:name w:val="Table Grid"/>
    <w:basedOn w:val="Standaardtabel"/>
    <w:uiPriority w:val="39"/>
    <w:rsid w:val="007B3978"/>
    <w:pPr>
      <w:overflowPunct w:val="0"/>
      <w:autoSpaceDE w:val="0"/>
      <w:autoSpaceDN w:val="0"/>
      <w:adjustRightInd w:val="0"/>
      <w:spacing w:line="2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StylePr>
  </w:style>
  <w:style w:type="paragraph" w:customStyle="1" w:styleId="Huisstijl-Colofon">
    <w:name w:val="Huisstijl - Colofon"/>
    <w:basedOn w:val="Standaard"/>
    <w:uiPriority w:val="1"/>
    <w:qFormat/>
    <w:rsid w:val="004B753D"/>
    <w:pPr>
      <w:widowControl w:val="0"/>
      <w:suppressAutoHyphens/>
      <w:autoSpaceDN w:val="0"/>
      <w:spacing w:line="240" w:lineRule="exact"/>
      <w:textAlignment w:val="baseline"/>
    </w:pPr>
    <w:rPr>
      <w:rFonts w:ascii="Verdana" w:eastAsia="DejaVu Sans" w:hAnsi="Verdana" w:cs="Lohit Hindi"/>
      <w:kern w:val="3"/>
      <w:sz w:val="18"/>
      <w:szCs w:val="18"/>
      <w:lang w:eastAsia="zh-CN" w:bidi="hi-IN"/>
    </w:rPr>
  </w:style>
  <w:style w:type="paragraph" w:styleId="Revisie">
    <w:name w:val="Revision"/>
    <w:hidden/>
    <w:uiPriority w:val="99"/>
    <w:semiHidden/>
    <w:rsid w:val="00647290"/>
    <w:rPr>
      <w:rFonts w:eastAsiaTheme="minorEastAsia"/>
      <w:sz w:val="24"/>
      <w:szCs w:val="24"/>
    </w:rPr>
  </w:style>
  <w:style w:type="paragraph" w:styleId="Bijschrift">
    <w:name w:val="caption"/>
    <w:basedOn w:val="Standaard"/>
    <w:next w:val="Standaard"/>
    <w:uiPriority w:val="35"/>
    <w:unhideWhenUsed/>
    <w:qFormat/>
    <w:rsid w:val="00EA253D"/>
    <w:pPr>
      <w:spacing w:before="100" w:beforeAutospacing="1" w:after="100" w:afterAutospacing="1"/>
    </w:pPr>
    <w:rPr>
      <w:b/>
      <w:iCs/>
      <w:szCs w:val="18"/>
    </w:rPr>
  </w:style>
  <w:style w:type="paragraph" w:customStyle="1" w:styleId="Table">
    <w:name w:val="Table"/>
    <w:basedOn w:val="Standaard"/>
    <w:rsid w:val="00CC33CE"/>
    <w:pPr>
      <w:snapToGrid w:val="0"/>
      <w:spacing w:before="80" w:after="40" w:line="240" w:lineRule="atLeast"/>
    </w:pPr>
    <w:rPr>
      <w:rFonts w:cs="Arial"/>
      <w:szCs w:val="20"/>
    </w:rPr>
  </w:style>
  <w:style w:type="paragraph" w:customStyle="1" w:styleId="Opsommingnummers1">
    <w:name w:val="Opsomming nummers 1"/>
    <w:basedOn w:val="Standaard"/>
    <w:qFormat/>
    <w:rsid w:val="00437CAF"/>
    <w:pPr>
      <w:numPr>
        <w:numId w:val="6"/>
      </w:numPr>
      <w:spacing w:line="280" w:lineRule="exact"/>
    </w:pPr>
    <w:rPr>
      <w:rFonts w:eastAsia="Times New Roman"/>
    </w:rPr>
  </w:style>
  <w:style w:type="paragraph" w:customStyle="1" w:styleId="Opsommingnummers2">
    <w:name w:val="Opsomming nummers 2"/>
    <w:basedOn w:val="Standaard"/>
    <w:qFormat/>
    <w:rsid w:val="00437CAF"/>
    <w:pPr>
      <w:numPr>
        <w:ilvl w:val="2"/>
        <w:numId w:val="6"/>
      </w:numPr>
      <w:spacing w:line="280" w:lineRule="exact"/>
    </w:pPr>
    <w:rPr>
      <w:rFonts w:eastAsia="Times New Roman"/>
    </w:rPr>
  </w:style>
  <w:style w:type="paragraph" w:customStyle="1" w:styleId="Opsommingnummers3">
    <w:name w:val="Opsomming nummers 3"/>
    <w:basedOn w:val="Standaard"/>
    <w:qFormat/>
    <w:rsid w:val="00437CAF"/>
    <w:pPr>
      <w:numPr>
        <w:ilvl w:val="4"/>
        <w:numId w:val="6"/>
      </w:numPr>
      <w:spacing w:line="280" w:lineRule="exact"/>
    </w:pPr>
    <w:rPr>
      <w:rFonts w:eastAsia="Times New Roman"/>
    </w:rPr>
  </w:style>
  <w:style w:type="paragraph" w:customStyle="1" w:styleId="Opsommingtekens1">
    <w:name w:val="Opsomming tekens 1"/>
    <w:basedOn w:val="Standaard"/>
    <w:qFormat/>
    <w:rsid w:val="009572A3"/>
    <w:pPr>
      <w:numPr>
        <w:ilvl w:val="1"/>
        <w:numId w:val="6"/>
      </w:numPr>
      <w:spacing w:line="280" w:lineRule="exact"/>
    </w:pPr>
    <w:rPr>
      <w:rFonts w:eastAsia="Times New Roman"/>
    </w:rPr>
  </w:style>
  <w:style w:type="paragraph" w:customStyle="1" w:styleId="Opsommingtekens2">
    <w:name w:val="Opsomming tekens 2"/>
    <w:basedOn w:val="Standaard"/>
    <w:qFormat/>
    <w:rsid w:val="00437CAF"/>
    <w:pPr>
      <w:numPr>
        <w:ilvl w:val="3"/>
        <w:numId w:val="6"/>
      </w:numPr>
      <w:spacing w:line="280" w:lineRule="exact"/>
    </w:pPr>
    <w:rPr>
      <w:rFonts w:eastAsia="Times New Roman"/>
    </w:rPr>
  </w:style>
  <w:style w:type="paragraph" w:customStyle="1" w:styleId="Opsommingtekens3">
    <w:name w:val="Opsomming tekens 3"/>
    <w:basedOn w:val="Standaard"/>
    <w:qFormat/>
    <w:rsid w:val="00437CAF"/>
    <w:pPr>
      <w:numPr>
        <w:ilvl w:val="5"/>
        <w:numId w:val="6"/>
      </w:numPr>
      <w:spacing w:line="280" w:lineRule="exact"/>
    </w:pPr>
    <w:rPr>
      <w:rFonts w:eastAsia="Times New Roman"/>
    </w:rPr>
  </w:style>
  <w:style w:type="paragraph" w:customStyle="1" w:styleId="Opsommingtekens4">
    <w:name w:val="Opsomming tekens 4"/>
    <w:basedOn w:val="Standaard"/>
    <w:qFormat/>
    <w:rsid w:val="00437CAF"/>
    <w:pPr>
      <w:numPr>
        <w:ilvl w:val="6"/>
        <w:numId w:val="6"/>
      </w:numPr>
      <w:spacing w:line="280" w:lineRule="exact"/>
    </w:pPr>
    <w:rPr>
      <w:rFonts w:eastAsia="Times New Roman"/>
    </w:rPr>
  </w:style>
  <w:style w:type="numbering" w:customStyle="1" w:styleId="Nummering">
    <w:name w:val="Nummering"/>
    <w:uiPriority w:val="99"/>
    <w:rsid w:val="00761438"/>
    <w:pPr>
      <w:numPr>
        <w:numId w:val="6"/>
      </w:numPr>
    </w:pPr>
  </w:style>
  <w:style w:type="table" w:customStyle="1" w:styleId="Versiehistorie">
    <w:name w:val="Versiehistorie"/>
    <w:basedOn w:val="Standaardtabel"/>
    <w:uiPriority w:val="99"/>
    <w:rsid w:val="00C86A69"/>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Titel">
    <w:name w:val="Title"/>
    <w:basedOn w:val="Standaard"/>
    <w:next w:val="Standaard"/>
    <w:link w:val="TitelChar"/>
    <w:uiPriority w:val="10"/>
    <w:qFormat/>
    <w:rsid w:val="00CC1959"/>
    <w:pPr>
      <w:contextualSpacing/>
    </w:pPr>
    <w:rPr>
      <w:rFonts w:ascii="Verdana" w:eastAsiaTheme="majorEastAsia" w:hAnsi="Verdana" w:cstheme="majorBidi"/>
      <w:b/>
      <w:spacing w:val="-10"/>
      <w:kern w:val="28"/>
      <w:sz w:val="24"/>
      <w:szCs w:val="56"/>
    </w:rPr>
  </w:style>
  <w:style w:type="paragraph" w:customStyle="1" w:styleId="Tabel">
    <w:name w:val="Tabel"/>
    <w:basedOn w:val="Standaard"/>
    <w:rsid w:val="00D7079F"/>
    <w:pPr>
      <w:overflowPunct w:val="0"/>
      <w:autoSpaceDE w:val="0"/>
      <w:autoSpaceDN w:val="0"/>
      <w:adjustRightInd w:val="0"/>
      <w:spacing w:line="240" w:lineRule="atLeast"/>
      <w:textAlignment w:val="baseline"/>
    </w:pPr>
    <w:rPr>
      <w:bCs/>
      <w:sz w:val="18"/>
      <w:szCs w:val="16"/>
    </w:rPr>
  </w:style>
  <w:style w:type="numbering" w:customStyle="1" w:styleId="Koppenstructuur">
    <w:name w:val="Koppenstructuur"/>
    <w:basedOn w:val="Geenlijst"/>
    <w:uiPriority w:val="99"/>
    <w:rsid w:val="00EE6C02"/>
    <w:pPr>
      <w:numPr>
        <w:numId w:val="12"/>
      </w:numPr>
    </w:pPr>
  </w:style>
  <w:style w:type="character" w:customStyle="1" w:styleId="Kop7Char">
    <w:name w:val="Kop 7 Char"/>
    <w:basedOn w:val="Standaardalinea-lettertype"/>
    <w:link w:val="Kop7"/>
    <w:uiPriority w:val="9"/>
    <w:rsid w:val="00D051E4"/>
    <w:rPr>
      <w:rFonts w:asciiTheme="majorHAnsi" w:eastAsiaTheme="majorEastAsia" w:hAnsiTheme="majorHAnsi" w:cstheme="majorBidi"/>
      <w:b/>
      <w:iCs/>
      <w:sz w:val="22"/>
      <w:szCs w:val="22"/>
      <w:lang w:eastAsia="en-US"/>
    </w:rPr>
  </w:style>
  <w:style w:type="character" w:customStyle="1" w:styleId="Kop8Char">
    <w:name w:val="Kop 8 Char"/>
    <w:basedOn w:val="Standaardalinea-lettertype"/>
    <w:link w:val="Kop8"/>
    <w:uiPriority w:val="9"/>
    <w:rsid w:val="00D051E4"/>
    <w:rPr>
      <w:rFonts w:asciiTheme="minorHAnsi" w:eastAsiaTheme="majorEastAsia" w:hAnsiTheme="minorHAnsi" w:cstheme="majorBidi"/>
      <w:i/>
      <w:sz w:val="22"/>
      <w:szCs w:val="21"/>
      <w:lang w:eastAsia="en-US"/>
    </w:rPr>
  </w:style>
  <w:style w:type="character" w:customStyle="1" w:styleId="Kop9Char">
    <w:name w:val="Kop 9 Char"/>
    <w:basedOn w:val="Standaardalinea-lettertype"/>
    <w:link w:val="Kop9"/>
    <w:uiPriority w:val="9"/>
    <w:rsid w:val="00B367B5"/>
    <w:rPr>
      <w:rFonts w:asciiTheme="minorHAnsi" w:eastAsiaTheme="majorEastAsia" w:hAnsiTheme="minorHAnsi" w:cstheme="majorBidi"/>
      <w:iCs/>
      <w:sz w:val="22"/>
      <w:szCs w:val="21"/>
      <w:lang w:eastAsia="en-US"/>
    </w:rPr>
  </w:style>
  <w:style w:type="character" w:styleId="HTMLCode">
    <w:name w:val="HTML Code"/>
    <w:basedOn w:val="Standaardalinea-lettertype"/>
    <w:uiPriority w:val="99"/>
    <w:semiHidden/>
    <w:unhideWhenUsed/>
    <w:rsid w:val="008A2B9F"/>
    <w:rPr>
      <w:rFonts w:ascii="Courier New" w:eastAsia="Times New Roman" w:hAnsi="Courier New" w:cs="Courier New"/>
      <w:sz w:val="20"/>
      <w:szCs w:val="20"/>
    </w:rPr>
  </w:style>
  <w:style w:type="character" w:customStyle="1" w:styleId="TitelChar">
    <w:name w:val="Titel Char"/>
    <w:basedOn w:val="Standaardalinea-lettertype"/>
    <w:link w:val="Titel"/>
    <w:uiPriority w:val="10"/>
    <w:rsid w:val="00CC1959"/>
    <w:rPr>
      <w:rFonts w:ascii="Verdana" w:eastAsiaTheme="majorEastAsia" w:hAnsi="Verdana" w:cstheme="majorBidi"/>
      <w:b/>
      <w:spacing w:val="-10"/>
      <w:kern w:val="28"/>
      <w:sz w:val="24"/>
      <w:szCs w:val="56"/>
      <w:lang w:eastAsia="en-US"/>
    </w:rPr>
  </w:style>
  <w:style w:type="character" w:customStyle="1" w:styleId="KoptekstChar">
    <w:name w:val="Koptekst Char"/>
    <w:basedOn w:val="Standaardalinea-lettertype"/>
    <w:link w:val="Koptekst"/>
    <w:uiPriority w:val="99"/>
    <w:rsid w:val="001537A0"/>
    <w:rPr>
      <w:rFonts w:ascii="Arial" w:eastAsiaTheme="minorHAnsi" w:hAnsi="Arial" w:cstheme="minorBidi"/>
      <w:szCs w:val="22"/>
      <w:lang w:eastAsia="en-US"/>
    </w:rPr>
  </w:style>
  <w:style w:type="paragraph" w:customStyle="1" w:styleId="Colofon">
    <w:name w:val="Colofon"/>
    <w:basedOn w:val="Standaard"/>
    <w:rsid w:val="00422385"/>
    <w:pPr>
      <w:spacing w:line="280" w:lineRule="exact"/>
      <w:ind w:left="2268" w:hanging="2268"/>
    </w:pPr>
    <w:rPr>
      <w:rFonts w:eastAsia="Times New Roman"/>
      <w:sz w:val="18"/>
    </w:rPr>
  </w:style>
  <w:style w:type="paragraph" w:customStyle="1" w:styleId="Kop1voorwerk">
    <w:name w:val="Kop 1 voorwerk"/>
    <w:basedOn w:val="Standaard"/>
    <w:next w:val="Standaard"/>
    <w:rsid w:val="00422385"/>
    <w:pPr>
      <w:keepNext/>
      <w:pageBreakBefore/>
      <w:spacing w:before="100" w:beforeAutospacing="1" w:after="100" w:afterAutospacing="1"/>
      <w:contextualSpacing/>
      <w:outlineLvl w:val="0"/>
    </w:pPr>
    <w:rPr>
      <w:rFonts w:eastAsia="Times New Roman"/>
      <w:b/>
      <w:color w:val="003359"/>
      <w:sz w:val="32"/>
    </w:rPr>
  </w:style>
  <w:style w:type="paragraph" w:styleId="Eindnoottekst">
    <w:name w:val="endnote text"/>
    <w:basedOn w:val="Standaard"/>
    <w:link w:val="EindnoottekstChar"/>
    <w:uiPriority w:val="99"/>
    <w:semiHidden/>
    <w:unhideWhenUsed/>
    <w:rsid w:val="000C1AA3"/>
    <w:rPr>
      <w:szCs w:val="20"/>
    </w:rPr>
  </w:style>
  <w:style w:type="character" w:customStyle="1" w:styleId="EindnoottekstChar">
    <w:name w:val="Eindnoottekst Char"/>
    <w:basedOn w:val="Standaardalinea-lettertype"/>
    <w:link w:val="Eindnoottekst"/>
    <w:uiPriority w:val="99"/>
    <w:semiHidden/>
    <w:rsid w:val="000C1AA3"/>
    <w:rPr>
      <w:rFonts w:asciiTheme="minorHAnsi" w:eastAsiaTheme="minorEastAsia" w:hAnsiTheme="minorHAnsi"/>
    </w:rPr>
  </w:style>
  <w:style w:type="character" w:styleId="Eindnootmarkering">
    <w:name w:val="endnote reference"/>
    <w:basedOn w:val="Standaardalinea-lettertype"/>
    <w:uiPriority w:val="99"/>
    <w:semiHidden/>
    <w:unhideWhenUsed/>
    <w:rsid w:val="000C1AA3"/>
    <w:rPr>
      <w:vertAlign w:val="superscript"/>
    </w:rPr>
  </w:style>
  <w:style w:type="paragraph" w:customStyle="1" w:styleId="Figuurbijschrift">
    <w:name w:val="Figuurbijschrift"/>
    <w:basedOn w:val="Standaard"/>
    <w:next w:val="Standaard"/>
    <w:qFormat/>
    <w:rsid w:val="00323028"/>
    <w:pPr>
      <w:keepLines/>
      <w:numPr>
        <w:numId w:val="30"/>
      </w:numPr>
      <w:spacing w:before="140" w:after="280"/>
    </w:pPr>
    <w:rPr>
      <w:i/>
    </w:rPr>
  </w:style>
  <w:style w:type="paragraph" w:customStyle="1" w:styleId="Tabeltitel">
    <w:name w:val="Tabeltitel"/>
    <w:basedOn w:val="Standaard"/>
    <w:next w:val="Standaard"/>
    <w:qFormat/>
    <w:rsid w:val="00323028"/>
    <w:pPr>
      <w:keepNext/>
      <w:keepLines/>
      <w:numPr>
        <w:numId w:val="31"/>
      </w:numPr>
      <w:spacing w:before="280" w:after="140"/>
    </w:pPr>
  </w:style>
  <w:style w:type="paragraph" w:styleId="Lijstalinea">
    <w:name w:val="List Paragraph"/>
    <w:basedOn w:val="Standaard"/>
    <w:uiPriority w:val="34"/>
    <w:qFormat/>
    <w:rsid w:val="006E1DB0"/>
    <w:pPr>
      <w:ind w:left="720"/>
      <w:contextualSpacing/>
    </w:pPr>
  </w:style>
  <w:style w:type="paragraph" w:customStyle="1" w:styleId="space-after">
    <w:name w:val="space-after"/>
    <w:basedOn w:val="Standaard"/>
    <w:rsid w:val="003B6131"/>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cf01">
    <w:name w:val="cf01"/>
    <w:basedOn w:val="Standaardalinea-lettertype"/>
    <w:rsid w:val="00E75636"/>
    <w:rPr>
      <w:rFonts w:ascii="Segoe UI" w:hAnsi="Segoe UI" w:cs="Segoe UI" w:hint="default"/>
      <w:sz w:val="18"/>
      <w:szCs w:val="18"/>
    </w:rPr>
  </w:style>
  <w:style w:type="paragraph" w:styleId="Lijst">
    <w:name w:val="List"/>
    <w:basedOn w:val="Standaard"/>
    <w:uiPriority w:val="99"/>
    <w:unhideWhenUsed/>
    <w:rsid w:val="00CF611C"/>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308">
      <w:bodyDiv w:val="1"/>
      <w:marLeft w:val="0"/>
      <w:marRight w:val="0"/>
      <w:marTop w:val="0"/>
      <w:marBottom w:val="0"/>
      <w:divBdr>
        <w:top w:val="none" w:sz="0" w:space="0" w:color="auto"/>
        <w:left w:val="none" w:sz="0" w:space="0" w:color="auto"/>
        <w:bottom w:val="none" w:sz="0" w:space="0" w:color="auto"/>
        <w:right w:val="none" w:sz="0" w:space="0" w:color="auto"/>
      </w:divBdr>
    </w:div>
    <w:div w:id="192614134">
      <w:bodyDiv w:val="1"/>
      <w:marLeft w:val="0"/>
      <w:marRight w:val="0"/>
      <w:marTop w:val="0"/>
      <w:marBottom w:val="0"/>
      <w:divBdr>
        <w:top w:val="none" w:sz="0" w:space="0" w:color="auto"/>
        <w:left w:val="none" w:sz="0" w:space="0" w:color="auto"/>
        <w:bottom w:val="none" w:sz="0" w:space="0" w:color="auto"/>
        <w:right w:val="none" w:sz="0" w:space="0" w:color="auto"/>
      </w:divBdr>
    </w:div>
    <w:div w:id="236093006">
      <w:marLeft w:val="0"/>
      <w:marRight w:val="0"/>
      <w:marTop w:val="100"/>
      <w:marBottom w:val="100"/>
      <w:divBdr>
        <w:top w:val="none" w:sz="0" w:space="0" w:color="auto"/>
        <w:left w:val="none" w:sz="0" w:space="0" w:color="auto"/>
        <w:bottom w:val="none" w:sz="0" w:space="0" w:color="auto"/>
        <w:right w:val="none" w:sz="0" w:space="0" w:color="auto"/>
      </w:divBdr>
    </w:div>
    <w:div w:id="318314033">
      <w:bodyDiv w:val="1"/>
      <w:marLeft w:val="0"/>
      <w:marRight w:val="0"/>
      <w:marTop w:val="0"/>
      <w:marBottom w:val="0"/>
      <w:divBdr>
        <w:top w:val="none" w:sz="0" w:space="0" w:color="auto"/>
        <w:left w:val="none" w:sz="0" w:space="0" w:color="auto"/>
        <w:bottom w:val="none" w:sz="0" w:space="0" w:color="auto"/>
        <w:right w:val="none" w:sz="0" w:space="0" w:color="auto"/>
      </w:divBdr>
    </w:div>
    <w:div w:id="321397576">
      <w:marLeft w:val="0"/>
      <w:marRight w:val="0"/>
      <w:marTop w:val="0"/>
      <w:marBottom w:val="0"/>
      <w:divBdr>
        <w:top w:val="none" w:sz="0" w:space="0" w:color="auto"/>
        <w:left w:val="none" w:sz="0" w:space="0" w:color="auto"/>
        <w:bottom w:val="none" w:sz="0" w:space="0" w:color="auto"/>
        <w:right w:val="none" w:sz="0" w:space="0" w:color="auto"/>
      </w:divBdr>
      <w:divsChild>
        <w:div w:id="619649774">
          <w:marLeft w:val="0"/>
          <w:marRight w:val="0"/>
          <w:marTop w:val="0"/>
          <w:marBottom w:val="0"/>
          <w:divBdr>
            <w:top w:val="none" w:sz="0" w:space="0" w:color="auto"/>
            <w:left w:val="none" w:sz="0" w:space="0" w:color="auto"/>
            <w:bottom w:val="none" w:sz="0" w:space="0" w:color="auto"/>
            <w:right w:val="none" w:sz="0" w:space="0" w:color="auto"/>
          </w:divBdr>
        </w:div>
      </w:divsChild>
    </w:div>
    <w:div w:id="341511274">
      <w:bodyDiv w:val="1"/>
      <w:marLeft w:val="0"/>
      <w:marRight w:val="0"/>
      <w:marTop w:val="0"/>
      <w:marBottom w:val="0"/>
      <w:divBdr>
        <w:top w:val="none" w:sz="0" w:space="0" w:color="auto"/>
        <w:left w:val="none" w:sz="0" w:space="0" w:color="auto"/>
        <w:bottom w:val="none" w:sz="0" w:space="0" w:color="auto"/>
        <w:right w:val="none" w:sz="0" w:space="0" w:color="auto"/>
      </w:divBdr>
    </w:div>
    <w:div w:id="430011311">
      <w:bodyDiv w:val="1"/>
      <w:marLeft w:val="0"/>
      <w:marRight w:val="0"/>
      <w:marTop w:val="0"/>
      <w:marBottom w:val="0"/>
      <w:divBdr>
        <w:top w:val="none" w:sz="0" w:space="0" w:color="auto"/>
        <w:left w:val="none" w:sz="0" w:space="0" w:color="auto"/>
        <w:bottom w:val="none" w:sz="0" w:space="0" w:color="auto"/>
        <w:right w:val="none" w:sz="0" w:space="0" w:color="auto"/>
      </w:divBdr>
    </w:div>
    <w:div w:id="452558780">
      <w:bodyDiv w:val="1"/>
      <w:marLeft w:val="0"/>
      <w:marRight w:val="0"/>
      <w:marTop w:val="0"/>
      <w:marBottom w:val="0"/>
      <w:divBdr>
        <w:top w:val="none" w:sz="0" w:space="0" w:color="auto"/>
        <w:left w:val="none" w:sz="0" w:space="0" w:color="auto"/>
        <w:bottom w:val="none" w:sz="0" w:space="0" w:color="auto"/>
        <w:right w:val="none" w:sz="0" w:space="0" w:color="auto"/>
      </w:divBdr>
    </w:div>
    <w:div w:id="462240010">
      <w:bodyDiv w:val="1"/>
      <w:marLeft w:val="0"/>
      <w:marRight w:val="0"/>
      <w:marTop w:val="0"/>
      <w:marBottom w:val="0"/>
      <w:divBdr>
        <w:top w:val="none" w:sz="0" w:space="0" w:color="auto"/>
        <w:left w:val="none" w:sz="0" w:space="0" w:color="auto"/>
        <w:bottom w:val="none" w:sz="0" w:space="0" w:color="auto"/>
        <w:right w:val="none" w:sz="0" w:space="0" w:color="auto"/>
      </w:divBdr>
    </w:div>
    <w:div w:id="525481830">
      <w:bodyDiv w:val="1"/>
      <w:marLeft w:val="0"/>
      <w:marRight w:val="0"/>
      <w:marTop w:val="0"/>
      <w:marBottom w:val="0"/>
      <w:divBdr>
        <w:top w:val="none" w:sz="0" w:space="0" w:color="auto"/>
        <w:left w:val="none" w:sz="0" w:space="0" w:color="auto"/>
        <w:bottom w:val="none" w:sz="0" w:space="0" w:color="auto"/>
        <w:right w:val="none" w:sz="0" w:space="0" w:color="auto"/>
      </w:divBdr>
    </w:div>
    <w:div w:id="736977675">
      <w:marLeft w:val="0"/>
      <w:marRight w:val="0"/>
      <w:marTop w:val="100"/>
      <w:marBottom w:val="100"/>
      <w:divBdr>
        <w:top w:val="none" w:sz="0" w:space="0" w:color="auto"/>
        <w:left w:val="none" w:sz="0" w:space="0" w:color="auto"/>
        <w:bottom w:val="none" w:sz="0" w:space="0" w:color="auto"/>
        <w:right w:val="none" w:sz="0" w:space="0" w:color="auto"/>
      </w:divBdr>
    </w:div>
    <w:div w:id="826554599">
      <w:bodyDiv w:val="1"/>
      <w:marLeft w:val="0"/>
      <w:marRight w:val="0"/>
      <w:marTop w:val="0"/>
      <w:marBottom w:val="0"/>
      <w:divBdr>
        <w:top w:val="none" w:sz="0" w:space="0" w:color="auto"/>
        <w:left w:val="none" w:sz="0" w:space="0" w:color="auto"/>
        <w:bottom w:val="none" w:sz="0" w:space="0" w:color="auto"/>
        <w:right w:val="none" w:sz="0" w:space="0" w:color="auto"/>
      </w:divBdr>
    </w:div>
    <w:div w:id="843738016">
      <w:bodyDiv w:val="1"/>
      <w:marLeft w:val="0"/>
      <w:marRight w:val="0"/>
      <w:marTop w:val="0"/>
      <w:marBottom w:val="0"/>
      <w:divBdr>
        <w:top w:val="none" w:sz="0" w:space="0" w:color="auto"/>
        <w:left w:val="none" w:sz="0" w:space="0" w:color="auto"/>
        <w:bottom w:val="none" w:sz="0" w:space="0" w:color="auto"/>
        <w:right w:val="none" w:sz="0" w:space="0" w:color="auto"/>
      </w:divBdr>
    </w:div>
    <w:div w:id="852113497">
      <w:bodyDiv w:val="1"/>
      <w:marLeft w:val="0"/>
      <w:marRight w:val="0"/>
      <w:marTop w:val="0"/>
      <w:marBottom w:val="0"/>
      <w:divBdr>
        <w:top w:val="none" w:sz="0" w:space="0" w:color="auto"/>
        <w:left w:val="none" w:sz="0" w:space="0" w:color="auto"/>
        <w:bottom w:val="none" w:sz="0" w:space="0" w:color="auto"/>
        <w:right w:val="none" w:sz="0" w:space="0" w:color="auto"/>
      </w:divBdr>
    </w:div>
    <w:div w:id="965744408">
      <w:marLeft w:val="0"/>
      <w:marRight w:val="0"/>
      <w:marTop w:val="0"/>
      <w:marBottom w:val="0"/>
      <w:divBdr>
        <w:top w:val="none" w:sz="0" w:space="0" w:color="auto"/>
        <w:left w:val="none" w:sz="0" w:space="0" w:color="auto"/>
        <w:bottom w:val="none" w:sz="0" w:space="0" w:color="auto"/>
        <w:right w:val="none" w:sz="0" w:space="0" w:color="auto"/>
      </w:divBdr>
      <w:divsChild>
        <w:div w:id="731200864">
          <w:marLeft w:val="446"/>
          <w:marRight w:val="0"/>
          <w:marTop w:val="0"/>
          <w:marBottom w:val="0"/>
          <w:divBdr>
            <w:top w:val="none" w:sz="0" w:space="0" w:color="auto"/>
            <w:left w:val="none" w:sz="0" w:space="0" w:color="auto"/>
            <w:bottom w:val="none" w:sz="0" w:space="0" w:color="auto"/>
            <w:right w:val="none" w:sz="0" w:space="0" w:color="auto"/>
          </w:divBdr>
        </w:div>
        <w:div w:id="803548537">
          <w:marLeft w:val="446"/>
          <w:marRight w:val="0"/>
          <w:marTop w:val="0"/>
          <w:marBottom w:val="0"/>
          <w:divBdr>
            <w:top w:val="none" w:sz="0" w:space="0" w:color="auto"/>
            <w:left w:val="none" w:sz="0" w:space="0" w:color="auto"/>
            <w:bottom w:val="none" w:sz="0" w:space="0" w:color="auto"/>
            <w:right w:val="none" w:sz="0" w:space="0" w:color="auto"/>
          </w:divBdr>
        </w:div>
        <w:div w:id="926426393">
          <w:marLeft w:val="446"/>
          <w:marRight w:val="0"/>
          <w:marTop w:val="0"/>
          <w:marBottom w:val="0"/>
          <w:divBdr>
            <w:top w:val="none" w:sz="0" w:space="0" w:color="auto"/>
            <w:left w:val="none" w:sz="0" w:space="0" w:color="auto"/>
            <w:bottom w:val="none" w:sz="0" w:space="0" w:color="auto"/>
            <w:right w:val="none" w:sz="0" w:space="0" w:color="auto"/>
          </w:divBdr>
        </w:div>
        <w:div w:id="1178691816">
          <w:marLeft w:val="446"/>
          <w:marRight w:val="0"/>
          <w:marTop w:val="0"/>
          <w:marBottom w:val="0"/>
          <w:divBdr>
            <w:top w:val="none" w:sz="0" w:space="0" w:color="auto"/>
            <w:left w:val="none" w:sz="0" w:space="0" w:color="auto"/>
            <w:bottom w:val="none" w:sz="0" w:space="0" w:color="auto"/>
            <w:right w:val="none" w:sz="0" w:space="0" w:color="auto"/>
          </w:divBdr>
        </w:div>
        <w:div w:id="1841578629">
          <w:marLeft w:val="446"/>
          <w:marRight w:val="0"/>
          <w:marTop w:val="0"/>
          <w:marBottom w:val="0"/>
          <w:divBdr>
            <w:top w:val="none" w:sz="0" w:space="0" w:color="auto"/>
            <w:left w:val="none" w:sz="0" w:space="0" w:color="auto"/>
            <w:bottom w:val="none" w:sz="0" w:space="0" w:color="auto"/>
            <w:right w:val="none" w:sz="0" w:space="0" w:color="auto"/>
          </w:divBdr>
        </w:div>
      </w:divsChild>
    </w:div>
    <w:div w:id="970940697">
      <w:bodyDiv w:val="1"/>
      <w:marLeft w:val="0"/>
      <w:marRight w:val="0"/>
      <w:marTop w:val="0"/>
      <w:marBottom w:val="0"/>
      <w:divBdr>
        <w:top w:val="none" w:sz="0" w:space="0" w:color="auto"/>
        <w:left w:val="none" w:sz="0" w:space="0" w:color="auto"/>
        <w:bottom w:val="none" w:sz="0" w:space="0" w:color="auto"/>
        <w:right w:val="none" w:sz="0" w:space="0" w:color="auto"/>
      </w:divBdr>
    </w:div>
    <w:div w:id="1037779466">
      <w:bodyDiv w:val="1"/>
      <w:marLeft w:val="0"/>
      <w:marRight w:val="0"/>
      <w:marTop w:val="0"/>
      <w:marBottom w:val="0"/>
      <w:divBdr>
        <w:top w:val="none" w:sz="0" w:space="0" w:color="auto"/>
        <w:left w:val="none" w:sz="0" w:space="0" w:color="auto"/>
        <w:bottom w:val="none" w:sz="0" w:space="0" w:color="auto"/>
        <w:right w:val="none" w:sz="0" w:space="0" w:color="auto"/>
      </w:divBdr>
    </w:div>
    <w:div w:id="1065180741">
      <w:bodyDiv w:val="1"/>
      <w:marLeft w:val="0"/>
      <w:marRight w:val="0"/>
      <w:marTop w:val="0"/>
      <w:marBottom w:val="0"/>
      <w:divBdr>
        <w:top w:val="none" w:sz="0" w:space="0" w:color="auto"/>
        <w:left w:val="none" w:sz="0" w:space="0" w:color="auto"/>
        <w:bottom w:val="none" w:sz="0" w:space="0" w:color="auto"/>
        <w:right w:val="none" w:sz="0" w:space="0" w:color="auto"/>
      </w:divBdr>
    </w:div>
    <w:div w:id="1075930906">
      <w:bodyDiv w:val="1"/>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100"/>
      <w:marBottom w:val="100"/>
      <w:divBdr>
        <w:top w:val="none" w:sz="0" w:space="0" w:color="auto"/>
        <w:left w:val="none" w:sz="0" w:space="0" w:color="auto"/>
        <w:bottom w:val="none" w:sz="0" w:space="0" w:color="auto"/>
        <w:right w:val="none" w:sz="0" w:space="0" w:color="auto"/>
      </w:divBdr>
    </w:div>
    <w:div w:id="1164514604">
      <w:bodyDiv w:val="1"/>
      <w:marLeft w:val="0"/>
      <w:marRight w:val="0"/>
      <w:marTop w:val="0"/>
      <w:marBottom w:val="0"/>
      <w:divBdr>
        <w:top w:val="none" w:sz="0" w:space="0" w:color="auto"/>
        <w:left w:val="none" w:sz="0" w:space="0" w:color="auto"/>
        <w:bottom w:val="none" w:sz="0" w:space="0" w:color="auto"/>
        <w:right w:val="none" w:sz="0" w:space="0" w:color="auto"/>
      </w:divBdr>
    </w:div>
    <w:div w:id="1249539106">
      <w:bodyDiv w:val="1"/>
      <w:marLeft w:val="0"/>
      <w:marRight w:val="0"/>
      <w:marTop w:val="0"/>
      <w:marBottom w:val="0"/>
      <w:divBdr>
        <w:top w:val="none" w:sz="0" w:space="0" w:color="auto"/>
        <w:left w:val="none" w:sz="0" w:space="0" w:color="auto"/>
        <w:bottom w:val="none" w:sz="0" w:space="0" w:color="auto"/>
        <w:right w:val="none" w:sz="0" w:space="0" w:color="auto"/>
      </w:divBdr>
    </w:div>
    <w:div w:id="126322260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47">
          <w:marLeft w:val="446"/>
          <w:marRight w:val="0"/>
          <w:marTop w:val="62"/>
          <w:marBottom w:val="0"/>
          <w:divBdr>
            <w:top w:val="none" w:sz="0" w:space="0" w:color="auto"/>
            <w:left w:val="none" w:sz="0" w:space="0" w:color="auto"/>
            <w:bottom w:val="none" w:sz="0" w:space="0" w:color="auto"/>
            <w:right w:val="none" w:sz="0" w:space="0" w:color="auto"/>
          </w:divBdr>
        </w:div>
      </w:divsChild>
    </w:div>
    <w:div w:id="1316226192">
      <w:bodyDiv w:val="1"/>
      <w:marLeft w:val="0"/>
      <w:marRight w:val="0"/>
      <w:marTop w:val="0"/>
      <w:marBottom w:val="0"/>
      <w:divBdr>
        <w:top w:val="none" w:sz="0" w:space="0" w:color="auto"/>
        <w:left w:val="none" w:sz="0" w:space="0" w:color="auto"/>
        <w:bottom w:val="none" w:sz="0" w:space="0" w:color="auto"/>
        <w:right w:val="none" w:sz="0" w:space="0" w:color="auto"/>
      </w:divBdr>
    </w:div>
    <w:div w:id="1324699482">
      <w:bodyDiv w:val="1"/>
      <w:marLeft w:val="0"/>
      <w:marRight w:val="0"/>
      <w:marTop w:val="0"/>
      <w:marBottom w:val="0"/>
      <w:divBdr>
        <w:top w:val="none" w:sz="0" w:space="0" w:color="auto"/>
        <w:left w:val="none" w:sz="0" w:space="0" w:color="auto"/>
        <w:bottom w:val="none" w:sz="0" w:space="0" w:color="auto"/>
        <w:right w:val="none" w:sz="0" w:space="0" w:color="auto"/>
      </w:divBdr>
    </w:div>
    <w:div w:id="1346128053">
      <w:bodyDiv w:val="1"/>
      <w:marLeft w:val="0"/>
      <w:marRight w:val="0"/>
      <w:marTop w:val="0"/>
      <w:marBottom w:val="0"/>
      <w:divBdr>
        <w:top w:val="none" w:sz="0" w:space="0" w:color="auto"/>
        <w:left w:val="none" w:sz="0" w:space="0" w:color="auto"/>
        <w:bottom w:val="none" w:sz="0" w:space="0" w:color="auto"/>
        <w:right w:val="none" w:sz="0" w:space="0" w:color="auto"/>
      </w:divBdr>
    </w:div>
    <w:div w:id="1395470687">
      <w:marLeft w:val="0"/>
      <w:marRight w:val="0"/>
      <w:marTop w:val="100"/>
      <w:marBottom w:val="100"/>
      <w:divBdr>
        <w:top w:val="none" w:sz="0" w:space="0" w:color="auto"/>
        <w:left w:val="none" w:sz="0" w:space="0" w:color="auto"/>
        <w:bottom w:val="none" w:sz="0" w:space="0" w:color="auto"/>
        <w:right w:val="none" w:sz="0" w:space="0" w:color="auto"/>
      </w:divBdr>
    </w:div>
    <w:div w:id="1453596911">
      <w:bodyDiv w:val="1"/>
      <w:marLeft w:val="0"/>
      <w:marRight w:val="0"/>
      <w:marTop w:val="0"/>
      <w:marBottom w:val="0"/>
      <w:divBdr>
        <w:top w:val="none" w:sz="0" w:space="0" w:color="auto"/>
        <w:left w:val="none" w:sz="0" w:space="0" w:color="auto"/>
        <w:bottom w:val="none" w:sz="0" w:space="0" w:color="auto"/>
        <w:right w:val="none" w:sz="0" w:space="0" w:color="auto"/>
      </w:divBdr>
    </w:div>
    <w:div w:id="1537354002">
      <w:bodyDiv w:val="1"/>
      <w:marLeft w:val="0"/>
      <w:marRight w:val="0"/>
      <w:marTop w:val="0"/>
      <w:marBottom w:val="0"/>
      <w:divBdr>
        <w:top w:val="none" w:sz="0" w:space="0" w:color="auto"/>
        <w:left w:val="none" w:sz="0" w:space="0" w:color="auto"/>
        <w:bottom w:val="none" w:sz="0" w:space="0" w:color="auto"/>
        <w:right w:val="none" w:sz="0" w:space="0" w:color="auto"/>
      </w:divBdr>
    </w:div>
    <w:div w:id="1549948107">
      <w:bodyDiv w:val="1"/>
      <w:marLeft w:val="0"/>
      <w:marRight w:val="0"/>
      <w:marTop w:val="0"/>
      <w:marBottom w:val="0"/>
      <w:divBdr>
        <w:top w:val="none" w:sz="0" w:space="0" w:color="auto"/>
        <w:left w:val="none" w:sz="0" w:space="0" w:color="auto"/>
        <w:bottom w:val="none" w:sz="0" w:space="0" w:color="auto"/>
        <w:right w:val="none" w:sz="0" w:space="0" w:color="auto"/>
      </w:divBdr>
    </w:div>
    <w:div w:id="1603875431">
      <w:bodyDiv w:val="1"/>
      <w:marLeft w:val="0"/>
      <w:marRight w:val="0"/>
      <w:marTop w:val="0"/>
      <w:marBottom w:val="0"/>
      <w:divBdr>
        <w:top w:val="none" w:sz="0" w:space="0" w:color="auto"/>
        <w:left w:val="none" w:sz="0" w:space="0" w:color="auto"/>
        <w:bottom w:val="none" w:sz="0" w:space="0" w:color="auto"/>
        <w:right w:val="none" w:sz="0" w:space="0" w:color="auto"/>
      </w:divBdr>
    </w:div>
    <w:div w:id="1605961036">
      <w:bodyDiv w:val="1"/>
      <w:marLeft w:val="0"/>
      <w:marRight w:val="0"/>
      <w:marTop w:val="0"/>
      <w:marBottom w:val="0"/>
      <w:divBdr>
        <w:top w:val="none" w:sz="0" w:space="0" w:color="auto"/>
        <w:left w:val="none" w:sz="0" w:space="0" w:color="auto"/>
        <w:bottom w:val="none" w:sz="0" w:space="0" w:color="auto"/>
        <w:right w:val="none" w:sz="0" w:space="0" w:color="auto"/>
      </w:divBdr>
    </w:div>
    <w:div w:id="1767264492">
      <w:marLeft w:val="0"/>
      <w:marRight w:val="0"/>
      <w:marTop w:val="0"/>
      <w:marBottom w:val="0"/>
      <w:divBdr>
        <w:top w:val="none" w:sz="0" w:space="0" w:color="auto"/>
        <w:left w:val="none" w:sz="0" w:space="0" w:color="auto"/>
        <w:bottom w:val="none" w:sz="0" w:space="0" w:color="auto"/>
        <w:right w:val="none" w:sz="0" w:space="0" w:color="auto"/>
      </w:divBdr>
      <w:divsChild>
        <w:div w:id="993752368">
          <w:marLeft w:val="0"/>
          <w:marRight w:val="0"/>
          <w:marTop w:val="100"/>
          <w:marBottom w:val="100"/>
          <w:divBdr>
            <w:top w:val="none" w:sz="0" w:space="0" w:color="auto"/>
            <w:left w:val="none" w:sz="0" w:space="0" w:color="auto"/>
            <w:bottom w:val="none" w:sz="0" w:space="0" w:color="auto"/>
            <w:right w:val="none" w:sz="0" w:space="0" w:color="auto"/>
          </w:divBdr>
        </w:div>
      </w:divsChild>
    </w:div>
    <w:div w:id="1836457213">
      <w:marLeft w:val="0"/>
      <w:marRight w:val="0"/>
      <w:marTop w:val="0"/>
      <w:marBottom w:val="0"/>
      <w:divBdr>
        <w:top w:val="none" w:sz="0" w:space="0" w:color="auto"/>
        <w:left w:val="none" w:sz="0" w:space="0" w:color="auto"/>
        <w:bottom w:val="none" w:sz="0" w:space="0" w:color="auto"/>
        <w:right w:val="none" w:sz="0" w:space="0" w:color="auto"/>
      </w:divBdr>
      <w:divsChild>
        <w:div w:id="2013335149">
          <w:marLeft w:val="0"/>
          <w:marRight w:val="0"/>
          <w:marTop w:val="0"/>
          <w:marBottom w:val="0"/>
          <w:divBdr>
            <w:top w:val="none" w:sz="0" w:space="0" w:color="auto"/>
            <w:left w:val="none" w:sz="0" w:space="0" w:color="auto"/>
            <w:bottom w:val="none" w:sz="0" w:space="0" w:color="auto"/>
            <w:right w:val="none" w:sz="0" w:space="0" w:color="auto"/>
          </w:divBdr>
          <w:divsChild>
            <w:div w:id="1251886328">
              <w:marLeft w:val="0"/>
              <w:marRight w:val="0"/>
              <w:marTop w:val="0"/>
              <w:marBottom w:val="0"/>
              <w:divBdr>
                <w:top w:val="none" w:sz="0" w:space="0" w:color="auto"/>
                <w:left w:val="none" w:sz="0" w:space="0" w:color="auto"/>
                <w:bottom w:val="none" w:sz="0" w:space="0" w:color="auto"/>
                <w:right w:val="none" w:sz="0" w:space="0" w:color="auto"/>
              </w:divBdr>
              <w:divsChild>
                <w:div w:id="1709143017">
                  <w:marLeft w:val="0"/>
                  <w:marRight w:val="0"/>
                  <w:marTop w:val="0"/>
                  <w:marBottom w:val="0"/>
                  <w:divBdr>
                    <w:top w:val="none" w:sz="0" w:space="0" w:color="auto"/>
                    <w:left w:val="none" w:sz="0" w:space="0" w:color="auto"/>
                    <w:bottom w:val="none" w:sz="0" w:space="0" w:color="auto"/>
                    <w:right w:val="none" w:sz="0" w:space="0" w:color="auto"/>
                  </w:divBdr>
                  <w:divsChild>
                    <w:div w:id="523128547">
                      <w:marLeft w:val="0"/>
                      <w:marRight w:val="0"/>
                      <w:marTop w:val="0"/>
                      <w:marBottom w:val="0"/>
                      <w:divBdr>
                        <w:top w:val="none" w:sz="0" w:space="0" w:color="auto"/>
                        <w:left w:val="none" w:sz="0" w:space="0" w:color="auto"/>
                        <w:bottom w:val="none" w:sz="0" w:space="0" w:color="auto"/>
                        <w:right w:val="none" w:sz="0" w:space="0" w:color="auto"/>
                      </w:divBdr>
                    </w:div>
                    <w:div w:id="6672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784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onovum.nl/geo-standaarden/omgevingswet/STOPTPOD" TargetMode="External"/><Relationship Id="rId18" Type="http://schemas.openxmlformats.org/officeDocument/2006/relationships/image" Target="media/image5.svg"/><Relationship Id="rId26" Type="http://schemas.openxmlformats.org/officeDocument/2006/relationships/image" Target="media/image13.svg"/><Relationship Id="rId39" Type="http://schemas.openxmlformats.org/officeDocument/2006/relationships/hyperlink" Target="https://www.opengis.net/def/crs/EPSG/0/28992" TargetMode="External"/><Relationship Id="rId21" Type="http://schemas.openxmlformats.org/officeDocument/2006/relationships/image" Target="media/image8.png"/><Relationship Id="rId34" Type="http://schemas.microsoft.com/office/2016/09/relationships/commentsIds" Target="commentsIds.xml"/><Relationship Id="rId42" Type="http://schemas.openxmlformats.org/officeDocument/2006/relationships/hyperlink" Target="https://koop.gitlab.io/STOP/standaard/1.0.3/imop-geo.html"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hyperlink" Target="https://koop.gitlab.io/lvbb/bronhouderkoppelvlak/" TargetMode="External"/><Relationship Id="rId24" Type="http://schemas.openxmlformats.org/officeDocument/2006/relationships/image" Target="media/image11.svg"/><Relationship Id="rId32" Type="http://schemas.openxmlformats.org/officeDocument/2006/relationships/comments" Target="comments.xml"/><Relationship Id="rId37" Type="http://schemas.openxmlformats.org/officeDocument/2006/relationships/hyperlink" Target="https://docs.geostandaarden.nl/nen3610/def-st-basisgeometrie-20200930/" TargetMode="External"/><Relationship Id="rId40" Type="http://schemas.openxmlformats.org/officeDocument/2006/relationships/image" Target="media/image18.png"/><Relationship Id="rId45" Type="http://schemas.openxmlformats.org/officeDocument/2006/relationships/hyperlink" Target="https://github.com/Geonovum/TPOD/tree/master/CIMOW"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register.geostandaarden.nl/xmlschema/tpod/v2.0.0/"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egister.geostandaarden.nl/xmlschema/tpod/v2.0.0/bestanden-ow/generiek/manifest-ow.xsd" TargetMode="Externa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svg"/><Relationship Id="rId35" Type="http://schemas.microsoft.com/office/2018/08/relationships/commentsExtensible" Target="commentsExtensible.xml"/><Relationship Id="rId43" Type="http://schemas.openxmlformats.org/officeDocument/2006/relationships/image" Target="media/image19.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koop.gitlab.io/STOP/standaard/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commentsExtended" Target="commentsExtended.xml"/><Relationship Id="rId38" Type="http://schemas.openxmlformats.org/officeDocument/2006/relationships/hyperlink" Target="https://register.geostandaarden.nl/gmlapplicatieschema/basisgeometrie/" TargetMode="External"/><Relationship Id="rId46" Type="http://schemas.openxmlformats.org/officeDocument/2006/relationships/header" Target="header1.xml"/><Relationship Id="rId20" Type="http://schemas.openxmlformats.org/officeDocument/2006/relationships/image" Target="media/image7.svg"/><Relationship Id="rId41" Type="http://schemas.openxmlformats.org/officeDocument/2006/relationships/hyperlink" Target="https://koop.gitlab.io/STOP/standaard/1.0.4/GIOConceptueel.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quak\Git\Geonovum\ow-IMOW\word\respec.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75FAE-90C9-425F-A512-B4889EA3F252}">
  <ds:schemaRefs>
    <ds:schemaRef ds:uri="http://schemas.microsoft.com/sharepoint/v3/contenttype/forms"/>
  </ds:schemaRefs>
</ds:datastoreItem>
</file>

<file path=customXml/itemProps2.xml><?xml version="1.0" encoding="utf-8"?>
<ds:datastoreItem xmlns:ds="http://schemas.openxmlformats.org/officeDocument/2006/customXml" ds:itemID="{B3E5C1F2-42DD-41BF-BD01-17978B8F6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6849B9-E23C-4ADF-B851-14F7C418C4D8}">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DD28D96A-F50D-43C9-BE9A-1D42D6CFB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respec.dotm</Template>
  <TotalTime>19923</TotalTime>
  <Pages>52</Pages>
  <Words>15208</Words>
  <Characters>83644</Characters>
  <Application>Microsoft Office Word</Application>
  <DocSecurity>0</DocSecurity>
  <Lines>697</Lines>
  <Paragraphs>197</Paragraphs>
  <ScaleCrop>false</ScaleCrop>
  <HeadingPairs>
    <vt:vector size="2" baseType="variant">
      <vt:variant>
        <vt:lpstr>Titel</vt:lpstr>
      </vt:variant>
      <vt:variant>
        <vt:i4>1</vt:i4>
      </vt:variant>
    </vt:vector>
  </HeadingPairs>
  <TitlesOfParts>
    <vt:vector size="1" baseType="lpstr">
      <vt:lpstr>IMOW v2.0.2</vt:lpstr>
    </vt:vector>
  </TitlesOfParts>
  <Company>Geonovum</Company>
  <LinksUpToDate>false</LinksUpToDate>
  <CharactersWithSpaces>98655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IMOW v2.0.2</dc:title>
  <dc:subject/>
  <dc:creator>PR33</dc:creator>
  <cp:keywords/>
  <dc:description/>
  <cp:lastModifiedBy>Wilko Quak</cp:lastModifiedBy>
  <cp:revision>104</cp:revision>
  <cp:lastPrinted>2023-01-10T08:59:00Z</cp:lastPrinted>
  <dcterms:created xsi:type="dcterms:W3CDTF">2023-01-10T08:56:00Z</dcterms:created>
  <dcterms:modified xsi:type="dcterms:W3CDTF">2024-02-08T15:17:00Z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0x0101003ADD3040E3157B4E913BCA65F34844D7</vt:lpwstr>
  </property>
  <property fmtid="{D5CDD505-2E9C-101B-9397-08002B2CF9AE}" pid="4" name="TaxCatchAll">
    <vt:lpwstr/>
  </property>
  <property fmtid="{D5CDD505-2E9C-101B-9397-08002B2CF9AE}" pid="5" name="lcf76f155ced4ddcb4097134ff3c332f">
    <vt:lpwstr/>
  </property>
</Properties>
</file>