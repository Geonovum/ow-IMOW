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proofErr w:type="spellStart"/>
      <w:r w:rsidR="006934CA">
        <w:t>STandaard</w:t>
      </w:r>
      <w:proofErr w:type="spellEnd"/>
      <w:r w:rsidR="006934CA">
        <w:t xml:space="preserve"> Officiële Publicaties met </w:t>
      </w:r>
      <w:proofErr w:type="spellStart"/>
      <w:r w:rsidR="006934CA">
        <w:t>ToepassingsProfielen</w:t>
      </w:r>
      <w:proofErr w:type="spellEnd"/>
      <w:r w:rsidR="006934CA">
        <w:t xml:space="preserve"> voor </w:t>
      </w:r>
      <w:proofErr w:type="spellStart"/>
      <w:r w:rsidR="006934CA">
        <w:t>OmgevingsDocumenten</w:t>
      </w:r>
      <w:proofErr w:type="spellEnd"/>
      <w:r w:rsidR="006934CA">
        <w:t xml:space="preserve">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325871CE" w14:textId="66CAD954" w:rsidR="006934CA"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6934CA">
        <w:t>1</w:t>
      </w:r>
      <w:r w:rsidR="006934CA">
        <w:rPr>
          <w:rFonts w:eastAsiaTheme="minorEastAsia"/>
          <w:kern w:val="2"/>
          <w:sz w:val="24"/>
          <w:szCs w:val="24"/>
          <w:lang w:eastAsia="nl-NL"/>
          <w14:ligatures w14:val="standardContextual"/>
        </w:rPr>
        <w:tab/>
      </w:r>
      <w:r w:rsidR="006934CA">
        <w:t>Inleiding</w:t>
      </w:r>
      <w:r w:rsidR="006934CA">
        <w:tab/>
      </w:r>
      <w:r w:rsidR="006934CA">
        <w:fldChar w:fldCharType="begin"/>
      </w:r>
      <w:r w:rsidR="006934CA">
        <w:instrText xml:space="preserve"> PAGEREF _Toc158193940 \h </w:instrText>
      </w:r>
      <w:r w:rsidR="006934CA">
        <w:fldChar w:fldCharType="separate"/>
      </w:r>
      <w:r w:rsidR="006934CA">
        <w:t>6</w:t>
      </w:r>
      <w:r w:rsidR="006934CA">
        <w:fldChar w:fldCharType="end"/>
      </w:r>
    </w:p>
    <w:p w14:paraId="0612CA2D" w14:textId="4BE70D5D" w:rsidR="006934CA" w:rsidRDefault="006934CA">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_Toc158193941 \h </w:instrText>
      </w:r>
      <w:r>
        <w:rPr>
          <w:noProof/>
        </w:rPr>
      </w:r>
      <w:r>
        <w:rPr>
          <w:noProof/>
        </w:rPr>
        <w:fldChar w:fldCharType="separate"/>
      </w:r>
      <w:r>
        <w:rPr>
          <w:noProof/>
        </w:rPr>
        <w:t>6</w:t>
      </w:r>
      <w:r>
        <w:rPr>
          <w:noProof/>
        </w:rPr>
        <w:fldChar w:fldCharType="end"/>
      </w:r>
    </w:p>
    <w:p w14:paraId="19E2C7C3" w14:textId="1647E0AE" w:rsidR="006934CA" w:rsidRDefault="006934CA">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_Toc158193942 \h </w:instrText>
      </w:r>
      <w:r>
        <w:rPr>
          <w:noProof/>
        </w:rPr>
      </w:r>
      <w:r>
        <w:rPr>
          <w:noProof/>
        </w:rPr>
        <w:fldChar w:fldCharType="separate"/>
      </w:r>
      <w:r>
        <w:rPr>
          <w:noProof/>
        </w:rPr>
        <w:t>7</w:t>
      </w:r>
      <w:r>
        <w:rPr>
          <w:noProof/>
        </w:rPr>
        <w:fldChar w:fldCharType="end"/>
      </w:r>
    </w:p>
    <w:p w14:paraId="2C164C26" w14:textId="38DEFC67" w:rsidR="006934CA" w:rsidRDefault="006934CA">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_Toc158193943 \h </w:instrText>
      </w:r>
      <w:r>
        <w:rPr>
          <w:noProof/>
        </w:rPr>
      </w:r>
      <w:r>
        <w:rPr>
          <w:noProof/>
        </w:rPr>
        <w:fldChar w:fldCharType="separate"/>
      </w:r>
      <w:r>
        <w:rPr>
          <w:noProof/>
        </w:rPr>
        <w:t>8</w:t>
      </w:r>
      <w:r>
        <w:rPr>
          <w:noProof/>
        </w:rPr>
        <w:fldChar w:fldCharType="end"/>
      </w:r>
    </w:p>
    <w:p w14:paraId="6E740C24" w14:textId="2BFDB311" w:rsidR="006934CA" w:rsidRDefault="006934CA">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_Toc158193944 \h </w:instrText>
      </w:r>
      <w:r>
        <w:fldChar w:fldCharType="separate"/>
      </w:r>
      <w:r>
        <w:t>9</w:t>
      </w:r>
      <w:r>
        <w:fldChar w:fldCharType="end"/>
      </w:r>
    </w:p>
    <w:p w14:paraId="7502C613" w14:textId="747616B9" w:rsidR="006934CA" w:rsidRDefault="006934CA">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_Toc158193945 \h </w:instrText>
      </w:r>
      <w:r>
        <w:rPr>
          <w:noProof/>
        </w:rPr>
      </w:r>
      <w:r>
        <w:rPr>
          <w:noProof/>
        </w:rPr>
        <w:fldChar w:fldCharType="separate"/>
      </w:r>
      <w:r>
        <w:rPr>
          <w:noProof/>
        </w:rPr>
        <w:t>9</w:t>
      </w:r>
      <w:r>
        <w:rPr>
          <w:noProof/>
        </w:rPr>
        <w:fldChar w:fldCharType="end"/>
      </w:r>
    </w:p>
    <w:p w14:paraId="0675B0A1" w14:textId="2FC63AAF" w:rsidR="006934CA" w:rsidRDefault="006934CA">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Vrijetekststructuur en artikelstructuur</w:t>
      </w:r>
      <w:r>
        <w:rPr>
          <w:noProof/>
        </w:rPr>
        <w:tab/>
      </w:r>
      <w:r>
        <w:rPr>
          <w:noProof/>
        </w:rPr>
        <w:fldChar w:fldCharType="begin"/>
      </w:r>
      <w:r>
        <w:rPr>
          <w:noProof/>
        </w:rPr>
        <w:instrText xml:space="preserve"> PAGEREF _Toc158193946 \h </w:instrText>
      </w:r>
      <w:r>
        <w:rPr>
          <w:noProof/>
        </w:rPr>
      </w:r>
      <w:r>
        <w:rPr>
          <w:noProof/>
        </w:rPr>
        <w:fldChar w:fldCharType="separate"/>
      </w:r>
      <w:r>
        <w:rPr>
          <w:noProof/>
        </w:rPr>
        <w:t>10</w:t>
      </w:r>
      <w:r>
        <w:rPr>
          <w:noProof/>
        </w:rPr>
        <w:fldChar w:fldCharType="end"/>
      </w:r>
    </w:p>
    <w:p w14:paraId="6C05CF5A" w14:textId="181E47A3" w:rsidR="006934CA" w:rsidRDefault="006934CA">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_Toc158193947 \h </w:instrText>
      </w:r>
      <w:r>
        <w:rPr>
          <w:noProof/>
        </w:rPr>
      </w:r>
      <w:r>
        <w:rPr>
          <w:noProof/>
        </w:rPr>
        <w:fldChar w:fldCharType="separate"/>
      </w:r>
      <w:r>
        <w:rPr>
          <w:noProof/>
        </w:rPr>
        <w:t>10</w:t>
      </w:r>
      <w:r>
        <w:rPr>
          <w:noProof/>
        </w:rPr>
        <w:fldChar w:fldCharType="end"/>
      </w:r>
    </w:p>
    <w:p w14:paraId="35F098BF" w14:textId="26EEC589" w:rsidR="006934CA" w:rsidRDefault="006934CA">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_Toc158193948 \h </w:instrText>
      </w:r>
      <w:r>
        <w:rPr>
          <w:noProof/>
        </w:rPr>
      </w:r>
      <w:r>
        <w:rPr>
          <w:noProof/>
        </w:rPr>
        <w:fldChar w:fldCharType="separate"/>
      </w:r>
      <w:r>
        <w:rPr>
          <w:noProof/>
        </w:rPr>
        <w:t>10</w:t>
      </w:r>
      <w:r>
        <w:rPr>
          <w:noProof/>
        </w:rPr>
        <w:fldChar w:fldCharType="end"/>
      </w:r>
    </w:p>
    <w:p w14:paraId="6A20A456" w14:textId="0EEA8CBC" w:rsidR="006934CA" w:rsidRPr="006934CA" w:rsidRDefault="006934CA">
      <w:pPr>
        <w:pStyle w:val="Inhopg2"/>
        <w:rPr>
          <w:rFonts w:eastAsiaTheme="minorEastAsia"/>
          <w:noProof/>
          <w:kern w:val="2"/>
          <w:sz w:val="24"/>
          <w:szCs w:val="24"/>
          <w:lang w:val="en-US" w:eastAsia="nl-NL"/>
          <w14:ligatures w14:val="standardContextual"/>
        </w:rPr>
      </w:pPr>
      <w:r w:rsidRPr="006934CA">
        <w:rPr>
          <w:noProof/>
          <w:lang w:val="en-US"/>
        </w:rPr>
        <w:t>2.3</w:t>
      </w:r>
      <w:r w:rsidRPr="006934CA">
        <w:rPr>
          <w:rFonts w:eastAsiaTheme="minorEastAsia"/>
          <w:noProof/>
          <w:kern w:val="2"/>
          <w:sz w:val="24"/>
          <w:szCs w:val="24"/>
          <w:lang w:val="en-US" w:eastAsia="nl-NL"/>
          <w14:ligatures w14:val="standardContextual"/>
        </w:rPr>
        <w:tab/>
      </w:r>
      <w:r w:rsidRPr="006934CA">
        <w:rPr>
          <w:noProof/>
          <w:lang w:val="en-US"/>
        </w:rPr>
        <w:t>Details IMOW</w:t>
      </w:r>
      <w:r w:rsidRPr="006934CA">
        <w:rPr>
          <w:noProof/>
          <w:lang w:val="en-US"/>
        </w:rPr>
        <w:tab/>
      </w:r>
      <w:r>
        <w:rPr>
          <w:noProof/>
        </w:rPr>
        <w:fldChar w:fldCharType="begin"/>
      </w:r>
      <w:r w:rsidRPr="006934CA">
        <w:rPr>
          <w:noProof/>
          <w:lang w:val="en-US"/>
        </w:rPr>
        <w:instrText xml:space="preserve"> PAGEREF _Toc158193949 \h </w:instrText>
      </w:r>
      <w:r>
        <w:rPr>
          <w:noProof/>
        </w:rPr>
      </w:r>
      <w:r>
        <w:rPr>
          <w:noProof/>
        </w:rPr>
        <w:fldChar w:fldCharType="separate"/>
      </w:r>
      <w:r w:rsidRPr="006934CA">
        <w:rPr>
          <w:noProof/>
          <w:lang w:val="en-US"/>
        </w:rPr>
        <w:t>11</w:t>
      </w:r>
      <w:r>
        <w:rPr>
          <w:noProof/>
        </w:rPr>
        <w:fldChar w:fldCharType="end"/>
      </w:r>
    </w:p>
    <w:p w14:paraId="014D65FE" w14:textId="3B94A941"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2.3.1</w:t>
      </w:r>
      <w:r w:rsidRPr="006934CA">
        <w:rPr>
          <w:rFonts w:eastAsiaTheme="minorEastAsia"/>
          <w:noProof/>
          <w:kern w:val="2"/>
          <w:sz w:val="24"/>
          <w:szCs w:val="24"/>
          <w:lang w:val="en-US" w:eastAsia="nl-NL"/>
          <w14:ligatures w14:val="standardContextual"/>
        </w:rPr>
        <w:tab/>
      </w:r>
      <w:r w:rsidRPr="006934CA">
        <w:rPr>
          <w:noProof/>
          <w:lang w:val="en-US"/>
        </w:rPr>
        <w:t>OW-object</w:t>
      </w:r>
      <w:r w:rsidRPr="006934CA">
        <w:rPr>
          <w:noProof/>
          <w:lang w:val="en-US"/>
        </w:rPr>
        <w:tab/>
      </w:r>
      <w:r>
        <w:rPr>
          <w:noProof/>
        </w:rPr>
        <w:fldChar w:fldCharType="begin"/>
      </w:r>
      <w:r w:rsidRPr="006934CA">
        <w:rPr>
          <w:noProof/>
          <w:lang w:val="en-US"/>
        </w:rPr>
        <w:instrText xml:space="preserve"> PAGEREF _Toc158193950 \h </w:instrText>
      </w:r>
      <w:r>
        <w:rPr>
          <w:noProof/>
        </w:rPr>
      </w:r>
      <w:r>
        <w:rPr>
          <w:noProof/>
        </w:rPr>
        <w:fldChar w:fldCharType="separate"/>
      </w:r>
      <w:r w:rsidRPr="006934CA">
        <w:rPr>
          <w:noProof/>
          <w:lang w:val="en-US"/>
        </w:rPr>
        <w:t>11</w:t>
      </w:r>
      <w:r>
        <w:rPr>
          <w:noProof/>
        </w:rPr>
        <w:fldChar w:fldCharType="end"/>
      </w:r>
    </w:p>
    <w:p w14:paraId="114E6039" w14:textId="7B96726E"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2.3.2</w:t>
      </w:r>
      <w:r w:rsidRPr="006934CA">
        <w:rPr>
          <w:rFonts w:eastAsiaTheme="minorEastAsia"/>
          <w:noProof/>
          <w:kern w:val="2"/>
          <w:sz w:val="24"/>
          <w:szCs w:val="24"/>
          <w:lang w:val="en-US" w:eastAsia="nl-NL"/>
          <w14:ligatures w14:val="standardContextual"/>
        </w:rPr>
        <w:tab/>
      </w:r>
      <w:r w:rsidRPr="006934CA">
        <w:rPr>
          <w:noProof/>
          <w:lang w:val="en-US"/>
        </w:rPr>
        <w:t>OP-object</w:t>
      </w:r>
      <w:r w:rsidRPr="006934CA">
        <w:rPr>
          <w:noProof/>
          <w:lang w:val="en-US"/>
        </w:rPr>
        <w:tab/>
      </w:r>
      <w:r>
        <w:rPr>
          <w:noProof/>
        </w:rPr>
        <w:fldChar w:fldCharType="begin"/>
      </w:r>
      <w:r w:rsidRPr="006934CA">
        <w:rPr>
          <w:noProof/>
          <w:lang w:val="en-US"/>
        </w:rPr>
        <w:instrText xml:space="preserve"> PAGEREF _Toc158193951 \h </w:instrText>
      </w:r>
      <w:r>
        <w:rPr>
          <w:noProof/>
        </w:rPr>
      </w:r>
      <w:r>
        <w:rPr>
          <w:noProof/>
        </w:rPr>
        <w:fldChar w:fldCharType="separate"/>
      </w:r>
      <w:r w:rsidRPr="006934CA">
        <w:rPr>
          <w:noProof/>
          <w:lang w:val="en-US"/>
        </w:rPr>
        <w:t>14</w:t>
      </w:r>
      <w:r>
        <w:rPr>
          <w:noProof/>
        </w:rPr>
        <w:fldChar w:fldCharType="end"/>
      </w:r>
    </w:p>
    <w:p w14:paraId="06CE1EDD" w14:textId="3CCE051A" w:rsidR="006934CA" w:rsidRDefault="006934CA">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_Toc158193952 \h </w:instrText>
      </w:r>
      <w:r>
        <w:rPr>
          <w:noProof/>
        </w:rPr>
      </w:r>
      <w:r>
        <w:rPr>
          <w:noProof/>
        </w:rPr>
        <w:fldChar w:fldCharType="separate"/>
      </w:r>
      <w:r>
        <w:rPr>
          <w:noProof/>
        </w:rPr>
        <w:t>15</w:t>
      </w:r>
      <w:r>
        <w:rPr>
          <w:noProof/>
        </w:rPr>
        <w:fldChar w:fldCharType="end"/>
      </w:r>
    </w:p>
    <w:p w14:paraId="2C82AD16" w14:textId="3B345A35" w:rsidR="006934CA" w:rsidRDefault="006934CA">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_Toc158193953 \h </w:instrText>
      </w:r>
      <w:r>
        <w:rPr>
          <w:noProof/>
        </w:rPr>
      </w:r>
      <w:r>
        <w:rPr>
          <w:noProof/>
        </w:rPr>
        <w:fldChar w:fldCharType="separate"/>
      </w:r>
      <w:r>
        <w:rPr>
          <w:noProof/>
        </w:rPr>
        <w:t>15</w:t>
      </w:r>
      <w:r>
        <w:rPr>
          <w:noProof/>
        </w:rPr>
        <w:fldChar w:fldCharType="end"/>
      </w:r>
    </w:p>
    <w:p w14:paraId="2C36E7F1" w14:textId="583903C5" w:rsidR="006934CA" w:rsidRDefault="006934CA">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_Toc158193954 \h </w:instrText>
      </w:r>
      <w:r>
        <w:rPr>
          <w:noProof/>
        </w:rPr>
      </w:r>
      <w:r>
        <w:rPr>
          <w:noProof/>
        </w:rPr>
        <w:fldChar w:fldCharType="separate"/>
      </w:r>
      <w:r>
        <w:rPr>
          <w:noProof/>
        </w:rPr>
        <w:t>16</w:t>
      </w:r>
      <w:r>
        <w:rPr>
          <w:noProof/>
        </w:rPr>
        <w:fldChar w:fldCharType="end"/>
      </w:r>
    </w:p>
    <w:p w14:paraId="516CDA8F" w14:textId="18DC2ACC" w:rsidR="006934CA" w:rsidRDefault="006934CA">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_Toc158193955 \h </w:instrText>
      </w:r>
      <w:r>
        <w:rPr>
          <w:noProof/>
        </w:rPr>
      </w:r>
      <w:r>
        <w:rPr>
          <w:noProof/>
        </w:rPr>
        <w:fldChar w:fldCharType="separate"/>
      </w:r>
      <w:r>
        <w:rPr>
          <w:noProof/>
        </w:rPr>
        <w:t>16</w:t>
      </w:r>
      <w:r>
        <w:rPr>
          <w:noProof/>
        </w:rPr>
        <w:fldChar w:fldCharType="end"/>
      </w:r>
    </w:p>
    <w:p w14:paraId="58098583" w14:textId="59C3C1EF" w:rsidR="006934CA" w:rsidRDefault="006934CA">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_Toc158193956 \h </w:instrText>
      </w:r>
      <w:r>
        <w:rPr>
          <w:noProof/>
        </w:rPr>
      </w:r>
      <w:r>
        <w:rPr>
          <w:noProof/>
        </w:rPr>
        <w:fldChar w:fldCharType="separate"/>
      </w:r>
      <w:r>
        <w:rPr>
          <w:noProof/>
        </w:rPr>
        <w:t>16</w:t>
      </w:r>
      <w:r>
        <w:rPr>
          <w:noProof/>
        </w:rPr>
        <w:fldChar w:fldCharType="end"/>
      </w:r>
    </w:p>
    <w:p w14:paraId="0053E7C8" w14:textId="1FCFF9B8" w:rsidR="006934CA" w:rsidRDefault="006934CA">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_Toc158193957 \h </w:instrText>
      </w:r>
      <w:r>
        <w:rPr>
          <w:noProof/>
        </w:rPr>
      </w:r>
      <w:r>
        <w:rPr>
          <w:noProof/>
        </w:rPr>
        <w:fldChar w:fldCharType="separate"/>
      </w:r>
      <w:r>
        <w:rPr>
          <w:noProof/>
        </w:rPr>
        <w:t>17</w:t>
      </w:r>
      <w:r>
        <w:rPr>
          <w:noProof/>
        </w:rPr>
        <w:fldChar w:fldCharType="end"/>
      </w:r>
    </w:p>
    <w:p w14:paraId="2DEF9A6E" w14:textId="77580501" w:rsidR="006934CA" w:rsidRDefault="006934CA">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_Toc158193958 \h </w:instrText>
      </w:r>
      <w:r>
        <w:rPr>
          <w:noProof/>
        </w:rPr>
      </w:r>
      <w:r>
        <w:rPr>
          <w:noProof/>
        </w:rPr>
        <w:fldChar w:fldCharType="separate"/>
      </w:r>
      <w:r>
        <w:rPr>
          <w:noProof/>
        </w:rPr>
        <w:t>17</w:t>
      </w:r>
      <w:r>
        <w:rPr>
          <w:noProof/>
        </w:rPr>
        <w:fldChar w:fldCharType="end"/>
      </w:r>
    </w:p>
    <w:p w14:paraId="5C043F55" w14:textId="38D1236E" w:rsidR="006934CA" w:rsidRDefault="006934CA">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_Toc158193959 \h </w:instrText>
      </w:r>
      <w:r>
        <w:fldChar w:fldCharType="separate"/>
      </w:r>
      <w:r>
        <w:t>18</w:t>
      </w:r>
      <w:r>
        <w:fldChar w:fldCharType="end"/>
      </w:r>
    </w:p>
    <w:p w14:paraId="29FE9225" w14:textId="6705D94A" w:rsidR="006934CA" w:rsidRDefault="006934CA">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owBestand</w:t>
      </w:r>
      <w:r>
        <w:rPr>
          <w:noProof/>
        </w:rPr>
        <w:tab/>
      </w:r>
      <w:r>
        <w:rPr>
          <w:noProof/>
        </w:rPr>
        <w:fldChar w:fldCharType="begin"/>
      </w:r>
      <w:r>
        <w:rPr>
          <w:noProof/>
        </w:rPr>
        <w:instrText xml:space="preserve"> PAGEREF _Toc158193960 \h </w:instrText>
      </w:r>
      <w:r>
        <w:rPr>
          <w:noProof/>
        </w:rPr>
      </w:r>
      <w:r>
        <w:rPr>
          <w:noProof/>
        </w:rPr>
        <w:fldChar w:fldCharType="separate"/>
      </w:r>
      <w:r>
        <w:rPr>
          <w:noProof/>
        </w:rPr>
        <w:t>18</w:t>
      </w:r>
      <w:r>
        <w:rPr>
          <w:noProof/>
        </w:rPr>
        <w:fldChar w:fldCharType="end"/>
      </w:r>
    </w:p>
    <w:p w14:paraId="26396F5B" w14:textId="06548553" w:rsidR="006934CA" w:rsidRDefault="006934CA">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_Toc158193961 \h </w:instrText>
      </w:r>
      <w:r>
        <w:rPr>
          <w:noProof/>
        </w:rPr>
      </w:r>
      <w:r>
        <w:rPr>
          <w:noProof/>
        </w:rPr>
        <w:fldChar w:fldCharType="separate"/>
      </w:r>
      <w:r>
        <w:rPr>
          <w:noProof/>
        </w:rPr>
        <w:t>18</w:t>
      </w:r>
      <w:r>
        <w:rPr>
          <w:noProof/>
        </w:rPr>
        <w:fldChar w:fldCharType="end"/>
      </w:r>
    </w:p>
    <w:p w14:paraId="0471CEB4" w14:textId="4FA2D142" w:rsidR="006934CA" w:rsidRDefault="006934CA">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_Toc158193962 \h </w:instrText>
      </w:r>
      <w:r>
        <w:rPr>
          <w:noProof/>
        </w:rPr>
      </w:r>
      <w:r>
        <w:rPr>
          <w:noProof/>
        </w:rPr>
        <w:fldChar w:fldCharType="separate"/>
      </w:r>
      <w:r>
        <w:rPr>
          <w:noProof/>
        </w:rPr>
        <w:t>19</w:t>
      </w:r>
      <w:r>
        <w:rPr>
          <w:noProof/>
        </w:rPr>
        <w:fldChar w:fldCharType="end"/>
      </w:r>
    </w:p>
    <w:p w14:paraId="1D137E4C" w14:textId="7DEFEB33" w:rsidR="006934CA" w:rsidRDefault="006934CA">
      <w:pPr>
        <w:pStyle w:val="Inhopg3"/>
        <w:rPr>
          <w:rFonts w:eastAsiaTheme="minorEastAsia"/>
          <w:noProof/>
          <w:kern w:val="2"/>
          <w:sz w:val="24"/>
          <w:szCs w:val="24"/>
          <w:lang w:eastAsia="nl-NL"/>
          <w14:ligatures w14:val="standardContextual"/>
        </w:rPr>
      </w:pPr>
      <w:r>
        <w:rPr>
          <w:noProof/>
        </w:rPr>
        <w:t>3.3.1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_Toc158193963 \h </w:instrText>
      </w:r>
      <w:r>
        <w:rPr>
          <w:noProof/>
        </w:rPr>
      </w:r>
      <w:r>
        <w:rPr>
          <w:noProof/>
        </w:rPr>
        <w:fldChar w:fldCharType="separate"/>
      </w:r>
      <w:r>
        <w:rPr>
          <w:noProof/>
        </w:rPr>
        <w:t>19</w:t>
      </w:r>
      <w:r>
        <w:rPr>
          <w:noProof/>
        </w:rPr>
        <w:fldChar w:fldCharType="end"/>
      </w:r>
    </w:p>
    <w:p w14:paraId="0FE0F836" w14:textId="2740D4C3" w:rsidR="006934CA" w:rsidRDefault="006934CA">
      <w:pPr>
        <w:pStyle w:val="Inhopg3"/>
        <w:rPr>
          <w:rFonts w:eastAsiaTheme="minorEastAsia"/>
          <w:noProof/>
          <w:kern w:val="2"/>
          <w:sz w:val="24"/>
          <w:szCs w:val="24"/>
          <w:lang w:eastAsia="nl-NL"/>
          <w14:ligatures w14:val="standardContextual"/>
        </w:rPr>
      </w:pPr>
      <w:r>
        <w:rPr>
          <w:noProof/>
        </w:rPr>
        <w:t>3.3.2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_Toc158193964 \h </w:instrText>
      </w:r>
      <w:r>
        <w:rPr>
          <w:noProof/>
        </w:rPr>
      </w:r>
      <w:r>
        <w:rPr>
          <w:noProof/>
        </w:rPr>
        <w:fldChar w:fldCharType="separate"/>
      </w:r>
      <w:r>
        <w:rPr>
          <w:noProof/>
        </w:rPr>
        <w:t>20</w:t>
      </w:r>
      <w:r>
        <w:rPr>
          <w:noProof/>
        </w:rPr>
        <w:fldChar w:fldCharType="end"/>
      </w:r>
    </w:p>
    <w:p w14:paraId="449EF7D9" w14:textId="43C613FA" w:rsidR="006934CA" w:rsidRDefault="006934CA">
      <w:pPr>
        <w:pStyle w:val="Inhopg3"/>
        <w:rPr>
          <w:rFonts w:eastAsiaTheme="minorEastAsia"/>
          <w:noProof/>
          <w:kern w:val="2"/>
          <w:sz w:val="24"/>
          <w:szCs w:val="24"/>
          <w:lang w:eastAsia="nl-NL"/>
          <w14:ligatures w14:val="standardContextual"/>
        </w:rPr>
      </w:pPr>
      <w:r>
        <w:rPr>
          <w:noProof/>
        </w:rPr>
        <w:t>3.3.3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_Toc158193965 \h </w:instrText>
      </w:r>
      <w:r>
        <w:rPr>
          <w:noProof/>
        </w:rPr>
      </w:r>
      <w:r>
        <w:rPr>
          <w:noProof/>
        </w:rPr>
        <w:fldChar w:fldCharType="separate"/>
      </w:r>
      <w:r>
        <w:rPr>
          <w:noProof/>
        </w:rPr>
        <w:t>21</w:t>
      </w:r>
      <w:r>
        <w:rPr>
          <w:noProof/>
        </w:rPr>
        <w:fldChar w:fldCharType="end"/>
      </w:r>
    </w:p>
    <w:p w14:paraId="21971D92" w14:textId="45270473" w:rsidR="006934CA" w:rsidRDefault="006934CA">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_Toc158193966 \h </w:instrText>
      </w:r>
      <w:r>
        <w:rPr>
          <w:noProof/>
        </w:rPr>
      </w:r>
      <w:r>
        <w:rPr>
          <w:noProof/>
        </w:rPr>
        <w:fldChar w:fldCharType="separate"/>
      </w:r>
      <w:r>
        <w:rPr>
          <w:noProof/>
        </w:rPr>
        <w:t>22</w:t>
      </w:r>
      <w:r>
        <w:rPr>
          <w:noProof/>
        </w:rPr>
        <w:fldChar w:fldCharType="end"/>
      </w:r>
    </w:p>
    <w:p w14:paraId="3D56266F" w14:textId="2286AD55" w:rsidR="006934CA" w:rsidRDefault="006934CA">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_Toc158193967 \h </w:instrText>
      </w:r>
      <w:r>
        <w:rPr>
          <w:noProof/>
        </w:rPr>
      </w:r>
      <w:r>
        <w:rPr>
          <w:noProof/>
        </w:rPr>
        <w:fldChar w:fldCharType="separate"/>
      </w:r>
      <w:r>
        <w:rPr>
          <w:noProof/>
        </w:rPr>
        <w:t>22</w:t>
      </w:r>
      <w:r>
        <w:rPr>
          <w:noProof/>
        </w:rPr>
        <w:fldChar w:fldCharType="end"/>
      </w:r>
    </w:p>
    <w:p w14:paraId="2D0D333D" w14:textId="16E8267A" w:rsidR="006934CA" w:rsidRDefault="006934CA">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_Toc158193968 \h </w:instrText>
      </w:r>
      <w:r>
        <w:rPr>
          <w:noProof/>
        </w:rPr>
      </w:r>
      <w:r>
        <w:rPr>
          <w:noProof/>
        </w:rPr>
        <w:fldChar w:fldCharType="separate"/>
      </w:r>
      <w:r>
        <w:rPr>
          <w:noProof/>
        </w:rPr>
        <w:t>23</w:t>
      </w:r>
      <w:r>
        <w:rPr>
          <w:noProof/>
        </w:rPr>
        <w:fldChar w:fldCharType="end"/>
      </w:r>
    </w:p>
    <w:p w14:paraId="6E736680" w14:textId="31A75C60" w:rsidR="006934CA" w:rsidRDefault="006934CA">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_Toc158193969 \h </w:instrText>
      </w:r>
      <w:r>
        <w:rPr>
          <w:noProof/>
        </w:rPr>
      </w:r>
      <w:r>
        <w:rPr>
          <w:noProof/>
        </w:rPr>
        <w:fldChar w:fldCharType="separate"/>
      </w:r>
      <w:r>
        <w:rPr>
          <w:noProof/>
        </w:rPr>
        <w:t>24</w:t>
      </w:r>
      <w:r>
        <w:rPr>
          <w:noProof/>
        </w:rPr>
        <w:fldChar w:fldCharType="end"/>
      </w:r>
    </w:p>
    <w:p w14:paraId="5C30374E" w14:textId="6AF5CE24" w:rsidR="006934CA" w:rsidRDefault="006934CA">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_Toc158193970 \h </w:instrText>
      </w:r>
      <w:r>
        <w:rPr>
          <w:noProof/>
        </w:rPr>
      </w:r>
      <w:r>
        <w:rPr>
          <w:noProof/>
        </w:rPr>
        <w:fldChar w:fldCharType="separate"/>
      </w:r>
      <w:r>
        <w:rPr>
          <w:noProof/>
        </w:rPr>
        <w:t>24</w:t>
      </w:r>
      <w:r>
        <w:rPr>
          <w:noProof/>
        </w:rPr>
        <w:fldChar w:fldCharType="end"/>
      </w:r>
    </w:p>
    <w:p w14:paraId="40C6A073" w14:textId="3DC0DC25" w:rsidR="006934CA" w:rsidRDefault="006934CA">
      <w:pPr>
        <w:pStyle w:val="Inhopg3"/>
        <w:rPr>
          <w:rFonts w:eastAsiaTheme="minorEastAsia"/>
          <w:noProof/>
          <w:kern w:val="2"/>
          <w:sz w:val="24"/>
          <w:szCs w:val="24"/>
          <w:lang w:eastAsia="nl-NL"/>
          <w14:ligatures w14:val="standardContextual"/>
        </w:rPr>
      </w:pPr>
      <w:r>
        <w:rPr>
          <w:noProof/>
        </w:rPr>
        <w:t>3.8.1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_Toc158193971 \h </w:instrText>
      </w:r>
      <w:r>
        <w:rPr>
          <w:noProof/>
        </w:rPr>
      </w:r>
      <w:r>
        <w:rPr>
          <w:noProof/>
        </w:rPr>
        <w:fldChar w:fldCharType="separate"/>
      </w:r>
      <w:r>
        <w:rPr>
          <w:noProof/>
        </w:rPr>
        <w:t>24</w:t>
      </w:r>
      <w:r>
        <w:rPr>
          <w:noProof/>
        </w:rPr>
        <w:fldChar w:fldCharType="end"/>
      </w:r>
    </w:p>
    <w:p w14:paraId="1F0631F2" w14:textId="2E3AACD3" w:rsidR="006934CA" w:rsidRDefault="006934CA">
      <w:pPr>
        <w:pStyle w:val="Inhopg3"/>
        <w:rPr>
          <w:rFonts w:eastAsiaTheme="minorEastAsia"/>
          <w:noProof/>
          <w:kern w:val="2"/>
          <w:sz w:val="24"/>
          <w:szCs w:val="24"/>
          <w:lang w:eastAsia="nl-NL"/>
          <w14:ligatures w14:val="standardContextual"/>
        </w:rPr>
      </w:pPr>
      <w:r>
        <w:rPr>
          <w:noProof/>
        </w:rPr>
        <w:t>3.8.2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_Toc158193972 \h </w:instrText>
      </w:r>
      <w:r>
        <w:rPr>
          <w:noProof/>
        </w:rPr>
      </w:r>
      <w:r>
        <w:rPr>
          <w:noProof/>
        </w:rPr>
        <w:fldChar w:fldCharType="separate"/>
      </w:r>
      <w:r>
        <w:rPr>
          <w:noProof/>
        </w:rPr>
        <w:t>25</w:t>
      </w:r>
      <w:r>
        <w:rPr>
          <w:noProof/>
        </w:rPr>
        <w:fldChar w:fldCharType="end"/>
      </w:r>
    </w:p>
    <w:p w14:paraId="4BB6E668" w14:textId="4E87F4DD" w:rsidR="006934CA" w:rsidRDefault="006934CA">
      <w:pPr>
        <w:pStyle w:val="Inhopg3"/>
        <w:rPr>
          <w:rFonts w:eastAsiaTheme="minorEastAsia"/>
          <w:noProof/>
          <w:kern w:val="2"/>
          <w:sz w:val="24"/>
          <w:szCs w:val="24"/>
          <w:lang w:eastAsia="nl-NL"/>
          <w14:ligatures w14:val="standardContextual"/>
        </w:rPr>
      </w:pPr>
      <w:r>
        <w:rPr>
          <w:noProof/>
        </w:rPr>
        <w:t>3.8.3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_Toc158193973 \h </w:instrText>
      </w:r>
      <w:r>
        <w:rPr>
          <w:noProof/>
        </w:rPr>
      </w:r>
      <w:r>
        <w:rPr>
          <w:noProof/>
        </w:rPr>
        <w:fldChar w:fldCharType="separate"/>
      </w:r>
      <w:r>
        <w:rPr>
          <w:noProof/>
        </w:rPr>
        <w:t>25</w:t>
      </w:r>
      <w:r>
        <w:rPr>
          <w:noProof/>
        </w:rPr>
        <w:fldChar w:fldCharType="end"/>
      </w:r>
    </w:p>
    <w:p w14:paraId="42B20749" w14:textId="31F38446" w:rsidR="006934CA" w:rsidRDefault="006934CA">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_Toc158193974 \h </w:instrText>
      </w:r>
      <w:r>
        <w:rPr>
          <w:noProof/>
        </w:rPr>
      </w:r>
      <w:r>
        <w:rPr>
          <w:noProof/>
        </w:rPr>
        <w:fldChar w:fldCharType="separate"/>
      </w:r>
      <w:r>
        <w:rPr>
          <w:noProof/>
        </w:rPr>
        <w:t>26</w:t>
      </w:r>
      <w:r>
        <w:rPr>
          <w:noProof/>
        </w:rPr>
        <w:fldChar w:fldCharType="end"/>
      </w:r>
    </w:p>
    <w:p w14:paraId="42CE5DC0" w14:textId="5317B554" w:rsidR="006934CA" w:rsidRDefault="006934CA">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_Toc158193975 \h </w:instrText>
      </w:r>
      <w:r>
        <w:rPr>
          <w:noProof/>
        </w:rPr>
      </w:r>
      <w:r>
        <w:rPr>
          <w:noProof/>
        </w:rPr>
        <w:fldChar w:fldCharType="separate"/>
      </w:r>
      <w:r>
        <w:rPr>
          <w:noProof/>
        </w:rPr>
        <w:t>26</w:t>
      </w:r>
      <w:r>
        <w:rPr>
          <w:noProof/>
        </w:rPr>
        <w:fldChar w:fldCharType="end"/>
      </w:r>
    </w:p>
    <w:p w14:paraId="01EF6D9D" w14:textId="266FBEAE" w:rsidR="006934CA" w:rsidRDefault="006934CA">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_Toc158193976 \h </w:instrText>
      </w:r>
      <w:r>
        <w:rPr>
          <w:noProof/>
        </w:rPr>
      </w:r>
      <w:r>
        <w:rPr>
          <w:noProof/>
        </w:rPr>
        <w:fldChar w:fldCharType="separate"/>
      </w:r>
      <w:r>
        <w:rPr>
          <w:noProof/>
        </w:rPr>
        <w:t>28</w:t>
      </w:r>
      <w:r>
        <w:rPr>
          <w:noProof/>
        </w:rPr>
        <w:fldChar w:fldCharType="end"/>
      </w:r>
    </w:p>
    <w:p w14:paraId="594CD1DC" w14:textId="12F56A1F" w:rsidR="006934CA" w:rsidRDefault="006934CA">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_Toc158193977 \h </w:instrText>
      </w:r>
      <w:r>
        <w:rPr>
          <w:noProof/>
        </w:rPr>
      </w:r>
      <w:r>
        <w:rPr>
          <w:noProof/>
        </w:rPr>
        <w:fldChar w:fldCharType="separate"/>
      </w:r>
      <w:r>
        <w:rPr>
          <w:noProof/>
        </w:rPr>
        <w:t>28</w:t>
      </w:r>
      <w:r>
        <w:rPr>
          <w:noProof/>
        </w:rPr>
        <w:fldChar w:fldCharType="end"/>
      </w:r>
    </w:p>
    <w:p w14:paraId="731BDD1B" w14:textId="63666DEE" w:rsidR="006934CA" w:rsidRDefault="006934CA">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_Toc158193978 \h </w:instrText>
      </w:r>
      <w:r>
        <w:rPr>
          <w:noProof/>
        </w:rPr>
      </w:r>
      <w:r>
        <w:rPr>
          <w:noProof/>
        </w:rPr>
        <w:fldChar w:fldCharType="separate"/>
      </w:r>
      <w:r>
        <w:rPr>
          <w:noProof/>
        </w:rPr>
        <w:t>28</w:t>
      </w:r>
      <w:r>
        <w:rPr>
          <w:noProof/>
        </w:rPr>
        <w:fldChar w:fldCharType="end"/>
      </w:r>
    </w:p>
    <w:p w14:paraId="0EFE5324" w14:textId="5C57E186" w:rsidR="006934CA" w:rsidRDefault="006934CA">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_Toc158193979 \h </w:instrText>
      </w:r>
      <w:r>
        <w:rPr>
          <w:noProof/>
        </w:rPr>
      </w:r>
      <w:r>
        <w:rPr>
          <w:noProof/>
        </w:rPr>
        <w:fldChar w:fldCharType="separate"/>
      </w:r>
      <w:r>
        <w:rPr>
          <w:noProof/>
        </w:rPr>
        <w:t>29</w:t>
      </w:r>
      <w:r>
        <w:rPr>
          <w:noProof/>
        </w:rPr>
        <w:fldChar w:fldCharType="end"/>
      </w:r>
    </w:p>
    <w:p w14:paraId="4DC84925" w14:textId="537E96A2" w:rsidR="006934CA" w:rsidRDefault="006934CA">
      <w:pPr>
        <w:pStyle w:val="Inhopg2"/>
        <w:rPr>
          <w:rFonts w:eastAsiaTheme="minorEastAsia"/>
          <w:noProof/>
          <w:kern w:val="2"/>
          <w:sz w:val="24"/>
          <w:szCs w:val="24"/>
          <w:lang w:eastAsia="nl-NL"/>
          <w14:ligatures w14:val="standardContextual"/>
        </w:rPr>
      </w:pPr>
      <w:r>
        <w:rPr>
          <w:noProof/>
        </w:rPr>
        <w:t>3.15</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_Toc158193980 \h </w:instrText>
      </w:r>
      <w:r>
        <w:rPr>
          <w:noProof/>
        </w:rPr>
      </w:r>
      <w:r>
        <w:rPr>
          <w:noProof/>
        </w:rPr>
        <w:fldChar w:fldCharType="separate"/>
      </w:r>
      <w:r>
        <w:rPr>
          <w:noProof/>
        </w:rPr>
        <w:t>29</w:t>
      </w:r>
      <w:r>
        <w:rPr>
          <w:noProof/>
        </w:rPr>
        <w:fldChar w:fldCharType="end"/>
      </w:r>
    </w:p>
    <w:p w14:paraId="17AAEBB5" w14:textId="514CD073" w:rsidR="006934CA" w:rsidRDefault="006934CA">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_Toc158193981 \h </w:instrText>
      </w:r>
      <w:r>
        <w:fldChar w:fldCharType="separate"/>
      </w:r>
      <w:r>
        <w:t>30</w:t>
      </w:r>
      <w:r>
        <w:fldChar w:fldCharType="end"/>
      </w:r>
    </w:p>
    <w:p w14:paraId="13213B60" w14:textId="7A5482DB" w:rsidR="006934CA" w:rsidRDefault="006934CA">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_Toc158193982 \h </w:instrText>
      </w:r>
      <w:r>
        <w:rPr>
          <w:noProof/>
        </w:rPr>
      </w:r>
      <w:r>
        <w:rPr>
          <w:noProof/>
        </w:rPr>
        <w:fldChar w:fldCharType="separate"/>
      </w:r>
      <w:r>
        <w:rPr>
          <w:noProof/>
        </w:rPr>
        <w:t>30</w:t>
      </w:r>
      <w:r>
        <w:rPr>
          <w:noProof/>
        </w:rPr>
        <w:fldChar w:fldCharType="end"/>
      </w:r>
    </w:p>
    <w:p w14:paraId="7CEF8353" w14:textId="75465568" w:rsidR="006934CA" w:rsidRDefault="006934CA">
      <w:pPr>
        <w:pStyle w:val="Inhopg3"/>
        <w:rPr>
          <w:rFonts w:eastAsiaTheme="minorEastAsia"/>
          <w:noProof/>
          <w:kern w:val="2"/>
          <w:sz w:val="24"/>
          <w:szCs w:val="24"/>
          <w:lang w:eastAsia="nl-NL"/>
          <w14:ligatures w14:val="standardContextual"/>
        </w:rPr>
      </w:pPr>
      <w:r w:rsidRPr="00D332CD">
        <w:rPr>
          <w:rFonts w:eastAsia="Times New Roman"/>
          <w:noProof/>
        </w:rPr>
        <w:t>4.1.1</w:t>
      </w:r>
      <w:r>
        <w:rPr>
          <w:rFonts w:eastAsiaTheme="minorEastAsia"/>
          <w:noProof/>
          <w:kern w:val="2"/>
          <w:sz w:val="24"/>
          <w:szCs w:val="24"/>
          <w:lang w:eastAsia="nl-NL"/>
          <w14:ligatures w14:val="standardContextual"/>
        </w:rPr>
        <w:tab/>
      </w:r>
      <w:r w:rsidRPr="00D332CD">
        <w:rPr>
          <w:rFonts w:eastAsia="Times New Roman"/>
          <w:noProof/>
        </w:rPr>
        <w:t>Het aanleveren van OW-objecten</w:t>
      </w:r>
      <w:r>
        <w:rPr>
          <w:noProof/>
        </w:rPr>
        <w:tab/>
      </w:r>
      <w:r>
        <w:rPr>
          <w:noProof/>
        </w:rPr>
        <w:fldChar w:fldCharType="begin"/>
      </w:r>
      <w:r>
        <w:rPr>
          <w:noProof/>
        </w:rPr>
        <w:instrText xml:space="preserve"> PAGEREF _Toc158193983 \h </w:instrText>
      </w:r>
      <w:r>
        <w:rPr>
          <w:noProof/>
        </w:rPr>
      </w:r>
      <w:r>
        <w:rPr>
          <w:noProof/>
        </w:rPr>
        <w:fldChar w:fldCharType="separate"/>
      </w:r>
      <w:r>
        <w:rPr>
          <w:noProof/>
        </w:rPr>
        <w:t>31</w:t>
      </w:r>
      <w:r>
        <w:rPr>
          <w:noProof/>
        </w:rPr>
        <w:fldChar w:fldCharType="end"/>
      </w:r>
    </w:p>
    <w:p w14:paraId="0B8E02DD" w14:textId="5D585B5F" w:rsidR="006934CA" w:rsidRDefault="006934CA">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_Toc158193984 \h </w:instrText>
      </w:r>
      <w:r>
        <w:rPr>
          <w:noProof/>
        </w:rPr>
      </w:r>
      <w:r>
        <w:rPr>
          <w:noProof/>
        </w:rPr>
        <w:fldChar w:fldCharType="separate"/>
      </w:r>
      <w:r>
        <w:rPr>
          <w:noProof/>
        </w:rPr>
        <w:t>31</w:t>
      </w:r>
      <w:r>
        <w:rPr>
          <w:noProof/>
        </w:rPr>
        <w:fldChar w:fldCharType="end"/>
      </w:r>
    </w:p>
    <w:p w14:paraId="62108790" w14:textId="3BC7E76C" w:rsidR="006934CA" w:rsidRDefault="006934CA">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_Toc158193985 \h </w:instrText>
      </w:r>
      <w:r>
        <w:rPr>
          <w:noProof/>
        </w:rPr>
      </w:r>
      <w:r>
        <w:rPr>
          <w:noProof/>
        </w:rPr>
        <w:fldChar w:fldCharType="separate"/>
      </w:r>
      <w:r>
        <w:rPr>
          <w:noProof/>
        </w:rPr>
        <w:t>32</w:t>
      </w:r>
      <w:r>
        <w:rPr>
          <w:noProof/>
        </w:rPr>
        <w:fldChar w:fldCharType="end"/>
      </w:r>
    </w:p>
    <w:p w14:paraId="2F2D90C1" w14:textId="36A77233" w:rsidR="006934CA" w:rsidRDefault="006934CA">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_Toc158193986 \h </w:instrText>
      </w:r>
      <w:r>
        <w:rPr>
          <w:noProof/>
        </w:rPr>
      </w:r>
      <w:r>
        <w:rPr>
          <w:noProof/>
        </w:rPr>
        <w:fldChar w:fldCharType="separate"/>
      </w:r>
      <w:r>
        <w:rPr>
          <w:noProof/>
        </w:rPr>
        <w:t>32</w:t>
      </w:r>
      <w:r>
        <w:rPr>
          <w:noProof/>
        </w:rPr>
        <w:fldChar w:fldCharType="end"/>
      </w:r>
    </w:p>
    <w:p w14:paraId="0217161B" w14:textId="50B12017" w:rsidR="006934CA" w:rsidRDefault="006934CA">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_Toc158193987 \h </w:instrText>
      </w:r>
      <w:r>
        <w:rPr>
          <w:noProof/>
        </w:rPr>
      </w:r>
      <w:r>
        <w:rPr>
          <w:noProof/>
        </w:rPr>
        <w:fldChar w:fldCharType="separate"/>
      </w:r>
      <w:r>
        <w:rPr>
          <w:noProof/>
        </w:rPr>
        <w:t>34</w:t>
      </w:r>
      <w:r>
        <w:rPr>
          <w:noProof/>
        </w:rPr>
        <w:fldChar w:fldCharType="end"/>
      </w:r>
    </w:p>
    <w:p w14:paraId="4AB7C30E" w14:textId="478BCE32" w:rsidR="006934CA" w:rsidRDefault="006934CA">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_Toc158193988 \h </w:instrText>
      </w:r>
      <w:r>
        <w:rPr>
          <w:noProof/>
        </w:rPr>
      </w:r>
      <w:r>
        <w:rPr>
          <w:noProof/>
        </w:rPr>
        <w:fldChar w:fldCharType="separate"/>
      </w:r>
      <w:r>
        <w:rPr>
          <w:noProof/>
        </w:rPr>
        <w:t>34</w:t>
      </w:r>
      <w:r>
        <w:rPr>
          <w:noProof/>
        </w:rPr>
        <w:fldChar w:fldCharType="end"/>
      </w:r>
    </w:p>
    <w:p w14:paraId="06C2C13D" w14:textId="7910BFEC" w:rsidR="006934CA" w:rsidRDefault="006934CA">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_Toc158193989 \h </w:instrText>
      </w:r>
      <w:r>
        <w:rPr>
          <w:noProof/>
        </w:rPr>
      </w:r>
      <w:r>
        <w:rPr>
          <w:noProof/>
        </w:rPr>
        <w:fldChar w:fldCharType="separate"/>
      </w:r>
      <w:r>
        <w:rPr>
          <w:noProof/>
        </w:rPr>
        <w:t>34</w:t>
      </w:r>
      <w:r>
        <w:rPr>
          <w:noProof/>
        </w:rPr>
        <w:fldChar w:fldCharType="end"/>
      </w:r>
    </w:p>
    <w:p w14:paraId="787C00C5" w14:textId="1D86B077" w:rsidR="006934CA" w:rsidRDefault="006934CA">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_Toc158193990 \h </w:instrText>
      </w:r>
      <w:r>
        <w:rPr>
          <w:noProof/>
        </w:rPr>
      </w:r>
      <w:r>
        <w:rPr>
          <w:noProof/>
        </w:rPr>
        <w:fldChar w:fldCharType="separate"/>
      </w:r>
      <w:r>
        <w:rPr>
          <w:noProof/>
        </w:rPr>
        <w:t>35</w:t>
      </w:r>
      <w:r>
        <w:rPr>
          <w:noProof/>
        </w:rPr>
        <w:fldChar w:fldCharType="end"/>
      </w:r>
    </w:p>
    <w:p w14:paraId="48368DF0" w14:textId="0AB6D35F" w:rsidR="006934CA" w:rsidRDefault="006934CA">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_Toc158193991 \h </w:instrText>
      </w:r>
      <w:r>
        <w:rPr>
          <w:noProof/>
        </w:rPr>
      </w:r>
      <w:r>
        <w:rPr>
          <w:noProof/>
        </w:rPr>
        <w:fldChar w:fldCharType="separate"/>
      </w:r>
      <w:r>
        <w:rPr>
          <w:noProof/>
        </w:rPr>
        <w:t>36</w:t>
      </w:r>
      <w:r>
        <w:rPr>
          <w:noProof/>
        </w:rPr>
        <w:fldChar w:fldCharType="end"/>
      </w:r>
    </w:p>
    <w:p w14:paraId="6FEFFA24" w14:textId="7130C43D" w:rsidR="006934CA" w:rsidRDefault="006934CA">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_Toc158193992 \h </w:instrText>
      </w:r>
      <w:r>
        <w:fldChar w:fldCharType="separate"/>
      </w:r>
      <w:r>
        <w:t>37</w:t>
      </w:r>
      <w:r>
        <w:fldChar w:fldCharType="end"/>
      </w:r>
    </w:p>
    <w:p w14:paraId="645C1BA1" w14:textId="645CDA3F" w:rsidR="006934CA" w:rsidRDefault="006934CA">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_Toc158193993 \h </w:instrText>
      </w:r>
      <w:r>
        <w:rPr>
          <w:noProof/>
        </w:rPr>
      </w:r>
      <w:r>
        <w:rPr>
          <w:noProof/>
        </w:rPr>
        <w:fldChar w:fldCharType="separate"/>
      </w:r>
      <w:r>
        <w:rPr>
          <w:noProof/>
        </w:rPr>
        <w:t>37</w:t>
      </w:r>
      <w:r>
        <w:rPr>
          <w:noProof/>
        </w:rPr>
        <w:fldChar w:fldCharType="end"/>
      </w:r>
    </w:p>
    <w:p w14:paraId="3C9CE6B3" w14:textId="62A59179" w:rsidR="006934CA" w:rsidRDefault="006934CA">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_Toc158193994 \h </w:instrText>
      </w:r>
      <w:r>
        <w:rPr>
          <w:noProof/>
        </w:rPr>
      </w:r>
      <w:r>
        <w:rPr>
          <w:noProof/>
        </w:rPr>
        <w:fldChar w:fldCharType="separate"/>
      </w:r>
      <w:r>
        <w:rPr>
          <w:noProof/>
        </w:rPr>
        <w:t>37</w:t>
      </w:r>
      <w:r>
        <w:rPr>
          <w:noProof/>
        </w:rPr>
        <w:fldChar w:fldCharType="end"/>
      </w:r>
    </w:p>
    <w:p w14:paraId="6A4B3A7D" w14:textId="03E212BF" w:rsidR="006934CA" w:rsidRDefault="006934CA">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_Toc158193995 \h </w:instrText>
      </w:r>
      <w:r>
        <w:fldChar w:fldCharType="separate"/>
      </w:r>
      <w:r>
        <w:t>39</w:t>
      </w:r>
      <w:r>
        <w:fldChar w:fldCharType="end"/>
      </w:r>
    </w:p>
    <w:p w14:paraId="630FC8F7" w14:textId="475BC4AB" w:rsidR="006934CA" w:rsidRDefault="006934CA">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_Toc158193996 \h </w:instrText>
      </w:r>
      <w:r>
        <w:rPr>
          <w:noProof/>
        </w:rPr>
      </w:r>
      <w:r>
        <w:rPr>
          <w:noProof/>
        </w:rPr>
        <w:fldChar w:fldCharType="separate"/>
      </w:r>
      <w:r>
        <w:rPr>
          <w:noProof/>
        </w:rPr>
        <w:t>39</w:t>
      </w:r>
      <w:r>
        <w:rPr>
          <w:noProof/>
        </w:rPr>
        <w:fldChar w:fldCharType="end"/>
      </w:r>
    </w:p>
    <w:p w14:paraId="6F9D99B9" w14:textId="738AD846" w:rsidR="006934CA" w:rsidRDefault="006934CA">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_Toc158193997 \h </w:instrText>
      </w:r>
      <w:r>
        <w:rPr>
          <w:noProof/>
        </w:rPr>
      </w:r>
      <w:r>
        <w:rPr>
          <w:noProof/>
        </w:rPr>
        <w:fldChar w:fldCharType="separate"/>
      </w:r>
      <w:r>
        <w:rPr>
          <w:noProof/>
        </w:rPr>
        <w:t>39</w:t>
      </w:r>
      <w:r>
        <w:rPr>
          <w:noProof/>
        </w:rPr>
        <w:fldChar w:fldCharType="end"/>
      </w:r>
    </w:p>
    <w:p w14:paraId="0C1F40ED" w14:textId="17EA9244" w:rsidR="006934CA" w:rsidRDefault="006934CA">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_Toc158193998 \h </w:instrText>
      </w:r>
      <w:r>
        <w:rPr>
          <w:noProof/>
        </w:rPr>
      </w:r>
      <w:r>
        <w:rPr>
          <w:noProof/>
        </w:rPr>
        <w:fldChar w:fldCharType="separate"/>
      </w:r>
      <w:r>
        <w:rPr>
          <w:noProof/>
        </w:rPr>
        <w:t>40</w:t>
      </w:r>
      <w:r>
        <w:rPr>
          <w:noProof/>
        </w:rPr>
        <w:fldChar w:fldCharType="end"/>
      </w:r>
    </w:p>
    <w:p w14:paraId="260A7B2C" w14:textId="05E18BF7" w:rsidR="006934CA" w:rsidRDefault="006934CA">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_Toc158193999 \h </w:instrText>
      </w:r>
      <w:r>
        <w:rPr>
          <w:noProof/>
        </w:rPr>
      </w:r>
      <w:r>
        <w:rPr>
          <w:noProof/>
        </w:rPr>
        <w:fldChar w:fldCharType="separate"/>
      </w:r>
      <w:r>
        <w:rPr>
          <w:noProof/>
        </w:rPr>
        <w:t>40</w:t>
      </w:r>
      <w:r>
        <w:rPr>
          <w:noProof/>
        </w:rPr>
        <w:fldChar w:fldCharType="end"/>
      </w:r>
    </w:p>
    <w:p w14:paraId="7B240DDD" w14:textId="4F4B4349" w:rsidR="006934CA" w:rsidRDefault="006934CA">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_Toc158194000 \h </w:instrText>
      </w:r>
      <w:r>
        <w:rPr>
          <w:noProof/>
        </w:rPr>
      </w:r>
      <w:r>
        <w:rPr>
          <w:noProof/>
        </w:rPr>
        <w:fldChar w:fldCharType="separate"/>
      </w:r>
      <w:r>
        <w:rPr>
          <w:noProof/>
        </w:rPr>
        <w:t>42</w:t>
      </w:r>
      <w:r>
        <w:rPr>
          <w:noProof/>
        </w:rPr>
        <w:fldChar w:fldCharType="end"/>
      </w:r>
    </w:p>
    <w:p w14:paraId="3134D10B" w14:textId="48DFAA0E" w:rsidR="006934CA" w:rsidRDefault="006934CA">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_Toc158194001 \h </w:instrText>
      </w:r>
      <w:r>
        <w:rPr>
          <w:noProof/>
        </w:rPr>
      </w:r>
      <w:r>
        <w:rPr>
          <w:noProof/>
        </w:rPr>
        <w:fldChar w:fldCharType="separate"/>
      </w:r>
      <w:r>
        <w:rPr>
          <w:noProof/>
        </w:rPr>
        <w:t>43</w:t>
      </w:r>
      <w:r>
        <w:rPr>
          <w:noProof/>
        </w:rPr>
        <w:fldChar w:fldCharType="end"/>
      </w:r>
    </w:p>
    <w:p w14:paraId="52447347" w14:textId="3D30E698" w:rsidR="006934CA" w:rsidRDefault="006934CA">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_Toc158194002 \h </w:instrText>
      </w:r>
      <w:r>
        <w:fldChar w:fldCharType="separate"/>
      </w:r>
      <w:r>
        <w:t>45</w:t>
      </w:r>
      <w:r>
        <w:fldChar w:fldCharType="end"/>
      </w:r>
    </w:p>
    <w:p w14:paraId="2707544B" w14:textId="0117DACF" w:rsidR="006934CA" w:rsidRDefault="006934CA">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_Toc158194003 \h </w:instrText>
      </w:r>
      <w:r>
        <w:rPr>
          <w:noProof/>
        </w:rPr>
      </w:r>
      <w:r>
        <w:rPr>
          <w:noProof/>
        </w:rPr>
        <w:fldChar w:fldCharType="separate"/>
      </w:r>
      <w:r>
        <w:rPr>
          <w:noProof/>
        </w:rPr>
        <w:t>45</w:t>
      </w:r>
      <w:r>
        <w:rPr>
          <w:noProof/>
        </w:rPr>
        <w:fldChar w:fldCharType="end"/>
      </w:r>
    </w:p>
    <w:p w14:paraId="5F39917E" w14:textId="509010D7" w:rsidR="006934CA" w:rsidRDefault="006934CA">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_Toc158194004 \h </w:instrText>
      </w:r>
      <w:r>
        <w:rPr>
          <w:noProof/>
        </w:rPr>
      </w:r>
      <w:r>
        <w:rPr>
          <w:noProof/>
        </w:rPr>
        <w:fldChar w:fldCharType="separate"/>
      </w:r>
      <w:r>
        <w:rPr>
          <w:noProof/>
        </w:rPr>
        <w:t>45</w:t>
      </w:r>
      <w:r>
        <w:rPr>
          <w:noProof/>
        </w:rPr>
        <w:fldChar w:fldCharType="end"/>
      </w:r>
    </w:p>
    <w:p w14:paraId="3E8F7D38" w14:textId="0EDBD2A4" w:rsidR="006934CA" w:rsidRDefault="006934CA">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_Toc158194005 \h </w:instrText>
      </w:r>
      <w:r>
        <w:rPr>
          <w:noProof/>
        </w:rPr>
      </w:r>
      <w:r>
        <w:rPr>
          <w:noProof/>
        </w:rPr>
        <w:fldChar w:fldCharType="separate"/>
      </w:r>
      <w:r>
        <w:rPr>
          <w:noProof/>
        </w:rPr>
        <w:t>45</w:t>
      </w:r>
      <w:r>
        <w:rPr>
          <w:noProof/>
        </w:rPr>
        <w:fldChar w:fldCharType="end"/>
      </w:r>
    </w:p>
    <w:p w14:paraId="21C39D25" w14:textId="662DED48" w:rsidR="006934CA" w:rsidRDefault="006934CA">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_Toc158194006 \h </w:instrText>
      </w:r>
      <w:r>
        <w:rPr>
          <w:noProof/>
        </w:rPr>
      </w:r>
      <w:r>
        <w:rPr>
          <w:noProof/>
        </w:rPr>
        <w:fldChar w:fldCharType="separate"/>
      </w:r>
      <w:r>
        <w:rPr>
          <w:noProof/>
        </w:rPr>
        <w:t>46</w:t>
      </w:r>
      <w:r>
        <w:rPr>
          <w:noProof/>
        </w:rPr>
        <w:fldChar w:fldCharType="end"/>
      </w:r>
    </w:p>
    <w:p w14:paraId="68705913" w14:textId="19E6672C" w:rsidR="006934CA" w:rsidRDefault="006934CA">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_Toc158194007 \h </w:instrText>
      </w:r>
      <w:r>
        <w:rPr>
          <w:noProof/>
        </w:rPr>
      </w:r>
      <w:r>
        <w:rPr>
          <w:noProof/>
        </w:rPr>
        <w:fldChar w:fldCharType="separate"/>
      </w:r>
      <w:r>
        <w:rPr>
          <w:noProof/>
        </w:rPr>
        <w:t>46</w:t>
      </w:r>
      <w:r>
        <w:rPr>
          <w:noProof/>
        </w:rPr>
        <w:fldChar w:fldCharType="end"/>
      </w:r>
    </w:p>
    <w:p w14:paraId="3916166E" w14:textId="40A919B0" w:rsidR="006934CA" w:rsidRDefault="006934CA">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_Toc158194008 \h </w:instrText>
      </w:r>
      <w:r>
        <w:rPr>
          <w:noProof/>
        </w:rPr>
      </w:r>
      <w:r>
        <w:rPr>
          <w:noProof/>
        </w:rPr>
        <w:fldChar w:fldCharType="separate"/>
      </w:r>
      <w:r>
        <w:rPr>
          <w:noProof/>
        </w:rPr>
        <w:t>46</w:t>
      </w:r>
      <w:r>
        <w:rPr>
          <w:noProof/>
        </w:rPr>
        <w:fldChar w:fldCharType="end"/>
      </w:r>
    </w:p>
    <w:p w14:paraId="1F673C5A" w14:textId="3F1C81DA" w:rsidR="006934CA" w:rsidRDefault="006934CA">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_Toc158194009 \h </w:instrText>
      </w:r>
      <w:r>
        <w:rPr>
          <w:noProof/>
        </w:rPr>
      </w:r>
      <w:r>
        <w:rPr>
          <w:noProof/>
        </w:rPr>
        <w:fldChar w:fldCharType="separate"/>
      </w:r>
      <w:r>
        <w:rPr>
          <w:noProof/>
        </w:rPr>
        <w:t>46</w:t>
      </w:r>
      <w:r>
        <w:rPr>
          <w:noProof/>
        </w:rPr>
        <w:fldChar w:fldCharType="end"/>
      </w:r>
    </w:p>
    <w:p w14:paraId="5682F99F" w14:textId="21A2C490" w:rsidR="006934CA" w:rsidRDefault="006934CA">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_Toc158194010 \h </w:instrText>
      </w:r>
      <w:r>
        <w:rPr>
          <w:noProof/>
        </w:rPr>
      </w:r>
      <w:r>
        <w:rPr>
          <w:noProof/>
        </w:rPr>
        <w:fldChar w:fldCharType="separate"/>
      </w:r>
      <w:r>
        <w:rPr>
          <w:noProof/>
        </w:rPr>
        <w:t>46</w:t>
      </w:r>
      <w:r>
        <w:rPr>
          <w:noProof/>
        </w:rPr>
        <w:fldChar w:fldCharType="end"/>
      </w:r>
    </w:p>
    <w:p w14:paraId="79AF3A0D" w14:textId="1DC253A6" w:rsidR="006934CA" w:rsidRDefault="006934CA">
      <w:pPr>
        <w:pStyle w:val="Inhopg3"/>
        <w:rPr>
          <w:rFonts w:eastAsiaTheme="minorEastAsia"/>
          <w:noProof/>
          <w:kern w:val="2"/>
          <w:sz w:val="24"/>
          <w:szCs w:val="24"/>
          <w:lang w:eastAsia="nl-NL"/>
          <w14:ligatures w14:val="standardContextual"/>
        </w:rPr>
      </w:pPr>
      <w:r>
        <w:rPr>
          <w:noProof/>
        </w:rPr>
        <w:lastRenderedPageBreak/>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_Toc158194011 \h </w:instrText>
      </w:r>
      <w:r>
        <w:rPr>
          <w:noProof/>
        </w:rPr>
      </w:r>
      <w:r>
        <w:rPr>
          <w:noProof/>
        </w:rPr>
        <w:fldChar w:fldCharType="separate"/>
      </w:r>
      <w:r>
        <w:rPr>
          <w:noProof/>
        </w:rPr>
        <w:t>47</w:t>
      </w:r>
      <w:r>
        <w:rPr>
          <w:noProof/>
        </w:rPr>
        <w:fldChar w:fldCharType="end"/>
      </w:r>
    </w:p>
    <w:p w14:paraId="5252F723" w14:textId="70EC5613" w:rsidR="006934CA" w:rsidRDefault="006934CA">
      <w:pPr>
        <w:pStyle w:val="Inhopg1"/>
        <w:rPr>
          <w:rFonts w:eastAsiaTheme="minorEastAsia"/>
          <w:kern w:val="2"/>
          <w:sz w:val="24"/>
          <w:szCs w:val="24"/>
          <w:lang w:eastAsia="nl-NL"/>
          <w14:ligatures w14:val="standardContextual"/>
        </w:rPr>
      </w:pPr>
      <w:r>
        <w:t>A Bijlage: versiehistorie</w:t>
      </w:r>
      <w:r>
        <w:tab/>
      </w:r>
      <w:r>
        <w:fldChar w:fldCharType="begin"/>
      </w:r>
      <w:r>
        <w:instrText xml:space="preserve"> PAGEREF _Toc158194012 \h </w:instrText>
      </w:r>
      <w:r>
        <w:fldChar w:fldCharType="separate"/>
      </w:r>
      <w:r>
        <w:t>48</w:t>
      </w:r>
      <w:r>
        <w:fldChar w:fldCharType="end"/>
      </w:r>
    </w:p>
    <w:p w14:paraId="3C837991" w14:textId="53DFE1A4"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193940"/>
      <w:r w:rsidRPr="00D7079F">
        <w:lastRenderedPageBreak/>
        <w:t>Inleiding</w:t>
      </w:r>
      <w:bookmarkEnd w:id="2"/>
    </w:p>
    <w:bookmarkEnd w:id="1"/>
    <w:p w14:paraId="7470A289" w14:textId="4597D06D"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toekennen van machine-leesbare informatie aan regelingen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w:t>
      </w:r>
      <w:proofErr w:type="spellStart"/>
      <w:r w:rsidR="00CF1692">
        <w:t>standaar</w:t>
      </w:r>
      <w:proofErr w:type="spellEnd"/>
      <w:r w:rsidR="00CF1692">
        <w:t xml:space="preserve">.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_Toc158193941"/>
      <w:bookmarkStart w:id="5" w:name="Inleiding_context"/>
      <w:r>
        <w:t>Context standaard</w:t>
      </w:r>
      <w:bookmarkEnd w:id="3"/>
      <w:bookmarkEnd w:id="4"/>
    </w:p>
    <w:bookmarkEnd w:id="5"/>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w:t>
      </w:r>
      <w:proofErr w:type="spellStart"/>
      <w:r w:rsidRPr="007B6860">
        <w:rPr>
          <w:rFonts w:ascii="Calibri" w:hAnsi="Calibri" w:cs="Calibri"/>
        </w:rPr>
        <w:t>GIO’s</w:t>
      </w:r>
      <w:proofErr w:type="spellEnd"/>
      <w:r w:rsidRPr="007B6860">
        <w:rPr>
          <w:rFonts w:ascii="Calibri" w:hAnsi="Calibri" w:cs="Calibri"/>
        </w:rPr>
        <w:t xml:space="preserve">)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w:t>
      </w:r>
      <w:proofErr w:type="spellStart"/>
      <w:r w:rsidR="00E97B5B" w:rsidRPr="00E97B5B">
        <w:t>IMOW.xsd’s</w:t>
      </w:r>
      <w:proofErr w:type="spellEnd"/>
      <w:r w:rsidR="00E97B5B" w:rsidRPr="00E97B5B">
        <w:t xml:space="preserve">. Deze </w:t>
      </w:r>
      <w:proofErr w:type="spellStart"/>
      <w:r w:rsidR="00E97B5B" w:rsidRPr="00E97B5B">
        <w:t>XSD’s</w:t>
      </w:r>
      <w:proofErr w:type="spellEnd"/>
      <w:r w:rsidR="00E97B5B" w:rsidRPr="00E97B5B">
        <w:t xml:space="preserve">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 xml:space="preserve">conceptueel </w:t>
      </w:r>
      <w:proofErr w:type="spellStart"/>
      <w:r w:rsidR="00E97B5B" w:rsidRPr="00E97B5B">
        <w:rPr>
          <w:rFonts w:ascii="Calibri" w:hAnsi="Calibri" w:cs="Calibri"/>
        </w:rPr>
        <w:t>informatiemodel</w:t>
      </w:r>
      <w:proofErr w:type="spellEnd"/>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w:t>
      </w:r>
      <w:proofErr w:type="spellStart"/>
      <w:r w:rsidR="00E97B5B" w:rsidRPr="00E97B5B">
        <w:rPr>
          <w:rFonts w:ascii="Calibri" w:hAnsi="Calibri" w:cs="Calibri"/>
        </w:rPr>
        <w:t>informatiemodel</w:t>
      </w:r>
      <w:proofErr w:type="spellEnd"/>
      <w:r w:rsidR="00E97B5B" w:rsidRPr="00E97B5B">
        <w:rPr>
          <w:rFonts w:ascii="Calibri" w:hAnsi="Calibri" w:cs="Calibri"/>
        </w:rPr>
        <w:t xml:space="preserve">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proofErr w:type="spellStart"/>
      <w:r w:rsidR="00F7457C" w:rsidRPr="007B6860">
        <w:rPr>
          <w:rFonts w:ascii="Calibri" w:hAnsi="Calibri" w:cs="Calibri"/>
        </w:rPr>
        <w:t>TPOD’s</w:t>
      </w:r>
      <w:proofErr w:type="spellEnd"/>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w:t>
      </w:r>
      <w:proofErr w:type="spellStart"/>
      <w:r w:rsidR="00EA715F">
        <w:rPr>
          <w:rFonts w:ascii="Calibri" w:hAnsi="Calibri" w:cs="Calibri"/>
        </w:rPr>
        <w:t>TPOD’s</w:t>
      </w:r>
      <w:proofErr w:type="spellEnd"/>
      <w:r w:rsidR="00EA715F">
        <w:rPr>
          <w:rFonts w:ascii="Calibri" w:hAnsi="Calibri" w:cs="Calibri"/>
        </w:rPr>
        <w:t xml:space="preserve"> is opgenomen hoe die toegepast moeten worden.</w:t>
      </w:r>
      <w:r w:rsidR="00821959">
        <w:rPr>
          <w:rFonts w:ascii="Calibri" w:hAnsi="Calibri" w:cs="Calibri"/>
        </w:rPr>
        <w:t xml:space="preserve"> </w:t>
      </w:r>
      <w:r w:rsidR="00821959" w:rsidRPr="00821959">
        <w:rPr>
          <w:rFonts w:ascii="Calibri" w:hAnsi="Calibri" w:cs="Calibri"/>
        </w:rPr>
        <w:t>Toepassingsprofielen voor omgevingsdocumenten (</w:t>
      </w:r>
      <w:proofErr w:type="spellStart"/>
      <w:r w:rsidR="00821959" w:rsidRPr="00821959">
        <w:rPr>
          <w:rFonts w:ascii="Calibri" w:hAnsi="Calibri" w:cs="Calibri"/>
        </w:rPr>
        <w:t>TPOD's</w:t>
      </w:r>
      <w:proofErr w:type="spellEnd"/>
      <w:r w:rsidR="00821959" w:rsidRPr="00821959">
        <w:rPr>
          <w:rFonts w:ascii="Calibri" w:hAnsi="Calibri" w:cs="Calibri"/>
        </w:rPr>
        <w:t xml:space="preserve">)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proofErr w:type="spellStart"/>
      <w:r w:rsidRPr="00821959">
        <w:rPr>
          <w:rFonts w:ascii="Calibri" w:hAnsi="Calibri" w:cs="Calibri"/>
        </w:rPr>
        <w:lastRenderedPageBreak/>
        <w:t>Waterschapsverordening</w:t>
      </w:r>
      <w:proofErr w:type="spellEnd"/>
      <w:r w:rsidRPr="00821959">
        <w:rPr>
          <w:rFonts w:ascii="Calibri" w:hAnsi="Calibri" w:cs="Calibri"/>
        </w:rPr>
        <w:t xml:space="preserve">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t>
      </w:r>
      <w:proofErr w:type="spellStart"/>
      <w:r w:rsidRPr="00821959">
        <w:rPr>
          <w:rFonts w:ascii="Calibri" w:hAnsi="Calibri" w:cs="Calibri"/>
        </w:rPr>
        <w:t>waardelijst</w:t>
      </w:r>
      <w:proofErr w:type="spellEnd"/>
      <w:r w:rsidRPr="00821959">
        <w:rPr>
          <w:rFonts w:ascii="Calibri" w:hAnsi="Calibri" w:cs="Calibri"/>
        </w:rPr>
        <w:t xml:space="preserve">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Toc158193942"/>
      <w:bookmarkStart w:id="7" w:name="_Ref40341289"/>
      <w:bookmarkStart w:id="8" w:name="_Ref92176514"/>
      <w:bookmarkStart w:id="9" w:name="Inleiding_leeswijzer"/>
      <w:r>
        <w:t>Normatieve referenties</w:t>
      </w:r>
      <w:bookmarkEnd w:id="6"/>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Toc158193943"/>
      <w:bookmarkStart w:id="11" w:name="_Ref158194268"/>
      <w:r>
        <w:lastRenderedPageBreak/>
        <w:t>Leeswijzer</w:t>
      </w:r>
      <w:bookmarkEnd w:id="7"/>
      <w:bookmarkEnd w:id="8"/>
      <w:bookmarkEnd w:id="10"/>
      <w:bookmarkEnd w:id="11"/>
    </w:p>
    <w:bookmarkEnd w:id="9"/>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proofErr w:type="spellStart"/>
      <w:r>
        <w:t>i</w:t>
      </w:r>
      <w:r w:rsidRPr="00022065">
        <w:t>nformatiemodel</w:t>
      </w:r>
      <w:proofErr w:type="spellEnd"/>
      <w:r w:rsidR="00CA11DE" w:rsidRPr="00022065">
        <w:t xml:space="preserve"> </w:t>
      </w:r>
      <w:r w:rsidR="00990A34">
        <w:t>en zijn onderdelen</w:t>
      </w:r>
      <w:r w:rsidR="00CA11DE" w:rsidRPr="00022065">
        <w:t xml:space="preserve">. Verder wordt het </w:t>
      </w:r>
      <w:proofErr w:type="spellStart"/>
      <w:r w:rsidR="00CA11DE" w:rsidRPr="00022065">
        <w:t>informatiemodel</w:t>
      </w:r>
      <w:proofErr w:type="spellEnd"/>
      <w:r w:rsidR="00CA11DE" w:rsidRPr="00022065">
        <w:t xml:space="preserve">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_Toc158193944"/>
      <w:bookmarkStart w:id="14" w:name="IMOW"/>
      <w:r>
        <w:lastRenderedPageBreak/>
        <w:t xml:space="preserve">Informatiemodel </w:t>
      </w:r>
      <w:r w:rsidR="008E2B01" w:rsidRPr="00A542F5">
        <w:t>O</w:t>
      </w:r>
      <w:r w:rsidRPr="00A542F5">
        <w:t>mgevingswet</w:t>
      </w:r>
      <w:bookmarkEnd w:id="12"/>
      <w:bookmarkEnd w:id="13"/>
    </w:p>
    <w:bookmarkEnd w:id="14"/>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_Toc158193945"/>
      <w:bookmarkStart w:id="17" w:name="IMOW_context"/>
      <w:r>
        <w:t>Context IMOW</w:t>
      </w:r>
      <w:bookmarkEnd w:id="15"/>
      <w:bookmarkEnd w:id="16"/>
    </w:p>
    <w:bookmarkEnd w:id="17"/>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t>
      </w:r>
      <w:proofErr w:type="spellStart"/>
      <w:r>
        <w:t>wId</w:t>
      </w:r>
      <w:proofErr w:type="spellEnd"/>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IMOW_vrijetekst"/>
      <w:bookmarkEnd w:id="18"/>
      <w:r>
        <w:lastRenderedPageBreak/>
        <w:t>Overzicht IMOW</w:t>
      </w:r>
    </w:p>
    <w:p w14:paraId="43590CD3" w14:textId="05342340" w:rsidR="00676212" w:rsidRDefault="00CF1692" w:rsidP="00676212">
      <w:r>
        <w:t xml:space="preserve">Binnen het DSO zijn er twee types van Regeling te onderscheiden die </w:t>
      </w:r>
      <w:r w:rsidR="001977A1">
        <w:t>duidelijk een verschillende structuur hebben:</w:t>
      </w:r>
      <w:r>
        <w:t xml:space="preserve"> de </w:t>
      </w:r>
      <w:r w:rsidRPr="00CF1692">
        <w:t>vrijetekststructuur en de artikelstructuur.</w:t>
      </w:r>
      <w:r w:rsidR="001977A1">
        <w:t xml:space="preserve">  Deze structuurverschillen zorgen ook voor verschil in de manier waarop ze geannoteerd zijn. De mogelijke annotaties zijn </w:t>
      </w:r>
      <w:proofErr w:type="spellStart"/>
      <w:r w:rsidR="001977A1">
        <w:t>bechreven</w:t>
      </w:r>
      <w:proofErr w:type="spellEnd"/>
      <w:r w:rsidR="001977A1">
        <w:t xml:space="preserve"> in de volgende twee paragrafen:</w:t>
      </w:r>
    </w:p>
    <w:p w14:paraId="04EBE1AB" w14:textId="77777777" w:rsidR="00EF424C" w:rsidRDefault="00EF424C" w:rsidP="00676212"/>
    <w:p w14:paraId="40526A1D" w14:textId="5F1681FA" w:rsidR="00EF424C" w:rsidRPr="00676212" w:rsidRDefault="00EF424C" w:rsidP="00EF424C">
      <w:pPr>
        <w:pStyle w:val="Kop3"/>
      </w:pPr>
      <w:bookmarkStart w:id="20" w:name="_Toc158193947"/>
      <w:r>
        <w:t>Vrijetekststructuur</w:t>
      </w:r>
      <w:bookmarkEnd w:id="20"/>
    </w:p>
    <w:bookmarkEnd w:id="19"/>
    <w:p w14:paraId="39F0317B" w14:textId="77777777" w:rsidR="00CC5400" w:rsidRDefault="00CC5400" w:rsidP="00022065"/>
    <w:p w14:paraId="03BC5BA0" w14:textId="4B60702E" w:rsidR="00285655" w:rsidRPr="00022065" w:rsidRDefault="009C6F69" w:rsidP="00022065">
      <w:r>
        <w:fldChar w:fldCharType="begin"/>
      </w:r>
      <w:r>
        <w:instrText xml:space="preserve"> REF _Ref149306326 \r \h </w:instrText>
      </w:r>
      <w:r>
        <w:fldChar w:fldCharType="separate"/>
      </w:r>
      <w:r w:rsidR="006934CA">
        <w:t>Figuur 3</w:t>
      </w:r>
      <w:r>
        <w:fldChar w:fldCharType="end"/>
      </w:r>
      <w:r>
        <w:t xml:space="preserve"> bevat </w:t>
      </w:r>
      <w:r w:rsidR="00C5514C" w:rsidRPr="00022065">
        <w:t xml:space="preserve">het UML-diagram voor </w:t>
      </w:r>
      <w:r>
        <w:t xml:space="preserve">de </w:t>
      </w:r>
      <w:r w:rsidR="00C5514C" w:rsidRPr="00022065">
        <w:t>vrijetekststructuur.</w:t>
      </w:r>
    </w:p>
    <w:p w14:paraId="3B1114F3" w14:textId="6C13C331" w:rsidR="00794742" w:rsidRDefault="001D1268" w:rsidP="008D2DFA">
      <w:pPr>
        <w:pStyle w:val="Figuur"/>
      </w:pPr>
      <w:r>
        <w:rPr>
          <w:noProof/>
        </w:rPr>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1" w:name="_Ref149306326"/>
      <w:r w:rsidRPr="000143E4">
        <w:t>UML-</w:t>
      </w:r>
      <w:r w:rsidR="00F41165" w:rsidRPr="000143E4">
        <w:t>diagram vrijetekststructuur</w:t>
      </w:r>
      <w:bookmarkEnd w:id="21"/>
    </w:p>
    <w:p w14:paraId="416A1AAD" w14:textId="2813F049" w:rsidR="00285655" w:rsidRPr="00022065" w:rsidRDefault="001977A1" w:rsidP="00022065">
      <w:r>
        <w:t>In de vrijetekststructuur zijn documenten gestructureerd in Divisie en Divisietekst element. Dit zijn dan ook de elementen waar de annotaties aan hangen.</w:t>
      </w:r>
      <w:r w:rsidR="00C5514C" w:rsidRPr="00022065">
        <w:t xml:space="preserve"> </w:t>
      </w:r>
      <w:r w:rsidR="003158A1" w:rsidRPr="00022065">
        <w:t>D</w:t>
      </w:r>
      <w:r w:rsidR="00105764" w:rsidRPr="00022065">
        <w:t xml:space="preserve">it betekent dat de inhoudelijke </w:t>
      </w:r>
      <w:r w:rsidR="00E52903" w:rsidRPr="00022065">
        <w:t>tekst</w:t>
      </w:r>
      <w:r w:rsidR="00105764" w:rsidRPr="00022065">
        <w:t xml:space="preserve">gegevens worden aangeleverd in het IMOP-gedeelte en dat je vanuit OW verwijst naar deze </w:t>
      </w:r>
      <w:r w:rsidR="00285144" w:rsidRPr="00022065">
        <w:t>Divisie</w:t>
      </w:r>
      <w:r w:rsidR="002C650E" w:rsidRPr="00022065">
        <w:t xml:space="preserve">. </w:t>
      </w:r>
      <w:r w:rsidR="00D52D86" w:rsidRPr="00022065">
        <w:t xml:space="preserve">Vanuit OW kun je een of meerdere tekstdelen aangeven bij </w:t>
      </w:r>
      <w:r w:rsidR="002D1BB1" w:rsidRPr="00022065">
        <w:t xml:space="preserve">de </w:t>
      </w:r>
      <w:r w:rsidR="00253BB9" w:rsidRPr="00022065">
        <w:t>Divisie</w:t>
      </w:r>
      <w:r w:rsidR="002D1BB1" w:rsidRPr="00022065">
        <w:t xml:space="preserve">. Een tekstdeel </w:t>
      </w:r>
      <w:r w:rsidR="00FB57E7" w:rsidRPr="00022065">
        <w:t xml:space="preserve">kan </w:t>
      </w:r>
      <w:r w:rsidR="0062783C" w:rsidRPr="00022065">
        <w:t xml:space="preserve">optioneel </w:t>
      </w:r>
      <w:r w:rsidR="002D1BB1" w:rsidRPr="00022065">
        <w:t xml:space="preserve">nog </w:t>
      </w:r>
      <w:r w:rsidR="009C2E3B" w:rsidRPr="00022065">
        <w:t>één</w:t>
      </w:r>
      <w:r w:rsidR="00E62F94" w:rsidRPr="00022065">
        <w:t xml:space="preserve"> of </w:t>
      </w:r>
      <w:r w:rsidR="005E4B6B" w:rsidRPr="00022065">
        <w:t>meerdere hoofdlijnen</w:t>
      </w:r>
      <w:r w:rsidR="00520D5A" w:rsidRPr="00022065">
        <w:t>,</w:t>
      </w:r>
      <w:r w:rsidR="005E4B6B" w:rsidRPr="00022065">
        <w:t xml:space="preserve"> gebiedsaanwijzingen</w:t>
      </w:r>
      <w:r w:rsidR="00520D5A" w:rsidRPr="00022065">
        <w:t>, en/of locaties</w:t>
      </w:r>
      <w:r w:rsidR="005E4B6B" w:rsidRPr="00022065">
        <w:t xml:space="preserve"> bevatten. Tevens kan er een locatie direct gekoppeld zijn aan het tekstdeel</w:t>
      </w:r>
      <w:r w:rsidR="000C5A3D" w:rsidRPr="00022065">
        <w:t xml:space="preserve"> of kan de locatie via de gebiedsaanwijzing gekoppeld zijn aan het tekstdeel. De locatie is een supertype van ofwel een lijn, punt, gebied of een groep van lijnen, punten of gebieden. </w:t>
      </w:r>
      <w:r w:rsidR="00320D97" w:rsidRPr="00022065">
        <w:t>Uiteindelijk heeft ieder subtype van locatie een geometrie die als los GML-bestand wordt meegeleverd.</w:t>
      </w:r>
    </w:p>
    <w:p w14:paraId="666B1089" w14:textId="7AC4A30D" w:rsidR="00FB747F" w:rsidRPr="000143E4" w:rsidRDefault="004D69E5" w:rsidP="00EF424C">
      <w:pPr>
        <w:pStyle w:val="Kop3"/>
      </w:pPr>
      <w:bookmarkStart w:id="22" w:name="_Ref36562716"/>
      <w:bookmarkStart w:id="23" w:name="_Toc158193948"/>
      <w:bookmarkStart w:id="24" w:name="IMOW_artikel"/>
      <w:r w:rsidRPr="000143E4">
        <w:lastRenderedPageBreak/>
        <w:t>Artikelstructuur</w:t>
      </w:r>
      <w:bookmarkEnd w:id="22"/>
      <w:bookmarkEnd w:id="23"/>
    </w:p>
    <w:bookmarkEnd w:id="24"/>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5" w:name="_Ref122436527"/>
      <w:r w:rsidRPr="000143E4">
        <w:t xml:space="preserve">UML-diagram </w:t>
      </w:r>
      <w:r w:rsidR="00AA6762">
        <w:t>a</w:t>
      </w:r>
      <w:r w:rsidRPr="000143E4">
        <w:t>rtikelstructuur</w:t>
      </w:r>
      <w:bookmarkEnd w:id="25"/>
    </w:p>
    <w:p w14:paraId="7FEBD7A0" w14:textId="4FF01C2E" w:rsidR="008E10DA" w:rsidRPr="00022065"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t>
      </w:r>
      <w:proofErr w:type="spellStart"/>
      <w:r w:rsidR="00E81C41">
        <w:t>wId</w:t>
      </w:r>
      <w:proofErr w:type="spellEnd"/>
      <w:r w:rsidR="00E81C41">
        <w:t xml:space="preserve">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w:t>
      </w:r>
      <w:proofErr w:type="spellStart"/>
      <w:r w:rsidR="008E5975" w:rsidRPr="00022065">
        <w:t>RegelVoorIedereen</w:t>
      </w:r>
      <w:proofErr w:type="spellEnd"/>
      <w:r w:rsidR="008E5975" w:rsidRPr="00022065">
        <w:t>,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33F8802" w14:textId="64F4650D" w:rsidR="00B43C5B" w:rsidRDefault="00B43C5B" w:rsidP="00D7079F">
      <w:pPr>
        <w:pStyle w:val="Kop2"/>
      </w:pPr>
      <w:bookmarkStart w:id="26" w:name="_Ref124236869"/>
      <w:bookmarkStart w:id="27" w:name="_Toc158193949"/>
      <w:r>
        <w:t>Details IMOW</w:t>
      </w:r>
      <w:bookmarkEnd w:id="26"/>
      <w:bookmarkEnd w:id="27"/>
    </w:p>
    <w:p w14:paraId="0ED5A19B" w14:textId="53DC9B94" w:rsidR="001A489A" w:rsidRPr="001A489A" w:rsidRDefault="001A489A" w:rsidP="001A489A">
      <w:r>
        <w:t>Onderstaande diagrammen bevatten een nadere detaillering van objecten uit het IMOW</w:t>
      </w:r>
    </w:p>
    <w:p w14:paraId="6A0BF36E" w14:textId="7BA005DC" w:rsidR="00791D5A" w:rsidRDefault="005B1E85" w:rsidP="00B43C5B">
      <w:pPr>
        <w:pStyle w:val="Kop3"/>
      </w:pPr>
      <w:bookmarkStart w:id="28" w:name="_Ref124235733"/>
      <w:bookmarkStart w:id="29" w:name="_Toc158193950"/>
      <w:r>
        <w:lastRenderedPageBreak/>
        <w:t>OW-object</w:t>
      </w:r>
      <w:bookmarkEnd w:id="28"/>
      <w:bookmarkEnd w:id="29"/>
    </w:p>
    <w:p w14:paraId="609DE91D" w14:textId="6AF314E6" w:rsidR="005B1E85" w:rsidRDefault="005B1E85" w:rsidP="00791D5A">
      <w:r>
        <w:t>In de lopende tekst wordt gesproken over OW-object</w:t>
      </w:r>
      <w:r w:rsidR="004E76B5">
        <w:t>.</w:t>
      </w:r>
      <w:r w:rsidR="00E202EC">
        <w:t xml:space="preserve"> Instanties van de in dit diagram genoemde </w:t>
      </w:r>
      <w:proofErr w:type="spellStart"/>
      <w:r w:rsidR="00E202EC">
        <w:t>klasses</w:t>
      </w:r>
      <w:proofErr w:type="spellEnd"/>
      <w:r w:rsidR="00E202EC">
        <w:t xml:space="preserve"> (en </w:t>
      </w:r>
      <w:proofErr w:type="spellStart"/>
      <w:r w:rsidR="00E202EC">
        <w:t>subklasses</w:t>
      </w:r>
      <w:proofErr w:type="spellEnd"/>
      <w:r w:rsidR="00E202EC">
        <w:t>) kunnen voorkomen in het IMOW deel van een aanlevering.</w:t>
      </w:r>
    </w:p>
    <w:p w14:paraId="4ECB060C" w14:textId="77777777" w:rsidR="0013696E" w:rsidRDefault="0041370C" w:rsidP="0013696E">
      <w:pPr>
        <w:keepNext/>
      </w:pPr>
      <w:r w:rsidRPr="0041370C">
        <w:rPr>
          <w:noProof/>
        </w:rPr>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0" w:name="_Ref36460877"/>
      <w:bookmarkStart w:id="31" w:name="Techn_aanlever_status"/>
      <w:r w:rsidRPr="00774ABF">
        <w:rPr>
          <w:rFonts w:eastAsiaTheme="majorEastAsia" w:cstheme="majorBidi"/>
          <w:b/>
          <w:color w:val="003359"/>
          <w:szCs w:val="24"/>
        </w:rPr>
        <w:t>Status</w:t>
      </w:r>
      <w:bookmarkEnd w:id="30"/>
    </w:p>
    <w:p w14:paraId="704C6251" w14:textId="77777777" w:rsidR="00774ABF" w:rsidRPr="00774ABF" w:rsidRDefault="00774ABF" w:rsidP="00774ABF">
      <w:bookmarkStart w:id="32" w:name="_Hlk157175123"/>
      <w:bookmarkEnd w:id="31"/>
      <w:r w:rsidRPr="00774ABF">
        <w:t>De status van een OW-object kan actief of beëindigd zijn</w:t>
      </w:r>
      <w:bookmarkEnd w:id="32"/>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3" w:name="_Ref36460902"/>
      <w:bookmarkStart w:id="34" w:name="Techn_aanlever_procedurestatus"/>
      <w:r w:rsidRPr="00774ABF">
        <w:rPr>
          <w:rFonts w:eastAsiaTheme="majorEastAsia" w:cstheme="majorBidi"/>
          <w:b/>
          <w:color w:val="003359"/>
          <w:szCs w:val="24"/>
        </w:rPr>
        <w:t>Procedurestatus</w:t>
      </w:r>
      <w:bookmarkStart w:id="35" w:name="_Ref147442293"/>
      <w:bookmarkEnd w:id="33"/>
      <w:bookmarkEnd w:id="34"/>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5"/>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 xml:space="preserve">De </w:t>
      </w:r>
      <w:proofErr w:type="spellStart"/>
      <w:r w:rsidRPr="00774ABF">
        <w:t>ConsolidatieInformatie</w:t>
      </w:r>
      <w:proofErr w:type="spellEnd"/>
      <w:r w:rsidRPr="00774ABF">
        <w:t xml:space="preserve"> mag geen tijdstempels bevatten.</w:t>
      </w:r>
    </w:p>
    <w:p w14:paraId="54620EEC" w14:textId="77777777" w:rsidR="00774ABF" w:rsidRPr="00774ABF" w:rsidRDefault="00774ABF" w:rsidP="00774ABF"/>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lastRenderedPageBreak/>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Deze ontwerp-OW-objecten worden gezien als een nieuwe versie van een OW-object die niet hoort bij vastgestelde regelgeving. Dit is ook omdat ontwerpbesluiten niet gemuteerd kunnen 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 xml:space="preserve">Een ontwerpregeling is altijd gebaseerd op een bestaande versie van een regeling. Verwijzingen vanuit OW-objecten met de procedurestap ‘ontwerp’ verwijzen altijd naar de </w:t>
      </w:r>
      <w:r w:rsidRPr="00774ABF">
        <w:lastRenderedPageBreak/>
        <w:t>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Bij het aanleveren van Ontwerp-OW-objecten is het aan te bevelen dat de identificaties identiek blijven aan de OW-objecten die horen bij vastgestelde regelingen. De voorziening zorgt ervoor 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6" w:name="_Ref113026518"/>
      <w:bookmarkStart w:id="37" w:name="_Toc158193951"/>
      <w:r>
        <w:t>OP</w:t>
      </w:r>
      <w:r w:rsidR="005B1E85">
        <w:t>-</w:t>
      </w:r>
      <w:r>
        <w:t>object</w:t>
      </w:r>
      <w:bookmarkEnd w:id="36"/>
      <w:bookmarkEnd w:id="37"/>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 xml:space="preserve">OP-objecten zij de koppeling tussen het IMOW en de tekstelementen in de STOP standaard. Voor documenten met de regelstructuur gebeurt dit via het object Regeltekst. Voor vrijetekst via Divisie en Divisietekst.  De OP-objecten bevatten attribuut </w:t>
      </w:r>
      <w:proofErr w:type="spellStart"/>
      <w:r>
        <w:t>wId</w:t>
      </w:r>
      <w:proofErr w:type="spellEnd"/>
      <w:r>
        <w:t xml:space="preserve">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 xml:space="preserve">Een Regeltekst verwijst altijd naar minstens één Juridische Regel. Juridische Regel is een abstract objecttype dat drie subtypen heeft, namelijk: </w:t>
      </w:r>
      <w:proofErr w:type="spellStart"/>
      <w:r>
        <w:t>RegelVoorIedereen</w:t>
      </w:r>
      <w:proofErr w:type="spellEnd"/>
      <w:r>
        <w:t>, Instructieregel en Omgevingswaarderegel.</w:t>
      </w:r>
    </w:p>
    <w:p w14:paraId="5C7F9CBA" w14:textId="77777777" w:rsidR="00774ABF" w:rsidRDefault="00774ABF" w:rsidP="00774ABF"/>
    <w:p w14:paraId="26AC84E2" w14:textId="77777777" w:rsidR="00774ABF" w:rsidRDefault="00774ABF" w:rsidP="00774ABF">
      <w:r>
        <w:t>De Juridische regels hebben een identificatie. Tevens hebben ze een relatie genaamd: ‘</w:t>
      </w:r>
      <w:proofErr w:type="spellStart"/>
      <w:r>
        <w:t>artikelOfLid</w:t>
      </w:r>
      <w:proofErr w:type="spellEnd"/>
      <w:r>
        <w:t xml:space="preserve">’,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8" w:name="_Toc158193952"/>
      <w:bookmarkStart w:id="39" w:name="_Ref113026420"/>
      <w:r>
        <w:lastRenderedPageBreak/>
        <w:t>Activiteit</w:t>
      </w:r>
      <w:bookmarkEnd w:id="38"/>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40" w:name="_Toc158193953"/>
      <w:r>
        <w:t>Locatie</w:t>
      </w:r>
      <w:bookmarkEnd w:id="39"/>
      <w:bookmarkEnd w:id="40"/>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 xml:space="preserve">een verwijzing naar de </w:t>
      </w:r>
      <w:proofErr w:type="spellStart"/>
      <w:r w:rsidRPr="00632DC7">
        <w:t>bestuurlijkeGrenzen</w:t>
      </w:r>
      <w:proofErr w:type="spellEnd"/>
      <w:r w:rsidRPr="00632DC7">
        <w:t>-voorziening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Pr="00476AC8" w:rsidRDefault="00AA6762" w:rsidP="00AA6762">
      <w:pPr>
        <w:pStyle w:val="Figuurbijschrift"/>
      </w:pPr>
      <w:r>
        <w:t>UML-diagram Locatie</w:t>
      </w:r>
    </w:p>
    <w:p w14:paraId="6BE539E7" w14:textId="452E92BA" w:rsidR="00B43C5B" w:rsidRDefault="00B43C5B" w:rsidP="00B43C5B">
      <w:pPr>
        <w:pStyle w:val="Kop3"/>
      </w:pPr>
      <w:bookmarkStart w:id="41" w:name="_Ref113026552"/>
      <w:bookmarkStart w:id="42" w:name="_Toc158193954"/>
      <w:r>
        <w:lastRenderedPageBreak/>
        <w:t xml:space="preserve">Kaart en </w:t>
      </w:r>
      <w:proofErr w:type="spellStart"/>
      <w:r>
        <w:t>Kaar</w:t>
      </w:r>
      <w:r w:rsidR="002455C1">
        <w:t>t</w:t>
      </w:r>
      <w:r>
        <w:t>laag</w:t>
      </w:r>
      <w:bookmarkEnd w:id="41"/>
      <w:bookmarkEnd w:id="42"/>
      <w:proofErr w:type="spellEnd"/>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1FCE3235" w14:textId="35A6F0B7" w:rsidR="001A489A" w:rsidRDefault="00AA6762" w:rsidP="00AA6762">
      <w:pPr>
        <w:pStyle w:val="Figuurbijschrift"/>
      </w:pPr>
      <w:r>
        <w:t>UML-diagram Kaart</w:t>
      </w:r>
      <w:r w:rsidR="009B6387">
        <w:t xml:space="preserve"> en </w:t>
      </w:r>
      <w:proofErr w:type="spellStart"/>
      <w:r w:rsidR="009B6387">
        <w:t>kaartlaag</w:t>
      </w:r>
      <w:proofErr w:type="spellEnd"/>
    </w:p>
    <w:p w14:paraId="4BEB9F19" w14:textId="77777777" w:rsidR="00C40C0F" w:rsidRDefault="00D63423" w:rsidP="00D7079F">
      <w:pPr>
        <w:pStyle w:val="Kop2"/>
      </w:pPr>
      <w:bookmarkStart w:id="43" w:name="_Ref124236892"/>
      <w:bookmarkStart w:id="44" w:name="_Toc158193955"/>
      <w:r>
        <w:t>Verhouding OP en OW</w:t>
      </w:r>
      <w:bookmarkEnd w:id="43"/>
      <w:bookmarkEnd w:id="44"/>
    </w:p>
    <w:p w14:paraId="59A85E5F" w14:textId="6B267124" w:rsidR="00285655" w:rsidRPr="00022065" w:rsidRDefault="00C262F6" w:rsidP="00022065">
      <w:r>
        <w:t>Het IMOW model maakt de tekst in een STOP document machine leesbaar door aan verschillende geïdentificeerd elementen van een STOP document een OW-object te koppelen.  Deze koppeling zit in de OW-objecten:</w:t>
      </w:r>
      <w:r w:rsidR="00347196" w:rsidRPr="00022065">
        <w:t xml:space="preserve"> Regeltekst, </w:t>
      </w:r>
      <w:r w:rsidR="00C81B92" w:rsidRPr="00022065">
        <w:t>Divisie</w:t>
      </w:r>
      <w:r w:rsidR="00347196" w:rsidRPr="00022065">
        <w:t xml:space="preserve"> en Geometrie.</w:t>
      </w:r>
      <w:r w:rsidR="008E6061" w:rsidRPr="00022065">
        <w:t xml:space="preserve"> OP maakt ook onderscheid tussen de vrijetekststructuur en artikelsgewijze structuur.</w:t>
      </w:r>
      <w:bookmarkStart w:id="45" w:name="IMOW_OPenOW_vrijetekstOP"/>
    </w:p>
    <w:p w14:paraId="5C36F869" w14:textId="2B3954A1" w:rsidR="00CA054E" w:rsidRDefault="00CA054E" w:rsidP="00D7079F">
      <w:pPr>
        <w:pStyle w:val="Kop3"/>
      </w:pPr>
      <w:bookmarkStart w:id="46" w:name="_Toc158193956"/>
      <w:r>
        <w:t>Vrijetekststructuur in OP</w:t>
      </w:r>
      <w:bookmarkEnd w:id="46"/>
    </w:p>
    <w:bookmarkEnd w:id="45"/>
    <w:p w14:paraId="7D275DBA" w14:textId="5733733D" w:rsidR="00285655" w:rsidRPr="00022065" w:rsidRDefault="004C5AB8" w:rsidP="00022065">
      <w:r>
        <w:t xml:space="preserve">Vrijetekststructuur in </w:t>
      </w:r>
      <w:r w:rsidR="0062269D" w:rsidRPr="00022065">
        <w:t xml:space="preserve">OP bouwt </w:t>
      </w:r>
      <w:r>
        <w:t>gebruikt</w:t>
      </w:r>
      <w:r w:rsidR="0062269D" w:rsidRPr="00022065">
        <w:t xml:space="preserve"> twee elementtypen, namelijk: Divisie en </w:t>
      </w:r>
      <w:r w:rsidR="008E3BC9" w:rsidRPr="00022065">
        <w:t>Divisietekst</w:t>
      </w:r>
      <w:r w:rsidR="0062269D" w:rsidRPr="00022065">
        <w:t xml:space="preserve">. </w:t>
      </w:r>
      <w:r w:rsidR="00504C59" w:rsidRPr="00022065">
        <w:t>Het hoogste niveau is altijd een Divisie</w:t>
      </w:r>
      <w:r w:rsidR="00D81E64" w:rsidRPr="00022065">
        <w:t xml:space="preserve">, </w:t>
      </w:r>
      <w:r w:rsidR="00580177" w:rsidRPr="00022065">
        <w:t xml:space="preserve">deze mag onderliggende Divisies bevatten waar uiteindelijk ook een </w:t>
      </w:r>
      <w:r w:rsidR="001B29DD" w:rsidRPr="00022065">
        <w:t xml:space="preserve">Divisietekst met </w:t>
      </w:r>
      <w:r w:rsidR="00580177" w:rsidRPr="00022065">
        <w:t xml:space="preserve">Inhoud in moet zitten. De Inhoud bevat alleen inhoudelijke tekst. </w:t>
      </w:r>
      <w:r>
        <w:t xml:space="preserve">De </w:t>
      </w:r>
      <w:r w:rsidR="00025B2F" w:rsidRPr="00022065">
        <w:t xml:space="preserve">Divisie </w:t>
      </w:r>
      <w:r>
        <w:t xml:space="preserve">wordt </w:t>
      </w:r>
      <w:r w:rsidR="00025B2F" w:rsidRPr="00022065">
        <w:t xml:space="preserve">gebruikt om de tekst </w:t>
      </w:r>
      <w:r w:rsidR="001031EF" w:rsidRPr="00022065">
        <w:t>te structureren in bijvoorbeeld verschillende hoofdstukken of paragra</w:t>
      </w:r>
      <w:r w:rsidR="00580177" w:rsidRPr="00022065">
        <w:t>f</w:t>
      </w:r>
      <w:r w:rsidR="001031EF" w:rsidRPr="00022065">
        <w:t>en.</w:t>
      </w:r>
    </w:p>
    <w:p w14:paraId="4B7CF857" w14:textId="6A439A02" w:rsidR="0062269D" w:rsidRPr="00022065" w:rsidRDefault="0062269D" w:rsidP="00022065"/>
    <w:p w14:paraId="53BE4050" w14:textId="52960818" w:rsidR="000E1B8B" w:rsidRPr="00022065" w:rsidRDefault="00EA3AF7" w:rsidP="00022065">
      <w:r w:rsidRPr="00022065">
        <w:t xml:space="preserve">Binnen OW is </w:t>
      </w:r>
      <w:r w:rsidR="00E70F50" w:rsidRPr="00022065">
        <w:t xml:space="preserve">Divisie </w:t>
      </w:r>
      <w:r w:rsidR="00CA054E" w:rsidRPr="00022065">
        <w:t xml:space="preserve">een </w:t>
      </w:r>
      <w:r w:rsidR="006876D1">
        <w:t>subklasse</w:t>
      </w:r>
      <w:r w:rsidR="006876D1" w:rsidRPr="00022065">
        <w:t xml:space="preserve"> </w:t>
      </w:r>
      <w:r w:rsidR="00CA054E" w:rsidRPr="00022065">
        <w:t xml:space="preserve">van OP-object. Dit betekent dat er vanuit </w:t>
      </w:r>
      <w:r w:rsidR="00E70F50" w:rsidRPr="00022065">
        <w:t>Divisie</w:t>
      </w:r>
      <w:r w:rsidR="00CA054E" w:rsidRPr="00022065">
        <w:t xml:space="preserve"> een verwijzing is naar de</w:t>
      </w:r>
      <w:r w:rsidRPr="00022065">
        <w:t xml:space="preserve"> </w:t>
      </w:r>
      <w:proofErr w:type="spellStart"/>
      <w:r w:rsidR="004C5AB8">
        <w:t>wId</w:t>
      </w:r>
      <w:proofErr w:type="spellEnd"/>
      <w:r w:rsidR="004C5AB8">
        <w:t xml:space="preserve"> (</w:t>
      </w:r>
      <w:r w:rsidRPr="00022065">
        <w:t>identificatie</w:t>
      </w:r>
      <w:r w:rsidR="004C5AB8">
        <w:t>)</w:t>
      </w:r>
      <w:r w:rsidRPr="00022065">
        <w:t xml:space="preserve"> </w:t>
      </w:r>
      <w:r w:rsidR="000E7777">
        <w:t>in</w:t>
      </w:r>
      <w:r w:rsidRPr="00022065">
        <w:t xml:space="preserve"> OP ofwel de </w:t>
      </w:r>
      <w:proofErr w:type="spellStart"/>
      <w:r w:rsidRPr="00022065">
        <w:t>wId</w:t>
      </w:r>
      <w:proofErr w:type="spellEnd"/>
      <w:r w:rsidRPr="00022065">
        <w:t xml:space="preserve"> </w:t>
      </w:r>
      <w:r w:rsidR="00CA054E" w:rsidRPr="00022065">
        <w:t xml:space="preserve">van de </w:t>
      </w:r>
      <w:r w:rsidR="00E70F50" w:rsidRPr="00022065">
        <w:t>Divisie</w:t>
      </w:r>
      <w:r w:rsidR="00CA054E" w:rsidRPr="00022065">
        <w:t xml:space="preserve"> in OP</w:t>
      </w:r>
      <w:r w:rsidR="000E1B8B" w:rsidRPr="00022065">
        <w:t xml:space="preserve"> en naar de </w:t>
      </w:r>
      <w:r w:rsidR="000E1B8B" w:rsidRPr="00022065">
        <w:lastRenderedPageBreak/>
        <w:t xml:space="preserve">identificatie van de regeling </w:t>
      </w:r>
      <w:r w:rsidR="000E7777">
        <w:t>in</w:t>
      </w:r>
      <w:r w:rsidR="000E1B8B" w:rsidRPr="00022065">
        <w:t xml:space="preserve"> OP, de </w:t>
      </w:r>
      <w:proofErr w:type="spellStart"/>
      <w:r w:rsidR="000E7777">
        <w:t>wId</w:t>
      </w:r>
      <w:proofErr w:type="spellEnd"/>
      <w:r w:rsidR="000E1B8B" w:rsidRPr="00022065">
        <w:t xml:space="preserve"> van de regeling. Zo zorgt het OW dat er op het diepste inhoudelijke niveau een verwijzing is naar het </w:t>
      </w:r>
      <w:proofErr w:type="spellStart"/>
      <w:r w:rsidR="000E1B8B" w:rsidRPr="00022065">
        <w:t>OP-deel</w:t>
      </w:r>
      <w:proofErr w:type="spellEnd"/>
      <w:r w:rsidR="000E1B8B" w:rsidRPr="00022065">
        <w:t>.</w:t>
      </w:r>
    </w:p>
    <w:p w14:paraId="60068255" w14:textId="54B1F984" w:rsidR="00BF61FE" w:rsidRDefault="00BF61FE" w:rsidP="00D7079F">
      <w:pPr>
        <w:pStyle w:val="Kop3"/>
      </w:pPr>
      <w:bookmarkStart w:id="47" w:name="_Toc158193957"/>
      <w:bookmarkStart w:id="48" w:name="IMOW_OPenOW_artikelOP"/>
      <w:r>
        <w:t>Artikelsgewijze structuur in OP</w:t>
      </w:r>
      <w:bookmarkEnd w:id="47"/>
    </w:p>
    <w:bookmarkEnd w:id="48"/>
    <w:p w14:paraId="130BA710" w14:textId="7BFF320A" w:rsidR="00285655" w:rsidRPr="00022065" w:rsidRDefault="000D16A2" w:rsidP="00022065">
      <w:r w:rsidRPr="00022065">
        <w:t xml:space="preserve">OP bouwt artikelsgewijze structuur op door te benoemen welke elementen </w:t>
      </w:r>
      <w:r w:rsidR="00796C68" w:rsidRPr="00022065">
        <w:t xml:space="preserve">binnen een ander element mogen vallen. Zo heeft </w:t>
      </w:r>
      <w:r w:rsidR="00C9256F" w:rsidRPr="00022065">
        <w:t xml:space="preserve">bijvoorbeeld </w:t>
      </w:r>
      <w:r w:rsidR="009D4ECC" w:rsidRPr="00022065">
        <w:t>binnen een Regeling een Hoofdstuk de mogelijkheid om meerdere Paragra</w:t>
      </w:r>
      <w:r w:rsidR="001102A8" w:rsidRPr="00022065">
        <w:t>f</w:t>
      </w:r>
      <w:r w:rsidR="009D4ECC" w:rsidRPr="00022065">
        <w:t xml:space="preserve">en te bevatten of </w:t>
      </w:r>
      <w:r w:rsidR="00C9256F" w:rsidRPr="00022065">
        <w:t xml:space="preserve">meerdere Artikelen, een Paragraaf kan op zijn beurt weer meerdere Artikelen of </w:t>
      </w:r>
      <w:proofErr w:type="spellStart"/>
      <w:r w:rsidR="00C9256F" w:rsidRPr="00022065">
        <w:t>Subparagra</w:t>
      </w:r>
      <w:r w:rsidR="00CC7DE5" w:rsidRPr="00022065">
        <w:t>f</w:t>
      </w:r>
      <w:r w:rsidR="00C9256F" w:rsidRPr="00022065">
        <w:t>en</w:t>
      </w:r>
      <w:proofErr w:type="spellEnd"/>
      <w:r w:rsidR="00C9256F" w:rsidRPr="00022065">
        <w:t xml:space="preserve"> bevatten. </w:t>
      </w:r>
      <w:r w:rsidR="00BF61FE" w:rsidRPr="00022065">
        <w:t>Zodoende kom je uiteindelijk uit op het diepste niveau, namelijk Artikel waarbinnen Inhoud moet zitten, hier staat de inhoudelijke tekst van het artikel in.</w:t>
      </w:r>
    </w:p>
    <w:p w14:paraId="03896449" w14:textId="4114CE7B" w:rsidR="008E6061" w:rsidRPr="00022065" w:rsidRDefault="008E6061" w:rsidP="00022065"/>
    <w:p w14:paraId="371EC5F8" w14:textId="7659C8D9" w:rsidR="00347196" w:rsidRPr="00022065" w:rsidRDefault="00CA054E" w:rsidP="00022065">
      <w:r w:rsidRPr="00022065">
        <w:t xml:space="preserve">Binnen OW is </w:t>
      </w:r>
      <w:r w:rsidR="00347196" w:rsidRPr="00022065">
        <w:t xml:space="preserve">Regeltekst </w:t>
      </w:r>
      <w:r w:rsidR="003348A5" w:rsidRPr="00022065">
        <w:t xml:space="preserve">een subtype van OP-object, dit betekent dat er vanuit Regeltekst een verwijzing is naar </w:t>
      </w:r>
      <w:r w:rsidR="004F6815" w:rsidRPr="00022065">
        <w:t xml:space="preserve">de identificatie </w:t>
      </w:r>
      <w:r w:rsidR="000E7777">
        <w:t>in</w:t>
      </w:r>
      <w:r w:rsidR="004F6815" w:rsidRPr="00022065">
        <w:t xml:space="preserve"> OP ofwel </w:t>
      </w:r>
      <w:r w:rsidR="003348A5" w:rsidRPr="00022065">
        <w:t xml:space="preserve">de </w:t>
      </w:r>
      <w:proofErr w:type="spellStart"/>
      <w:r w:rsidR="003348A5" w:rsidRPr="00022065">
        <w:t>wId</w:t>
      </w:r>
      <w:proofErr w:type="spellEnd"/>
      <w:r w:rsidR="003348A5" w:rsidRPr="00022065">
        <w:t xml:space="preserve"> van het artikel </w:t>
      </w:r>
      <w:r w:rsidR="004F6815" w:rsidRPr="00022065">
        <w:t>en naar de identificatie van de regeling vanuit OP</w:t>
      </w:r>
      <w:r w:rsidR="00087EC5" w:rsidRPr="00022065">
        <w:t xml:space="preserve">, de </w:t>
      </w:r>
      <w:proofErr w:type="spellStart"/>
      <w:r w:rsidR="00101ADE" w:rsidRPr="00022065">
        <w:t>W</w:t>
      </w:r>
      <w:r w:rsidR="00A82B15" w:rsidRPr="00022065">
        <w:t>ork</w:t>
      </w:r>
      <w:r w:rsidR="00101ADE" w:rsidRPr="00022065">
        <w:t>ID</w:t>
      </w:r>
      <w:proofErr w:type="spellEnd"/>
      <w:r w:rsidR="00087EC5" w:rsidRPr="00022065">
        <w:t xml:space="preserve"> van de regeling. </w:t>
      </w:r>
      <w:r w:rsidRPr="00022065">
        <w:t>Zo zorgt het OW</w:t>
      </w:r>
      <w:r w:rsidR="000E1B8B" w:rsidRPr="00022065">
        <w:t xml:space="preserve"> ook bij artikelsgewijze structuur</w:t>
      </w:r>
      <w:r w:rsidRPr="00022065">
        <w:t xml:space="preserve"> dat er op het diepste inhoudelijke niveau een verwijzing is naar het </w:t>
      </w:r>
      <w:proofErr w:type="spellStart"/>
      <w:r w:rsidRPr="00022065">
        <w:t>OP-deel</w:t>
      </w:r>
      <w:proofErr w:type="spellEnd"/>
      <w:r w:rsidRPr="00022065">
        <w:t>.</w:t>
      </w:r>
    </w:p>
    <w:p w14:paraId="7AEB1600" w14:textId="34B6E826" w:rsidR="00E41A48" w:rsidRDefault="000E1B8B" w:rsidP="00D7079F">
      <w:pPr>
        <w:pStyle w:val="Kop3"/>
      </w:pPr>
      <w:bookmarkStart w:id="49" w:name="_Toc158193958"/>
      <w:bookmarkStart w:id="50" w:name="IMOW_OPenOW_GIOOP"/>
      <w:r>
        <w:t>Geometrie in OP</w:t>
      </w:r>
      <w:bookmarkEnd w:id="49"/>
    </w:p>
    <w:bookmarkEnd w:id="50"/>
    <w:p w14:paraId="40F4BF4C" w14:textId="53490644" w:rsidR="00285655" w:rsidRPr="00022065" w:rsidRDefault="00C262F6" w:rsidP="00022065">
      <w:r>
        <w:t>In Off</w:t>
      </w:r>
      <w:r w:rsidR="00015292" w:rsidRPr="00015292">
        <w:t>i</w:t>
      </w:r>
      <w:r w:rsidR="00015292">
        <w:t>ciële Publicaties</w:t>
      </w:r>
      <w:r>
        <w:t xml:space="preserve"> wordt geometrie aangeleverd in Geografisch Informatie Objecten</w:t>
      </w:r>
      <w:r w:rsidR="00015292">
        <w:t xml:space="preserve"> </w:t>
      </w:r>
      <w:proofErr w:type="spellStart"/>
      <w:r w:rsidR="00015292">
        <w:t>GIOs</w:t>
      </w:r>
      <w:proofErr w:type="spellEnd"/>
      <w:r w:rsidR="00015292">
        <w:t>)</w:t>
      </w:r>
      <w:r>
        <w:t>.</w:t>
      </w:r>
      <w:r w:rsidR="00015292">
        <w:t xml:space="preserve"> In de lopende tekst wordt er naar deze </w:t>
      </w:r>
      <w:proofErr w:type="spellStart"/>
      <w:r w:rsidR="00015292">
        <w:t>GIOs</w:t>
      </w:r>
      <w:proofErr w:type="spellEnd"/>
      <w:r w:rsidR="00015292">
        <w:t xml:space="preserve"> verwezen via hun STOP identificatie.</w:t>
      </w:r>
      <w:r>
        <w:t xml:space="preserve"> </w:t>
      </w:r>
    </w:p>
    <w:p w14:paraId="1157E8BF" w14:textId="085B90CB" w:rsidR="00144365" w:rsidRPr="00022065" w:rsidRDefault="00144365" w:rsidP="00022065"/>
    <w:p w14:paraId="7740BD89" w14:textId="523DBEE6" w:rsidR="00285655" w:rsidRPr="00022065" w:rsidRDefault="006C0E78" w:rsidP="00022065">
      <w:r w:rsidRPr="00022065">
        <w:t xml:space="preserve">In OW worden geen </w:t>
      </w:r>
      <w:proofErr w:type="spellStart"/>
      <w:r w:rsidRPr="00022065">
        <w:t>GIO’s</w:t>
      </w:r>
      <w:proofErr w:type="spellEnd"/>
      <w:r w:rsidRPr="00022065">
        <w:t xml:space="preserve"> aangeleverd, maar juist locaties, zoals toegelicht in </w:t>
      </w:r>
      <w:r w:rsidR="00821A5F" w:rsidRPr="00022065">
        <w:fldChar w:fldCharType="begin"/>
      </w:r>
      <w:r w:rsidR="00821A5F" w:rsidRPr="00022065">
        <w:instrText xml:space="preserve"> REF _Ref80972473 \n \h </w:instrText>
      </w:r>
      <w:r w:rsidR="00821A5F" w:rsidRPr="00022065">
        <w:fldChar w:fldCharType="separate"/>
      </w:r>
      <w:r w:rsidR="006934CA">
        <w:rPr>
          <w:b/>
          <w:bCs/>
        </w:rPr>
        <w:t>Fout! Verwijzingsbron niet gevonden.</w:t>
      </w:r>
      <w:r w:rsidR="00821A5F" w:rsidRPr="00022065">
        <w:fldChar w:fldCharType="end"/>
      </w:r>
      <w:r w:rsidRPr="00022065">
        <w:t xml:space="preserve"> en </w:t>
      </w:r>
      <w:r w:rsidR="00821A5F" w:rsidRPr="00022065">
        <w:fldChar w:fldCharType="begin"/>
      </w:r>
      <w:r w:rsidR="00821A5F" w:rsidRPr="00022065">
        <w:instrText xml:space="preserve"> REF _Ref36562716 \n \h </w:instrText>
      </w:r>
      <w:r w:rsidR="00821A5F" w:rsidRPr="00022065">
        <w:fldChar w:fldCharType="separate"/>
      </w:r>
      <w:r w:rsidR="006934CA">
        <w:t>2.2.2</w:t>
      </w:r>
      <w:r w:rsidR="00821A5F" w:rsidRPr="00022065">
        <w:fldChar w:fldCharType="end"/>
      </w:r>
      <w:r w:rsidRPr="00022065">
        <w:t xml:space="preserve">. </w:t>
      </w:r>
      <w:r w:rsidR="00E02E08" w:rsidRPr="00022065">
        <w:t>Uiteindelijk verwijst zowel OW als OP naar hetzelfde geometrie-bestand, maar op een andere manier</w:t>
      </w:r>
      <w:r w:rsidR="008F024E" w:rsidRPr="00022065">
        <w:t xml:space="preserve"> (OP via </w:t>
      </w:r>
      <w:proofErr w:type="spellStart"/>
      <w:r w:rsidR="008F024E" w:rsidRPr="00022065">
        <w:t>GIO’s</w:t>
      </w:r>
      <w:proofErr w:type="spellEnd"/>
      <w:r w:rsidR="008F024E" w:rsidRPr="00022065">
        <w:t xml:space="preserve"> en OW via Locaties).</w:t>
      </w:r>
      <w:bookmarkStart w:id="51" w:name="Techn"/>
    </w:p>
    <w:p w14:paraId="5C716AFD" w14:textId="01329C56" w:rsidR="00404396" w:rsidRDefault="006A1A76" w:rsidP="00404396">
      <w:pPr>
        <w:pStyle w:val="Kop1"/>
      </w:pPr>
      <w:bookmarkStart w:id="52" w:name="_Toc158193959"/>
      <w:bookmarkStart w:id="53" w:name="_Ref92176541"/>
      <w:r>
        <w:lastRenderedPageBreak/>
        <w:t>Details IMOW</w:t>
      </w:r>
      <w:bookmarkEnd w:id="52"/>
    </w:p>
    <w:p w14:paraId="06226346" w14:textId="509205E7" w:rsidR="00404396" w:rsidRPr="00022065" w:rsidRDefault="00C96ABC" w:rsidP="00404396">
      <w:r>
        <w:t xml:space="preserve">Dit hoofdstuk beschrijft de kenmerken van de OW-objecten in detail. </w:t>
      </w:r>
      <w:r w:rsidR="00404396" w:rsidRPr="00022065">
        <w:t xml:space="preserve">In paragraaf </w:t>
      </w:r>
      <w:r w:rsidR="00404396" w:rsidRPr="00022065">
        <w:fldChar w:fldCharType="begin"/>
      </w:r>
      <w:r w:rsidR="00404396" w:rsidRPr="00022065">
        <w:instrText xml:space="preserve"> REF _Ref36562888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beschreven </w:t>
      </w:r>
      <w:r w:rsidR="00404396">
        <w:t>welke gegevens het manifest moet bevatten</w:t>
      </w:r>
      <w:r w:rsidR="00404396" w:rsidRPr="00022065">
        <w:t xml:space="preserve">. Paragraaf </w:t>
      </w:r>
      <w:r w:rsidR="00404396" w:rsidRPr="00022065">
        <w:fldChar w:fldCharType="begin"/>
      </w:r>
      <w:r w:rsidR="00404396" w:rsidRPr="00022065">
        <w:instrText xml:space="preserve"> REF _Ref80972317 \r \h </w:instrText>
      </w:r>
      <w:r w:rsidR="00404396" w:rsidRPr="00022065">
        <w:fldChar w:fldCharType="separate"/>
      </w:r>
      <w:r w:rsidR="006934CA">
        <w:t>3.1</w:t>
      </w:r>
      <w:r w:rsidR="00404396" w:rsidRPr="00022065">
        <w:fldChar w:fldCharType="end"/>
      </w:r>
      <w:r w:rsidR="00404396" w:rsidRPr="00022065">
        <w:t xml:space="preserve"> gaat in op hoe alle OW-bestanden gestructureerd moeten zijn. In paragraaf </w:t>
      </w:r>
      <w:r w:rsidR="00404396" w:rsidRPr="00022065">
        <w:fldChar w:fldCharType="begin"/>
      </w:r>
      <w:r w:rsidR="00404396" w:rsidRPr="00022065">
        <w:instrText xml:space="preserve"> REF _Ref36562894 \r \h </w:instrText>
      </w:r>
      <w:r w:rsidR="00404396" w:rsidRPr="00022065">
        <w:fldChar w:fldCharType="separate"/>
      </w:r>
      <w:r w:rsidR="006934CA">
        <w:t>0</w:t>
      </w:r>
      <w:r w:rsidR="00404396" w:rsidRPr="00022065">
        <w:fldChar w:fldCharType="end"/>
      </w:r>
      <w:r w:rsidR="00404396" w:rsidRPr="00022065">
        <w:t xml:space="preserve"> wordt getoond hoe de specifieke OW-objecten vanuit Artikelstructuur er uitzien. In paragraaf </w:t>
      </w:r>
      <w:r w:rsidR="00404396" w:rsidRPr="00022065">
        <w:fldChar w:fldCharType="begin"/>
      </w:r>
      <w:r w:rsidR="00404396" w:rsidRPr="00022065">
        <w:instrText xml:space="preserve"> REF _Ref39851445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getoond hoe OW-aanleveringen van Vrijetekststructuur er uitzien. Paragraaf </w:t>
      </w:r>
      <w:r w:rsidR="00404396" w:rsidRPr="00022065">
        <w:fldChar w:fldCharType="begin"/>
      </w:r>
      <w:r w:rsidR="00404396" w:rsidRPr="00022065">
        <w:instrText xml:space="preserve"> REF _Ref38049113 \r \h </w:instrText>
      </w:r>
      <w:r w:rsidR="00404396" w:rsidRPr="00022065">
        <w:fldChar w:fldCharType="separate"/>
      </w:r>
      <w:r w:rsidR="006934CA">
        <w:t>3.15</w:t>
      </w:r>
      <w:r w:rsidR="00404396" w:rsidRPr="00022065">
        <w:fldChar w:fldCharType="end"/>
      </w:r>
      <w:r w:rsidR="00404396" w:rsidRPr="00022065">
        <w:t xml:space="preserve"> gaat in op het regelingsgebied</w:t>
      </w:r>
      <w:r w:rsidR="00A564BD">
        <w:t>.</w:t>
      </w:r>
    </w:p>
    <w:p w14:paraId="70473577" w14:textId="77777777" w:rsidR="00404396" w:rsidRPr="00022065" w:rsidRDefault="00404396" w:rsidP="00404396"/>
    <w:p w14:paraId="76DB098B" w14:textId="047EDDA6" w:rsidR="00404396" w:rsidRPr="00022065" w:rsidRDefault="00404396" w:rsidP="00404396">
      <w:r w:rsidRPr="00022065">
        <w:t xml:space="preserve">Voor de tabellen in dit hoofdstuk </w:t>
      </w:r>
      <w:r w:rsidR="00835440">
        <w:t>is</w:t>
      </w:r>
      <w:r w:rsidRPr="00022065">
        <w:t xml:space="preserve"> in de kolom Type tussen de haakjes het maximum aantal karakters voor het veld is toegevoegd. De volgorde van de elementen </w:t>
      </w:r>
      <w:r w:rsidR="00835440">
        <w:t>is van belang</w:t>
      </w:r>
      <w:r w:rsidRPr="00022065">
        <w:t xml:space="preserve"> voor het aanleveren</w:t>
      </w:r>
      <w:r w:rsidR="00835440">
        <w:t>.</w:t>
      </w:r>
    </w:p>
    <w:p w14:paraId="225D0433" w14:textId="77777777" w:rsidR="00404396" w:rsidRDefault="00404396" w:rsidP="00404396">
      <w:pPr>
        <w:pStyle w:val="Kop2"/>
      </w:pPr>
      <w:bookmarkStart w:id="54" w:name="_Ref49513250"/>
      <w:bookmarkStart w:id="55" w:name="_Ref80972317"/>
      <w:bookmarkStart w:id="56" w:name="_Toc158193960"/>
      <w:bookmarkStart w:id="57" w:name="XML_owBestand"/>
      <w:proofErr w:type="spellStart"/>
      <w:r>
        <w:t>owBestand</w:t>
      </w:r>
      <w:bookmarkEnd w:id="54"/>
      <w:bookmarkEnd w:id="55"/>
      <w:bookmarkEnd w:id="56"/>
      <w:proofErr w:type="spellEnd"/>
    </w:p>
    <w:bookmarkEnd w:id="57"/>
    <w:p w14:paraId="1DC442C4" w14:textId="2AA551E4" w:rsidR="00404396" w:rsidRDefault="00404396" w:rsidP="009453CF">
      <w:r w:rsidRPr="00022065">
        <w:t xml:space="preserve">Het </w:t>
      </w:r>
      <w:proofErr w:type="spellStart"/>
      <w:r w:rsidRPr="00022065">
        <w:t>owBestand</w:t>
      </w:r>
      <w:proofErr w:type="spellEnd"/>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1094BF3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D420F01" w14:textId="77777777" w:rsidR="00404396" w:rsidRPr="00E45F7A" w:rsidRDefault="00404396" w:rsidP="008C3F95">
            <w:pPr>
              <w:pStyle w:val="Tabel"/>
              <w:rPr>
                <w:szCs w:val="20"/>
              </w:rPr>
            </w:pPr>
            <w:r w:rsidRPr="00E45F7A">
              <w:rPr>
                <w:szCs w:val="20"/>
              </w:rPr>
              <w:t>Element</w:t>
            </w:r>
          </w:p>
        </w:tc>
        <w:tc>
          <w:tcPr>
            <w:tcW w:w="1276" w:type="dxa"/>
          </w:tcPr>
          <w:p w14:paraId="3A465CE0"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3865CA1A" w14:textId="77777777" w:rsidR="00404396" w:rsidRPr="00E45F7A" w:rsidRDefault="00404396" w:rsidP="008C3F95">
            <w:pPr>
              <w:pStyle w:val="Tabel"/>
              <w:rPr>
                <w:szCs w:val="20"/>
              </w:rPr>
            </w:pPr>
            <w:r w:rsidRPr="00E45F7A">
              <w:rPr>
                <w:szCs w:val="20"/>
              </w:rPr>
              <w:t>Type</w:t>
            </w:r>
          </w:p>
        </w:tc>
        <w:tc>
          <w:tcPr>
            <w:tcW w:w="3827" w:type="dxa"/>
          </w:tcPr>
          <w:p w14:paraId="34072149" w14:textId="77777777" w:rsidR="00404396" w:rsidRPr="00E45F7A" w:rsidRDefault="00404396" w:rsidP="008C3F95">
            <w:pPr>
              <w:pStyle w:val="Tabel"/>
              <w:rPr>
                <w:szCs w:val="20"/>
              </w:rPr>
            </w:pPr>
            <w:r>
              <w:rPr>
                <w:szCs w:val="20"/>
              </w:rPr>
              <w:t>Toelichting</w:t>
            </w:r>
          </w:p>
        </w:tc>
      </w:tr>
      <w:tr w:rsidR="00404396" w:rsidRPr="00022065" w14:paraId="027D9861" w14:textId="77777777" w:rsidTr="008C3F95">
        <w:trPr>
          <w:cantSplit/>
        </w:trPr>
        <w:tc>
          <w:tcPr>
            <w:tcW w:w="3397" w:type="dxa"/>
          </w:tcPr>
          <w:p w14:paraId="35779431" w14:textId="77777777" w:rsidR="00404396" w:rsidRPr="003D3AF1" w:rsidRDefault="00404396" w:rsidP="008C3F95">
            <w:pPr>
              <w:pStyle w:val="Tabel"/>
              <w:rPr>
                <w:bCs w:val="0"/>
              </w:rPr>
            </w:pPr>
            <w:proofErr w:type="spellStart"/>
            <w:r w:rsidRPr="003D3AF1">
              <w:rPr>
                <w:bCs w:val="0"/>
              </w:rPr>
              <w:t>owBestand</w:t>
            </w:r>
            <w:proofErr w:type="spellEnd"/>
          </w:p>
        </w:tc>
        <w:tc>
          <w:tcPr>
            <w:tcW w:w="1276" w:type="dxa"/>
          </w:tcPr>
          <w:p w14:paraId="477CEA07" w14:textId="77777777" w:rsidR="00404396" w:rsidRPr="003D3AF1" w:rsidRDefault="00404396" w:rsidP="008C3F95">
            <w:pPr>
              <w:pStyle w:val="Tabel"/>
              <w:rPr>
                <w:bCs w:val="0"/>
              </w:rPr>
            </w:pPr>
            <w:r w:rsidRPr="003D3AF1">
              <w:rPr>
                <w:bCs w:val="0"/>
              </w:rPr>
              <w:t>[1..1]</w:t>
            </w:r>
          </w:p>
        </w:tc>
        <w:tc>
          <w:tcPr>
            <w:tcW w:w="1134" w:type="dxa"/>
          </w:tcPr>
          <w:p w14:paraId="1E2ADA4C" w14:textId="77777777" w:rsidR="00404396" w:rsidRPr="003D3AF1" w:rsidRDefault="00404396" w:rsidP="008C3F95">
            <w:pPr>
              <w:pStyle w:val="Tabel"/>
              <w:rPr>
                <w:bCs w:val="0"/>
              </w:rPr>
            </w:pPr>
          </w:p>
        </w:tc>
        <w:tc>
          <w:tcPr>
            <w:tcW w:w="3827" w:type="dxa"/>
          </w:tcPr>
          <w:p w14:paraId="6D056196" w14:textId="77777777" w:rsidR="00404396" w:rsidRPr="003D3AF1" w:rsidRDefault="00404396" w:rsidP="008C3F95">
            <w:pPr>
              <w:pStyle w:val="Tabel"/>
              <w:rPr>
                <w:bCs w:val="0"/>
              </w:rPr>
            </w:pPr>
          </w:p>
        </w:tc>
      </w:tr>
      <w:tr w:rsidR="00404396" w:rsidRPr="00022065" w14:paraId="19BA51B5" w14:textId="77777777" w:rsidTr="008C3F95">
        <w:trPr>
          <w:cantSplit/>
        </w:trPr>
        <w:tc>
          <w:tcPr>
            <w:tcW w:w="3397" w:type="dxa"/>
          </w:tcPr>
          <w:p w14:paraId="274B6F79" w14:textId="77777777" w:rsidR="00404396" w:rsidRPr="003D3AF1" w:rsidRDefault="00404396" w:rsidP="008C3F95">
            <w:pPr>
              <w:pStyle w:val="Tabel"/>
              <w:ind w:left="284"/>
              <w:rPr>
                <w:bCs w:val="0"/>
              </w:rPr>
            </w:pPr>
            <w:proofErr w:type="spellStart"/>
            <w:r w:rsidRPr="003D3AF1">
              <w:rPr>
                <w:bCs w:val="0"/>
              </w:rPr>
              <w:t>standBestand</w:t>
            </w:r>
            <w:proofErr w:type="spellEnd"/>
          </w:p>
        </w:tc>
        <w:tc>
          <w:tcPr>
            <w:tcW w:w="1276" w:type="dxa"/>
          </w:tcPr>
          <w:p w14:paraId="14002B36" w14:textId="77777777" w:rsidR="00404396" w:rsidRPr="003D3AF1" w:rsidRDefault="00404396" w:rsidP="008C3F95">
            <w:pPr>
              <w:pStyle w:val="Tabel"/>
              <w:rPr>
                <w:bCs w:val="0"/>
              </w:rPr>
            </w:pPr>
            <w:r w:rsidRPr="003D3AF1">
              <w:rPr>
                <w:bCs w:val="0"/>
              </w:rPr>
              <w:t>[1..1]</w:t>
            </w:r>
          </w:p>
        </w:tc>
        <w:tc>
          <w:tcPr>
            <w:tcW w:w="1134" w:type="dxa"/>
          </w:tcPr>
          <w:p w14:paraId="65866E36" w14:textId="77777777" w:rsidR="00404396" w:rsidRPr="003D3AF1" w:rsidRDefault="00404396" w:rsidP="008C3F95">
            <w:pPr>
              <w:pStyle w:val="Tabel"/>
              <w:rPr>
                <w:bCs w:val="0"/>
              </w:rPr>
            </w:pPr>
          </w:p>
        </w:tc>
        <w:tc>
          <w:tcPr>
            <w:tcW w:w="3827" w:type="dxa"/>
          </w:tcPr>
          <w:p w14:paraId="713F0546" w14:textId="77777777" w:rsidR="00404396" w:rsidRPr="003D3AF1" w:rsidRDefault="00404396" w:rsidP="008C3F95">
            <w:pPr>
              <w:pStyle w:val="Tabel"/>
              <w:rPr>
                <w:bCs w:val="0"/>
              </w:rPr>
            </w:pPr>
          </w:p>
        </w:tc>
      </w:tr>
      <w:tr w:rsidR="00404396" w:rsidRPr="00022065" w14:paraId="2D127026" w14:textId="77777777" w:rsidTr="008C3F95">
        <w:trPr>
          <w:cantSplit/>
        </w:trPr>
        <w:tc>
          <w:tcPr>
            <w:tcW w:w="3397" w:type="dxa"/>
          </w:tcPr>
          <w:p w14:paraId="1BDD4939" w14:textId="77777777" w:rsidR="00404396" w:rsidRPr="00E46DA0" w:rsidRDefault="00404396" w:rsidP="008C3F95">
            <w:pPr>
              <w:pStyle w:val="Tabel"/>
              <w:ind w:left="568"/>
              <w:rPr>
                <w:bCs w:val="0"/>
                <w:szCs w:val="18"/>
              </w:rPr>
            </w:pPr>
            <w:r w:rsidRPr="00E46DA0">
              <w:rPr>
                <w:bCs w:val="0"/>
                <w:szCs w:val="18"/>
              </w:rPr>
              <w:t>dataset</w:t>
            </w:r>
          </w:p>
        </w:tc>
        <w:tc>
          <w:tcPr>
            <w:tcW w:w="1276" w:type="dxa"/>
          </w:tcPr>
          <w:p w14:paraId="134ED997" w14:textId="77777777" w:rsidR="00404396" w:rsidRPr="00E46DA0" w:rsidRDefault="00404396" w:rsidP="008C3F95">
            <w:pPr>
              <w:pStyle w:val="Tabel"/>
              <w:rPr>
                <w:bCs w:val="0"/>
                <w:szCs w:val="18"/>
              </w:rPr>
            </w:pPr>
            <w:r w:rsidRPr="00E46DA0">
              <w:rPr>
                <w:bCs w:val="0"/>
                <w:szCs w:val="18"/>
              </w:rPr>
              <w:t>[1..1]</w:t>
            </w:r>
          </w:p>
        </w:tc>
        <w:tc>
          <w:tcPr>
            <w:tcW w:w="1134" w:type="dxa"/>
          </w:tcPr>
          <w:p w14:paraId="52FE2D14" w14:textId="77777777" w:rsidR="00404396" w:rsidRPr="00E46DA0" w:rsidRDefault="00404396" w:rsidP="008C3F95">
            <w:pPr>
              <w:pStyle w:val="Tabel"/>
              <w:rPr>
                <w:bCs w:val="0"/>
                <w:szCs w:val="18"/>
              </w:rPr>
            </w:pPr>
            <w:r w:rsidRPr="00E46DA0">
              <w:rPr>
                <w:bCs w:val="0"/>
                <w:szCs w:val="18"/>
              </w:rPr>
              <w:t>String</w:t>
            </w:r>
          </w:p>
        </w:tc>
        <w:tc>
          <w:tcPr>
            <w:tcW w:w="3827" w:type="dxa"/>
          </w:tcPr>
          <w:p w14:paraId="7C142D15" w14:textId="77777777" w:rsidR="00404396" w:rsidRPr="00E46DA0" w:rsidRDefault="00404396" w:rsidP="008C3F95">
            <w:pPr>
              <w:pStyle w:val="Tabel"/>
              <w:rPr>
                <w:bCs w:val="0"/>
                <w:szCs w:val="18"/>
              </w:rPr>
            </w:pPr>
            <w:r w:rsidRPr="00E46DA0">
              <w:rPr>
                <w:bCs w:val="0"/>
                <w:szCs w:val="18"/>
              </w:rPr>
              <w:t>Omschrijving van de dataset</w:t>
            </w:r>
          </w:p>
        </w:tc>
      </w:tr>
      <w:tr w:rsidR="00404396" w:rsidRPr="00022065" w14:paraId="0EBB69E8" w14:textId="77777777" w:rsidTr="008C3F95">
        <w:trPr>
          <w:cantSplit/>
        </w:trPr>
        <w:tc>
          <w:tcPr>
            <w:tcW w:w="3397" w:type="dxa"/>
          </w:tcPr>
          <w:p w14:paraId="37651C79" w14:textId="77777777" w:rsidR="00404396" w:rsidRPr="00E46DA0" w:rsidRDefault="00404396" w:rsidP="008C3F95">
            <w:pPr>
              <w:pStyle w:val="Tabel"/>
              <w:ind w:left="568"/>
              <w:rPr>
                <w:bCs w:val="0"/>
                <w:szCs w:val="18"/>
              </w:rPr>
            </w:pPr>
            <w:r w:rsidRPr="00E46DA0">
              <w:rPr>
                <w:bCs w:val="0"/>
                <w:szCs w:val="18"/>
              </w:rPr>
              <w:t>inhoud</w:t>
            </w:r>
          </w:p>
        </w:tc>
        <w:tc>
          <w:tcPr>
            <w:tcW w:w="1276" w:type="dxa"/>
          </w:tcPr>
          <w:p w14:paraId="3D02306A" w14:textId="77777777" w:rsidR="00404396" w:rsidRPr="00E46DA0" w:rsidRDefault="00404396" w:rsidP="008C3F95">
            <w:pPr>
              <w:pStyle w:val="Tabel"/>
              <w:rPr>
                <w:bCs w:val="0"/>
                <w:szCs w:val="18"/>
              </w:rPr>
            </w:pPr>
            <w:r w:rsidRPr="00E46DA0">
              <w:rPr>
                <w:bCs w:val="0"/>
                <w:szCs w:val="18"/>
              </w:rPr>
              <w:t>[1..1]</w:t>
            </w:r>
          </w:p>
        </w:tc>
        <w:tc>
          <w:tcPr>
            <w:tcW w:w="1134" w:type="dxa"/>
          </w:tcPr>
          <w:p w14:paraId="18081FE9" w14:textId="77777777" w:rsidR="00404396" w:rsidRPr="00E46DA0" w:rsidRDefault="00404396" w:rsidP="008C3F95">
            <w:pPr>
              <w:pStyle w:val="Tabel"/>
              <w:rPr>
                <w:bCs w:val="0"/>
                <w:szCs w:val="18"/>
              </w:rPr>
            </w:pPr>
          </w:p>
        </w:tc>
        <w:tc>
          <w:tcPr>
            <w:tcW w:w="3827" w:type="dxa"/>
          </w:tcPr>
          <w:p w14:paraId="0ABCF97A" w14:textId="77777777" w:rsidR="00404396" w:rsidRPr="00E46DA0" w:rsidRDefault="00404396" w:rsidP="008C3F95">
            <w:pPr>
              <w:pStyle w:val="Tabel"/>
              <w:rPr>
                <w:bCs w:val="0"/>
                <w:szCs w:val="18"/>
              </w:rPr>
            </w:pPr>
          </w:p>
        </w:tc>
      </w:tr>
      <w:tr w:rsidR="00404396" w:rsidRPr="00022065" w14:paraId="19A12679" w14:textId="77777777" w:rsidTr="008C3F95">
        <w:trPr>
          <w:cantSplit/>
        </w:trPr>
        <w:tc>
          <w:tcPr>
            <w:tcW w:w="3397" w:type="dxa"/>
          </w:tcPr>
          <w:p w14:paraId="46DA9FAE" w14:textId="77777777" w:rsidR="00404396" w:rsidRPr="00E46DA0" w:rsidRDefault="00404396" w:rsidP="008C3F95">
            <w:pPr>
              <w:pStyle w:val="Tabel"/>
              <w:ind w:left="852"/>
              <w:rPr>
                <w:bCs w:val="0"/>
                <w:szCs w:val="18"/>
              </w:rPr>
            </w:pPr>
            <w:r w:rsidRPr="00E46DA0">
              <w:rPr>
                <w:bCs w:val="0"/>
                <w:szCs w:val="18"/>
              </w:rPr>
              <w:t>gebied</w:t>
            </w:r>
          </w:p>
        </w:tc>
        <w:tc>
          <w:tcPr>
            <w:tcW w:w="1276" w:type="dxa"/>
          </w:tcPr>
          <w:p w14:paraId="4C2CAB1B" w14:textId="77777777" w:rsidR="00404396" w:rsidRPr="00E46DA0" w:rsidRDefault="00404396" w:rsidP="008C3F95">
            <w:pPr>
              <w:pStyle w:val="Tabel"/>
              <w:rPr>
                <w:bCs w:val="0"/>
                <w:szCs w:val="18"/>
              </w:rPr>
            </w:pPr>
            <w:r w:rsidRPr="00E46DA0">
              <w:rPr>
                <w:bCs w:val="0"/>
                <w:szCs w:val="18"/>
              </w:rPr>
              <w:t>[1..1]</w:t>
            </w:r>
          </w:p>
        </w:tc>
        <w:tc>
          <w:tcPr>
            <w:tcW w:w="1134" w:type="dxa"/>
          </w:tcPr>
          <w:p w14:paraId="68ACFCEE"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4F70134C" w14:textId="77777777" w:rsidR="00404396" w:rsidRPr="00E46DA0" w:rsidRDefault="00404396" w:rsidP="008C3F95">
            <w:pPr>
              <w:pStyle w:val="Tabel"/>
              <w:rPr>
                <w:bCs w:val="0"/>
                <w:szCs w:val="18"/>
              </w:rPr>
            </w:pPr>
            <w:r w:rsidRPr="00E46DA0">
              <w:rPr>
                <w:bCs w:val="0"/>
                <w:szCs w:val="18"/>
              </w:rPr>
              <w:t>Naam van het gebied</w:t>
            </w:r>
          </w:p>
        </w:tc>
      </w:tr>
      <w:tr w:rsidR="00404396" w:rsidRPr="00022065" w14:paraId="0A4515D2" w14:textId="77777777" w:rsidTr="008C3F95">
        <w:trPr>
          <w:cantSplit/>
        </w:trPr>
        <w:tc>
          <w:tcPr>
            <w:tcW w:w="3397" w:type="dxa"/>
          </w:tcPr>
          <w:p w14:paraId="564DBDF5" w14:textId="77777777" w:rsidR="00404396" w:rsidRPr="00E46DA0" w:rsidRDefault="00404396" w:rsidP="008C3F95">
            <w:pPr>
              <w:pStyle w:val="Tabel"/>
              <w:ind w:left="852"/>
              <w:rPr>
                <w:bCs w:val="0"/>
                <w:szCs w:val="18"/>
              </w:rPr>
            </w:pPr>
            <w:proofErr w:type="spellStart"/>
            <w:r w:rsidRPr="00E46DA0">
              <w:rPr>
                <w:bCs w:val="0"/>
                <w:szCs w:val="18"/>
              </w:rPr>
              <w:t>leveringsId</w:t>
            </w:r>
            <w:proofErr w:type="spellEnd"/>
          </w:p>
        </w:tc>
        <w:tc>
          <w:tcPr>
            <w:tcW w:w="1276" w:type="dxa"/>
          </w:tcPr>
          <w:p w14:paraId="7F7D3D36" w14:textId="77777777" w:rsidR="00404396" w:rsidRPr="00E46DA0" w:rsidRDefault="00404396" w:rsidP="008C3F95">
            <w:pPr>
              <w:pStyle w:val="Tabel"/>
              <w:rPr>
                <w:bCs w:val="0"/>
                <w:szCs w:val="18"/>
              </w:rPr>
            </w:pPr>
            <w:r w:rsidRPr="00E46DA0">
              <w:rPr>
                <w:bCs w:val="0"/>
                <w:szCs w:val="18"/>
              </w:rPr>
              <w:t>[1..1]</w:t>
            </w:r>
          </w:p>
        </w:tc>
        <w:tc>
          <w:tcPr>
            <w:tcW w:w="1134" w:type="dxa"/>
          </w:tcPr>
          <w:p w14:paraId="02A23F53" w14:textId="77777777" w:rsidR="00404396" w:rsidRPr="00E46DA0" w:rsidRDefault="00404396" w:rsidP="008C3F95">
            <w:pPr>
              <w:pStyle w:val="Tabel"/>
              <w:rPr>
                <w:bCs w:val="0"/>
                <w:szCs w:val="18"/>
              </w:rPr>
            </w:pPr>
            <w:r w:rsidRPr="00E46DA0">
              <w:rPr>
                <w:bCs w:val="0"/>
                <w:szCs w:val="18"/>
              </w:rPr>
              <w:t>String</w:t>
            </w:r>
            <w:r>
              <w:rPr>
                <w:bCs w:val="0"/>
                <w:szCs w:val="18"/>
              </w:rPr>
              <w:t>(255)</w:t>
            </w:r>
          </w:p>
        </w:tc>
        <w:tc>
          <w:tcPr>
            <w:tcW w:w="3827" w:type="dxa"/>
          </w:tcPr>
          <w:p w14:paraId="25640CA0" w14:textId="77777777" w:rsidR="00404396" w:rsidRPr="00E46DA0" w:rsidRDefault="00404396" w:rsidP="008C3F95">
            <w:pPr>
              <w:pStyle w:val="Tabel"/>
              <w:rPr>
                <w:bCs w:val="0"/>
                <w:szCs w:val="18"/>
              </w:rPr>
            </w:pPr>
            <w:r w:rsidRPr="00E46DA0">
              <w:rPr>
                <w:bCs w:val="0"/>
                <w:szCs w:val="18"/>
              </w:rPr>
              <w:t>Een identificatie van de levering</w:t>
            </w:r>
          </w:p>
        </w:tc>
      </w:tr>
      <w:tr w:rsidR="00404396" w:rsidRPr="00022065" w14:paraId="3EFDD0AF" w14:textId="77777777" w:rsidTr="008C3F95">
        <w:trPr>
          <w:cantSplit/>
        </w:trPr>
        <w:tc>
          <w:tcPr>
            <w:tcW w:w="3397" w:type="dxa"/>
          </w:tcPr>
          <w:p w14:paraId="1762CC8B" w14:textId="77777777" w:rsidR="00404396" w:rsidRPr="00E46DA0" w:rsidRDefault="00404396" w:rsidP="008C3F95">
            <w:pPr>
              <w:pStyle w:val="Tabel"/>
              <w:ind w:left="852"/>
              <w:rPr>
                <w:bCs w:val="0"/>
                <w:szCs w:val="18"/>
              </w:rPr>
            </w:pPr>
            <w:proofErr w:type="spellStart"/>
            <w:r w:rsidRPr="00E46DA0">
              <w:rPr>
                <w:bCs w:val="0"/>
                <w:szCs w:val="18"/>
              </w:rPr>
              <w:t>objectTypen</w:t>
            </w:r>
            <w:proofErr w:type="spellEnd"/>
          </w:p>
        </w:tc>
        <w:tc>
          <w:tcPr>
            <w:tcW w:w="1276" w:type="dxa"/>
          </w:tcPr>
          <w:p w14:paraId="444DAD43" w14:textId="77777777" w:rsidR="00404396" w:rsidRPr="00E46DA0" w:rsidRDefault="00404396" w:rsidP="008C3F95">
            <w:pPr>
              <w:pStyle w:val="Tabel"/>
              <w:rPr>
                <w:bCs w:val="0"/>
                <w:szCs w:val="18"/>
              </w:rPr>
            </w:pPr>
            <w:r w:rsidRPr="00E46DA0">
              <w:rPr>
                <w:bCs w:val="0"/>
                <w:szCs w:val="18"/>
              </w:rPr>
              <w:t>[1..1]</w:t>
            </w:r>
          </w:p>
        </w:tc>
        <w:tc>
          <w:tcPr>
            <w:tcW w:w="1134" w:type="dxa"/>
          </w:tcPr>
          <w:p w14:paraId="72FCC917" w14:textId="77777777" w:rsidR="00404396" w:rsidRPr="00E46DA0" w:rsidRDefault="00404396" w:rsidP="008C3F95">
            <w:pPr>
              <w:pStyle w:val="Tabel"/>
              <w:rPr>
                <w:bCs w:val="0"/>
                <w:szCs w:val="18"/>
              </w:rPr>
            </w:pPr>
          </w:p>
        </w:tc>
        <w:tc>
          <w:tcPr>
            <w:tcW w:w="3827" w:type="dxa"/>
          </w:tcPr>
          <w:p w14:paraId="66BB6AD1" w14:textId="77777777" w:rsidR="00404396" w:rsidRPr="00E46DA0" w:rsidRDefault="00404396" w:rsidP="008C3F95">
            <w:pPr>
              <w:pStyle w:val="Tabel"/>
              <w:rPr>
                <w:bCs w:val="0"/>
                <w:szCs w:val="18"/>
              </w:rPr>
            </w:pPr>
            <w:r w:rsidRPr="00E46DA0">
              <w:rPr>
                <w:bCs w:val="0"/>
                <w:szCs w:val="18"/>
              </w:rPr>
              <w:t xml:space="preserve">De objecttypen die in dit specifieke bestand worden meegeleverd </w:t>
            </w:r>
          </w:p>
        </w:tc>
      </w:tr>
      <w:tr w:rsidR="00404396" w:rsidRPr="00022065" w14:paraId="232F8DDC" w14:textId="77777777" w:rsidTr="008C3F95">
        <w:trPr>
          <w:cantSplit/>
        </w:trPr>
        <w:tc>
          <w:tcPr>
            <w:tcW w:w="3397" w:type="dxa"/>
          </w:tcPr>
          <w:p w14:paraId="2A3B8D9C" w14:textId="77777777" w:rsidR="00404396" w:rsidRPr="00E46DA0" w:rsidRDefault="00404396" w:rsidP="008C3F95">
            <w:pPr>
              <w:pStyle w:val="Tabel"/>
              <w:ind w:left="1136"/>
              <w:rPr>
                <w:bCs w:val="0"/>
                <w:szCs w:val="18"/>
              </w:rPr>
            </w:pPr>
            <w:proofErr w:type="spellStart"/>
            <w:r w:rsidRPr="00E46DA0">
              <w:rPr>
                <w:bCs w:val="0"/>
                <w:szCs w:val="18"/>
              </w:rPr>
              <w:t>objectType</w:t>
            </w:r>
            <w:proofErr w:type="spellEnd"/>
          </w:p>
        </w:tc>
        <w:tc>
          <w:tcPr>
            <w:tcW w:w="1276" w:type="dxa"/>
          </w:tcPr>
          <w:p w14:paraId="49B470D0" w14:textId="77777777" w:rsidR="00404396" w:rsidRPr="00E46DA0" w:rsidRDefault="00404396" w:rsidP="008C3F95">
            <w:pPr>
              <w:pStyle w:val="Tabel"/>
              <w:rPr>
                <w:bCs w:val="0"/>
                <w:szCs w:val="18"/>
              </w:rPr>
            </w:pPr>
            <w:r w:rsidRPr="00E46DA0">
              <w:rPr>
                <w:bCs w:val="0"/>
                <w:szCs w:val="18"/>
              </w:rPr>
              <w:t>[1..*]</w:t>
            </w:r>
          </w:p>
        </w:tc>
        <w:tc>
          <w:tcPr>
            <w:tcW w:w="1134" w:type="dxa"/>
          </w:tcPr>
          <w:p w14:paraId="2A58BEEB"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29A111AB" w14:textId="77777777" w:rsidR="00404396" w:rsidRPr="00E46DA0" w:rsidRDefault="00404396" w:rsidP="008C3F95">
            <w:pPr>
              <w:pStyle w:val="Tabel"/>
              <w:rPr>
                <w:bCs w:val="0"/>
                <w:szCs w:val="18"/>
              </w:rPr>
            </w:pPr>
            <w:r w:rsidRPr="00E46DA0">
              <w:rPr>
                <w:bCs w:val="0"/>
                <w:szCs w:val="18"/>
              </w:rPr>
              <w:t>Het specifieke objecttype dat voorkomt in het bestand</w:t>
            </w:r>
          </w:p>
        </w:tc>
      </w:tr>
      <w:tr w:rsidR="00404396" w:rsidRPr="00022065" w14:paraId="7F0574DE" w14:textId="77777777" w:rsidTr="008C3F95">
        <w:trPr>
          <w:cantSplit/>
        </w:trPr>
        <w:tc>
          <w:tcPr>
            <w:tcW w:w="3397" w:type="dxa"/>
          </w:tcPr>
          <w:p w14:paraId="7262085C" w14:textId="77777777" w:rsidR="00404396" w:rsidRPr="00E46DA0" w:rsidRDefault="00404396" w:rsidP="008C3F95">
            <w:pPr>
              <w:pStyle w:val="Tabel"/>
              <w:ind w:left="568"/>
              <w:rPr>
                <w:bCs w:val="0"/>
                <w:szCs w:val="18"/>
              </w:rPr>
            </w:pPr>
            <w:r w:rsidRPr="00E46DA0">
              <w:rPr>
                <w:bCs w:val="0"/>
                <w:szCs w:val="18"/>
              </w:rPr>
              <w:t>stand</w:t>
            </w:r>
          </w:p>
        </w:tc>
        <w:tc>
          <w:tcPr>
            <w:tcW w:w="1276" w:type="dxa"/>
          </w:tcPr>
          <w:p w14:paraId="35E7B0A7" w14:textId="77777777" w:rsidR="00404396" w:rsidRPr="00E46DA0" w:rsidRDefault="00404396" w:rsidP="008C3F95">
            <w:pPr>
              <w:pStyle w:val="Tabel"/>
              <w:rPr>
                <w:bCs w:val="0"/>
                <w:szCs w:val="18"/>
              </w:rPr>
            </w:pPr>
            <w:r w:rsidRPr="00E46DA0">
              <w:rPr>
                <w:bCs w:val="0"/>
                <w:szCs w:val="18"/>
              </w:rPr>
              <w:t>[1..*]</w:t>
            </w:r>
          </w:p>
        </w:tc>
        <w:tc>
          <w:tcPr>
            <w:tcW w:w="1134" w:type="dxa"/>
          </w:tcPr>
          <w:p w14:paraId="1470BAA2" w14:textId="77777777" w:rsidR="00404396" w:rsidRPr="00E46DA0" w:rsidRDefault="00404396" w:rsidP="008C3F95">
            <w:pPr>
              <w:pStyle w:val="Tabel"/>
              <w:rPr>
                <w:bCs w:val="0"/>
                <w:szCs w:val="18"/>
              </w:rPr>
            </w:pPr>
          </w:p>
        </w:tc>
        <w:tc>
          <w:tcPr>
            <w:tcW w:w="3827" w:type="dxa"/>
          </w:tcPr>
          <w:p w14:paraId="43B482A9" w14:textId="77777777" w:rsidR="00404396" w:rsidRPr="00E46DA0" w:rsidRDefault="00404396" w:rsidP="008C3F95">
            <w:pPr>
              <w:pStyle w:val="Tabel"/>
              <w:rPr>
                <w:bCs w:val="0"/>
                <w:szCs w:val="18"/>
              </w:rPr>
            </w:pPr>
            <w:r w:rsidRPr="00E46DA0">
              <w:rPr>
                <w:bCs w:val="0"/>
                <w:szCs w:val="18"/>
              </w:rPr>
              <w:t xml:space="preserve">Aanlevering van een specifiek OW-object. </w:t>
            </w:r>
          </w:p>
        </w:tc>
      </w:tr>
      <w:tr w:rsidR="00404396" w:rsidRPr="00022065" w14:paraId="4CA82886" w14:textId="77777777" w:rsidTr="008C3F95">
        <w:trPr>
          <w:cantSplit/>
        </w:trPr>
        <w:tc>
          <w:tcPr>
            <w:tcW w:w="3397" w:type="dxa"/>
          </w:tcPr>
          <w:p w14:paraId="0F6162EF" w14:textId="77777777" w:rsidR="00404396" w:rsidRPr="00E46DA0" w:rsidRDefault="00404396" w:rsidP="008C3F95">
            <w:pPr>
              <w:pStyle w:val="Tabel"/>
              <w:ind w:left="852"/>
              <w:rPr>
                <w:bCs w:val="0"/>
                <w:szCs w:val="18"/>
              </w:rPr>
            </w:pPr>
            <w:proofErr w:type="spellStart"/>
            <w:r w:rsidRPr="00E46DA0">
              <w:rPr>
                <w:bCs w:val="0"/>
                <w:szCs w:val="18"/>
              </w:rPr>
              <w:t>owObject</w:t>
            </w:r>
            <w:proofErr w:type="spellEnd"/>
          </w:p>
        </w:tc>
        <w:tc>
          <w:tcPr>
            <w:tcW w:w="1276" w:type="dxa"/>
          </w:tcPr>
          <w:p w14:paraId="261D2F16" w14:textId="77777777" w:rsidR="00404396" w:rsidRPr="00E46DA0" w:rsidRDefault="00404396" w:rsidP="008C3F95">
            <w:pPr>
              <w:pStyle w:val="Tabel"/>
              <w:rPr>
                <w:bCs w:val="0"/>
                <w:szCs w:val="18"/>
              </w:rPr>
            </w:pPr>
            <w:r w:rsidRPr="00E46DA0">
              <w:rPr>
                <w:bCs w:val="0"/>
                <w:szCs w:val="18"/>
              </w:rPr>
              <w:t>[1..1]</w:t>
            </w:r>
          </w:p>
        </w:tc>
        <w:tc>
          <w:tcPr>
            <w:tcW w:w="1134" w:type="dxa"/>
          </w:tcPr>
          <w:p w14:paraId="48A424AD" w14:textId="77777777" w:rsidR="00404396" w:rsidRPr="00E46DA0" w:rsidRDefault="00404396" w:rsidP="008C3F95">
            <w:pPr>
              <w:pStyle w:val="Tabel"/>
              <w:rPr>
                <w:bCs w:val="0"/>
                <w:szCs w:val="18"/>
              </w:rPr>
            </w:pPr>
          </w:p>
        </w:tc>
        <w:tc>
          <w:tcPr>
            <w:tcW w:w="3827" w:type="dxa"/>
          </w:tcPr>
          <w:p w14:paraId="5C1FD7D7" w14:textId="77777777" w:rsidR="00404396" w:rsidRPr="00E46DA0" w:rsidRDefault="00404396" w:rsidP="008C3F95">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288133AE" w14:textId="77777777" w:rsidR="00001AC9" w:rsidRDefault="00001AC9" w:rsidP="00001AC9">
      <w:bookmarkStart w:id="58" w:name="_Ref36562894"/>
      <w:bookmarkStart w:id="59" w:name="XML_art"/>
    </w:p>
    <w:p w14:paraId="0A53072E" w14:textId="0DF4ACE8" w:rsidR="00001AC9" w:rsidRDefault="00001AC9" w:rsidP="00001AC9">
      <w:r>
        <w:t>Afhankelijk van of de OW-aanlevering bij een Omgevingsdocument met artikelstructuur of vrijetekststructuur hoort kunnen de volgende OW-objecten worden aangeleverd:</w:t>
      </w:r>
    </w:p>
    <w:p w14:paraId="765C664A" w14:textId="77777777" w:rsidR="00001AC9" w:rsidRDefault="00001AC9" w:rsidP="00001AC9"/>
    <w:p w14:paraId="427CB820" w14:textId="1136C01F" w:rsidR="00001AC9" w:rsidRDefault="00001AC9" w:rsidP="00001AC9">
      <w:r>
        <w:t>Bij Artikelstructuur: Regeltekst, Juridische regel, Activiteit, Gebiedsaanwijzing, Omgevingsnorm, Omgevingswaarde, Locatie, Pons, Kaart</w:t>
      </w:r>
      <w:r w:rsidR="00635F59">
        <w:t>, Regelingsgebied</w:t>
      </w:r>
    </w:p>
    <w:p w14:paraId="4BCC9448" w14:textId="23AC64E3" w:rsidR="00001AC9" w:rsidRDefault="00001AC9" w:rsidP="00001AC9">
      <w:r>
        <w:t>Bij Vrijetekststructuur: Divisie, Divisietekst, Tekstdeel, Hoofdlijn, Gebiedsaanwijzing, Kaart</w:t>
      </w:r>
      <w:r w:rsidR="00635F59">
        <w:t>, Regelingsgebied</w:t>
      </w:r>
      <w:r w:rsidR="00A7170A">
        <w:t xml:space="preserve">, </w:t>
      </w:r>
      <w:r w:rsidR="00835440">
        <w:t>Locatie</w:t>
      </w:r>
    </w:p>
    <w:p w14:paraId="5972B05D" w14:textId="77777777" w:rsidR="00404396" w:rsidRDefault="00404396" w:rsidP="00001AC9">
      <w:pPr>
        <w:pStyle w:val="Kop2"/>
      </w:pPr>
      <w:bookmarkStart w:id="60" w:name="_Ref39823116"/>
      <w:bookmarkStart w:id="61" w:name="_Toc158193961"/>
      <w:bookmarkStart w:id="62" w:name="XML_art_regeltekst"/>
      <w:bookmarkEnd w:id="58"/>
      <w:bookmarkEnd w:id="59"/>
      <w:r>
        <w:t>Regeltekst</w:t>
      </w:r>
      <w:bookmarkEnd w:id="60"/>
      <w:bookmarkEnd w:id="61"/>
    </w:p>
    <w:bookmarkEnd w:id="62"/>
    <w:p w14:paraId="24F9DD91" w14:textId="234369F4" w:rsidR="00404396" w:rsidRDefault="00404396" w:rsidP="009453CF">
      <w:r w:rsidRPr="00022065">
        <w:t>Doel van het objecttype Regeltekst is het leggen van de verbinding tussen de Juridische regel uit het Omgevingswet-domein en het artikel of lid uit STOP.</w:t>
      </w:r>
    </w:p>
    <w:p w14:paraId="6699E88F" w14:textId="77777777" w:rsidR="00160341" w:rsidRDefault="00160341" w:rsidP="009453CF"/>
    <w:p w14:paraId="17F47066" w14:textId="77777777" w:rsidR="009453CF" w:rsidRDefault="009453CF" w:rsidP="009453CF"/>
    <w:p w14:paraId="754F0109" w14:textId="77777777" w:rsidR="009453CF" w:rsidRPr="00F13C5F" w:rsidRDefault="009453CF" w:rsidP="009453CF"/>
    <w:tbl>
      <w:tblPr>
        <w:tblStyle w:val="Tabelraster"/>
        <w:tblW w:w="9634" w:type="dxa"/>
        <w:tblLayout w:type="fixed"/>
        <w:tblLook w:val="0620" w:firstRow="1" w:lastRow="0" w:firstColumn="0" w:lastColumn="0" w:noHBand="1" w:noVBand="1"/>
      </w:tblPr>
      <w:tblGrid>
        <w:gridCol w:w="3397"/>
        <w:gridCol w:w="1196"/>
        <w:gridCol w:w="1277"/>
        <w:gridCol w:w="3764"/>
      </w:tblGrid>
      <w:tr w:rsidR="00404396" w:rsidRPr="00022065" w14:paraId="1521ECBC"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0B5C2C5" w14:textId="77777777" w:rsidR="00404396" w:rsidRPr="00E45F7A" w:rsidRDefault="00404396" w:rsidP="008C3F95">
            <w:pPr>
              <w:pStyle w:val="Tabel"/>
              <w:rPr>
                <w:szCs w:val="20"/>
              </w:rPr>
            </w:pPr>
            <w:r w:rsidRPr="00E45F7A">
              <w:rPr>
                <w:szCs w:val="20"/>
              </w:rPr>
              <w:t>Element</w:t>
            </w:r>
          </w:p>
        </w:tc>
        <w:tc>
          <w:tcPr>
            <w:tcW w:w="1196" w:type="dxa"/>
          </w:tcPr>
          <w:p w14:paraId="77FDB0CB"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277" w:type="dxa"/>
          </w:tcPr>
          <w:p w14:paraId="5A74428C" w14:textId="77777777" w:rsidR="00404396" w:rsidRPr="00E45F7A" w:rsidRDefault="00404396" w:rsidP="008C3F95">
            <w:pPr>
              <w:pStyle w:val="Tabel"/>
              <w:rPr>
                <w:szCs w:val="20"/>
              </w:rPr>
            </w:pPr>
            <w:r w:rsidRPr="00E45F7A">
              <w:rPr>
                <w:szCs w:val="20"/>
              </w:rPr>
              <w:t>Type</w:t>
            </w:r>
          </w:p>
        </w:tc>
        <w:tc>
          <w:tcPr>
            <w:tcW w:w="3764" w:type="dxa"/>
          </w:tcPr>
          <w:p w14:paraId="3929D6CB" w14:textId="77777777" w:rsidR="00404396" w:rsidRPr="00E45F7A" w:rsidRDefault="00404396" w:rsidP="008C3F95">
            <w:pPr>
              <w:pStyle w:val="Tabel"/>
              <w:rPr>
                <w:szCs w:val="20"/>
              </w:rPr>
            </w:pPr>
            <w:r>
              <w:rPr>
                <w:szCs w:val="20"/>
              </w:rPr>
              <w:t>Toelichting</w:t>
            </w:r>
          </w:p>
        </w:tc>
      </w:tr>
      <w:tr w:rsidR="00404396" w:rsidRPr="00022065" w14:paraId="2C99B869" w14:textId="77777777" w:rsidTr="008C3F95">
        <w:trPr>
          <w:cantSplit/>
        </w:trPr>
        <w:tc>
          <w:tcPr>
            <w:tcW w:w="3397" w:type="dxa"/>
          </w:tcPr>
          <w:p w14:paraId="5183AA9C" w14:textId="77777777" w:rsidR="00404396" w:rsidRPr="00A7586D" w:rsidRDefault="00404396" w:rsidP="008C3F95">
            <w:pPr>
              <w:pStyle w:val="Tabel"/>
              <w:rPr>
                <w:bCs w:val="0"/>
                <w:szCs w:val="18"/>
              </w:rPr>
            </w:pPr>
            <w:proofErr w:type="spellStart"/>
            <w:r w:rsidRPr="00A7586D">
              <w:rPr>
                <w:bCs w:val="0"/>
                <w:szCs w:val="18"/>
              </w:rPr>
              <w:t>owObject</w:t>
            </w:r>
            <w:proofErr w:type="spellEnd"/>
          </w:p>
        </w:tc>
        <w:tc>
          <w:tcPr>
            <w:tcW w:w="1196" w:type="dxa"/>
          </w:tcPr>
          <w:p w14:paraId="4334F2FF" w14:textId="77777777" w:rsidR="00404396" w:rsidRPr="00A7586D" w:rsidRDefault="00404396" w:rsidP="008C3F95">
            <w:pPr>
              <w:pStyle w:val="Tabel"/>
              <w:rPr>
                <w:bCs w:val="0"/>
                <w:szCs w:val="18"/>
              </w:rPr>
            </w:pPr>
            <w:r w:rsidRPr="00A7586D">
              <w:rPr>
                <w:bCs w:val="0"/>
                <w:szCs w:val="18"/>
              </w:rPr>
              <w:t>[1..1]</w:t>
            </w:r>
          </w:p>
        </w:tc>
        <w:tc>
          <w:tcPr>
            <w:tcW w:w="1277" w:type="dxa"/>
          </w:tcPr>
          <w:p w14:paraId="615AEFAF" w14:textId="77777777" w:rsidR="00404396" w:rsidRPr="00A7586D" w:rsidRDefault="00404396" w:rsidP="008C3F95">
            <w:pPr>
              <w:pStyle w:val="Tabel"/>
              <w:rPr>
                <w:bCs w:val="0"/>
                <w:szCs w:val="18"/>
              </w:rPr>
            </w:pPr>
          </w:p>
        </w:tc>
        <w:tc>
          <w:tcPr>
            <w:tcW w:w="3764" w:type="dxa"/>
          </w:tcPr>
          <w:p w14:paraId="78A9FE9D" w14:textId="77777777" w:rsidR="00404396" w:rsidRPr="00A7586D" w:rsidRDefault="00404396" w:rsidP="008C3F95">
            <w:pPr>
              <w:pStyle w:val="Tabel"/>
              <w:rPr>
                <w:bCs w:val="0"/>
                <w:szCs w:val="18"/>
              </w:rPr>
            </w:pPr>
            <w:r>
              <w:rPr>
                <w:bCs w:val="0"/>
                <w:szCs w:val="18"/>
              </w:rPr>
              <w:t>Container van het specifieke OW-object.</w:t>
            </w:r>
          </w:p>
        </w:tc>
      </w:tr>
      <w:tr w:rsidR="00404396" w:rsidRPr="00022065" w14:paraId="7E84D1B9" w14:textId="77777777" w:rsidTr="008C3F95">
        <w:trPr>
          <w:cantSplit/>
        </w:trPr>
        <w:tc>
          <w:tcPr>
            <w:tcW w:w="3397" w:type="dxa"/>
          </w:tcPr>
          <w:p w14:paraId="204452DD" w14:textId="77777777" w:rsidR="00404396" w:rsidRPr="00A7586D" w:rsidRDefault="00404396" w:rsidP="008C3F95">
            <w:pPr>
              <w:pStyle w:val="Tabel"/>
              <w:ind w:left="284"/>
              <w:rPr>
                <w:bCs w:val="0"/>
                <w:szCs w:val="18"/>
              </w:rPr>
            </w:pPr>
            <w:r w:rsidRPr="00A7586D">
              <w:rPr>
                <w:bCs w:val="0"/>
                <w:szCs w:val="18"/>
              </w:rPr>
              <w:t>Regeltekst</w:t>
            </w:r>
          </w:p>
        </w:tc>
        <w:tc>
          <w:tcPr>
            <w:tcW w:w="1196" w:type="dxa"/>
          </w:tcPr>
          <w:p w14:paraId="782B9D08" w14:textId="77777777" w:rsidR="00404396" w:rsidRPr="00A7586D" w:rsidRDefault="00404396" w:rsidP="008C3F95">
            <w:pPr>
              <w:pStyle w:val="Tabel"/>
              <w:rPr>
                <w:bCs w:val="0"/>
                <w:szCs w:val="18"/>
              </w:rPr>
            </w:pPr>
            <w:r w:rsidRPr="00A7586D">
              <w:rPr>
                <w:bCs w:val="0"/>
                <w:szCs w:val="18"/>
              </w:rPr>
              <w:t>[1..1]</w:t>
            </w:r>
          </w:p>
        </w:tc>
        <w:tc>
          <w:tcPr>
            <w:tcW w:w="1277" w:type="dxa"/>
          </w:tcPr>
          <w:p w14:paraId="3C343750" w14:textId="77777777" w:rsidR="00404396" w:rsidRPr="00A7586D" w:rsidRDefault="00404396" w:rsidP="008C3F95">
            <w:pPr>
              <w:pStyle w:val="Tabel"/>
              <w:rPr>
                <w:bCs w:val="0"/>
                <w:szCs w:val="18"/>
              </w:rPr>
            </w:pPr>
          </w:p>
        </w:tc>
        <w:tc>
          <w:tcPr>
            <w:tcW w:w="3764" w:type="dxa"/>
          </w:tcPr>
          <w:p w14:paraId="3A3AD832" w14:textId="77777777" w:rsidR="00404396" w:rsidRPr="00A7586D" w:rsidRDefault="00404396" w:rsidP="008C3F95">
            <w:pPr>
              <w:pStyle w:val="Tabel"/>
              <w:rPr>
                <w:bCs w:val="0"/>
                <w:szCs w:val="18"/>
              </w:rPr>
            </w:pPr>
            <w:r w:rsidRPr="00A7586D">
              <w:rPr>
                <w:bCs w:val="0"/>
                <w:szCs w:val="18"/>
              </w:rPr>
              <w:t>Element bedoeld voor koppeling tussen artikel/lid en juridische regel</w:t>
            </w:r>
            <w:r>
              <w:rPr>
                <w:bCs w:val="0"/>
                <w:szCs w:val="18"/>
              </w:rPr>
              <w:t>.</w:t>
            </w:r>
          </w:p>
        </w:tc>
      </w:tr>
      <w:tr w:rsidR="00404396" w:rsidRPr="00022065" w14:paraId="2D3B94FC" w14:textId="77777777" w:rsidTr="008C3F95">
        <w:trPr>
          <w:cantSplit/>
        </w:trPr>
        <w:tc>
          <w:tcPr>
            <w:tcW w:w="3397" w:type="dxa"/>
          </w:tcPr>
          <w:p w14:paraId="486EA50F" w14:textId="77777777" w:rsidR="00404396" w:rsidRPr="00A7586D" w:rsidRDefault="00404396" w:rsidP="008C3F95">
            <w:pPr>
              <w:pStyle w:val="Tabel"/>
              <w:ind w:left="568"/>
              <w:rPr>
                <w:bCs w:val="0"/>
                <w:szCs w:val="18"/>
              </w:rPr>
            </w:pPr>
            <w:r w:rsidRPr="00A7586D">
              <w:rPr>
                <w:bCs w:val="0"/>
                <w:szCs w:val="18"/>
              </w:rPr>
              <w:t>[@wId]</w:t>
            </w:r>
          </w:p>
        </w:tc>
        <w:tc>
          <w:tcPr>
            <w:tcW w:w="1196" w:type="dxa"/>
          </w:tcPr>
          <w:p w14:paraId="57BF1E38" w14:textId="77777777" w:rsidR="00404396" w:rsidRPr="00A7586D" w:rsidRDefault="00404396" w:rsidP="008C3F95">
            <w:pPr>
              <w:pStyle w:val="Tabel"/>
              <w:rPr>
                <w:bCs w:val="0"/>
                <w:szCs w:val="18"/>
              </w:rPr>
            </w:pPr>
            <w:r w:rsidRPr="00A7586D">
              <w:rPr>
                <w:bCs w:val="0"/>
                <w:szCs w:val="18"/>
              </w:rPr>
              <w:t>[1..1]</w:t>
            </w:r>
          </w:p>
        </w:tc>
        <w:tc>
          <w:tcPr>
            <w:tcW w:w="1277" w:type="dxa"/>
          </w:tcPr>
          <w:p w14:paraId="59F72827" w14:textId="77777777" w:rsidR="00404396" w:rsidRPr="00A7586D" w:rsidRDefault="00404396" w:rsidP="008C3F95">
            <w:pPr>
              <w:pStyle w:val="Tabel"/>
              <w:rPr>
                <w:bCs w:val="0"/>
                <w:szCs w:val="18"/>
              </w:rPr>
            </w:pPr>
            <w:r w:rsidRPr="00A7586D">
              <w:rPr>
                <w:bCs w:val="0"/>
                <w:szCs w:val="18"/>
              </w:rPr>
              <w:t>String</w:t>
            </w:r>
            <w:r>
              <w:rPr>
                <w:bCs w:val="0"/>
                <w:szCs w:val="18"/>
              </w:rPr>
              <w:t>(255)</w:t>
            </w:r>
          </w:p>
        </w:tc>
        <w:tc>
          <w:tcPr>
            <w:tcW w:w="3764" w:type="dxa"/>
          </w:tcPr>
          <w:p w14:paraId="79CC49E3" w14:textId="77777777" w:rsidR="00404396" w:rsidRPr="00A7586D" w:rsidRDefault="00404396" w:rsidP="008C3F95">
            <w:pPr>
              <w:pStyle w:val="Tabel"/>
              <w:rPr>
                <w:bCs w:val="0"/>
                <w:szCs w:val="18"/>
              </w:rPr>
            </w:pPr>
            <w:r w:rsidRPr="00A7586D">
              <w:rPr>
                <w:bCs w:val="0"/>
                <w:szCs w:val="18"/>
              </w:rPr>
              <w:t>Identificatie van artikel of lid uit OP-bestand</w:t>
            </w:r>
            <w:r>
              <w:rPr>
                <w:bCs w:val="0"/>
                <w:szCs w:val="18"/>
              </w:rPr>
              <w:t>.</w:t>
            </w:r>
          </w:p>
        </w:tc>
      </w:tr>
      <w:tr w:rsidR="00404396" w:rsidRPr="00022065" w14:paraId="356121ED" w14:textId="77777777" w:rsidTr="008C3F95">
        <w:trPr>
          <w:cantSplit/>
        </w:trPr>
        <w:tc>
          <w:tcPr>
            <w:tcW w:w="3397" w:type="dxa"/>
          </w:tcPr>
          <w:p w14:paraId="61CF436A" w14:textId="77777777" w:rsidR="00404396" w:rsidRPr="00A7586D" w:rsidRDefault="00404396" w:rsidP="008C3F95">
            <w:pPr>
              <w:pStyle w:val="Tabel"/>
              <w:ind w:left="568"/>
              <w:rPr>
                <w:bCs w:val="0"/>
                <w:szCs w:val="18"/>
              </w:rPr>
            </w:pPr>
            <w:r w:rsidRPr="00A7586D">
              <w:rPr>
                <w:bCs w:val="0"/>
                <w:szCs w:val="18"/>
              </w:rPr>
              <w:t>status</w:t>
            </w:r>
          </w:p>
        </w:tc>
        <w:tc>
          <w:tcPr>
            <w:tcW w:w="1196" w:type="dxa"/>
          </w:tcPr>
          <w:p w14:paraId="675A185D" w14:textId="77777777" w:rsidR="00404396" w:rsidRPr="00A7586D" w:rsidRDefault="00404396" w:rsidP="008C3F95">
            <w:pPr>
              <w:pStyle w:val="Tabel"/>
              <w:rPr>
                <w:bCs w:val="0"/>
                <w:szCs w:val="18"/>
              </w:rPr>
            </w:pPr>
            <w:r w:rsidRPr="00A7586D">
              <w:rPr>
                <w:bCs w:val="0"/>
                <w:szCs w:val="18"/>
              </w:rPr>
              <w:t>[0..1]</w:t>
            </w:r>
          </w:p>
        </w:tc>
        <w:tc>
          <w:tcPr>
            <w:tcW w:w="1277" w:type="dxa"/>
          </w:tcPr>
          <w:p w14:paraId="0665A658"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04AB296E" w14:textId="53B39D46" w:rsidR="00404396" w:rsidRPr="00A7586D" w:rsidRDefault="00404396" w:rsidP="008C3F95">
            <w:pPr>
              <w:pStyle w:val="Tabel"/>
              <w:rPr>
                <w:bCs w:val="0"/>
                <w:szCs w:val="18"/>
              </w:rPr>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4F452BDA" w14:textId="77777777" w:rsidTr="008C3F95">
        <w:trPr>
          <w:cantSplit/>
        </w:trPr>
        <w:tc>
          <w:tcPr>
            <w:tcW w:w="3397" w:type="dxa"/>
          </w:tcPr>
          <w:p w14:paraId="6A5F4714" w14:textId="77777777" w:rsidR="00404396" w:rsidRPr="00A7586D" w:rsidRDefault="00404396" w:rsidP="008C3F95">
            <w:pPr>
              <w:pStyle w:val="Tabel"/>
              <w:ind w:left="568"/>
              <w:rPr>
                <w:bCs w:val="0"/>
                <w:szCs w:val="18"/>
              </w:rPr>
            </w:pPr>
            <w:r w:rsidRPr="00A7586D">
              <w:rPr>
                <w:bCs w:val="0"/>
                <w:szCs w:val="18"/>
              </w:rPr>
              <w:t>procedurestatus</w:t>
            </w:r>
          </w:p>
        </w:tc>
        <w:tc>
          <w:tcPr>
            <w:tcW w:w="1196" w:type="dxa"/>
          </w:tcPr>
          <w:p w14:paraId="6436BD21" w14:textId="77777777" w:rsidR="00404396" w:rsidRPr="00A7586D" w:rsidRDefault="00404396" w:rsidP="008C3F95">
            <w:pPr>
              <w:pStyle w:val="Tabel"/>
              <w:rPr>
                <w:bCs w:val="0"/>
                <w:szCs w:val="18"/>
              </w:rPr>
            </w:pPr>
            <w:r w:rsidRPr="00A7586D">
              <w:rPr>
                <w:bCs w:val="0"/>
                <w:szCs w:val="18"/>
              </w:rPr>
              <w:t>[0..1]</w:t>
            </w:r>
          </w:p>
        </w:tc>
        <w:tc>
          <w:tcPr>
            <w:tcW w:w="1277" w:type="dxa"/>
          </w:tcPr>
          <w:p w14:paraId="2302864A"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32E67C8E" w14:textId="63113EB5"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2A7591E2" w14:textId="77777777" w:rsidTr="008C3F95">
        <w:trPr>
          <w:cantSplit/>
          <w:trHeight w:val="53"/>
        </w:trPr>
        <w:tc>
          <w:tcPr>
            <w:tcW w:w="3397" w:type="dxa"/>
          </w:tcPr>
          <w:p w14:paraId="2BB022FD" w14:textId="77777777" w:rsidR="00404396" w:rsidRPr="00A7586D" w:rsidRDefault="00404396" w:rsidP="008C3F95">
            <w:pPr>
              <w:pStyle w:val="Tabel"/>
              <w:ind w:left="568"/>
              <w:rPr>
                <w:bCs w:val="0"/>
                <w:szCs w:val="18"/>
              </w:rPr>
            </w:pPr>
            <w:r w:rsidRPr="00A7586D">
              <w:rPr>
                <w:bCs w:val="0"/>
                <w:szCs w:val="18"/>
              </w:rPr>
              <w:t>identificatie</w:t>
            </w:r>
          </w:p>
        </w:tc>
        <w:tc>
          <w:tcPr>
            <w:tcW w:w="1196" w:type="dxa"/>
          </w:tcPr>
          <w:p w14:paraId="1F3B00C1" w14:textId="77777777" w:rsidR="00404396" w:rsidRPr="00A7586D" w:rsidRDefault="00404396" w:rsidP="008C3F95">
            <w:pPr>
              <w:pStyle w:val="Tabel"/>
              <w:rPr>
                <w:bCs w:val="0"/>
                <w:szCs w:val="18"/>
              </w:rPr>
            </w:pPr>
            <w:r w:rsidRPr="00A7586D">
              <w:rPr>
                <w:bCs w:val="0"/>
                <w:szCs w:val="18"/>
              </w:rPr>
              <w:t>[1..1]</w:t>
            </w:r>
          </w:p>
        </w:tc>
        <w:tc>
          <w:tcPr>
            <w:tcW w:w="1277" w:type="dxa"/>
          </w:tcPr>
          <w:p w14:paraId="3598B279" w14:textId="77777777" w:rsidR="00404396" w:rsidRPr="00A7586D" w:rsidRDefault="00404396" w:rsidP="008C3F95">
            <w:pPr>
              <w:pStyle w:val="Tabel"/>
              <w:rPr>
                <w:bCs w:val="0"/>
                <w:szCs w:val="18"/>
              </w:rPr>
            </w:pPr>
            <w:r w:rsidRPr="00A7586D">
              <w:rPr>
                <w:bCs w:val="0"/>
                <w:szCs w:val="18"/>
              </w:rPr>
              <w:t>NEN3610</w:t>
            </w:r>
            <w:r>
              <w:rPr>
                <w:bCs w:val="0"/>
                <w:szCs w:val="18"/>
              </w:rPr>
              <w:t>(80)</w:t>
            </w:r>
          </w:p>
        </w:tc>
        <w:tc>
          <w:tcPr>
            <w:tcW w:w="3764" w:type="dxa"/>
          </w:tcPr>
          <w:p w14:paraId="3E0394F0" w14:textId="2D5ED6D9" w:rsidR="00404396" w:rsidRPr="00A7586D" w:rsidRDefault="00404396" w:rsidP="008C3F95">
            <w:pPr>
              <w:pStyle w:val="Tabel"/>
              <w:rPr>
                <w:bCs w:val="0"/>
                <w:szCs w:val="18"/>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bl>
    <w:p w14:paraId="7B6A44A5" w14:textId="77777777" w:rsidR="00404396" w:rsidRDefault="00404396" w:rsidP="00001AC9">
      <w:pPr>
        <w:pStyle w:val="Kop2"/>
      </w:pPr>
      <w:bookmarkStart w:id="63" w:name="_Ref49518162"/>
      <w:bookmarkStart w:id="64" w:name="_Toc158193962"/>
      <w:bookmarkStart w:id="65" w:name="XML_art_juridischeregel"/>
      <w:r>
        <w:t>Juridische regel</w:t>
      </w:r>
      <w:bookmarkEnd w:id="63"/>
      <w:bookmarkEnd w:id="64"/>
    </w:p>
    <w:bookmarkEnd w:id="65"/>
    <w:p w14:paraId="36D85AF7" w14:textId="27A71934" w:rsidR="00404396" w:rsidRPr="00022065" w:rsidRDefault="00404396" w:rsidP="00404396">
      <w:r w:rsidRPr="00022065">
        <w:t>Een Juridische regel is een abstract objecttype dat drie verschijningsvormen heeft</w:t>
      </w:r>
      <w:r>
        <w:t xml:space="preserve">: </w:t>
      </w:r>
      <w:proofErr w:type="spellStart"/>
      <w:r>
        <w:t>RegelVoorIedereen</w:t>
      </w:r>
      <w:proofErr w:type="spellEnd"/>
      <w:r>
        <w:t xml:space="preserve">, Instructieregel en Omgevingswaarderegel. </w:t>
      </w:r>
      <w:r w:rsidRPr="00022065">
        <w:t>Bij het gebruik van de juridische regel is het verplicht om hetzelfde type Juridische Regel te hanteren per Regeltekst.</w:t>
      </w:r>
    </w:p>
    <w:p w14:paraId="2526744C" w14:textId="77777777" w:rsidR="00404396" w:rsidRDefault="00404396" w:rsidP="00001AC9">
      <w:pPr>
        <w:pStyle w:val="Kop3"/>
      </w:pPr>
      <w:bookmarkStart w:id="66" w:name="_Ref39493910"/>
      <w:bookmarkStart w:id="67" w:name="_Toc158193963"/>
      <w:bookmarkStart w:id="68" w:name="XML_art_juridischeregel_rvi"/>
      <w:proofErr w:type="spellStart"/>
      <w:r>
        <w:t>RegelVoorIedereen</w:t>
      </w:r>
      <w:bookmarkEnd w:id="66"/>
      <w:bookmarkEnd w:id="67"/>
      <w:proofErr w:type="spellEnd"/>
    </w:p>
    <w:p w14:paraId="3CDA6284"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992"/>
        <w:gridCol w:w="3969"/>
      </w:tblGrid>
      <w:tr w:rsidR="00404396" w:rsidRPr="00022065" w14:paraId="0E96756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8"/>
          <w:p w14:paraId="24E9804F" w14:textId="77777777" w:rsidR="00404396" w:rsidRPr="00E45F7A" w:rsidRDefault="00404396" w:rsidP="008C3F95">
            <w:pPr>
              <w:pStyle w:val="Tabel"/>
              <w:rPr>
                <w:szCs w:val="20"/>
              </w:rPr>
            </w:pPr>
            <w:r w:rsidRPr="00E45F7A">
              <w:rPr>
                <w:szCs w:val="20"/>
              </w:rPr>
              <w:t>Element</w:t>
            </w:r>
          </w:p>
        </w:tc>
        <w:tc>
          <w:tcPr>
            <w:tcW w:w="1276" w:type="dxa"/>
          </w:tcPr>
          <w:p w14:paraId="2CEC0FA5" w14:textId="77777777" w:rsidR="00404396" w:rsidRPr="005515F1" w:rsidRDefault="00404396" w:rsidP="008C3F95">
            <w:pPr>
              <w:pStyle w:val="Tabel"/>
              <w:rPr>
                <w:sz w:val="16"/>
              </w:rPr>
            </w:pPr>
            <w:r w:rsidRPr="005515F1">
              <w:rPr>
                <w:sz w:val="16"/>
              </w:rPr>
              <w:t>M(</w:t>
            </w:r>
            <w:proofErr w:type="spellStart"/>
            <w:r w:rsidRPr="005515F1">
              <w:rPr>
                <w:sz w:val="16"/>
              </w:rPr>
              <w:t>ultipliciteit</w:t>
            </w:r>
            <w:proofErr w:type="spellEnd"/>
            <w:r w:rsidRPr="005515F1">
              <w:rPr>
                <w:sz w:val="16"/>
              </w:rPr>
              <w:t>)</w:t>
            </w:r>
          </w:p>
        </w:tc>
        <w:tc>
          <w:tcPr>
            <w:tcW w:w="992" w:type="dxa"/>
          </w:tcPr>
          <w:p w14:paraId="77210893" w14:textId="77777777" w:rsidR="00404396" w:rsidRPr="00E45F7A" w:rsidRDefault="00404396" w:rsidP="008C3F95">
            <w:pPr>
              <w:pStyle w:val="Tabel"/>
              <w:rPr>
                <w:szCs w:val="20"/>
              </w:rPr>
            </w:pPr>
            <w:r w:rsidRPr="00E45F7A">
              <w:rPr>
                <w:szCs w:val="20"/>
              </w:rPr>
              <w:t>Type</w:t>
            </w:r>
          </w:p>
        </w:tc>
        <w:tc>
          <w:tcPr>
            <w:tcW w:w="3969" w:type="dxa"/>
          </w:tcPr>
          <w:p w14:paraId="4952F539" w14:textId="77777777" w:rsidR="00404396" w:rsidRPr="00E45F7A" w:rsidRDefault="00404396" w:rsidP="008C3F95">
            <w:pPr>
              <w:pStyle w:val="Tabel"/>
              <w:rPr>
                <w:szCs w:val="20"/>
              </w:rPr>
            </w:pPr>
            <w:r w:rsidRPr="00E45F7A">
              <w:rPr>
                <w:szCs w:val="20"/>
              </w:rPr>
              <w:t>Omschrijving</w:t>
            </w:r>
          </w:p>
        </w:tc>
      </w:tr>
      <w:tr w:rsidR="00404396" w:rsidRPr="00022065" w14:paraId="57022FC7" w14:textId="77777777" w:rsidTr="008C3F95">
        <w:trPr>
          <w:cantSplit/>
        </w:trPr>
        <w:tc>
          <w:tcPr>
            <w:tcW w:w="3397" w:type="dxa"/>
          </w:tcPr>
          <w:p w14:paraId="3D23E21D"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24A6549E" w14:textId="77777777" w:rsidR="00404396" w:rsidRPr="005E17A4" w:rsidRDefault="00404396" w:rsidP="008C3F95">
            <w:pPr>
              <w:pStyle w:val="Tabel"/>
              <w:rPr>
                <w:bCs w:val="0"/>
              </w:rPr>
            </w:pPr>
            <w:r w:rsidRPr="005E17A4">
              <w:rPr>
                <w:bCs w:val="0"/>
              </w:rPr>
              <w:t>[1..1]</w:t>
            </w:r>
          </w:p>
        </w:tc>
        <w:tc>
          <w:tcPr>
            <w:tcW w:w="992" w:type="dxa"/>
          </w:tcPr>
          <w:p w14:paraId="1C090253" w14:textId="77777777" w:rsidR="00404396" w:rsidRPr="005E17A4" w:rsidRDefault="00404396" w:rsidP="008C3F95">
            <w:pPr>
              <w:pStyle w:val="Tabel"/>
              <w:rPr>
                <w:bCs w:val="0"/>
              </w:rPr>
            </w:pPr>
          </w:p>
        </w:tc>
        <w:tc>
          <w:tcPr>
            <w:tcW w:w="3969" w:type="dxa"/>
          </w:tcPr>
          <w:p w14:paraId="20AAE439" w14:textId="77777777" w:rsidR="00404396" w:rsidRPr="005E17A4" w:rsidRDefault="00404396" w:rsidP="008C3F95">
            <w:pPr>
              <w:pStyle w:val="Tabel"/>
              <w:rPr>
                <w:bCs w:val="0"/>
              </w:rPr>
            </w:pPr>
            <w:r>
              <w:rPr>
                <w:bCs w:val="0"/>
                <w:szCs w:val="18"/>
              </w:rPr>
              <w:t>Container van het specifieke OW-object.</w:t>
            </w:r>
          </w:p>
        </w:tc>
      </w:tr>
      <w:tr w:rsidR="00404396" w:rsidRPr="00022065" w14:paraId="705C8AB5" w14:textId="77777777" w:rsidTr="008C3F95">
        <w:trPr>
          <w:cantSplit/>
        </w:trPr>
        <w:tc>
          <w:tcPr>
            <w:tcW w:w="3397" w:type="dxa"/>
          </w:tcPr>
          <w:p w14:paraId="09EFD3AA" w14:textId="77777777" w:rsidR="00404396" w:rsidRPr="005E17A4" w:rsidRDefault="00404396" w:rsidP="008C3F95">
            <w:pPr>
              <w:pStyle w:val="Tabel"/>
              <w:ind w:left="284"/>
              <w:rPr>
                <w:bCs w:val="0"/>
              </w:rPr>
            </w:pPr>
            <w:proofErr w:type="spellStart"/>
            <w:r w:rsidRPr="005E17A4">
              <w:rPr>
                <w:bCs w:val="0"/>
              </w:rPr>
              <w:t>RegelVoorIedereen</w:t>
            </w:r>
            <w:proofErr w:type="spellEnd"/>
          </w:p>
        </w:tc>
        <w:tc>
          <w:tcPr>
            <w:tcW w:w="1276" w:type="dxa"/>
          </w:tcPr>
          <w:p w14:paraId="5097E996" w14:textId="77777777" w:rsidR="00404396" w:rsidRPr="005E17A4" w:rsidRDefault="00404396" w:rsidP="008C3F95">
            <w:pPr>
              <w:pStyle w:val="Tabel"/>
              <w:rPr>
                <w:bCs w:val="0"/>
              </w:rPr>
            </w:pPr>
            <w:r w:rsidRPr="005E17A4">
              <w:rPr>
                <w:bCs w:val="0"/>
              </w:rPr>
              <w:t>[1..1]</w:t>
            </w:r>
          </w:p>
        </w:tc>
        <w:tc>
          <w:tcPr>
            <w:tcW w:w="992" w:type="dxa"/>
          </w:tcPr>
          <w:p w14:paraId="6EE90E9C" w14:textId="77777777" w:rsidR="00404396" w:rsidRPr="005E17A4" w:rsidRDefault="00404396" w:rsidP="008C3F95">
            <w:pPr>
              <w:pStyle w:val="Tabel"/>
              <w:rPr>
                <w:bCs w:val="0"/>
              </w:rPr>
            </w:pPr>
          </w:p>
        </w:tc>
        <w:tc>
          <w:tcPr>
            <w:tcW w:w="3969" w:type="dxa"/>
          </w:tcPr>
          <w:p w14:paraId="7DE25ED2" w14:textId="77777777" w:rsidR="00404396" w:rsidRPr="005E17A4" w:rsidRDefault="00404396" w:rsidP="008C3F95">
            <w:pPr>
              <w:pStyle w:val="Tabel"/>
              <w:rPr>
                <w:bCs w:val="0"/>
              </w:rPr>
            </w:pPr>
            <w:r>
              <w:rPr>
                <w:bCs w:val="0"/>
              </w:rPr>
              <w:t>Juridische regel die voor iedereen bedoeld is.</w:t>
            </w:r>
          </w:p>
        </w:tc>
      </w:tr>
      <w:tr w:rsidR="00404396" w:rsidRPr="00022065" w14:paraId="7FA11FBD" w14:textId="77777777" w:rsidTr="008C3F95">
        <w:trPr>
          <w:cantSplit/>
        </w:trPr>
        <w:tc>
          <w:tcPr>
            <w:tcW w:w="3397" w:type="dxa"/>
          </w:tcPr>
          <w:p w14:paraId="29423BAA" w14:textId="77777777" w:rsidR="00404396" w:rsidRPr="005E17A4" w:rsidRDefault="00404396" w:rsidP="008C3F95">
            <w:pPr>
              <w:pStyle w:val="Tabel"/>
              <w:ind w:left="568"/>
              <w:rPr>
                <w:bCs w:val="0"/>
              </w:rPr>
            </w:pPr>
            <w:r w:rsidRPr="005E17A4">
              <w:rPr>
                <w:bCs w:val="0"/>
              </w:rPr>
              <w:t>status</w:t>
            </w:r>
          </w:p>
        </w:tc>
        <w:tc>
          <w:tcPr>
            <w:tcW w:w="1276" w:type="dxa"/>
          </w:tcPr>
          <w:p w14:paraId="6CF7B09D" w14:textId="77777777" w:rsidR="00404396" w:rsidRPr="005E17A4" w:rsidRDefault="00404396" w:rsidP="008C3F95">
            <w:pPr>
              <w:pStyle w:val="Tabel"/>
              <w:rPr>
                <w:bCs w:val="0"/>
              </w:rPr>
            </w:pPr>
            <w:r w:rsidRPr="005E17A4">
              <w:rPr>
                <w:bCs w:val="0"/>
              </w:rPr>
              <w:t>[0..1]</w:t>
            </w:r>
          </w:p>
        </w:tc>
        <w:tc>
          <w:tcPr>
            <w:tcW w:w="992" w:type="dxa"/>
          </w:tcPr>
          <w:p w14:paraId="753F584A"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1A2B0665" w14:textId="02E1B17B"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E4F32CB" w14:textId="77777777" w:rsidTr="008C3F95">
        <w:trPr>
          <w:cantSplit/>
        </w:trPr>
        <w:tc>
          <w:tcPr>
            <w:tcW w:w="3397" w:type="dxa"/>
          </w:tcPr>
          <w:p w14:paraId="634B87B3" w14:textId="77777777" w:rsidR="00404396" w:rsidRPr="005E17A4" w:rsidRDefault="00404396" w:rsidP="008C3F95">
            <w:pPr>
              <w:pStyle w:val="Tabel"/>
              <w:ind w:left="568"/>
              <w:rPr>
                <w:bCs w:val="0"/>
              </w:rPr>
            </w:pPr>
            <w:r w:rsidRPr="005E17A4">
              <w:rPr>
                <w:bCs w:val="0"/>
              </w:rPr>
              <w:t>procedurestatus</w:t>
            </w:r>
          </w:p>
        </w:tc>
        <w:tc>
          <w:tcPr>
            <w:tcW w:w="1276" w:type="dxa"/>
          </w:tcPr>
          <w:p w14:paraId="63A1C98C" w14:textId="77777777" w:rsidR="00404396" w:rsidRPr="005E17A4" w:rsidRDefault="00404396" w:rsidP="008C3F95">
            <w:pPr>
              <w:pStyle w:val="Tabel"/>
              <w:rPr>
                <w:bCs w:val="0"/>
              </w:rPr>
            </w:pPr>
            <w:r w:rsidRPr="005E17A4">
              <w:rPr>
                <w:bCs w:val="0"/>
              </w:rPr>
              <w:t>[0..1]</w:t>
            </w:r>
          </w:p>
        </w:tc>
        <w:tc>
          <w:tcPr>
            <w:tcW w:w="992" w:type="dxa"/>
          </w:tcPr>
          <w:p w14:paraId="50BDF2CC"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22186E61" w14:textId="069CE615"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131D62A" w14:textId="77777777" w:rsidTr="008C3F95">
        <w:trPr>
          <w:cantSplit/>
        </w:trPr>
        <w:tc>
          <w:tcPr>
            <w:tcW w:w="3397" w:type="dxa"/>
          </w:tcPr>
          <w:p w14:paraId="5F5C4805" w14:textId="77777777" w:rsidR="00404396" w:rsidRPr="005E17A4" w:rsidRDefault="00404396" w:rsidP="008C3F95">
            <w:pPr>
              <w:pStyle w:val="Tabel"/>
              <w:ind w:left="568"/>
              <w:rPr>
                <w:bCs w:val="0"/>
              </w:rPr>
            </w:pPr>
            <w:r w:rsidRPr="005E17A4">
              <w:rPr>
                <w:bCs w:val="0"/>
              </w:rPr>
              <w:t>identificatie</w:t>
            </w:r>
          </w:p>
        </w:tc>
        <w:tc>
          <w:tcPr>
            <w:tcW w:w="1276" w:type="dxa"/>
          </w:tcPr>
          <w:p w14:paraId="7243E372" w14:textId="77777777" w:rsidR="00404396" w:rsidRPr="005E17A4" w:rsidRDefault="00404396" w:rsidP="008C3F95">
            <w:pPr>
              <w:pStyle w:val="Tabel"/>
              <w:rPr>
                <w:bCs w:val="0"/>
              </w:rPr>
            </w:pPr>
            <w:r w:rsidRPr="005E17A4">
              <w:rPr>
                <w:bCs w:val="0"/>
              </w:rPr>
              <w:t>[1..1]</w:t>
            </w:r>
          </w:p>
        </w:tc>
        <w:tc>
          <w:tcPr>
            <w:tcW w:w="992" w:type="dxa"/>
          </w:tcPr>
          <w:p w14:paraId="31798161" w14:textId="77777777" w:rsidR="00404396" w:rsidRDefault="00404396" w:rsidP="008C3F95">
            <w:pPr>
              <w:pStyle w:val="Tabel"/>
              <w:rPr>
                <w:bCs w:val="0"/>
              </w:rPr>
            </w:pPr>
            <w:r w:rsidRPr="005E17A4">
              <w:rPr>
                <w:bCs w:val="0"/>
              </w:rPr>
              <w:t>NEN3610</w:t>
            </w:r>
          </w:p>
          <w:p w14:paraId="1D652E8C" w14:textId="77777777" w:rsidR="00404396" w:rsidRPr="005E17A4" w:rsidRDefault="00404396" w:rsidP="008C3F95">
            <w:pPr>
              <w:pStyle w:val="Tabel"/>
              <w:rPr>
                <w:bCs w:val="0"/>
              </w:rPr>
            </w:pPr>
            <w:r>
              <w:rPr>
                <w:bCs w:val="0"/>
              </w:rPr>
              <w:t>(80)</w:t>
            </w:r>
          </w:p>
        </w:tc>
        <w:tc>
          <w:tcPr>
            <w:tcW w:w="3969" w:type="dxa"/>
          </w:tcPr>
          <w:p w14:paraId="4DB76F33" w14:textId="693B5D2C"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23B08B0B" w14:textId="77777777" w:rsidTr="008C3F95">
        <w:trPr>
          <w:cantSplit/>
        </w:trPr>
        <w:tc>
          <w:tcPr>
            <w:tcW w:w="3397" w:type="dxa"/>
          </w:tcPr>
          <w:p w14:paraId="3FF1CC8B" w14:textId="77777777" w:rsidR="00404396" w:rsidRPr="005E17A4" w:rsidRDefault="00404396" w:rsidP="008C3F95">
            <w:pPr>
              <w:pStyle w:val="Tabel"/>
              <w:ind w:left="568"/>
              <w:rPr>
                <w:bCs w:val="0"/>
              </w:rPr>
            </w:pPr>
            <w:r w:rsidRPr="005E17A4">
              <w:rPr>
                <w:bCs w:val="0"/>
              </w:rPr>
              <w:t>idealisatie</w:t>
            </w:r>
          </w:p>
        </w:tc>
        <w:tc>
          <w:tcPr>
            <w:tcW w:w="1276" w:type="dxa"/>
          </w:tcPr>
          <w:p w14:paraId="3A40CEAE" w14:textId="77777777" w:rsidR="00404396" w:rsidRPr="005E17A4" w:rsidRDefault="00404396" w:rsidP="008C3F95">
            <w:pPr>
              <w:pStyle w:val="Tabel"/>
              <w:rPr>
                <w:bCs w:val="0"/>
              </w:rPr>
            </w:pPr>
            <w:r w:rsidRPr="005E17A4">
              <w:rPr>
                <w:bCs w:val="0"/>
              </w:rPr>
              <w:t>[1..1]</w:t>
            </w:r>
          </w:p>
        </w:tc>
        <w:tc>
          <w:tcPr>
            <w:tcW w:w="992" w:type="dxa"/>
          </w:tcPr>
          <w:p w14:paraId="6345CF69" w14:textId="77777777" w:rsidR="00404396" w:rsidRPr="005E17A4" w:rsidRDefault="00404396" w:rsidP="008C3F95">
            <w:pPr>
              <w:pStyle w:val="Tabel"/>
              <w:rPr>
                <w:bCs w:val="0"/>
              </w:rPr>
            </w:pPr>
            <w:r w:rsidRPr="005E17A4">
              <w:rPr>
                <w:bCs w:val="0"/>
              </w:rPr>
              <w:t>String</w:t>
            </w:r>
            <w:r>
              <w:rPr>
                <w:bCs w:val="0"/>
              </w:rPr>
              <w:br/>
              <w:t>(255)</w:t>
            </w:r>
          </w:p>
        </w:tc>
        <w:tc>
          <w:tcPr>
            <w:tcW w:w="3969" w:type="dxa"/>
          </w:tcPr>
          <w:p w14:paraId="0832E60F"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0274A4CA" w14:textId="77777777" w:rsidTr="008C3F95">
        <w:trPr>
          <w:cantSplit/>
        </w:trPr>
        <w:tc>
          <w:tcPr>
            <w:tcW w:w="3397" w:type="dxa"/>
          </w:tcPr>
          <w:p w14:paraId="46D2E44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238D9733" w14:textId="77777777" w:rsidR="00404396" w:rsidRPr="005E17A4" w:rsidRDefault="00404396" w:rsidP="008C3F95">
            <w:pPr>
              <w:pStyle w:val="Tabel"/>
              <w:rPr>
                <w:bCs w:val="0"/>
              </w:rPr>
            </w:pPr>
            <w:r w:rsidRPr="005E17A4">
              <w:rPr>
                <w:bCs w:val="0"/>
              </w:rPr>
              <w:t>[1..1]</w:t>
            </w:r>
          </w:p>
        </w:tc>
        <w:tc>
          <w:tcPr>
            <w:tcW w:w="992" w:type="dxa"/>
          </w:tcPr>
          <w:p w14:paraId="09EE339B" w14:textId="77777777" w:rsidR="00404396" w:rsidRPr="005E17A4" w:rsidRDefault="00404396" w:rsidP="008C3F95">
            <w:pPr>
              <w:pStyle w:val="Tabel"/>
              <w:rPr>
                <w:bCs w:val="0"/>
              </w:rPr>
            </w:pPr>
          </w:p>
        </w:tc>
        <w:tc>
          <w:tcPr>
            <w:tcW w:w="3969" w:type="dxa"/>
          </w:tcPr>
          <w:p w14:paraId="123E7E01" w14:textId="77777777" w:rsidR="00404396" w:rsidRPr="005E17A4" w:rsidRDefault="00404396" w:rsidP="008C3F95">
            <w:pPr>
              <w:pStyle w:val="Tabel"/>
              <w:rPr>
                <w:bCs w:val="0"/>
              </w:rPr>
            </w:pPr>
            <w:r>
              <w:rPr>
                <w:bCs w:val="0"/>
              </w:rPr>
              <w:t>Het artikel of lid waar de Juridische regel bij hoort.</w:t>
            </w:r>
          </w:p>
        </w:tc>
      </w:tr>
      <w:tr w:rsidR="00404396" w:rsidRPr="00022065" w14:paraId="6CA60F4E" w14:textId="77777777" w:rsidTr="008C3F95">
        <w:trPr>
          <w:cantSplit/>
        </w:trPr>
        <w:tc>
          <w:tcPr>
            <w:tcW w:w="3397" w:type="dxa"/>
          </w:tcPr>
          <w:p w14:paraId="4FE2843E"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3FF81478" w14:textId="77777777" w:rsidR="00404396" w:rsidRPr="005E17A4" w:rsidRDefault="00404396" w:rsidP="008C3F95">
            <w:pPr>
              <w:pStyle w:val="Tabel"/>
              <w:rPr>
                <w:bCs w:val="0"/>
              </w:rPr>
            </w:pPr>
            <w:r w:rsidRPr="005E17A4">
              <w:rPr>
                <w:bCs w:val="0"/>
              </w:rPr>
              <w:t>[1..1]</w:t>
            </w:r>
          </w:p>
        </w:tc>
        <w:tc>
          <w:tcPr>
            <w:tcW w:w="992" w:type="dxa"/>
          </w:tcPr>
          <w:p w14:paraId="2B361730"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55244CE0"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507BE139" w14:textId="77777777" w:rsidTr="008C3F95">
        <w:trPr>
          <w:cantSplit/>
        </w:trPr>
        <w:tc>
          <w:tcPr>
            <w:tcW w:w="3397" w:type="dxa"/>
          </w:tcPr>
          <w:p w14:paraId="39A60CB0" w14:textId="77777777" w:rsidR="00404396" w:rsidRPr="005E17A4" w:rsidRDefault="00404396" w:rsidP="008C3F95">
            <w:pPr>
              <w:pStyle w:val="Tabel"/>
              <w:ind w:left="568"/>
              <w:rPr>
                <w:bCs w:val="0"/>
              </w:rPr>
            </w:pPr>
            <w:r>
              <w:rPr>
                <w:bCs w:val="0"/>
              </w:rPr>
              <w:t>thema</w:t>
            </w:r>
          </w:p>
        </w:tc>
        <w:tc>
          <w:tcPr>
            <w:tcW w:w="1276" w:type="dxa"/>
          </w:tcPr>
          <w:p w14:paraId="32417E66" w14:textId="77777777" w:rsidR="00404396" w:rsidRPr="005E17A4" w:rsidRDefault="00404396" w:rsidP="008C3F95">
            <w:pPr>
              <w:pStyle w:val="Tabel"/>
              <w:rPr>
                <w:bCs w:val="0"/>
              </w:rPr>
            </w:pPr>
            <w:r>
              <w:rPr>
                <w:bCs w:val="0"/>
              </w:rPr>
              <w:t>[0..*]</w:t>
            </w:r>
          </w:p>
        </w:tc>
        <w:tc>
          <w:tcPr>
            <w:tcW w:w="992" w:type="dxa"/>
          </w:tcPr>
          <w:p w14:paraId="159AED51" w14:textId="77777777" w:rsidR="00404396" w:rsidRPr="005E17A4" w:rsidRDefault="00404396" w:rsidP="008C3F95">
            <w:pPr>
              <w:pStyle w:val="Tabel"/>
              <w:rPr>
                <w:bCs w:val="0"/>
              </w:rPr>
            </w:pPr>
            <w:r>
              <w:rPr>
                <w:bCs w:val="0"/>
              </w:rPr>
              <w:t>URI(255)</w:t>
            </w:r>
          </w:p>
        </w:tc>
        <w:tc>
          <w:tcPr>
            <w:tcW w:w="3969" w:type="dxa"/>
          </w:tcPr>
          <w:p w14:paraId="738F033B"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59A0CDA7" w14:textId="77777777" w:rsidTr="008C3F95">
        <w:trPr>
          <w:cantSplit/>
        </w:trPr>
        <w:tc>
          <w:tcPr>
            <w:tcW w:w="3397" w:type="dxa"/>
          </w:tcPr>
          <w:p w14:paraId="3B7C2C09"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25B2376D" w14:textId="77777777" w:rsidR="00404396" w:rsidRPr="005E17A4" w:rsidRDefault="00404396" w:rsidP="008C3F95">
            <w:pPr>
              <w:pStyle w:val="Tabel"/>
              <w:rPr>
                <w:bCs w:val="0"/>
              </w:rPr>
            </w:pPr>
            <w:r w:rsidRPr="005E17A4">
              <w:rPr>
                <w:bCs w:val="0"/>
              </w:rPr>
              <w:t>[1..1]</w:t>
            </w:r>
          </w:p>
        </w:tc>
        <w:tc>
          <w:tcPr>
            <w:tcW w:w="992" w:type="dxa"/>
          </w:tcPr>
          <w:p w14:paraId="4105287D" w14:textId="77777777" w:rsidR="00404396" w:rsidRPr="005E17A4" w:rsidRDefault="00404396" w:rsidP="008C3F95">
            <w:pPr>
              <w:pStyle w:val="Tabel"/>
              <w:rPr>
                <w:bCs w:val="0"/>
              </w:rPr>
            </w:pPr>
          </w:p>
        </w:tc>
        <w:tc>
          <w:tcPr>
            <w:tcW w:w="3969" w:type="dxa"/>
          </w:tcPr>
          <w:p w14:paraId="7DEF1FB8" w14:textId="77777777" w:rsidR="00404396" w:rsidRPr="005E17A4" w:rsidRDefault="00404396" w:rsidP="008C3F95">
            <w:pPr>
              <w:pStyle w:val="Tabel"/>
              <w:rPr>
                <w:bCs w:val="0"/>
              </w:rPr>
            </w:pPr>
            <w:r>
              <w:rPr>
                <w:bCs w:val="0"/>
              </w:rPr>
              <w:t>De Locatie waar de Juridische regel van kracht is.</w:t>
            </w:r>
          </w:p>
        </w:tc>
      </w:tr>
      <w:tr w:rsidR="00404396" w:rsidRPr="00022065" w14:paraId="567E7FF6" w14:textId="77777777" w:rsidTr="008C3F95">
        <w:trPr>
          <w:cantSplit/>
        </w:trPr>
        <w:tc>
          <w:tcPr>
            <w:tcW w:w="3397" w:type="dxa"/>
          </w:tcPr>
          <w:p w14:paraId="08FE6A9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234C046A" w14:textId="77777777" w:rsidR="00404396" w:rsidRPr="005E17A4" w:rsidRDefault="00404396" w:rsidP="008C3F95">
            <w:pPr>
              <w:pStyle w:val="Tabel"/>
              <w:rPr>
                <w:bCs w:val="0"/>
              </w:rPr>
            </w:pPr>
            <w:r w:rsidRPr="005E17A4">
              <w:rPr>
                <w:bCs w:val="0"/>
              </w:rPr>
              <w:t>[1..*]</w:t>
            </w:r>
          </w:p>
        </w:tc>
        <w:tc>
          <w:tcPr>
            <w:tcW w:w="992" w:type="dxa"/>
          </w:tcPr>
          <w:p w14:paraId="36521D04"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72FF960"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734D558B" w14:textId="77777777" w:rsidTr="008C3F95">
        <w:trPr>
          <w:cantSplit/>
        </w:trPr>
        <w:tc>
          <w:tcPr>
            <w:tcW w:w="3397" w:type="dxa"/>
          </w:tcPr>
          <w:p w14:paraId="4DFFE106"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6C688928" w14:textId="77777777" w:rsidR="00404396" w:rsidRPr="005E17A4" w:rsidRDefault="00404396" w:rsidP="008C3F95">
            <w:pPr>
              <w:pStyle w:val="Tabel"/>
              <w:rPr>
                <w:bCs w:val="0"/>
              </w:rPr>
            </w:pPr>
            <w:r>
              <w:rPr>
                <w:bCs w:val="0"/>
              </w:rPr>
              <w:t>[0..1]</w:t>
            </w:r>
          </w:p>
        </w:tc>
        <w:tc>
          <w:tcPr>
            <w:tcW w:w="992" w:type="dxa"/>
          </w:tcPr>
          <w:p w14:paraId="0162A58B" w14:textId="77777777" w:rsidR="00404396" w:rsidRPr="005E17A4" w:rsidRDefault="00404396" w:rsidP="008C3F95">
            <w:pPr>
              <w:pStyle w:val="Tabel"/>
              <w:rPr>
                <w:bCs w:val="0"/>
              </w:rPr>
            </w:pPr>
          </w:p>
        </w:tc>
        <w:tc>
          <w:tcPr>
            <w:tcW w:w="3969" w:type="dxa"/>
          </w:tcPr>
          <w:p w14:paraId="40756916" w14:textId="77777777" w:rsidR="00404396" w:rsidRPr="005E17A4" w:rsidRDefault="00404396" w:rsidP="008C3F95">
            <w:pPr>
              <w:pStyle w:val="Tabel"/>
              <w:rPr>
                <w:bCs w:val="0"/>
              </w:rPr>
            </w:pPr>
            <w:r>
              <w:rPr>
                <w:bCs w:val="0"/>
              </w:rPr>
              <w:t>De aanwijzing van een specifiek gebied.</w:t>
            </w:r>
          </w:p>
        </w:tc>
      </w:tr>
      <w:tr w:rsidR="00404396" w:rsidRPr="00022065" w14:paraId="2CC3C992" w14:textId="77777777" w:rsidTr="008C3F95">
        <w:trPr>
          <w:cantSplit/>
        </w:trPr>
        <w:tc>
          <w:tcPr>
            <w:tcW w:w="3397" w:type="dxa"/>
          </w:tcPr>
          <w:p w14:paraId="78D7B805"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6BB81D8" w14:textId="77777777" w:rsidR="00404396" w:rsidRPr="005E17A4" w:rsidRDefault="00404396" w:rsidP="008C3F95">
            <w:pPr>
              <w:pStyle w:val="Tabel"/>
              <w:rPr>
                <w:bCs w:val="0"/>
              </w:rPr>
            </w:pPr>
            <w:r>
              <w:rPr>
                <w:bCs w:val="0"/>
              </w:rPr>
              <w:t>[1..*]</w:t>
            </w:r>
          </w:p>
        </w:tc>
        <w:tc>
          <w:tcPr>
            <w:tcW w:w="992" w:type="dxa"/>
          </w:tcPr>
          <w:p w14:paraId="6270EFD8"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1AE0A0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74F2FA39" w14:textId="77777777" w:rsidTr="008C3F95">
        <w:trPr>
          <w:cantSplit/>
        </w:trPr>
        <w:tc>
          <w:tcPr>
            <w:tcW w:w="3397" w:type="dxa"/>
          </w:tcPr>
          <w:p w14:paraId="6E18B8C2" w14:textId="77777777" w:rsidR="00404396" w:rsidRPr="005E17A4" w:rsidRDefault="00404396" w:rsidP="008C3F95">
            <w:pPr>
              <w:pStyle w:val="Tabel"/>
              <w:ind w:left="568"/>
              <w:rPr>
                <w:bCs w:val="0"/>
              </w:rPr>
            </w:pPr>
            <w:r>
              <w:rPr>
                <w:bCs w:val="0"/>
              </w:rPr>
              <w:t>kaartaanduiding</w:t>
            </w:r>
          </w:p>
        </w:tc>
        <w:tc>
          <w:tcPr>
            <w:tcW w:w="1276" w:type="dxa"/>
          </w:tcPr>
          <w:p w14:paraId="4574D8B2" w14:textId="77777777" w:rsidR="00404396" w:rsidRDefault="00404396" w:rsidP="008C3F95">
            <w:pPr>
              <w:pStyle w:val="Tabel"/>
              <w:rPr>
                <w:bCs w:val="0"/>
              </w:rPr>
            </w:pPr>
            <w:r>
              <w:rPr>
                <w:bCs w:val="0"/>
              </w:rPr>
              <w:t>[0..1]</w:t>
            </w:r>
          </w:p>
        </w:tc>
        <w:tc>
          <w:tcPr>
            <w:tcW w:w="992" w:type="dxa"/>
          </w:tcPr>
          <w:p w14:paraId="2EAA05FF" w14:textId="77777777" w:rsidR="00404396" w:rsidRDefault="00404396" w:rsidP="008C3F95">
            <w:pPr>
              <w:pStyle w:val="Tabel"/>
              <w:rPr>
                <w:bCs w:val="0"/>
              </w:rPr>
            </w:pPr>
          </w:p>
        </w:tc>
        <w:tc>
          <w:tcPr>
            <w:tcW w:w="3969" w:type="dxa"/>
          </w:tcPr>
          <w:p w14:paraId="4BB4DF9A" w14:textId="77777777" w:rsidR="00404396" w:rsidRDefault="00404396" w:rsidP="008C3F95">
            <w:pPr>
              <w:pStyle w:val="Tabel"/>
              <w:rPr>
                <w:bCs w:val="0"/>
              </w:rPr>
            </w:pPr>
            <w:r>
              <w:rPr>
                <w:bCs w:val="0"/>
              </w:rPr>
              <w:t>Specifieke kaart die geduid wordt</w:t>
            </w:r>
          </w:p>
        </w:tc>
      </w:tr>
      <w:tr w:rsidR="00404396" w:rsidRPr="00022065" w14:paraId="5F0B695F" w14:textId="77777777" w:rsidTr="008C3F95">
        <w:trPr>
          <w:cantSplit/>
        </w:trPr>
        <w:tc>
          <w:tcPr>
            <w:tcW w:w="3397" w:type="dxa"/>
          </w:tcPr>
          <w:p w14:paraId="28765066" w14:textId="77777777" w:rsidR="00404396" w:rsidRPr="005E17A4" w:rsidRDefault="00404396" w:rsidP="008C3F95">
            <w:pPr>
              <w:pStyle w:val="Tabel"/>
              <w:ind w:left="852"/>
              <w:rPr>
                <w:bCs w:val="0"/>
              </w:rPr>
            </w:pPr>
            <w:r>
              <w:rPr>
                <w:bCs w:val="0"/>
              </w:rPr>
              <w:t>[@KaartRef]</w:t>
            </w:r>
          </w:p>
        </w:tc>
        <w:tc>
          <w:tcPr>
            <w:tcW w:w="1276" w:type="dxa"/>
          </w:tcPr>
          <w:p w14:paraId="5DF71DEA" w14:textId="77777777" w:rsidR="00404396" w:rsidRDefault="00404396" w:rsidP="008C3F95">
            <w:pPr>
              <w:pStyle w:val="Tabel"/>
              <w:rPr>
                <w:bCs w:val="0"/>
              </w:rPr>
            </w:pPr>
            <w:r>
              <w:rPr>
                <w:bCs w:val="0"/>
              </w:rPr>
              <w:t>[1..*]</w:t>
            </w:r>
          </w:p>
        </w:tc>
        <w:tc>
          <w:tcPr>
            <w:tcW w:w="992" w:type="dxa"/>
          </w:tcPr>
          <w:p w14:paraId="6C437112"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7255C249"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2F7BC17A" w14:textId="77777777" w:rsidTr="008C3F95">
        <w:trPr>
          <w:cantSplit/>
        </w:trPr>
        <w:tc>
          <w:tcPr>
            <w:tcW w:w="3397" w:type="dxa"/>
          </w:tcPr>
          <w:p w14:paraId="53D64F48" w14:textId="77777777" w:rsidR="00404396" w:rsidRPr="005E17A4" w:rsidRDefault="00404396" w:rsidP="008C3F95">
            <w:pPr>
              <w:pStyle w:val="Tabel"/>
              <w:ind w:left="568"/>
              <w:rPr>
                <w:bCs w:val="0"/>
              </w:rPr>
            </w:pPr>
            <w:r>
              <w:rPr>
                <w:bCs w:val="0"/>
              </w:rPr>
              <w:lastRenderedPageBreak/>
              <w:t>activiteitaanduiding</w:t>
            </w:r>
          </w:p>
        </w:tc>
        <w:tc>
          <w:tcPr>
            <w:tcW w:w="1276" w:type="dxa"/>
          </w:tcPr>
          <w:p w14:paraId="5FAC5AF7" w14:textId="77777777" w:rsidR="00404396" w:rsidRPr="005E17A4" w:rsidRDefault="00404396" w:rsidP="008C3F95">
            <w:pPr>
              <w:pStyle w:val="Tabel"/>
              <w:rPr>
                <w:bCs w:val="0"/>
              </w:rPr>
            </w:pPr>
            <w:r>
              <w:rPr>
                <w:bCs w:val="0"/>
              </w:rPr>
              <w:t>[0..*]</w:t>
            </w:r>
          </w:p>
        </w:tc>
        <w:tc>
          <w:tcPr>
            <w:tcW w:w="992" w:type="dxa"/>
          </w:tcPr>
          <w:p w14:paraId="722A9F74" w14:textId="77777777" w:rsidR="00404396" w:rsidRPr="005E17A4" w:rsidRDefault="00404396" w:rsidP="008C3F95">
            <w:pPr>
              <w:pStyle w:val="Tabel"/>
              <w:rPr>
                <w:bCs w:val="0"/>
              </w:rPr>
            </w:pPr>
          </w:p>
        </w:tc>
        <w:tc>
          <w:tcPr>
            <w:tcW w:w="3969" w:type="dxa"/>
          </w:tcPr>
          <w:p w14:paraId="68340A4B" w14:textId="77777777" w:rsidR="00404396" w:rsidRPr="005E17A4" w:rsidRDefault="00404396" w:rsidP="008C3F95">
            <w:pPr>
              <w:pStyle w:val="Tabel"/>
              <w:rPr>
                <w:bCs w:val="0"/>
              </w:rPr>
            </w:pPr>
            <w:r>
              <w:rPr>
                <w:bCs w:val="0"/>
              </w:rPr>
              <w:t>De activiteit die gereguleerd wordt in de Juridische regel.</w:t>
            </w:r>
          </w:p>
        </w:tc>
      </w:tr>
      <w:tr w:rsidR="00404396" w:rsidRPr="00022065" w14:paraId="3E83BBF8" w14:textId="77777777" w:rsidTr="008C3F95">
        <w:trPr>
          <w:cantSplit/>
        </w:trPr>
        <w:tc>
          <w:tcPr>
            <w:tcW w:w="3397" w:type="dxa"/>
          </w:tcPr>
          <w:p w14:paraId="39BA442E" w14:textId="77777777" w:rsidR="00404396" w:rsidRDefault="00404396" w:rsidP="008C3F95">
            <w:pPr>
              <w:pStyle w:val="Tabel"/>
              <w:ind w:left="852"/>
              <w:rPr>
                <w:bCs w:val="0"/>
              </w:rPr>
            </w:pPr>
            <w:r>
              <w:rPr>
                <w:bCs w:val="0"/>
              </w:rPr>
              <w:t>[@ActiviteitRef]</w:t>
            </w:r>
          </w:p>
        </w:tc>
        <w:tc>
          <w:tcPr>
            <w:tcW w:w="1276" w:type="dxa"/>
          </w:tcPr>
          <w:p w14:paraId="39D670E7" w14:textId="77777777" w:rsidR="00404396" w:rsidRPr="005E17A4" w:rsidRDefault="00404396" w:rsidP="008C3F95">
            <w:pPr>
              <w:pStyle w:val="Tabel"/>
              <w:rPr>
                <w:bCs w:val="0"/>
              </w:rPr>
            </w:pPr>
            <w:r>
              <w:rPr>
                <w:bCs w:val="0"/>
              </w:rPr>
              <w:t>[1..1]</w:t>
            </w:r>
          </w:p>
        </w:tc>
        <w:tc>
          <w:tcPr>
            <w:tcW w:w="992" w:type="dxa"/>
          </w:tcPr>
          <w:p w14:paraId="72B61FBD"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4FEC7CFC" w14:textId="77777777" w:rsidR="00404396" w:rsidRPr="005E17A4" w:rsidRDefault="00404396" w:rsidP="008C3F95">
            <w:pPr>
              <w:pStyle w:val="Tabel"/>
              <w:rPr>
                <w:bCs w:val="0"/>
              </w:rPr>
            </w:pPr>
            <w:r>
              <w:rPr>
                <w:bCs w:val="0"/>
              </w:rPr>
              <w:t>Verwijzing naar de identificatie van de Activiteit.</w:t>
            </w:r>
          </w:p>
        </w:tc>
      </w:tr>
      <w:tr w:rsidR="00404396" w:rsidRPr="00022065" w14:paraId="54FF4A74" w14:textId="77777777" w:rsidTr="008C3F95">
        <w:trPr>
          <w:cantSplit/>
        </w:trPr>
        <w:tc>
          <w:tcPr>
            <w:tcW w:w="3397" w:type="dxa"/>
          </w:tcPr>
          <w:p w14:paraId="5ECEEC90" w14:textId="77777777" w:rsidR="00404396" w:rsidRDefault="00404396" w:rsidP="008C3F95">
            <w:pPr>
              <w:pStyle w:val="Tabel"/>
              <w:ind w:left="852"/>
              <w:rPr>
                <w:bCs w:val="0"/>
              </w:rPr>
            </w:pPr>
            <w:r>
              <w:rPr>
                <w:bCs w:val="0"/>
              </w:rPr>
              <w:t>ActiviteitLocatieaanduiding</w:t>
            </w:r>
          </w:p>
        </w:tc>
        <w:tc>
          <w:tcPr>
            <w:tcW w:w="1276" w:type="dxa"/>
          </w:tcPr>
          <w:p w14:paraId="4356377D" w14:textId="77777777" w:rsidR="00404396" w:rsidRDefault="00404396" w:rsidP="008C3F95">
            <w:pPr>
              <w:pStyle w:val="Tabel"/>
              <w:rPr>
                <w:bCs w:val="0"/>
              </w:rPr>
            </w:pPr>
            <w:r>
              <w:rPr>
                <w:bCs w:val="0"/>
              </w:rPr>
              <w:t>[1..1]</w:t>
            </w:r>
          </w:p>
        </w:tc>
        <w:tc>
          <w:tcPr>
            <w:tcW w:w="992" w:type="dxa"/>
          </w:tcPr>
          <w:p w14:paraId="5D9B94D1" w14:textId="77777777" w:rsidR="00404396" w:rsidRDefault="00404396" w:rsidP="008C3F95">
            <w:pPr>
              <w:pStyle w:val="Tabel"/>
              <w:rPr>
                <w:bCs w:val="0"/>
              </w:rPr>
            </w:pPr>
          </w:p>
        </w:tc>
        <w:tc>
          <w:tcPr>
            <w:tcW w:w="3969" w:type="dxa"/>
          </w:tcPr>
          <w:p w14:paraId="34A91109" w14:textId="77777777" w:rsidR="00404396" w:rsidRPr="005E17A4" w:rsidRDefault="00404396" w:rsidP="008C3F95">
            <w:pPr>
              <w:pStyle w:val="Tabel"/>
              <w:rPr>
                <w:bCs w:val="0"/>
              </w:rPr>
            </w:pPr>
            <w:r>
              <w:rPr>
                <w:bCs w:val="0"/>
              </w:rPr>
              <w:t xml:space="preserve">De locatie waar de activiteit gereguleerd wordt. Deze komt even vaak voor als de </w:t>
            </w:r>
            <w:proofErr w:type="spellStart"/>
            <w:r>
              <w:rPr>
                <w:bCs w:val="0"/>
              </w:rPr>
              <w:t>ActiviteitRef</w:t>
            </w:r>
            <w:proofErr w:type="spellEnd"/>
            <w:r>
              <w:rPr>
                <w:bCs w:val="0"/>
              </w:rPr>
              <w:t>.</w:t>
            </w:r>
          </w:p>
        </w:tc>
      </w:tr>
      <w:tr w:rsidR="00404396" w:rsidRPr="00022065" w14:paraId="42F93E6B" w14:textId="77777777" w:rsidTr="008C3F95">
        <w:trPr>
          <w:cantSplit/>
        </w:trPr>
        <w:tc>
          <w:tcPr>
            <w:tcW w:w="3397" w:type="dxa"/>
          </w:tcPr>
          <w:p w14:paraId="60D82938" w14:textId="77777777" w:rsidR="00404396" w:rsidRDefault="00404396" w:rsidP="008C3F95">
            <w:pPr>
              <w:pStyle w:val="Tabel"/>
              <w:ind w:left="1136"/>
              <w:rPr>
                <w:bCs w:val="0"/>
              </w:rPr>
            </w:pPr>
            <w:r>
              <w:rPr>
                <w:bCs w:val="0"/>
              </w:rPr>
              <w:t>identificatie</w:t>
            </w:r>
          </w:p>
        </w:tc>
        <w:tc>
          <w:tcPr>
            <w:tcW w:w="1276" w:type="dxa"/>
          </w:tcPr>
          <w:p w14:paraId="5FB22474" w14:textId="77777777" w:rsidR="00404396" w:rsidRDefault="00404396" w:rsidP="008C3F95">
            <w:pPr>
              <w:pStyle w:val="Tabel"/>
              <w:rPr>
                <w:bCs w:val="0"/>
              </w:rPr>
            </w:pPr>
            <w:r>
              <w:rPr>
                <w:bCs w:val="0"/>
              </w:rPr>
              <w:t>[1..1]</w:t>
            </w:r>
          </w:p>
        </w:tc>
        <w:tc>
          <w:tcPr>
            <w:tcW w:w="992" w:type="dxa"/>
          </w:tcPr>
          <w:p w14:paraId="502D718C" w14:textId="77777777" w:rsidR="00404396" w:rsidRDefault="00404396" w:rsidP="008C3F95">
            <w:pPr>
              <w:pStyle w:val="Tabel"/>
              <w:rPr>
                <w:bCs w:val="0"/>
              </w:rPr>
            </w:pPr>
            <w:r>
              <w:rPr>
                <w:bCs w:val="0"/>
              </w:rPr>
              <w:t>NEN3610</w:t>
            </w:r>
          </w:p>
          <w:p w14:paraId="7A69E7EA" w14:textId="77777777" w:rsidR="00404396" w:rsidRDefault="00404396" w:rsidP="008C3F95">
            <w:pPr>
              <w:pStyle w:val="Tabel"/>
              <w:rPr>
                <w:bCs w:val="0"/>
              </w:rPr>
            </w:pPr>
            <w:r>
              <w:rPr>
                <w:bCs w:val="0"/>
              </w:rPr>
              <w:t>(80)</w:t>
            </w:r>
          </w:p>
        </w:tc>
        <w:tc>
          <w:tcPr>
            <w:tcW w:w="3969" w:type="dxa"/>
          </w:tcPr>
          <w:p w14:paraId="4BF2F6F7" w14:textId="2B4A36B0" w:rsidR="00404396" w:rsidRDefault="00404396" w:rsidP="008C3F95">
            <w:pPr>
              <w:pStyle w:val="Tabel"/>
              <w:rPr>
                <w:bCs w:val="0"/>
              </w:rPr>
            </w:pPr>
            <w:r>
              <w:rPr>
                <w:bCs w:val="0"/>
              </w:rPr>
              <w:t xml:space="preserve">Identificatie van deze ActiviteitLocatieaanduiding zie </w:t>
            </w:r>
            <w:r>
              <w:rPr>
                <w:bCs w:val="0"/>
              </w:rPr>
              <w:fldChar w:fldCharType="begin"/>
            </w:r>
            <w:r>
              <w:rPr>
                <w:bCs w:val="0"/>
              </w:rPr>
              <w:instrText xml:space="preserve"> REF _Ref75176935 \r \h </w:instrText>
            </w:r>
            <w:r>
              <w:rPr>
                <w:bCs w:val="0"/>
              </w:rPr>
            </w:r>
            <w:r>
              <w:rPr>
                <w:bCs w:val="0"/>
              </w:rPr>
              <w:fldChar w:fldCharType="separate"/>
            </w:r>
            <w:r w:rsidR="006934CA">
              <w:rPr>
                <w:bCs w:val="0"/>
              </w:rPr>
              <w:t>4.2.1</w:t>
            </w:r>
            <w:r>
              <w:rPr>
                <w:bCs w:val="0"/>
              </w:rPr>
              <w:fldChar w:fldCharType="end"/>
            </w:r>
            <w:r>
              <w:rPr>
                <w:bCs w:val="0"/>
                <w:szCs w:val="18"/>
              </w:rPr>
              <w:t>. Een ActiviteitLocatieaanduiding hoort bij precies één combinatie van een Activiteit en een Juridische regel. Dit betekent dat iedere combinatie van een Activiteit en een Juridische regel een eigen unieke identificatie moet krijgen. In eerder versies van de standaard stond dit niet helder geformuleerd daarom wordt dit bij implementatie van de standaard nog niet afgedwongen. In een toekomstige versie kan dit wel gebeuren.</w:t>
            </w:r>
          </w:p>
        </w:tc>
      </w:tr>
      <w:tr w:rsidR="00404396" w:rsidRPr="00022065" w14:paraId="2287AB82" w14:textId="77777777" w:rsidTr="008C3F95">
        <w:trPr>
          <w:cantSplit/>
        </w:trPr>
        <w:tc>
          <w:tcPr>
            <w:tcW w:w="3397" w:type="dxa"/>
          </w:tcPr>
          <w:p w14:paraId="6EDC5CCB" w14:textId="77777777" w:rsidR="00404396" w:rsidRDefault="00404396" w:rsidP="008C3F95">
            <w:pPr>
              <w:pStyle w:val="Tabel"/>
              <w:ind w:left="1136"/>
              <w:rPr>
                <w:bCs w:val="0"/>
              </w:rPr>
            </w:pPr>
            <w:r>
              <w:rPr>
                <w:bCs w:val="0"/>
              </w:rPr>
              <w:t>activiteitregelkwalificatie</w:t>
            </w:r>
          </w:p>
        </w:tc>
        <w:tc>
          <w:tcPr>
            <w:tcW w:w="1276" w:type="dxa"/>
          </w:tcPr>
          <w:p w14:paraId="16E0D45B" w14:textId="77777777" w:rsidR="00404396" w:rsidRDefault="00404396" w:rsidP="008C3F95">
            <w:pPr>
              <w:pStyle w:val="Tabel"/>
              <w:rPr>
                <w:bCs w:val="0"/>
              </w:rPr>
            </w:pPr>
            <w:r>
              <w:rPr>
                <w:bCs w:val="0"/>
              </w:rPr>
              <w:t>[1..1]</w:t>
            </w:r>
          </w:p>
        </w:tc>
        <w:tc>
          <w:tcPr>
            <w:tcW w:w="992" w:type="dxa"/>
          </w:tcPr>
          <w:p w14:paraId="4A3F5D3B" w14:textId="77777777" w:rsidR="00404396" w:rsidRDefault="00404396" w:rsidP="008C3F95">
            <w:pPr>
              <w:pStyle w:val="Tabel"/>
              <w:rPr>
                <w:bCs w:val="0"/>
              </w:rPr>
            </w:pPr>
            <w:r>
              <w:rPr>
                <w:bCs w:val="0"/>
              </w:rPr>
              <w:t>String</w:t>
            </w:r>
            <w:r>
              <w:rPr>
                <w:bCs w:val="0"/>
              </w:rPr>
              <w:br/>
              <w:t>(255)</w:t>
            </w:r>
          </w:p>
        </w:tc>
        <w:tc>
          <w:tcPr>
            <w:tcW w:w="3969" w:type="dxa"/>
          </w:tcPr>
          <w:p w14:paraId="7BE886C8"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‘activiteitregelkwalificatie’.</w:t>
            </w:r>
          </w:p>
        </w:tc>
      </w:tr>
      <w:tr w:rsidR="00404396" w:rsidRPr="00022065" w14:paraId="48680A3F" w14:textId="77777777" w:rsidTr="008C3F95">
        <w:trPr>
          <w:cantSplit/>
        </w:trPr>
        <w:tc>
          <w:tcPr>
            <w:tcW w:w="3397" w:type="dxa"/>
          </w:tcPr>
          <w:p w14:paraId="49CB4FA6" w14:textId="77777777" w:rsidR="00404396" w:rsidRDefault="00404396" w:rsidP="008C3F95">
            <w:pPr>
              <w:pStyle w:val="Tabel"/>
              <w:ind w:left="1420"/>
              <w:rPr>
                <w:bCs w:val="0"/>
              </w:rPr>
            </w:pPr>
            <w:r>
              <w:rPr>
                <w:bCs w:val="0"/>
              </w:rPr>
              <w:t>Locatieaanduiding</w:t>
            </w:r>
          </w:p>
        </w:tc>
        <w:tc>
          <w:tcPr>
            <w:tcW w:w="1276" w:type="dxa"/>
          </w:tcPr>
          <w:p w14:paraId="17BB80B4" w14:textId="77777777" w:rsidR="00404396" w:rsidRDefault="00404396" w:rsidP="008C3F95">
            <w:pPr>
              <w:pStyle w:val="Tabel"/>
              <w:rPr>
                <w:bCs w:val="0"/>
              </w:rPr>
            </w:pPr>
            <w:r>
              <w:rPr>
                <w:bCs w:val="0"/>
              </w:rPr>
              <w:t>[1..1]</w:t>
            </w:r>
          </w:p>
        </w:tc>
        <w:tc>
          <w:tcPr>
            <w:tcW w:w="992" w:type="dxa"/>
          </w:tcPr>
          <w:p w14:paraId="0F45345D" w14:textId="77777777" w:rsidR="00404396" w:rsidRDefault="00404396" w:rsidP="008C3F95">
            <w:pPr>
              <w:pStyle w:val="Tabel"/>
              <w:rPr>
                <w:bCs w:val="0"/>
              </w:rPr>
            </w:pPr>
          </w:p>
        </w:tc>
        <w:tc>
          <w:tcPr>
            <w:tcW w:w="3969" w:type="dxa"/>
          </w:tcPr>
          <w:p w14:paraId="6CF68563" w14:textId="77777777" w:rsidR="00404396" w:rsidRPr="005E17A4" w:rsidRDefault="00404396" w:rsidP="008C3F95">
            <w:pPr>
              <w:pStyle w:val="Tabel"/>
              <w:rPr>
                <w:bCs w:val="0"/>
              </w:rPr>
            </w:pPr>
            <w:r>
              <w:rPr>
                <w:bCs w:val="0"/>
              </w:rPr>
              <w:t>De locatie die gekwalificeerd wordt door de activiteit.</w:t>
            </w:r>
          </w:p>
        </w:tc>
      </w:tr>
      <w:tr w:rsidR="00404396" w:rsidRPr="00022065" w14:paraId="4935C14C" w14:textId="77777777" w:rsidTr="008C3F95">
        <w:trPr>
          <w:cantSplit/>
        </w:trPr>
        <w:tc>
          <w:tcPr>
            <w:tcW w:w="3397" w:type="dxa"/>
          </w:tcPr>
          <w:p w14:paraId="5A5DE049" w14:textId="77777777" w:rsidR="00404396" w:rsidRDefault="00404396" w:rsidP="008C3F95">
            <w:pPr>
              <w:pStyle w:val="Tabel"/>
              <w:ind w:left="1704"/>
              <w:rPr>
                <w:bCs w:val="0"/>
              </w:rPr>
            </w:pPr>
            <w:r>
              <w:rPr>
                <w:bCs w:val="0"/>
              </w:rPr>
              <w:t>[@LocatieRef]</w:t>
            </w:r>
          </w:p>
        </w:tc>
        <w:tc>
          <w:tcPr>
            <w:tcW w:w="1276" w:type="dxa"/>
          </w:tcPr>
          <w:p w14:paraId="5E7242B5" w14:textId="77777777" w:rsidR="00404396" w:rsidRDefault="00404396" w:rsidP="008C3F95">
            <w:pPr>
              <w:pStyle w:val="Tabel"/>
              <w:rPr>
                <w:bCs w:val="0"/>
              </w:rPr>
            </w:pPr>
            <w:r>
              <w:rPr>
                <w:bCs w:val="0"/>
              </w:rPr>
              <w:t>[1..*]</w:t>
            </w:r>
          </w:p>
        </w:tc>
        <w:tc>
          <w:tcPr>
            <w:tcW w:w="992" w:type="dxa"/>
          </w:tcPr>
          <w:p w14:paraId="60761310"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CC62993" w14:textId="77777777" w:rsidR="00404396" w:rsidRDefault="00404396" w:rsidP="008C3F95">
            <w:pPr>
              <w:pStyle w:val="Tabel"/>
              <w:rPr>
                <w:bCs w:val="0"/>
              </w:rPr>
            </w:pPr>
            <w:r>
              <w:rPr>
                <w:bCs w:val="0"/>
              </w:rPr>
              <w:t>Verwijzing naar de identificatie(s) van de locatie die gekwalificeerd wordt(/worden) door de activiteit.</w:t>
            </w:r>
          </w:p>
        </w:tc>
      </w:tr>
      <w:tr w:rsidR="00404396" w:rsidRPr="00022065" w14:paraId="7380C493" w14:textId="77777777" w:rsidTr="008C3F95">
        <w:trPr>
          <w:cantSplit/>
        </w:trPr>
        <w:tc>
          <w:tcPr>
            <w:tcW w:w="3397" w:type="dxa"/>
          </w:tcPr>
          <w:p w14:paraId="2E4552BB" w14:textId="77777777" w:rsidR="00404396" w:rsidRDefault="00404396" w:rsidP="008C3F95">
            <w:pPr>
              <w:pStyle w:val="Tabel"/>
              <w:ind w:left="568"/>
              <w:rPr>
                <w:bCs w:val="0"/>
              </w:rPr>
            </w:pPr>
            <w:r>
              <w:rPr>
                <w:bCs w:val="0"/>
              </w:rPr>
              <w:t>omgevingsnormaanduiding</w:t>
            </w:r>
          </w:p>
        </w:tc>
        <w:tc>
          <w:tcPr>
            <w:tcW w:w="1276" w:type="dxa"/>
          </w:tcPr>
          <w:p w14:paraId="3483ACC5" w14:textId="77777777" w:rsidR="00404396" w:rsidRPr="005E17A4" w:rsidRDefault="00404396" w:rsidP="008C3F95">
            <w:pPr>
              <w:pStyle w:val="Tabel"/>
              <w:rPr>
                <w:bCs w:val="0"/>
              </w:rPr>
            </w:pPr>
            <w:r>
              <w:rPr>
                <w:bCs w:val="0"/>
              </w:rPr>
              <w:t>[0..*]</w:t>
            </w:r>
          </w:p>
        </w:tc>
        <w:tc>
          <w:tcPr>
            <w:tcW w:w="992" w:type="dxa"/>
          </w:tcPr>
          <w:p w14:paraId="3A87DD6E" w14:textId="77777777" w:rsidR="00404396" w:rsidRPr="005E17A4" w:rsidRDefault="00404396" w:rsidP="008C3F95">
            <w:pPr>
              <w:pStyle w:val="Tabel"/>
              <w:rPr>
                <w:bCs w:val="0"/>
              </w:rPr>
            </w:pPr>
          </w:p>
        </w:tc>
        <w:tc>
          <w:tcPr>
            <w:tcW w:w="3969" w:type="dxa"/>
          </w:tcPr>
          <w:p w14:paraId="094692F7" w14:textId="77777777" w:rsidR="00404396" w:rsidRPr="005E17A4" w:rsidRDefault="00404396" w:rsidP="008C3F95">
            <w:pPr>
              <w:pStyle w:val="Tabel"/>
              <w:rPr>
                <w:bCs w:val="0"/>
              </w:rPr>
            </w:pPr>
            <w:r>
              <w:rPr>
                <w:bCs w:val="0"/>
              </w:rPr>
              <w:t>De omgevingsnorm die gesteld wordt.</w:t>
            </w:r>
          </w:p>
        </w:tc>
      </w:tr>
      <w:tr w:rsidR="00404396" w:rsidRPr="00022065" w14:paraId="5DBDD223" w14:textId="77777777" w:rsidTr="008C3F95">
        <w:trPr>
          <w:cantSplit/>
        </w:trPr>
        <w:tc>
          <w:tcPr>
            <w:tcW w:w="3397" w:type="dxa"/>
          </w:tcPr>
          <w:p w14:paraId="2E023A1C" w14:textId="77777777" w:rsidR="00404396" w:rsidRDefault="00404396" w:rsidP="008C3F95">
            <w:pPr>
              <w:pStyle w:val="Tabel"/>
              <w:ind w:left="852"/>
              <w:rPr>
                <w:bCs w:val="0"/>
              </w:rPr>
            </w:pPr>
            <w:r>
              <w:rPr>
                <w:bCs w:val="0"/>
              </w:rPr>
              <w:t>[@OmgevingsnormRef]</w:t>
            </w:r>
          </w:p>
        </w:tc>
        <w:tc>
          <w:tcPr>
            <w:tcW w:w="1276" w:type="dxa"/>
          </w:tcPr>
          <w:p w14:paraId="267BFDA5" w14:textId="77777777" w:rsidR="00404396" w:rsidRPr="005E17A4" w:rsidRDefault="00404396" w:rsidP="008C3F95">
            <w:pPr>
              <w:pStyle w:val="Tabel"/>
              <w:rPr>
                <w:bCs w:val="0"/>
              </w:rPr>
            </w:pPr>
            <w:r>
              <w:rPr>
                <w:bCs w:val="0"/>
              </w:rPr>
              <w:t>[1..*]</w:t>
            </w:r>
          </w:p>
        </w:tc>
        <w:tc>
          <w:tcPr>
            <w:tcW w:w="992" w:type="dxa"/>
          </w:tcPr>
          <w:p w14:paraId="7DBE62A1"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BDAA377" w14:textId="77777777" w:rsidR="00404396" w:rsidRPr="005E17A4" w:rsidRDefault="00404396" w:rsidP="008C3F95">
            <w:pPr>
              <w:pStyle w:val="Tabel"/>
              <w:rPr>
                <w:bCs w:val="0"/>
              </w:rPr>
            </w:pPr>
            <w:r>
              <w:rPr>
                <w:bCs w:val="0"/>
              </w:rPr>
              <w:t xml:space="preserve">Verwijzing naar de identificatie(s) van de omgevingsnorm die gesteld wordt. </w:t>
            </w:r>
          </w:p>
        </w:tc>
      </w:tr>
    </w:tbl>
    <w:p w14:paraId="5633749C" w14:textId="77777777" w:rsidR="00404396" w:rsidRPr="00022065" w:rsidRDefault="00404396" w:rsidP="00404396"/>
    <w:p w14:paraId="122B7405" w14:textId="69E41FFE" w:rsidR="00404396" w:rsidRDefault="00404396" w:rsidP="00001AC9">
      <w:pPr>
        <w:pStyle w:val="Kop3"/>
      </w:pPr>
      <w:bookmarkStart w:id="69" w:name="_Ref39493800"/>
      <w:bookmarkStart w:id="70" w:name="_Toc158193964"/>
      <w:bookmarkStart w:id="71" w:name="XML_art_juridischeregel_ins"/>
      <w:r w:rsidRPr="007004E0">
        <w:t>Instructierege</w:t>
      </w:r>
      <w:bookmarkEnd w:id="69"/>
      <w:r w:rsidR="009453CF">
        <w:t>l</w:t>
      </w:r>
      <w:bookmarkEnd w:id="70"/>
    </w:p>
    <w:p w14:paraId="3D56ABAC"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7652DF8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1"/>
          <w:p w14:paraId="280E993E" w14:textId="77777777" w:rsidR="00404396" w:rsidRPr="00E45F7A" w:rsidRDefault="00404396" w:rsidP="008C3F95">
            <w:pPr>
              <w:pStyle w:val="Tabel"/>
              <w:rPr>
                <w:szCs w:val="20"/>
              </w:rPr>
            </w:pPr>
            <w:r w:rsidRPr="00E45F7A">
              <w:rPr>
                <w:szCs w:val="20"/>
              </w:rPr>
              <w:t>Element</w:t>
            </w:r>
          </w:p>
        </w:tc>
        <w:tc>
          <w:tcPr>
            <w:tcW w:w="1276" w:type="dxa"/>
          </w:tcPr>
          <w:p w14:paraId="5319A68E" w14:textId="77777777" w:rsidR="00404396" w:rsidRPr="00153279" w:rsidRDefault="00404396" w:rsidP="008C3F95">
            <w:pPr>
              <w:pStyle w:val="Tabel"/>
              <w:rPr>
                <w:sz w:val="16"/>
              </w:rPr>
            </w:pPr>
            <w:r w:rsidRPr="00153279">
              <w:rPr>
                <w:sz w:val="16"/>
              </w:rPr>
              <w:t>M(</w:t>
            </w:r>
            <w:proofErr w:type="spellStart"/>
            <w:r w:rsidRPr="00153279">
              <w:rPr>
                <w:sz w:val="16"/>
              </w:rPr>
              <w:t>ultipliciteit</w:t>
            </w:r>
            <w:proofErr w:type="spellEnd"/>
            <w:r w:rsidRPr="00153279">
              <w:rPr>
                <w:sz w:val="16"/>
              </w:rPr>
              <w:t>)</w:t>
            </w:r>
          </w:p>
        </w:tc>
        <w:tc>
          <w:tcPr>
            <w:tcW w:w="1134" w:type="dxa"/>
          </w:tcPr>
          <w:p w14:paraId="1A1776EC" w14:textId="77777777" w:rsidR="00404396" w:rsidRPr="00E45F7A" w:rsidRDefault="00404396" w:rsidP="008C3F95">
            <w:pPr>
              <w:pStyle w:val="Tabel"/>
              <w:rPr>
                <w:szCs w:val="20"/>
              </w:rPr>
            </w:pPr>
            <w:r w:rsidRPr="00E45F7A">
              <w:rPr>
                <w:szCs w:val="20"/>
              </w:rPr>
              <w:t>Type</w:t>
            </w:r>
          </w:p>
        </w:tc>
        <w:tc>
          <w:tcPr>
            <w:tcW w:w="3827" w:type="dxa"/>
          </w:tcPr>
          <w:p w14:paraId="1139ED57" w14:textId="77777777" w:rsidR="00404396" w:rsidRPr="00E45F7A" w:rsidRDefault="00404396" w:rsidP="008C3F95">
            <w:pPr>
              <w:pStyle w:val="Tabel"/>
              <w:rPr>
                <w:szCs w:val="20"/>
              </w:rPr>
            </w:pPr>
            <w:r w:rsidRPr="00E45F7A">
              <w:rPr>
                <w:szCs w:val="20"/>
              </w:rPr>
              <w:t>Omschrijving</w:t>
            </w:r>
          </w:p>
        </w:tc>
      </w:tr>
      <w:tr w:rsidR="00404396" w:rsidRPr="00022065" w14:paraId="36DE80BC" w14:textId="77777777" w:rsidTr="008C3F95">
        <w:trPr>
          <w:cantSplit/>
        </w:trPr>
        <w:tc>
          <w:tcPr>
            <w:tcW w:w="3397" w:type="dxa"/>
          </w:tcPr>
          <w:p w14:paraId="6455E501"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4E3F4296" w14:textId="77777777" w:rsidR="00404396" w:rsidRPr="005E17A4" w:rsidRDefault="00404396" w:rsidP="008C3F95">
            <w:pPr>
              <w:pStyle w:val="Tabel"/>
              <w:rPr>
                <w:bCs w:val="0"/>
              </w:rPr>
            </w:pPr>
            <w:r w:rsidRPr="005E17A4">
              <w:rPr>
                <w:bCs w:val="0"/>
              </w:rPr>
              <w:t>[1..1]</w:t>
            </w:r>
          </w:p>
        </w:tc>
        <w:tc>
          <w:tcPr>
            <w:tcW w:w="1134" w:type="dxa"/>
          </w:tcPr>
          <w:p w14:paraId="6BEA4B8E" w14:textId="77777777" w:rsidR="00404396" w:rsidRPr="005E17A4" w:rsidRDefault="00404396" w:rsidP="008C3F95">
            <w:pPr>
              <w:pStyle w:val="Tabel"/>
              <w:rPr>
                <w:bCs w:val="0"/>
              </w:rPr>
            </w:pPr>
          </w:p>
        </w:tc>
        <w:tc>
          <w:tcPr>
            <w:tcW w:w="3827" w:type="dxa"/>
          </w:tcPr>
          <w:p w14:paraId="16618957" w14:textId="77777777" w:rsidR="00404396" w:rsidRPr="005E17A4" w:rsidRDefault="00404396" w:rsidP="008C3F95">
            <w:pPr>
              <w:pStyle w:val="Tabel"/>
              <w:rPr>
                <w:bCs w:val="0"/>
              </w:rPr>
            </w:pPr>
            <w:r>
              <w:rPr>
                <w:bCs w:val="0"/>
                <w:szCs w:val="18"/>
              </w:rPr>
              <w:t>Container van het specifieke OW-object.</w:t>
            </w:r>
          </w:p>
        </w:tc>
      </w:tr>
      <w:tr w:rsidR="00404396" w:rsidRPr="00022065" w14:paraId="38F71A22" w14:textId="77777777" w:rsidTr="008C3F95">
        <w:trPr>
          <w:cantSplit/>
        </w:trPr>
        <w:tc>
          <w:tcPr>
            <w:tcW w:w="3397" w:type="dxa"/>
          </w:tcPr>
          <w:p w14:paraId="10FD73A2" w14:textId="77777777" w:rsidR="00404396" w:rsidRPr="005E17A4" w:rsidRDefault="00404396" w:rsidP="008C3F95">
            <w:pPr>
              <w:pStyle w:val="Tabel"/>
              <w:ind w:left="284"/>
              <w:rPr>
                <w:bCs w:val="0"/>
              </w:rPr>
            </w:pPr>
            <w:r>
              <w:rPr>
                <w:bCs w:val="0"/>
              </w:rPr>
              <w:t>Instructieregel</w:t>
            </w:r>
          </w:p>
        </w:tc>
        <w:tc>
          <w:tcPr>
            <w:tcW w:w="1276" w:type="dxa"/>
          </w:tcPr>
          <w:p w14:paraId="6649BE54" w14:textId="77777777" w:rsidR="00404396" w:rsidRPr="005E17A4" w:rsidRDefault="00404396" w:rsidP="008C3F95">
            <w:pPr>
              <w:pStyle w:val="Tabel"/>
              <w:rPr>
                <w:bCs w:val="0"/>
              </w:rPr>
            </w:pPr>
            <w:r w:rsidRPr="005E17A4">
              <w:rPr>
                <w:bCs w:val="0"/>
              </w:rPr>
              <w:t>[1..1]</w:t>
            </w:r>
          </w:p>
        </w:tc>
        <w:tc>
          <w:tcPr>
            <w:tcW w:w="1134" w:type="dxa"/>
          </w:tcPr>
          <w:p w14:paraId="36178A5D" w14:textId="77777777" w:rsidR="00404396" w:rsidRPr="005E17A4" w:rsidRDefault="00404396" w:rsidP="008C3F95">
            <w:pPr>
              <w:pStyle w:val="Tabel"/>
              <w:rPr>
                <w:bCs w:val="0"/>
              </w:rPr>
            </w:pPr>
          </w:p>
        </w:tc>
        <w:tc>
          <w:tcPr>
            <w:tcW w:w="3827" w:type="dxa"/>
          </w:tcPr>
          <w:p w14:paraId="4023D033" w14:textId="77777777" w:rsidR="00404396" w:rsidRPr="005E17A4" w:rsidRDefault="00404396" w:rsidP="008C3F95">
            <w:pPr>
              <w:pStyle w:val="Tabel"/>
              <w:rPr>
                <w:bCs w:val="0"/>
              </w:rPr>
            </w:pPr>
            <w:r>
              <w:rPr>
                <w:bCs w:val="0"/>
              </w:rPr>
              <w:t>Juridische regel die bedoeld is voor een ander bevoegd gezag.</w:t>
            </w:r>
          </w:p>
        </w:tc>
      </w:tr>
      <w:tr w:rsidR="00404396" w:rsidRPr="00022065" w14:paraId="6DC9261E" w14:textId="77777777" w:rsidTr="008C3F95">
        <w:trPr>
          <w:cantSplit/>
        </w:trPr>
        <w:tc>
          <w:tcPr>
            <w:tcW w:w="3397" w:type="dxa"/>
          </w:tcPr>
          <w:p w14:paraId="7AB24983" w14:textId="77777777" w:rsidR="00404396" w:rsidRPr="005E17A4" w:rsidRDefault="00404396" w:rsidP="008C3F95">
            <w:pPr>
              <w:pStyle w:val="Tabel"/>
              <w:ind w:left="568"/>
              <w:rPr>
                <w:bCs w:val="0"/>
              </w:rPr>
            </w:pPr>
            <w:r w:rsidRPr="005E17A4">
              <w:rPr>
                <w:bCs w:val="0"/>
              </w:rPr>
              <w:t>status</w:t>
            </w:r>
          </w:p>
        </w:tc>
        <w:tc>
          <w:tcPr>
            <w:tcW w:w="1276" w:type="dxa"/>
          </w:tcPr>
          <w:p w14:paraId="24BB2B84" w14:textId="77777777" w:rsidR="00404396" w:rsidRPr="005E17A4" w:rsidRDefault="00404396" w:rsidP="008C3F95">
            <w:pPr>
              <w:pStyle w:val="Tabel"/>
              <w:rPr>
                <w:bCs w:val="0"/>
              </w:rPr>
            </w:pPr>
            <w:r w:rsidRPr="005E17A4">
              <w:rPr>
                <w:bCs w:val="0"/>
              </w:rPr>
              <w:t>[0..1]</w:t>
            </w:r>
          </w:p>
        </w:tc>
        <w:tc>
          <w:tcPr>
            <w:tcW w:w="1134" w:type="dxa"/>
          </w:tcPr>
          <w:p w14:paraId="3B81236C"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6438B01D" w14:textId="581A6BF8"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7085934" w14:textId="77777777" w:rsidTr="008C3F95">
        <w:trPr>
          <w:cantSplit/>
        </w:trPr>
        <w:tc>
          <w:tcPr>
            <w:tcW w:w="3397" w:type="dxa"/>
          </w:tcPr>
          <w:p w14:paraId="58C84814" w14:textId="77777777" w:rsidR="00404396" w:rsidRPr="005E17A4" w:rsidRDefault="00404396" w:rsidP="008C3F95">
            <w:pPr>
              <w:pStyle w:val="Tabel"/>
              <w:ind w:left="568"/>
              <w:rPr>
                <w:bCs w:val="0"/>
              </w:rPr>
            </w:pPr>
            <w:r w:rsidRPr="005E17A4">
              <w:rPr>
                <w:bCs w:val="0"/>
              </w:rPr>
              <w:t>procedurestatus</w:t>
            </w:r>
          </w:p>
        </w:tc>
        <w:tc>
          <w:tcPr>
            <w:tcW w:w="1276" w:type="dxa"/>
          </w:tcPr>
          <w:p w14:paraId="168218C9" w14:textId="77777777" w:rsidR="00404396" w:rsidRPr="005E17A4" w:rsidRDefault="00404396" w:rsidP="008C3F95">
            <w:pPr>
              <w:pStyle w:val="Tabel"/>
              <w:rPr>
                <w:bCs w:val="0"/>
              </w:rPr>
            </w:pPr>
            <w:r w:rsidRPr="005E17A4">
              <w:rPr>
                <w:bCs w:val="0"/>
              </w:rPr>
              <w:t>[0..1]</w:t>
            </w:r>
          </w:p>
        </w:tc>
        <w:tc>
          <w:tcPr>
            <w:tcW w:w="1134" w:type="dxa"/>
          </w:tcPr>
          <w:p w14:paraId="17FD919E"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75C80F85" w14:textId="6DACE3EC"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00CAE686" w14:textId="77777777" w:rsidTr="008C3F95">
        <w:trPr>
          <w:cantSplit/>
        </w:trPr>
        <w:tc>
          <w:tcPr>
            <w:tcW w:w="3397" w:type="dxa"/>
          </w:tcPr>
          <w:p w14:paraId="3652EB58" w14:textId="77777777" w:rsidR="00404396" w:rsidRPr="005E17A4" w:rsidRDefault="00404396" w:rsidP="008C3F95">
            <w:pPr>
              <w:pStyle w:val="Tabel"/>
              <w:ind w:left="568"/>
              <w:rPr>
                <w:bCs w:val="0"/>
              </w:rPr>
            </w:pPr>
            <w:r w:rsidRPr="005E17A4">
              <w:rPr>
                <w:bCs w:val="0"/>
              </w:rPr>
              <w:t>identificatie</w:t>
            </w:r>
          </w:p>
        </w:tc>
        <w:tc>
          <w:tcPr>
            <w:tcW w:w="1276" w:type="dxa"/>
          </w:tcPr>
          <w:p w14:paraId="261B6570" w14:textId="77777777" w:rsidR="00404396" w:rsidRPr="005E17A4" w:rsidRDefault="00404396" w:rsidP="008C3F95">
            <w:pPr>
              <w:pStyle w:val="Tabel"/>
              <w:rPr>
                <w:bCs w:val="0"/>
              </w:rPr>
            </w:pPr>
            <w:r w:rsidRPr="005E17A4">
              <w:rPr>
                <w:bCs w:val="0"/>
              </w:rPr>
              <w:t>[1..1]</w:t>
            </w:r>
          </w:p>
        </w:tc>
        <w:tc>
          <w:tcPr>
            <w:tcW w:w="1134" w:type="dxa"/>
          </w:tcPr>
          <w:p w14:paraId="040F44B2" w14:textId="77777777" w:rsidR="00404396" w:rsidRPr="005E17A4" w:rsidRDefault="00404396" w:rsidP="008C3F95">
            <w:pPr>
              <w:pStyle w:val="Tabel"/>
              <w:rPr>
                <w:bCs w:val="0"/>
              </w:rPr>
            </w:pPr>
            <w:r w:rsidRPr="005E17A4">
              <w:rPr>
                <w:bCs w:val="0"/>
              </w:rPr>
              <w:t>NEN3610</w:t>
            </w:r>
            <w:r>
              <w:rPr>
                <w:bCs w:val="0"/>
              </w:rPr>
              <w:t xml:space="preserve"> (80)</w:t>
            </w:r>
          </w:p>
        </w:tc>
        <w:tc>
          <w:tcPr>
            <w:tcW w:w="3827" w:type="dxa"/>
          </w:tcPr>
          <w:p w14:paraId="58CB0D52" w14:textId="4478E8DE"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5A20678F" w14:textId="77777777" w:rsidTr="008C3F95">
        <w:trPr>
          <w:cantSplit/>
        </w:trPr>
        <w:tc>
          <w:tcPr>
            <w:tcW w:w="3397" w:type="dxa"/>
          </w:tcPr>
          <w:p w14:paraId="02FA4D18" w14:textId="77777777" w:rsidR="00404396" w:rsidRPr="005E17A4" w:rsidRDefault="00404396" w:rsidP="008C3F95">
            <w:pPr>
              <w:pStyle w:val="Tabel"/>
              <w:ind w:left="568"/>
              <w:rPr>
                <w:bCs w:val="0"/>
              </w:rPr>
            </w:pPr>
            <w:r w:rsidRPr="005E17A4">
              <w:rPr>
                <w:bCs w:val="0"/>
              </w:rPr>
              <w:t>idealisatie</w:t>
            </w:r>
          </w:p>
        </w:tc>
        <w:tc>
          <w:tcPr>
            <w:tcW w:w="1276" w:type="dxa"/>
          </w:tcPr>
          <w:p w14:paraId="576C3DDA" w14:textId="77777777" w:rsidR="00404396" w:rsidRPr="005E17A4" w:rsidRDefault="00404396" w:rsidP="008C3F95">
            <w:pPr>
              <w:pStyle w:val="Tabel"/>
              <w:rPr>
                <w:bCs w:val="0"/>
              </w:rPr>
            </w:pPr>
            <w:r w:rsidRPr="005E17A4">
              <w:rPr>
                <w:bCs w:val="0"/>
              </w:rPr>
              <w:t>[1..1]</w:t>
            </w:r>
          </w:p>
        </w:tc>
        <w:tc>
          <w:tcPr>
            <w:tcW w:w="1134" w:type="dxa"/>
          </w:tcPr>
          <w:p w14:paraId="6E8DB902" w14:textId="77777777" w:rsidR="00404396" w:rsidRPr="005E17A4" w:rsidRDefault="00404396" w:rsidP="008C3F95">
            <w:pPr>
              <w:pStyle w:val="Tabel"/>
              <w:rPr>
                <w:bCs w:val="0"/>
              </w:rPr>
            </w:pPr>
            <w:r w:rsidRPr="005E17A4">
              <w:rPr>
                <w:bCs w:val="0"/>
              </w:rPr>
              <w:t>String</w:t>
            </w:r>
            <w:r>
              <w:rPr>
                <w:bCs w:val="0"/>
              </w:rPr>
              <w:br/>
              <w:t>(255)</w:t>
            </w:r>
          </w:p>
        </w:tc>
        <w:tc>
          <w:tcPr>
            <w:tcW w:w="3827" w:type="dxa"/>
          </w:tcPr>
          <w:p w14:paraId="4DFF6707"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71E4A109" w14:textId="77777777" w:rsidTr="008C3F95">
        <w:trPr>
          <w:cantSplit/>
        </w:trPr>
        <w:tc>
          <w:tcPr>
            <w:tcW w:w="3397" w:type="dxa"/>
          </w:tcPr>
          <w:p w14:paraId="2831C7F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18D23C75" w14:textId="77777777" w:rsidR="00404396" w:rsidRPr="005E17A4" w:rsidRDefault="00404396" w:rsidP="008C3F95">
            <w:pPr>
              <w:pStyle w:val="Tabel"/>
              <w:rPr>
                <w:bCs w:val="0"/>
              </w:rPr>
            </w:pPr>
            <w:r w:rsidRPr="005E17A4">
              <w:rPr>
                <w:bCs w:val="0"/>
              </w:rPr>
              <w:t>[1..1]</w:t>
            </w:r>
          </w:p>
        </w:tc>
        <w:tc>
          <w:tcPr>
            <w:tcW w:w="1134" w:type="dxa"/>
          </w:tcPr>
          <w:p w14:paraId="54661E88" w14:textId="77777777" w:rsidR="00404396" w:rsidRPr="005E17A4" w:rsidRDefault="00404396" w:rsidP="008C3F95">
            <w:pPr>
              <w:pStyle w:val="Tabel"/>
              <w:rPr>
                <w:bCs w:val="0"/>
              </w:rPr>
            </w:pPr>
          </w:p>
        </w:tc>
        <w:tc>
          <w:tcPr>
            <w:tcW w:w="3827" w:type="dxa"/>
          </w:tcPr>
          <w:p w14:paraId="6CAE32ED" w14:textId="77777777" w:rsidR="00404396" w:rsidRPr="005E17A4" w:rsidRDefault="00404396" w:rsidP="008C3F95">
            <w:pPr>
              <w:pStyle w:val="Tabel"/>
              <w:rPr>
                <w:bCs w:val="0"/>
              </w:rPr>
            </w:pPr>
            <w:r>
              <w:rPr>
                <w:bCs w:val="0"/>
              </w:rPr>
              <w:t>Het artikel of lid waar de Juridische regel bij hoort.</w:t>
            </w:r>
          </w:p>
        </w:tc>
      </w:tr>
      <w:tr w:rsidR="00404396" w:rsidRPr="00022065" w14:paraId="338804AF" w14:textId="77777777" w:rsidTr="008C3F95">
        <w:trPr>
          <w:cantSplit/>
        </w:trPr>
        <w:tc>
          <w:tcPr>
            <w:tcW w:w="3397" w:type="dxa"/>
          </w:tcPr>
          <w:p w14:paraId="6B02C8AF"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64D9C97F" w14:textId="77777777" w:rsidR="00404396" w:rsidRPr="005E17A4" w:rsidRDefault="00404396" w:rsidP="008C3F95">
            <w:pPr>
              <w:pStyle w:val="Tabel"/>
              <w:rPr>
                <w:bCs w:val="0"/>
              </w:rPr>
            </w:pPr>
            <w:r w:rsidRPr="005E17A4">
              <w:rPr>
                <w:bCs w:val="0"/>
              </w:rPr>
              <w:t>[1..1]</w:t>
            </w:r>
          </w:p>
        </w:tc>
        <w:tc>
          <w:tcPr>
            <w:tcW w:w="1134" w:type="dxa"/>
          </w:tcPr>
          <w:p w14:paraId="12140AF2"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25F4986B"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3E3D8114" w14:textId="77777777" w:rsidTr="008C3F95">
        <w:trPr>
          <w:cantSplit/>
        </w:trPr>
        <w:tc>
          <w:tcPr>
            <w:tcW w:w="3397" w:type="dxa"/>
          </w:tcPr>
          <w:p w14:paraId="04286FD1" w14:textId="77777777" w:rsidR="00404396" w:rsidRPr="005E17A4" w:rsidRDefault="00404396" w:rsidP="008C3F95">
            <w:pPr>
              <w:pStyle w:val="Tabel"/>
              <w:ind w:left="568"/>
              <w:rPr>
                <w:bCs w:val="0"/>
              </w:rPr>
            </w:pPr>
            <w:r>
              <w:rPr>
                <w:bCs w:val="0"/>
              </w:rPr>
              <w:t>thema</w:t>
            </w:r>
          </w:p>
        </w:tc>
        <w:tc>
          <w:tcPr>
            <w:tcW w:w="1276" w:type="dxa"/>
          </w:tcPr>
          <w:p w14:paraId="1E5647EB" w14:textId="77777777" w:rsidR="00404396" w:rsidRPr="005E17A4" w:rsidRDefault="00404396" w:rsidP="008C3F95">
            <w:pPr>
              <w:pStyle w:val="Tabel"/>
              <w:rPr>
                <w:bCs w:val="0"/>
              </w:rPr>
            </w:pPr>
            <w:r>
              <w:rPr>
                <w:bCs w:val="0"/>
              </w:rPr>
              <w:t>[0..*]</w:t>
            </w:r>
          </w:p>
        </w:tc>
        <w:tc>
          <w:tcPr>
            <w:tcW w:w="1134" w:type="dxa"/>
          </w:tcPr>
          <w:p w14:paraId="6F11D58A" w14:textId="77777777" w:rsidR="00404396" w:rsidRPr="005E17A4" w:rsidRDefault="00404396" w:rsidP="008C3F95">
            <w:pPr>
              <w:pStyle w:val="Tabel"/>
              <w:rPr>
                <w:bCs w:val="0"/>
              </w:rPr>
            </w:pPr>
            <w:r>
              <w:rPr>
                <w:bCs w:val="0"/>
              </w:rPr>
              <w:t>String(255)</w:t>
            </w:r>
          </w:p>
        </w:tc>
        <w:tc>
          <w:tcPr>
            <w:tcW w:w="3827" w:type="dxa"/>
          </w:tcPr>
          <w:p w14:paraId="1A3A00CD"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6A4F0C95" w14:textId="77777777" w:rsidTr="008C3F95">
        <w:trPr>
          <w:cantSplit/>
        </w:trPr>
        <w:tc>
          <w:tcPr>
            <w:tcW w:w="3397" w:type="dxa"/>
          </w:tcPr>
          <w:p w14:paraId="588DB67A"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4F9E5AD5" w14:textId="77777777" w:rsidR="00404396" w:rsidRPr="005E17A4" w:rsidRDefault="00404396" w:rsidP="008C3F95">
            <w:pPr>
              <w:pStyle w:val="Tabel"/>
              <w:rPr>
                <w:bCs w:val="0"/>
              </w:rPr>
            </w:pPr>
            <w:r w:rsidRPr="005E17A4">
              <w:rPr>
                <w:bCs w:val="0"/>
              </w:rPr>
              <w:t>[1..1]</w:t>
            </w:r>
          </w:p>
        </w:tc>
        <w:tc>
          <w:tcPr>
            <w:tcW w:w="1134" w:type="dxa"/>
          </w:tcPr>
          <w:p w14:paraId="090F8888" w14:textId="77777777" w:rsidR="00404396" w:rsidRPr="005E17A4" w:rsidRDefault="00404396" w:rsidP="008C3F95">
            <w:pPr>
              <w:pStyle w:val="Tabel"/>
              <w:rPr>
                <w:bCs w:val="0"/>
              </w:rPr>
            </w:pPr>
          </w:p>
        </w:tc>
        <w:tc>
          <w:tcPr>
            <w:tcW w:w="3827" w:type="dxa"/>
          </w:tcPr>
          <w:p w14:paraId="33F57324" w14:textId="77777777" w:rsidR="00404396" w:rsidRPr="005E17A4" w:rsidRDefault="00404396" w:rsidP="008C3F95">
            <w:pPr>
              <w:pStyle w:val="Tabel"/>
              <w:rPr>
                <w:bCs w:val="0"/>
              </w:rPr>
            </w:pPr>
            <w:r>
              <w:rPr>
                <w:bCs w:val="0"/>
              </w:rPr>
              <w:t>De Locatie waar de Juridische regel van kracht is.</w:t>
            </w:r>
          </w:p>
        </w:tc>
      </w:tr>
      <w:tr w:rsidR="00404396" w:rsidRPr="00022065" w14:paraId="09B3F9E4" w14:textId="77777777" w:rsidTr="008C3F95">
        <w:trPr>
          <w:cantSplit/>
        </w:trPr>
        <w:tc>
          <w:tcPr>
            <w:tcW w:w="3397" w:type="dxa"/>
          </w:tcPr>
          <w:p w14:paraId="75A2AE88" w14:textId="77777777" w:rsidR="00404396" w:rsidRPr="005E17A4" w:rsidRDefault="00404396" w:rsidP="008C3F95">
            <w:pPr>
              <w:pStyle w:val="Tabel"/>
              <w:ind w:left="852"/>
              <w:rPr>
                <w:bCs w:val="0"/>
              </w:rPr>
            </w:pPr>
            <w:r w:rsidRPr="005E17A4">
              <w:rPr>
                <w:bCs w:val="0"/>
              </w:rPr>
              <w:lastRenderedPageBreak/>
              <w:t>[@Locatie</w:t>
            </w:r>
            <w:r>
              <w:rPr>
                <w:bCs w:val="0"/>
              </w:rPr>
              <w:t>R</w:t>
            </w:r>
            <w:r w:rsidRPr="005E17A4">
              <w:rPr>
                <w:bCs w:val="0"/>
              </w:rPr>
              <w:t>ef]</w:t>
            </w:r>
          </w:p>
        </w:tc>
        <w:tc>
          <w:tcPr>
            <w:tcW w:w="1276" w:type="dxa"/>
          </w:tcPr>
          <w:p w14:paraId="7D0E81A7" w14:textId="77777777" w:rsidR="00404396" w:rsidRPr="005E17A4" w:rsidRDefault="00404396" w:rsidP="008C3F95">
            <w:pPr>
              <w:pStyle w:val="Tabel"/>
              <w:rPr>
                <w:bCs w:val="0"/>
              </w:rPr>
            </w:pPr>
            <w:r w:rsidRPr="005E17A4">
              <w:rPr>
                <w:bCs w:val="0"/>
              </w:rPr>
              <w:t>[1..*]</w:t>
            </w:r>
          </w:p>
        </w:tc>
        <w:tc>
          <w:tcPr>
            <w:tcW w:w="1134" w:type="dxa"/>
          </w:tcPr>
          <w:p w14:paraId="3090D363"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F0A5036"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2C40D4C6" w14:textId="77777777" w:rsidTr="008C3F95">
        <w:trPr>
          <w:cantSplit/>
        </w:trPr>
        <w:tc>
          <w:tcPr>
            <w:tcW w:w="3397" w:type="dxa"/>
          </w:tcPr>
          <w:p w14:paraId="5886643D"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36C04BC8" w14:textId="77777777" w:rsidR="00404396" w:rsidRPr="005E17A4" w:rsidRDefault="00404396" w:rsidP="008C3F95">
            <w:pPr>
              <w:pStyle w:val="Tabel"/>
              <w:rPr>
                <w:bCs w:val="0"/>
              </w:rPr>
            </w:pPr>
            <w:r>
              <w:rPr>
                <w:bCs w:val="0"/>
              </w:rPr>
              <w:t>[0..1]</w:t>
            </w:r>
          </w:p>
        </w:tc>
        <w:tc>
          <w:tcPr>
            <w:tcW w:w="1134" w:type="dxa"/>
          </w:tcPr>
          <w:p w14:paraId="0A280669" w14:textId="77777777" w:rsidR="00404396" w:rsidRPr="005E17A4" w:rsidRDefault="00404396" w:rsidP="008C3F95">
            <w:pPr>
              <w:pStyle w:val="Tabel"/>
              <w:rPr>
                <w:bCs w:val="0"/>
              </w:rPr>
            </w:pPr>
          </w:p>
        </w:tc>
        <w:tc>
          <w:tcPr>
            <w:tcW w:w="3827" w:type="dxa"/>
          </w:tcPr>
          <w:p w14:paraId="3C8A99F3" w14:textId="77777777" w:rsidR="00404396" w:rsidRPr="005E17A4" w:rsidRDefault="00404396" w:rsidP="008C3F95">
            <w:pPr>
              <w:pStyle w:val="Tabel"/>
              <w:rPr>
                <w:bCs w:val="0"/>
              </w:rPr>
            </w:pPr>
            <w:r>
              <w:rPr>
                <w:bCs w:val="0"/>
              </w:rPr>
              <w:t>De aanwijzing van een specifiek gebied.</w:t>
            </w:r>
          </w:p>
        </w:tc>
      </w:tr>
      <w:tr w:rsidR="00404396" w:rsidRPr="00022065" w14:paraId="3E0FD548" w14:textId="77777777" w:rsidTr="008C3F95">
        <w:trPr>
          <w:cantSplit/>
        </w:trPr>
        <w:tc>
          <w:tcPr>
            <w:tcW w:w="3397" w:type="dxa"/>
          </w:tcPr>
          <w:p w14:paraId="4E2F6D12"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C782DC6" w14:textId="77777777" w:rsidR="00404396" w:rsidRPr="005E17A4" w:rsidRDefault="00404396" w:rsidP="008C3F95">
            <w:pPr>
              <w:pStyle w:val="Tabel"/>
              <w:rPr>
                <w:bCs w:val="0"/>
              </w:rPr>
            </w:pPr>
            <w:r>
              <w:rPr>
                <w:bCs w:val="0"/>
              </w:rPr>
              <w:t>[1..*]</w:t>
            </w:r>
          </w:p>
        </w:tc>
        <w:tc>
          <w:tcPr>
            <w:tcW w:w="1134" w:type="dxa"/>
          </w:tcPr>
          <w:p w14:paraId="7980BD6C"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5AEFD6C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559FB6E7" w14:textId="77777777" w:rsidTr="008C3F95">
        <w:trPr>
          <w:cantSplit/>
        </w:trPr>
        <w:tc>
          <w:tcPr>
            <w:tcW w:w="3397" w:type="dxa"/>
          </w:tcPr>
          <w:p w14:paraId="0075F317" w14:textId="77777777" w:rsidR="00404396" w:rsidRPr="005E17A4" w:rsidRDefault="00404396" w:rsidP="008C3F95">
            <w:pPr>
              <w:pStyle w:val="Tabel"/>
              <w:ind w:left="568"/>
              <w:rPr>
                <w:bCs w:val="0"/>
              </w:rPr>
            </w:pPr>
            <w:r>
              <w:rPr>
                <w:bCs w:val="0"/>
              </w:rPr>
              <w:t>kaartaanduiding</w:t>
            </w:r>
          </w:p>
        </w:tc>
        <w:tc>
          <w:tcPr>
            <w:tcW w:w="1276" w:type="dxa"/>
          </w:tcPr>
          <w:p w14:paraId="47FB7B38" w14:textId="77777777" w:rsidR="00404396" w:rsidRDefault="00404396" w:rsidP="008C3F95">
            <w:pPr>
              <w:pStyle w:val="Tabel"/>
              <w:rPr>
                <w:bCs w:val="0"/>
              </w:rPr>
            </w:pPr>
            <w:r>
              <w:rPr>
                <w:bCs w:val="0"/>
              </w:rPr>
              <w:t>[0..1]</w:t>
            </w:r>
          </w:p>
        </w:tc>
        <w:tc>
          <w:tcPr>
            <w:tcW w:w="1134" w:type="dxa"/>
          </w:tcPr>
          <w:p w14:paraId="15B2E039" w14:textId="77777777" w:rsidR="00404396" w:rsidRDefault="00404396" w:rsidP="008C3F95">
            <w:pPr>
              <w:pStyle w:val="Tabel"/>
              <w:rPr>
                <w:bCs w:val="0"/>
              </w:rPr>
            </w:pPr>
          </w:p>
        </w:tc>
        <w:tc>
          <w:tcPr>
            <w:tcW w:w="3827" w:type="dxa"/>
          </w:tcPr>
          <w:p w14:paraId="0A50B796" w14:textId="77777777" w:rsidR="00404396" w:rsidRDefault="00404396" w:rsidP="008C3F95">
            <w:pPr>
              <w:pStyle w:val="Tabel"/>
              <w:rPr>
                <w:bCs w:val="0"/>
              </w:rPr>
            </w:pPr>
            <w:r>
              <w:rPr>
                <w:bCs w:val="0"/>
              </w:rPr>
              <w:t>Specifieke kaart die geduid wordt</w:t>
            </w:r>
          </w:p>
        </w:tc>
      </w:tr>
      <w:tr w:rsidR="00404396" w:rsidRPr="00022065" w14:paraId="3B6768F5" w14:textId="77777777" w:rsidTr="008C3F95">
        <w:trPr>
          <w:cantSplit/>
        </w:trPr>
        <w:tc>
          <w:tcPr>
            <w:tcW w:w="3397" w:type="dxa"/>
          </w:tcPr>
          <w:p w14:paraId="6B38ABB5" w14:textId="77777777" w:rsidR="00404396" w:rsidRPr="005E17A4" w:rsidRDefault="00404396" w:rsidP="008C3F95">
            <w:pPr>
              <w:pStyle w:val="Tabel"/>
              <w:ind w:left="852"/>
              <w:rPr>
                <w:bCs w:val="0"/>
              </w:rPr>
            </w:pPr>
            <w:r>
              <w:rPr>
                <w:bCs w:val="0"/>
              </w:rPr>
              <w:t>[@KaartRef]</w:t>
            </w:r>
          </w:p>
        </w:tc>
        <w:tc>
          <w:tcPr>
            <w:tcW w:w="1276" w:type="dxa"/>
          </w:tcPr>
          <w:p w14:paraId="78203F41" w14:textId="77777777" w:rsidR="00404396" w:rsidRDefault="00404396" w:rsidP="008C3F95">
            <w:pPr>
              <w:pStyle w:val="Tabel"/>
              <w:rPr>
                <w:bCs w:val="0"/>
              </w:rPr>
            </w:pPr>
            <w:r>
              <w:rPr>
                <w:bCs w:val="0"/>
              </w:rPr>
              <w:t>[1..*]</w:t>
            </w:r>
          </w:p>
        </w:tc>
        <w:tc>
          <w:tcPr>
            <w:tcW w:w="1134" w:type="dxa"/>
          </w:tcPr>
          <w:p w14:paraId="08278E3D"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708863BE"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727AA762" w14:textId="77777777" w:rsidTr="008C3F95">
        <w:trPr>
          <w:cantSplit/>
        </w:trPr>
        <w:tc>
          <w:tcPr>
            <w:tcW w:w="3397" w:type="dxa"/>
          </w:tcPr>
          <w:p w14:paraId="09325F71" w14:textId="77777777" w:rsidR="00404396" w:rsidRPr="005E17A4" w:rsidRDefault="00404396" w:rsidP="008C3F95">
            <w:pPr>
              <w:pStyle w:val="Tabel"/>
              <w:ind w:left="568"/>
              <w:rPr>
                <w:bCs w:val="0"/>
              </w:rPr>
            </w:pPr>
            <w:proofErr w:type="spellStart"/>
            <w:r>
              <w:rPr>
                <w:bCs w:val="0"/>
              </w:rPr>
              <w:t>instructieregelInstrument</w:t>
            </w:r>
            <w:proofErr w:type="spellEnd"/>
          </w:p>
        </w:tc>
        <w:tc>
          <w:tcPr>
            <w:tcW w:w="1276" w:type="dxa"/>
          </w:tcPr>
          <w:p w14:paraId="6C841CC2" w14:textId="77777777" w:rsidR="00404396" w:rsidRDefault="00404396" w:rsidP="008C3F95">
            <w:pPr>
              <w:pStyle w:val="Tabel"/>
              <w:rPr>
                <w:bCs w:val="0"/>
              </w:rPr>
            </w:pPr>
            <w:r>
              <w:rPr>
                <w:bCs w:val="0"/>
              </w:rPr>
              <w:t>[0..*]</w:t>
            </w:r>
          </w:p>
        </w:tc>
        <w:tc>
          <w:tcPr>
            <w:tcW w:w="1134" w:type="dxa"/>
          </w:tcPr>
          <w:p w14:paraId="23502CD9" w14:textId="77777777" w:rsidR="00404396" w:rsidRDefault="00404396" w:rsidP="008C3F95">
            <w:pPr>
              <w:pStyle w:val="Tabel"/>
              <w:rPr>
                <w:bCs w:val="0"/>
              </w:rPr>
            </w:pPr>
            <w:r>
              <w:rPr>
                <w:bCs w:val="0"/>
              </w:rPr>
              <w:t>String (255)</w:t>
            </w:r>
          </w:p>
        </w:tc>
        <w:tc>
          <w:tcPr>
            <w:tcW w:w="3827" w:type="dxa"/>
          </w:tcPr>
          <w:p w14:paraId="55D549BC" w14:textId="5F695270"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‘instrument’.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DAB5069" w14:textId="77777777" w:rsidTr="008C3F95">
        <w:trPr>
          <w:cantSplit/>
        </w:trPr>
        <w:tc>
          <w:tcPr>
            <w:tcW w:w="3397" w:type="dxa"/>
          </w:tcPr>
          <w:p w14:paraId="66743EA1" w14:textId="77777777" w:rsidR="00404396" w:rsidRPr="005E17A4" w:rsidRDefault="00404396" w:rsidP="008C3F95">
            <w:pPr>
              <w:pStyle w:val="Tabel"/>
              <w:ind w:left="568"/>
              <w:rPr>
                <w:bCs w:val="0"/>
              </w:rPr>
            </w:pPr>
            <w:proofErr w:type="spellStart"/>
            <w:r>
              <w:rPr>
                <w:bCs w:val="0"/>
              </w:rPr>
              <w:t>instructieregelTaakuitoefening</w:t>
            </w:r>
            <w:proofErr w:type="spellEnd"/>
          </w:p>
        </w:tc>
        <w:tc>
          <w:tcPr>
            <w:tcW w:w="1276" w:type="dxa"/>
          </w:tcPr>
          <w:p w14:paraId="14939336" w14:textId="77777777" w:rsidR="00404396" w:rsidRDefault="00404396" w:rsidP="008C3F95">
            <w:pPr>
              <w:pStyle w:val="Tabel"/>
              <w:rPr>
                <w:bCs w:val="0"/>
              </w:rPr>
            </w:pPr>
            <w:r>
              <w:rPr>
                <w:bCs w:val="0"/>
              </w:rPr>
              <w:t>[0..*]</w:t>
            </w:r>
          </w:p>
        </w:tc>
        <w:tc>
          <w:tcPr>
            <w:tcW w:w="1134" w:type="dxa"/>
          </w:tcPr>
          <w:p w14:paraId="7C834798" w14:textId="77777777" w:rsidR="00404396" w:rsidRDefault="00404396" w:rsidP="008C3F95">
            <w:pPr>
              <w:pStyle w:val="Tabel"/>
              <w:rPr>
                <w:bCs w:val="0"/>
              </w:rPr>
            </w:pPr>
            <w:r>
              <w:rPr>
                <w:bCs w:val="0"/>
              </w:rPr>
              <w:t>String (255)</w:t>
            </w:r>
          </w:p>
        </w:tc>
        <w:tc>
          <w:tcPr>
            <w:tcW w:w="3827" w:type="dxa"/>
          </w:tcPr>
          <w:p w14:paraId="535E8F46" w14:textId="1916BE62"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w:t>
            </w:r>
            <w:proofErr w:type="spellStart"/>
            <w:r>
              <w:rPr>
                <w:bCs w:val="0"/>
              </w:rPr>
              <w:t>adressaat</w:t>
            </w:r>
            <w:proofErr w:type="spellEnd"/>
            <w:r>
              <w:rPr>
                <w:bCs w:val="0"/>
              </w:rPr>
              <w: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02790F4" w14:textId="77777777" w:rsidTr="008C3F95">
        <w:trPr>
          <w:cantSplit/>
        </w:trPr>
        <w:tc>
          <w:tcPr>
            <w:tcW w:w="3397" w:type="dxa"/>
          </w:tcPr>
          <w:p w14:paraId="6038C022" w14:textId="77777777" w:rsidR="00404396" w:rsidRPr="005E17A4" w:rsidRDefault="00404396" w:rsidP="008C3F95">
            <w:pPr>
              <w:pStyle w:val="Tabel"/>
              <w:ind w:left="568"/>
              <w:rPr>
                <w:bCs w:val="0"/>
              </w:rPr>
            </w:pPr>
            <w:r>
              <w:rPr>
                <w:bCs w:val="0"/>
              </w:rPr>
              <w:t>omgevingsnormaanduiding</w:t>
            </w:r>
          </w:p>
        </w:tc>
        <w:tc>
          <w:tcPr>
            <w:tcW w:w="1276" w:type="dxa"/>
          </w:tcPr>
          <w:p w14:paraId="7C2FB915" w14:textId="77777777" w:rsidR="00404396" w:rsidRDefault="00404396" w:rsidP="008C3F95">
            <w:pPr>
              <w:pStyle w:val="Tabel"/>
              <w:rPr>
                <w:bCs w:val="0"/>
              </w:rPr>
            </w:pPr>
            <w:r>
              <w:rPr>
                <w:bCs w:val="0"/>
              </w:rPr>
              <w:t>[0..1]</w:t>
            </w:r>
          </w:p>
        </w:tc>
        <w:tc>
          <w:tcPr>
            <w:tcW w:w="1134" w:type="dxa"/>
          </w:tcPr>
          <w:p w14:paraId="4DDC4793" w14:textId="77777777" w:rsidR="00404396" w:rsidRDefault="00404396" w:rsidP="008C3F95">
            <w:pPr>
              <w:pStyle w:val="Tabel"/>
              <w:rPr>
                <w:bCs w:val="0"/>
              </w:rPr>
            </w:pPr>
          </w:p>
        </w:tc>
        <w:tc>
          <w:tcPr>
            <w:tcW w:w="3827" w:type="dxa"/>
          </w:tcPr>
          <w:p w14:paraId="16B2B071" w14:textId="77777777" w:rsidR="00404396" w:rsidRDefault="00404396" w:rsidP="008C3F95">
            <w:pPr>
              <w:pStyle w:val="Tabel"/>
              <w:rPr>
                <w:bCs w:val="0"/>
              </w:rPr>
            </w:pPr>
            <w:r>
              <w:rPr>
                <w:bCs w:val="0"/>
              </w:rPr>
              <w:t>De omgevingsnorm die gesteld wordt.</w:t>
            </w:r>
          </w:p>
        </w:tc>
      </w:tr>
      <w:tr w:rsidR="00404396" w:rsidRPr="00022065" w14:paraId="5FFB22E5" w14:textId="77777777" w:rsidTr="008C3F95">
        <w:trPr>
          <w:cantSplit/>
        </w:trPr>
        <w:tc>
          <w:tcPr>
            <w:tcW w:w="3397" w:type="dxa"/>
          </w:tcPr>
          <w:p w14:paraId="68F0B96E" w14:textId="77777777" w:rsidR="00404396" w:rsidRPr="005E17A4" w:rsidRDefault="00404396" w:rsidP="008C3F95">
            <w:pPr>
              <w:pStyle w:val="Tabel"/>
              <w:ind w:left="852"/>
              <w:rPr>
                <w:bCs w:val="0"/>
              </w:rPr>
            </w:pPr>
            <w:r>
              <w:rPr>
                <w:bCs w:val="0"/>
              </w:rPr>
              <w:t>[@OmgevingsnormRef]</w:t>
            </w:r>
          </w:p>
        </w:tc>
        <w:tc>
          <w:tcPr>
            <w:tcW w:w="1276" w:type="dxa"/>
          </w:tcPr>
          <w:p w14:paraId="7606942A" w14:textId="77777777" w:rsidR="00404396" w:rsidRDefault="00404396" w:rsidP="008C3F95">
            <w:pPr>
              <w:pStyle w:val="Tabel"/>
              <w:rPr>
                <w:bCs w:val="0"/>
              </w:rPr>
            </w:pPr>
            <w:r>
              <w:rPr>
                <w:bCs w:val="0"/>
              </w:rPr>
              <w:t>[1..*]</w:t>
            </w:r>
          </w:p>
        </w:tc>
        <w:tc>
          <w:tcPr>
            <w:tcW w:w="1134" w:type="dxa"/>
          </w:tcPr>
          <w:p w14:paraId="756EFBFA"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DC5953D" w14:textId="77777777" w:rsidR="00404396" w:rsidRDefault="00404396" w:rsidP="008C3F95">
            <w:pPr>
              <w:pStyle w:val="Tabel"/>
              <w:rPr>
                <w:bCs w:val="0"/>
              </w:rPr>
            </w:pPr>
            <w:r>
              <w:rPr>
                <w:bCs w:val="0"/>
              </w:rPr>
              <w:t xml:space="preserve">Verwijzing naar de identificatie(s) van de omgevingsnorm(en) die gesteld wordt(/worden). </w:t>
            </w:r>
          </w:p>
        </w:tc>
      </w:tr>
    </w:tbl>
    <w:p w14:paraId="40768DF2" w14:textId="189278D1" w:rsidR="00404396" w:rsidRPr="00022065" w:rsidRDefault="00404396" w:rsidP="00404396"/>
    <w:p w14:paraId="1ECD2125" w14:textId="76D04B11" w:rsidR="00404396" w:rsidRDefault="00404396" w:rsidP="00001AC9">
      <w:pPr>
        <w:pStyle w:val="Kop3"/>
      </w:pPr>
      <w:bookmarkStart w:id="72" w:name="_Ref39493893"/>
      <w:bookmarkStart w:id="73" w:name="_Toc158193965"/>
      <w:bookmarkStart w:id="74" w:name="XML_art_juridischeregel_omgwaarde"/>
      <w:r w:rsidRPr="00B505F2">
        <w:t>Omgevingswaarderegel</w:t>
      </w:r>
      <w:bookmarkEnd w:id="72"/>
      <w:bookmarkEnd w:id="73"/>
    </w:p>
    <w:p w14:paraId="4433DCD5"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66FFF0E9"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4"/>
          <w:p w14:paraId="3E7D5CE3" w14:textId="77777777" w:rsidR="00404396" w:rsidRPr="00E45F7A" w:rsidRDefault="00404396" w:rsidP="008C3F95">
            <w:pPr>
              <w:pStyle w:val="Tabel"/>
            </w:pPr>
            <w:r w:rsidRPr="00E45F7A">
              <w:t>Element</w:t>
            </w:r>
          </w:p>
        </w:tc>
        <w:tc>
          <w:tcPr>
            <w:tcW w:w="1276" w:type="dxa"/>
          </w:tcPr>
          <w:p w14:paraId="6A613F23" w14:textId="77777777" w:rsidR="00404396" w:rsidRPr="00B60C13" w:rsidRDefault="00404396" w:rsidP="008C3F95">
            <w:pPr>
              <w:pStyle w:val="Tabel"/>
              <w:rPr>
                <w:sz w:val="16"/>
              </w:rPr>
            </w:pPr>
            <w:r w:rsidRPr="00B60C13">
              <w:rPr>
                <w:sz w:val="16"/>
              </w:rPr>
              <w:t>M(</w:t>
            </w:r>
            <w:proofErr w:type="spellStart"/>
            <w:r w:rsidRPr="00B60C13">
              <w:rPr>
                <w:sz w:val="16"/>
              </w:rPr>
              <w:t>ultipliciteit</w:t>
            </w:r>
            <w:proofErr w:type="spellEnd"/>
            <w:r w:rsidRPr="00B60C13">
              <w:rPr>
                <w:sz w:val="16"/>
              </w:rPr>
              <w:t>)</w:t>
            </w:r>
          </w:p>
        </w:tc>
        <w:tc>
          <w:tcPr>
            <w:tcW w:w="1134" w:type="dxa"/>
          </w:tcPr>
          <w:p w14:paraId="2FC01747" w14:textId="77777777" w:rsidR="00404396" w:rsidRPr="00E45F7A" w:rsidRDefault="00404396" w:rsidP="008C3F95">
            <w:pPr>
              <w:pStyle w:val="Tabel"/>
            </w:pPr>
            <w:r w:rsidRPr="00E45F7A">
              <w:t>Type</w:t>
            </w:r>
          </w:p>
        </w:tc>
        <w:tc>
          <w:tcPr>
            <w:tcW w:w="3827" w:type="dxa"/>
          </w:tcPr>
          <w:p w14:paraId="7749D867" w14:textId="77777777" w:rsidR="00404396" w:rsidRPr="00E45F7A" w:rsidRDefault="00404396" w:rsidP="008C3F95">
            <w:pPr>
              <w:pStyle w:val="Tabel"/>
            </w:pPr>
            <w:r w:rsidRPr="00E45F7A">
              <w:t>Omschrijving</w:t>
            </w:r>
          </w:p>
        </w:tc>
      </w:tr>
      <w:tr w:rsidR="00404396" w:rsidRPr="00022065" w14:paraId="0B9C46D8" w14:textId="77777777" w:rsidTr="008C3F95">
        <w:trPr>
          <w:cantSplit/>
        </w:trPr>
        <w:tc>
          <w:tcPr>
            <w:tcW w:w="3397" w:type="dxa"/>
          </w:tcPr>
          <w:p w14:paraId="03CA007A" w14:textId="77777777" w:rsidR="00404396" w:rsidRPr="005E17A4" w:rsidRDefault="00404396" w:rsidP="008C3F95">
            <w:pPr>
              <w:pStyle w:val="Tabel"/>
            </w:pPr>
            <w:proofErr w:type="spellStart"/>
            <w:r w:rsidRPr="005E17A4">
              <w:t>owObject</w:t>
            </w:r>
            <w:proofErr w:type="spellEnd"/>
          </w:p>
        </w:tc>
        <w:tc>
          <w:tcPr>
            <w:tcW w:w="1276" w:type="dxa"/>
          </w:tcPr>
          <w:p w14:paraId="7780F606" w14:textId="77777777" w:rsidR="00404396" w:rsidRPr="005E17A4" w:rsidRDefault="00404396" w:rsidP="008C3F95">
            <w:pPr>
              <w:pStyle w:val="Tabel"/>
            </w:pPr>
            <w:r w:rsidRPr="005E17A4">
              <w:t>[1..1]</w:t>
            </w:r>
          </w:p>
        </w:tc>
        <w:tc>
          <w:tcPr>
            <w:tcW w:w="1134" w:type="dxa"/>
          </w:tcPr>
          <w:p w14:paraId="296B3CBE" w14:textId="77777777" w:rsidR="00404396" w:rsidRPr="005E17A4" w:rsidRDefault="00404396" w:rsidP="008C3F95">
            <w:pPr>
              <w:pStyle w:val="Tabel"/>
            </w:pPr>
          </w:p>
        </w:tc>
        <w:tc>
          <w:tcPr>
            <w:tcW w:w="3827" w:type="dxa"/>
          </w:tcPr>
          <w:p w14:paraId="1206028B" w14:textId="77777777" w:rsidR="00404396" w:rsidRPr="005E17A4" w:rsidRDefault="00404396" w:rsidP="008C3F95">
            <w:pPr>
              <w:pStyle w:val="Tabel"/>
            </w:pPr>
            <w:r>
              <w:t>Container van het specifieke OW-object.</w:t>
            </w:r>
          </w:p>
        </w:tc>
      </w:tr>
      <w:tr w:rsidR="00404396" w:rsidRPr="00022065" w14:paraId="4FACE171" w14:textId="77777777" w:rsidTr="008C3F95">
        <w:trPr>
          <w:cantSplit/>
        </w:trPr>
        <w:tc>
          <w:tcPr>
            <w:tcW w:w="3397" w:type="dxa"/>
          </w:tcPr>
          <w:p w14:paraId="055696BA" w14:textId="77777777" w:rsidR="00404396" w:rsidRPr="005E17A4" w:rsidRDefault="00404396" w:rsidP="008C3F95">
            <w:pPr>
              <w:pStyle w:val="Tabel"/>
              <w:ind w:left="284"/>
            </w:pPr>
            <w:r>
              <w:t>Omgevingswaarderegel</w:t>
            </w:r>
          </w:p>
        </w:tc>
        <w:tc>
          <w:tcPr>
            <w:tcW w:w="1276" w:type="dxa"/>
          </w:tcPr>
          <w:p w14:paraId="65E11145" w14:textId="77777777" w:rsidR="00404396" w:rsidRPr="005E17A4" w:rsidRDefault="00404396" w:rsidP="008C3F95">
            <w:pPr>
              <w:pStyle w:val="Tabel"/>
            </w:pPr>
            <w:r w:rsidRPr="005E17A4">
              <w:t>[1..1]</w:t>
            </w:r>
          </w:p>
        </w:tc>
        <w:tc>
          <w:tcPr>
            <w:tcW w:w="1134" w:type="dxa"/>
          </w:tcPr>
          <w:p w14:paraId="06606AA6" w14:textId="77777777" w:rsidR="00404396" w:rsidRPr="005E17A4" w:rsidRDefault="00404396" w:rsidP="008C3F95">
            <w:pPr>
              <w:pStyle w:val="Tabel"/>
            </w:pPr>
          </w:p>
        </w:tc>
        <w:tc>
          <w:tcPr>
            <w:tcW w:w="3827" w:type="dxa"/>
          </w:tcPr>
          <w:p w14:paraId="3BE808F8" w14:textId="77777777" w:rsidR="00404396" w:rsidRPr="005E17A4" w:rsidRDefault="00404396" w:rsidP="008C3F95">
            <w:pPr>
              <w:pStyle w:val="Tabel"/>
            </w:pPr>
            <w:r>
              <w:t>Juridische regel die bedoeld is voor het eigen bevoegd gezag.</w:t>
            </w:r>
          </w:p>
        </w:tc>
      </w:tr>
      <w:tr w:rsidR="00404396" w:rsidRPr="00022065" w14:paraId="113B4E5E" w14:textId="77777777" w:rsidTr="008C3F95">
        <w:trPr>
          <w:cantSplit/>
        </w:trPr>
        <w:tc>
          <w:tcPr>
            <w:tcW w:w="3397" w:type="dxa"/>
          </w:tcPr>
          <w:p w14:paraId="3651939A" w14:textId="77777777" w:rsidR="00404396" w:rsidRPr="005E17A4" w:rsidRDefault="00404396" w:rsidP="008C3F95">
            <w:pPr>
              <w:pStyle w:val="Tabel"/>
              <w:ind w:left="568"/>
            </w:pPr>
            <w:r w:rsidRPr="005E17A4">
              <w:t>status</w:t>
            </w:r>
          </w:p>
        </w:tc>
        <w:tc>
          <w:tcPr>
            <w:tcW w:w="1276" w:type="dxa"/>
          </w:tcPr>
          <w:p w14:paraId="729855D5" w14:textId="77777777" w:rsidR="00404396" w:rsidRPr="005E17A4" w:rsidRDefault="00404396" w:rsidP="008C3F95">
            <w:pPr>
              <w:pStyle w:val="Tabel"/>
            </w:pPr>
            <w:r w:rsidRPr="005E17A4">
              <w:t>[0..1]</w:t>
            </w:r>
          </w:p>
        </w:tc>
        <w:tc>
          <w:tcPr>
            <w:tcW w:w="1134" w:type="dxa"/>
          </w:tcPr>
          <w:p w14:paraId="5921B2E1" w14:textId="77777777" w:rsidR="00404396" w:rsidRPr="005E17A4" w:rsidRDefault="00404396" w:rsidP="008C3F95">
            <w:pPr>
              <w:pStyle w:val="Tabel"/>
            </w:pPr>
            <w:r w:rsidRPr="005E17A4">
              <w:t>String</w:t>
            </w:r>
            <w:r>
              <w:t>(80)</w:t>
            </w:r>
          </w:p>
        </w:tc>
        <w:tc>
          <w:tcPr>
            <w:tcW w:w="3827" w:type="dxa"/>
          </w:tcPr>
          <w:p w14:paraId="7CD84E28" w14:textId="73AFA261" w:rsidR="00404396" w:rsidRPr="005E17A4"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A9BCEB0" w14:textId="77777777" w:rsidTr="008C3F95">
        <w:trPr>
          <w:cantSplit/>
        </w:trPr>
        <w:tc>
          <w:tcPr>
            <w:tcW w:w="3397" w:type="dxa"/>
          </w:tcPr>
          <w:p w14:paraId="2B3A2D1D" w14:textId="77777777" w:rsidR="00404396" w:rsidRPr="005E17A4" w:rsidRDefault="00404396" w:rsidP="008C3F95">
            <w:pPr>
              <w:pStyle w:val="Tabel"/>
              <w:ind w:left="568"/>
            </w:pPr>
            <w:r w:rsidRPr="005E17A4">
              <w:t>procedurestatus</w:t>
            </w:r>
          </w:p>
        </w:tc>
        <w:tc>
          <w:tcPr>
            <w:tcW w:w="1276" w:type="dxa"/>
          </w:tcPr>
          <w:p w14:paraId="71E17784" w14:textId="77777777" w:rsidR="00404396" w:rsidRPr="005E17A4" w:rsidRDefault="00404396" w:rsidP="008C3F95">
            <w:pPr>
              <w:pStyle w:val="Tabel"/>
            </w:pPr>
            <w:r w:rsidRPr="005E17A4">
              <w:t>[0..1]</w:t>
            </w:r>
          </w:p>
        </w:tc>
        <w:tc>
          <w:tcPr>
            <w:tcW w:w="1134" w:type="dxa"/>
          </w:tcPr>
          <w:p w14:paraId="71B2F5D1" w14:textId="77777777" w:rsidR="00404396" w:rsidRPr="005E17A4" w:rsidRDefault="00404396" w:rsidP="008C3F95">
            <w:pPr>
              <w:pStyle w:val="Tabel"/>
            </w:pPr>
            <w:r w:rsidRPr="005E17A4">
              <w:t>String</w:t>
            </w:r>
            <w:r>
              <w:t>(80)</w:t>
            </w:r>
          </w:p>
        </w:tc>
        <w:tc>
          <w:tcPr>
            <w:tcW w:w="3827" w:type="dxa"/>
          </w:tcPr>
          <w:p w14:paraId="798D3E4B" w14:textId="64EC9AB7" w:rsidR="00404396" w:rsidRPr="005E17A4"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0CE65CF" w14:textId="77777777" w:rsidTr="008C3F95">
        <w:trPr>
          <w:cantSplit/>
        </w:trPr>
        <w:tc>
          <w:tcPr>
            <w:tcW w:w="3397" w:type="dxa"/>
          </w:tcPr>
          <w:p w14:paraId="06551121" w14:textId="77777777" w:rsidR="00404396" w:rsidRPr="005E17A4" w:rsidRDefault="00404396" w:rsidP="008C3F95">
            <w:pPr>
              <w:pStyle w:val="Tabel"/>
              <w:ind w:left="568"/>
            </w:pPr>
            <w:r w:rsidRPr="005E17A4">
              <w:t>identificatie</w:t>
            </w:r>
          </w:p>
        </w:tc>
        <w:tc>
          <w:tcPr>
            <w:tcW w:w="1276" w:type="dxa"/>
          </w:tcPr>
          <w:p w14:paraId="087ED4A4" w14:textId="77777777" w:rsidR="00404396" w:rsidRPr="005E17A4" w:rsidRDefault="00404396" w:rsidP="008C3F95">
            <w:pPr>
              <w:pStyle w:val="Tabel"/>
            </w:pPr>
            <w:r w:rsidRPr="005E17A4">
              <w:t>[1..1]</w:t>
            </w:r>
          </w:p>
        </w:tc>
        <w:tc>
          <w:tcPr>
            <w:tcW w:w="1134" w:type="dxa"/>
          </w:tcPr>
          <w:p w14:paraId="04B04D28" w14:textId="77777777" w:rsidR="00404396" w:rsidRPr="005E17A4" w:rsidRDefault="00404396" w:rsidP="008C3F95">
            <w:pPr>
              <w:pStyle w:val="Tabel"/>
            </w:pPr>
            <w:r w:rsidRPr="005E17A4">
              <w:t>NEN3610</w:t>
            </w:r>
            <w:r>
              <w:t xml:space="preserve"> (80)</w:t>
            </w:r>
          </w:p>
        </w:tc>
        <w:tc>
          <w:tcPr>
            <w:tcW w:w="3827" w:type="dxa"/>
          </w:tcPr>
          <w:p w14:paraId="7A8CA622" w14:textId="459547F3"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442156EC" w14:textId="77777777" w:rsidTr="008C3F95">
        <w:trPr>
          <w:cantSplit/>
        </w:trPr>
        <w:tc>
          <w:tcPr>
            <w:tcW w:w="3397" w:type="dxa"/>
          </w:tcPr>
          <w:p w14:paraId="092468A1" w14:textId="77777777" w:rsidR="00404396" w:rsidRPr="005E17A4" w:rsidRDefault="00404396" w:rsidP="008C3F95">
            <w:pPr>
              <w:pStyle w:val="Tabel"/>
              <w:ind w:left="568"/>
            </w:pPr>
            <w:r w:rsidRPr="005E17A4">
              <w:t>idealisatie</w:t>
            </w:r>
          </w:p>
        </w:tc>
        <w:tc>
          <w:tcPr>
            <w:tcW w:w="1276" w:type="dxa"/>
          </w:tcPr>
          <w:p w14:paraId="54CEA555" w14:textId="77777777" w:rsidR="00404396" w:rsidRPr="005E17A4" w:rsidRDefault="00404396" w:rsidP="008C3F95">
            <w:pPr>
              <w:pStyle w:val="Tabel"/>
            </w:pPr>
            <w:r w:rsidRPr="005E17A4">
              <w:t>[1..1]</w:t>
            </w:r>
          </w:p>
        </w:tc>
        <w:tc>
          <w:tcPr>
            <w:tcW w:w="1134" w:type="dxa"/>
          </w:tcPr>
          <w:p w14:paraId="16A97FBE" w14:textId="77777777" w:rsidR="00404396" w:rsidRPr="005E17A4" w:rsidRDefault="00404396" w:rsidP="008C3F95">
            <w:pPr>
              <w:pStyle w:val="Tabel"/>
            </w:pPr>
            <w:r w:rsidRPr="005E17A4">
              <w:t>String</w:t>
            </w:r>
            <w:r>
              <w:t>(255)</w:t>
            </w:r>
          </w:p>
        </w:tc>
        <w:tc>
          <w:tcPr>
            <w:tcW w:w="3827" w:type="dxa"/>
          </w:tcPr>
          <w:p w14:paraId="7F964D53"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24DFDEA3" w14:textId="77777777" w:rsidTr="008C3F95">
        <w:trPr>
          <w:cantSplit/>
        </w:trPr>
        <w:tc>
          <w:tcPr>
            <w:tcW w:w="3397" w:type="dxa"/>
          </w:tcPr>
          <w:p w14:paraId="4E10799E" w14:textId="77777777" w:rsidR="00404396" w:rsidRPr="005E17A4" w:rsidRDefault="00404396" w:rsidP="008C3F95">
            <w:pPr>
              <w:pStyle w:val="Tabel"/>
              <w:ind w:left="568"/>
            </w:pPr>
            <w:proofErr w:type="spellStart"/>
            <w:r w:rsidRPr="005E17A4">
              <w:t>artikelOfLid</w:t>
            </w:r>
            <w:proofErr w:type="spellEnd"/>
          </w:p>
        </w:tc>
        <w:tc>
          <w:tcPr>
            <w:tcW w:w="1276" w:type="dxa"/>
          </w:tcPr>
          <w:p w14:paraId="69169317" w14:textId="77777777" w:rsidR="00404396" w:rsidRPr="005E17A4" w:rsidRDefault="00404396" w:rsidP="008C3F95">
            <w:pPr>
              <w:pStyle w:val="Tabel"/>
            </w:pPr>
            <w:r w:rsidRPr="005E17A4">
              <w:t>[1..1]</w:t>
            </w:r>
          </w:p>
        </w:tc>
        <w:tc>
          <w:tcPr>
            <w:tcW w:w="1134" w:type="dxa"/>
          </w:tcPr>
          <w:p w14:paraId="2215BA64" w14:textId="77777777" w:rsidR="00404396" w:rsidRPr="005E17A4" w:rsidRDefault="00404396" w:rsidP="008C3F95">
            <w:pPr>
              <w:pStyle w:val="Tabel"/>
            </w:pPr>
          </w:p>
        </w:tc>
        <w:tc>
          <w:tcPr>
            <w:tcW w:w="3827" w:type="dxa"/>
          </w:tcPr>
          <w:p w14:paraId="369C4A6C" w14:textId="77777777" w:rsidR="00404396" w:rsidRPr="005E17A4" w:rsidRDefault="00404396" w:rsidP="008C3F95">
            <w:pPr>
              <w:pStyle w:val="Tabel"/>
            </w:pPr>
            <w:r>
              <w:t>Het artikel of lid waar de Juridische regel bij hoort.</w:t>
            </w:r>
          </w:p>
        </w:tc>
      </w:tr>
      <w:tr w:rsidR="00404396" w:rsidRPr="00022065" w14:paraId="18E52734" w14:textId="77777777" w:rsidTr="008C3F95">
        <w:trPr>
          <w:cantSplit/>
        </w:trPr>
        <w:tc>
          <w:tcPr>
            <w:tcW w:w="3397" w:type="dxa"/>
          </w:tcPr>
          <w:p w14:paraId="3B6CDF0B" w14:textId="77777777" w:rsidR="00404396" w:rsidRPr="005E17A4" w:rsidRDefault="00404396" w:rsidP="008C3F95">
            <w:pPr>
              <w:pStyle w:val="Tabel"/>
              <w:ind w:left="852"/>
            </w:pPr>
            <w:r w:rsidRPr="005E17A4">
              <w:t>[@Regeltekst</w:t>
            </w:r>
            <w:r>
              <w:t>R</w:t>
            </w:r>
            <w:r w:rsidRPr="005E17A4">
              <w:t>ef]</w:t>
            </w:r>
          </w:p>
        </w:tc>
        <w:tc>
          <w:tcPr>
            <w:tcW w:w="1276" w:type="dxa"/>
          </w:tcPr>
          <w:p w14:paraId="5AB57BF1" w14:textId="77777777" w:rsidR="00404396" w:rsidRPr="005E17A4" w:rsidRDefault="00404396" w:rsidP="008C3F95">
            <w:pPr>
              <w:pStyle w:val="Tabel"/>
            </w:pPr>
            <w:r w:rsidRPr="005E17A4">
              <w:t>[1..1]</w:t>
            </w:r>
          </w:p>
        </w:tc>
        <w:tc>
          <w:tcPr>
            <w:tcW w:w="1134" w:type="dxa"/>
          </w:tcPr>
          <w:p w14:paraId="7F60A94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A4C36F5" w14:textId="77777777" w:rsidR="00404396" w:rsidRPr="005E17A4" w:rsidRDefault="00404396" w:rsidP="008C3F95">
            <w:pPr>
              <w:pStyle w:val="Tabel"/>
            </w:pPr>
            <w:r w:rsidRPr="005E17A4">
              <w:t xml:space="preserve">Verwijzing naar de identificatie van de Regeltekst waar de </w:t>
            </w:r>
            <w:r>
              <w:t>J</w:t>
            </w:r>
            <w:r w:rsidRPr="005E17A4">
              <w:t>uridische regel bij hoort.</w:t>
            </w:r>
          </w:p>
        </w:tc>
      </w:tr>
      <w:tr w:rsidR="00404396" w:rsidRPr="00022065" w14:paraId="0E004A85" w14:textId="77777777" w:rsidTr="008C3F95">
        <w:trPr>
          <w:cantSplit/>
        </w:trPr>
        <w:tc>
          <w:tcPr>
            <w:tcW w:w="3397" w:type="dxa"/>
          </w:tcPr>
          <w:p w14:paraId="2A1DB355" w14:textId="77777777" w:rsidR="00404396" w:rsidRPr="005E17A4" w:rsidRDefault="00404396" w:rsidP="008C3F95">
            <w:pPr>
              <w:pStyle w:val="Tabel"/>
              <w:ind w:left="568"/>
            </w:pPr>
            <w:r>
              <w:t>thema</w:t>
            </w:r>
          </w:p>
        </w:tc>
        <w:tc>
          <w:tcPr>
            <w:tcW w:w="1276" w:type="dxa"/>
          </w:tcPr>
          <w:p w14:paraId="50759B9F" w14:textId="77777777" w:rsidR="00404396" w:rsidRPr="005E17A4" w:rsidRDefault="00404396" w:rsidP="008C3F95">
            <w:pPr>
              <w:pStyle w:val="Tabel"/>
            </w:pPr>
            <w:r>
              <w:t>[0..*]</w:t>
            </w:r>
          </w:p>
        </w:tc>
        <w:tc>
          <w:tcPr>
            <w:tcW w:w="1134" w:type="dxa"/>
          </w:tcPr>
          <w:p w14:paraId="4ADFF123" w14:textId="77777777" w:rsidR="00404396" w:rsidRPr="005E17A4" w:rsidRDefault="00404396" w:rsidP="008C3F95">
            <w:pPr>
              <w:pStyle w:val="Tabel"/>
            </w:pPr>
            <w:r>
              <w:t>String(255)</w:t>
            </w:r>
          </w:p>
        </w:tc>
        <w:tc>
          <w:tcPr>
            <w:tcW w:w="3827" w:type="dxa"/>
          </w:tcPr>
          <w:p w14:paraId="0C32A568"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37E512CE" w14:textId="77777777" w:rsidTr="008C3F95">
        <w:trPr>
          <w:cantSplit/>
        </w:trPr>
        <w:tc>
          <w:tcPr>
            <w:tcW w:w="3397" w:type="dxa"/>
          </w:tcPr>
          <w:p w14:paraId="3C378B96" w14:textId="77777777" w:rsidR="00404396" w:rsidRPr="005E17A4" w:rsidRDefault="00404396" w:rsidP="008C3F95">
            <w:pPr>
              <w:pStyle w:val="Tabel"/>
              <w:ind w:left="568"/>
            </w:pPr>
            <w:r w:rsidRPr="005E17A4">
              <w:t xml:space="preserve">locatieaanduiding </w:t>
            </w:r>
          </w:p>
        </w:tc>
        <w:tc>
          <w:tcPr>
            <w:tcW w:w="1276" w:type="dxa"/>
          </w:tcPr>
          <w:p w14:paraId="39F2C6F8" w14:textId="77777777" w:rsidR="00404396" w:rsidRPr="005E17A4" w:rsidRDefault="00404396" w:rsidP="008C3F95">
            <w:pPr>
              <w:pStyle w:val="Tabel"/>
            </w:pPr>
            <w:r w:rsidRPr="005E17A4">
              <w:t>[1..1]</w:t>
            </w:r>
          </w:p>
        </w:tc>
        <w:tc>
          <w:tcPr>
            <w:tcW w:w="1134" w:type="dxa"/>
          </w:tcPr>
          <w:p w14:paraId="31C7EAE4" w14:textId="77777777" w:rsidR="00404396" w:rsidRPr="005E17A4" w:rsidRDefault="00404396" w:rsidP="008C3F95">
            <w:pPr>
              <w:pStyle w:val="Tabel"/>
            </w:pPr>
          </w:p>
        </w:tc>
        <w:tc>
          <w:tcPr>
            <w:tcW w:w="3827" w:type="dxa"/>
          </w:tcPr>
          <w:p w14:paraId="5D8AFBA7" w14:textId="77777777" w:rsidR="00404396" w:rsidRPr="005E17A4" w:rsidRDefault="00404396" w:rsidP="008C3F95">
            <w:pPr>
              <w:pStyle w:val="Tabel"/>
            </w:pPr>
            <w:r>
              <w:t>De Locatie waar de Juridische regel van kracht is.</w:t>
            </w:r>
          </w:p>
        </w:tc>
      </w:tr>
      <w:tr w:rsidR="00404396" w:rsidRPr="00022065" w14:paraId="51BE483D" w14:textId="77777777" w:rsidTr="008C3F95">
        <w:trPr>
          <w:cantSplit/>
        </w:trPr>
        <w:tc>
          <w:tcPr>
            <w:tcW w:w="3397" w:type="dxa"/>
          </w:tcPr>
          <w:p w14:paraId="6A0F3A35" w14:textId="77777777" w:rsidR="00404396" w:rsidRPr="005E17A4" w:rsidRDefault="00404396" w:rsidP="008C3F95">
            <w:pPr>
              <w:pStyle w:val="Tabel"/>
              <w:ind w:left="852"/>
            </w:pPr>
            <w:r w:rsidRPr="005E17A4">
              <w:t>[@Locatie</w:t>
            </w:r>
            <w:r>
              <w:t>R</w:t>
            </w:r>
            <w:r w:rsidRPr="005E17A4">
              <w:t>ef]</w:t>
            </w:r>
          </w:p>
        </w:tc>
        <w:tc>
          <w:tcPr>
            <w:tcW w:w="1276" w:type="dxa"/>
          </w:tcPr>
          <w:p w14:paraId="6538E722" w14:textId="77777777" w:rsidR="00404396" w:rsidRPr="005E17A4" w:rsidRDefault="00404396" w:rsidP="008C3F95">
            <w:pPr>
              <w:pStyle w:val="Tabel"/>
            </w:pPr>
            <w:r w:rsidRPr="005E17A4">
              <w:t>[1..*]</w:t>
            </w:r>
          </w:p>
        </w:tc>
        <w:tc>
          <w:tcPr>
            <w:tcW w:w="1134" w:type="dxa"/>
          </w:tcPr>
          <w:p w14:paraId="5307E20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70784A10" w14:textId="77777777" w:rsidR="00404396" w:rsidRPr="005E17A4" w:rsidRDefault="00404396" w:rsidP="008C3F95">
            <w:pPr>
              <w:pStyle w:val="Tabel"/>
            </w:pPr>
            <w:r w:rsidRPr="005E17A4">
              <w:t>Verwijzing naar de identificatie</w:t>
            </w:r>
            <w:r>
              <w:t>(s)</w:t>
            </w:r>
            <w:r w:rsidRPr="005E17A4">
              <w:t xml:space="preserve"> van de Locatie waar de </w:t>
            </w:r>
            <w:r>
              <w:t>J</w:t>
            </w:r>
            <w:r w:rsidRPr="005E17A4">
              <w:t xml:space="preserve">uridische regel van kracht is. </w:t>
            </w:r>
          </w:p>
        </w:tc>
      </w:tr>
      <w:tr w:rsidR="00404396" w:rsidRPr="00022065" w14:paraId="2494082B" w14:textId="77777777" w:rsidTr="008C3F95">
        <w:trPr>
          <w:cantSplit/>
        </w:trPr>
        <w:tc>
          <w:tcPr>
            <w:tcW w:w="3397" w:type="dxa"/>
          </w:tcPr>
          <w:p w14:paraId="0BE632E4" w14:textId="77777777" w:rsidR="00404396" w:rsidRPr="005E17A4" w:rsidRDefault="00404396" w:rsidP="008C3F95">
            <w:pPr>
              <w:pStyle w:val="Tabel"/>
              <w:ind w:left="568"/>
            </w:pPr>
            <w:r>
              <w:t>g</w:t>
            </w:r>
            <w:r w:rsidRPr="005E17A4">
              <w:t>ebiedsaanwijzing</w:t>
            </w:r>
          </w:p>
        </w:tc>
        <w:tc>
          <w:tcPr>
            <w:tcW w:w="1276" w:type="dxa"/>
          </w:tcPr>
          <w:p w14:paraId="193B096E" w14:textId="77777777" w:rsidR="00404396" w:rsidRPr="005E17A4" w:rsidRDefault="00404396" w:rsidP="008C3F95">
            <w:pPr>
              <w:pStyle w:val="Tabel"/>
            </w:pPr>
            <w:r>
              <w:t>[0..1]</w:t>
            </w:r>
          </w:p>
        </w:tc>
        <w:tc>
          <w:tcPr>
            <w:tcW w:w="1134" w:type="dxa"/>
          </w:tcPr>
          <w:p w14:paraId="08E58812" w14:textId="77777777" w:rsidR="00404396" w:rsidRPr="005E17A4" w:rsidRDefault="00404396" w:rsidP="008C3F95">
            <w:pPr>
              <w:pStyle w:val="Tabel"/>
            </w:pPr>
          </w:p>
        </w:tc>
        <w:tc>
          <w:tcPr>
            <w:tcW w:w="3827" w:type="dxa"/>
          </w:tcPr>
          <w:p w14:paraId="68A1DC79" w14:textId="77777777" w:rsidR="00404396" w:rsidRPr="005E17A4" w:rsidRDefault="00404396" w:rsidP="008C3F95">
            <w:pPr>
              <w:pStyle w:val="Tabel"/>
            </w:pPr>
            <w:r>
              <w:t>De aanwijzing van een specifiek gebied.</w:t>
            </w:r>
          </w:p>
        </w:tc>
      </w:tr>
      <w:tr w:rsidR="00404396" w:rsidRPr="00022065" w14:paraId="5DBC4472" w14:textId="77777777" w:rsidTr="008C3F95">
        <w:trPr>
          <w:cantSplit/>
        </w:trPr>
        <w:tc>
          <w:tcPr>
            <w:tcW w:w="3397" w:type="dxa"/>
          </w:tcPr>
          <w:p w14:paraId="5E0A16E9" w14:textId="77777777" w:rsidR="00404396" w:rsidRPr="005E17A4" w:rsidRDefault="00404396" w:rsidP="008C3F95">
            <w:pPr>
              <w:pStyle w:val="Tabel"/>
              <w:ind w:left="852"/>
            </w:pPr>
            <w:r w:rsidRPr="005E17A4">
              <w:lastRenderedPageBreak/>
              <w:t>[@Gebiedsaanwijzing</w:t>
            </w:r>
            <w:r>
              <w:t>R</w:t>
            </w:r>
            <w:r w:rsidRPr="005E17A4">
              <w:t>ef]</w:t>
            </w:r>
          </w:p>
        </w:tc>
        <w:tc>
          <w:tcPr>
            <w:tcW w:w="1276" w:type="dxa"/>
          </w:tcPr>
          <w:p w14:paraId="441DD8D0" w14:textId="77777777" w:rsidR="00404396" w:rsidRPr="005E17A4" w:rsidRDefault="00404396" w:rsidP="008C3F95">
            <w:pPr>
              <w:pStyle w:val="Tabel"/>
            </w:pPr>
            <w:r>
              <w:t>[1..*]</w:t>
            </w:r>
          </w:p>
        </w:tc>
        <w:tc>
          <w:tcPr>
            <w:tcW w:w="1134" w:type="dxa"/>
          </w:tcPr>
          <w:p w14:paraId="48137A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2E430FA7" w14:textId="77777777" w:rsidR="00404396" w:rsidRPr="005E17A4" w:rsidRDefault="00404396" w:rsidP="008C3F95">
            <w:pPr>
              <w:pStyle w:val="Tabel"/>
            </w:pPr>
            <w:r>
              <w:t>Verwijzing naar de identificatie(s) van de Gebieden die worden aangewezen in de Juridische regel.</w:t>
            </w:r>
          </w:p>
        </w:tc>
      </w:tr>
      <w:tr w:rsidR="00404396" w:rsidRPr="00022065" w14:paraId="5E1A3429" w14:textId="77777777" w:rsidTr="008C3F95">
        <w:trPr>
          <w:cantSplit/>
        </w:trPr>
        <w:tc>
          <w:tcPr>
            <w:tcW w:w="3397" w:type="dxa"/>
          </w:tcPr>
          <w:p w14:paraId="1A9AADE5" w14:textId="77777777" w:rsidR="00404396" w:rsidRPr="005E17A4" w:rsidRDefault="00404396" w:rsidP="008C3F95">
            <w:pPr>
              <w:pStyle w:val="Tabel"/>
              <w:ind w:left="568"/>
            </w:pPr>
            <w:r>
              <w:t>kaartaanduiding</w:t>
            </w:r>
          </w:p>
        </w:tc>
        <w:tc>
          <w:tcPr>
            <w:tcW w:w="1276" w:type="dxa"/>
          </w:tcPr>
          <w:p w14:paraId="3B0DF3EC" w14:textId="77777777" w:rsidR="00404396" w:rsidRDefault="00404396" w:rsidP="008C3F95">
            <w:pPr>
              <w:pStyle w:val="Tabel"/>
            </w:pPr>
            <w:r>
              <w:t>[0..1]</w:t>
            </w:r>
          </w:p>
        </w:tc>
        <w:tc>
          <w:tcPr>
            <w:tcW w:w="1134" w:type="dxa"/>
          </w:tcPr>
          <w:p w14:paraId="21537463" w14:textId="77777777" w:rsidR="00404396" w:rsidRDefault="00404396" w:rsidP="008C3F95">
            <w:pPr>
              <w:pStyle w:val="Tabel"/>
            </w:pPr>
          </w:p>
        </w:tc>
        <w:tc>
          <w:tcPr>
            <w:tcW w:w="3827" w:type="dxa"/>
          </w:tcPr>
          <w:p w14:paraId="19A4B0AA" w14:textId="77777777" w:rsidR="00404396" w:rsidRDefault="00404396" w:rsidP="008C3F95">
            <w:pPr>
              <w:pStyle w:val="Tabel"/>
            </w:pPr>
            <w:r>
              <w:t>Specifieke kaart die geduid wordt</w:t>
            </w:r>
          </w:p>
        </w:tc>
      </w:tr>
      <w:tr w:rsidR="00404396" w:rsidRPr="00022065" w14:paraId="4E050EFF" w14:textId="77777777" w:rsidTr="008C3F95">
        <w:trPr>
          <w:cantSplit/>
        </w:trPr>
        <w:tc>
          <w:tcPr>
            <w:tcW w:w="3397" w:type="dxa"/>
          </w:tcPr>
          <w:p w14:paraId="2E4FF0E5" w14:textId="77777777" w:rsidR="00404396" w:rsidRPr="005E17A4" w:rsidRDefault="00404396" w:rsidP="008C3F95">
            <w:pPr>
              <w:pStyle w:val="Tabel"/>
              <w:ind w:left="852"/>
            </w:pPr>
            <w:r>
              <w:t>[@KaartRef]</w:t>
            </w:r>
          </w:p>
        </w:tc>
        <w:tc>
          <w:tcPr>
            <w:tcW w:w="1276" w:type="dxa"/>
          </w:tcPr>
          <w:p w14:paraId="4BD95F87" w14:textId="77777777" w:rsidR="00404396" w:rsidRDefault="00404396" w:rsidP="008C3F95">
            <w:pPr>
              <w:pStyle w:val="Tabel"/>
            </w:pPr>
            <w:r>
              <w:t>[1..*]</w:t>
            </w:r>
          </w:p>
        </w:tc>
        <w:tc>
          <w:tcPr>
            <w:tcW w:w="1134" w:type="dxa"/>
          </w:tcPr>
          <w:p w14:paraId="6D328BD1"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472ABF98" w14:textId="77777777" w:rsidR="00404396" w:rsidRDefault="00404396" w:rsidP="008C3F95">
            <w:pPr>
              <w:pStyle w:val="Tabel"/>
            </w:pPr>
            <w:r>
              <w:t>Verwijzing naar de identificatie(s) van de Kaarten die worden geduid in de Juridische regel.</w:t>
            </w:r>
          </w:p>
        </w:tc>
      </w:tr>
      <w:tr w:rsidR="00404396" w:rsidRPr="00022065" w14:paraId="227FFA3D" w14:textId="77777777" w:rsidTr="008C3F95">
        <w:trPr>
          <w:cantSplit/>
        </w:trPr>
        <w:tc>
          <w:tcPr>
            <w:tcW w:w="3397" w:type="dxa"/>
          </w:tcPr>
          <w:p w14:paraId="331D323E" w14:textId="77777777" w:rsidR="00404396" w:rsidRPr="005E17A4" w:rsidRDefault="00404396" w:rsidP="008C3F95">
            <w:pPr>
              <w:pStyle w:val="Tabel"/>
              <w:ind w:left="568"/>
            </w:pPr>
            <w:proofErr w:type="spellStart"/>
            <w:r>
              <w:t>omgevingswaardeaanduiding</w:t>
            </w:r>
            <w:proofErr w:type="spellEnd"/>
          </w:p>
        </w:tc>
        <w:tc>
          <w:tcPr>
            <w:tcW w:w="1276" w:type="dxa"/>
          </w:tcPr>
          <w:p w14:paraId="021D33B1" w14:textId="77777777" w:rsidR="00404396" w:rsidRDefault="00404396" w:rsidP="008C3F95">
            <w:pPr>
              <w:pStyle w:val="Tabel"/>
            </w:pPr>
            <w:r>
              <w:t>[0..1]</w:t>
            </w:r>
          </w:p>
        </w:tc>
        <w:tc>
          <w:tcPr>
            <w:tcW w:w="1134" w:type="dxa"/>
          </w:tcPr>
          <w:p w14:paraId="3554C57F" w14:textId="77777777" w:rsidR="00404396" w:rsidRDefault="00404396" w:rsidP="008C3F95">
            <w:pPr>
              <w:pStyle w:val="Tabel"/>
            </w:pPr>
          </w:p>
        </w:tc>
        <w:tc>
          <w:tcPr>
            <w:tcW w:w="3827" w:type="dxa"/>
          </w:tcPr>
          <w:p w14:paraId="10297BD3" w14:textId="77777777" w:rsidR="00404396" w:rsidRDefault="00404396" w:rsidP="008C3F95">
            <w:pPr>
              <w:pStyle w:val="Tabel"/>
            </w:pPr>
            <w:r>
              <w:t>De omgevingswaarde die gesteld wordt.</w:t>
            </w:r>
          </w:p>
        </w:tc>
      </w:tr>
      <w:tr w:rsidR="00404396" w:rsidRPr="00022065" w14:paraId="6F5F3129" w14:textId="77777777" w:rsidTr="008C3F95">
        <w:trPr>
          <w:cantSplit/>
        </w:trPr>
        <w:tc>
          <w:tcPr>
            <w:tcW w:w="3397" w:type="dxa"/>
          </w:tcPr>
          <w:p w14:paraId="22AFAC8F" w14:textId="77777777" w:rsidR="00404396" w:rsidRPr="005E17A4" w:rsidRDefault="00404396" w:rsidP="008C3F95">
            <w:pPr>
              <w:pStyle w:val="Tabel"/>
              <w:ind w:left="852"/>
            </w:pPr>
            <w:r>
              <w:t>[@OmgevingswaardeRef]</w:t>
            </w:r>
          </w:p>
        </w:tc>
        <w:tc>
          <w:tcPr>
            <w:tcW w:w="1276" w:type="dxa"/>
          </w:tcPr>
          <w:p w14:paraId="487BBED8" w14:textId="77777777" w:rsidR="00404396" w:rsidRDefault="00404396" w:rsidP="008C3F95">
            <w:pPr>
              <w:pStyle w:val="Tabel"/>
            </w:pPr>
            <w:r>
              <w:t>[1..*]</w:t>
            </w:r>
          </w:p>
        </w:tc>
        <w:tc>
          <w:tcPr>
            <w:tcW w:w="1134" w:type="dxa"/>
          </w:tcPr>
          <w:p w14:paraId="4E553697"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61C1BB1" w14:textId="77777777" w:rsidR="00404396" w:rsidRDefault="00404396" w:rsidP="008C3F95">
            <w:pPr>
              <w:pStyle w:val="Tabel"/>
            </w:pPr>
            <w:r>
              <w:t>Verwijzing naar de identificatie(s) van de Omgevingswaarde(n) die wordt(/worden) gesteld.</w:t>
            </w:r>
          </w:p>
        </w:tc>
      </w:tr>
    </w:tbl>
    <w:p w14:paraId="31EDE642" w14:textId="77777777" w:rsidR="00404396" w:rsidRDefault="00404396" w:rsidP="00001AC9">
      <w:pPr>
        <w:pStyle w:val="Kop2"/>
      </w:pPr>
      <w:bookmarkStart w:id="75" w:name="_Toc158193966"/>
      <w:bookmarkStart w:id="76" w:name="XML_art_activiteit"/>
      <w:r>
        <w:t>Activiteit</w:t>
      </w:r>
      <w:bookmarkEnd w:id="75"/>
    </w:p>
    <w:bookmarkEnd w:id="76"/>
    <w:p w14:paraId="43989CA6" w14:textId="2F842DFA" w:rsidR="00404396" w:rsidRDefault="00404396" w:rsidP="009453CF">
      <w:r w:rsidRPr="00022065">
        <w:t>Een activiteit heeft als doel het stellen van regels over het menselijk handelen of nalaten met effect op de fysieke leefomgeving</w:t>
      </w:r>
      <w:r w:rsidR="009453CF">
        <w:t>.</w:t>
      </w:r>
    </w:p>
    <w:p w14:paraId="67A47439"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1512C6C4"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0BE67F1" w14:textId="77777777" w:rsidR="00404396" w:rsidRPr="00E45F7A" w:rsidRDefault="00404396" w:rsidP="008C3F95">
            <w:pPr>
              <w:pStyle w:val="Tabel"/>
            </w:pPr>
            <w:r w:rsidRPr="00E45F7A">
              <w:t>Element</w:t>
            </w:r>
          </w:p>
        </w:tc>
        <w:tc>
          <w:tcPr>
            <w:tcW w:w="1276" w:type="dxa"/>
          </w:tcPr>
          <w:p w14:paraId="33A66803" w14:textId="77777777" w:rsidR="00404396" w:rsidRPr="00B02C9F" w:rsidRDefault="00404396" w:rsidP="008C3F95">
            <w:pPr>
              <w:pStyle w:val="Tabel"/>
              <w:rPr>
                <w:sz w:val="16"/>
              </w:rPr>
            </w:pPr>
            <w:r w:rsidRPr="00B02C9F">
              <w:rPr>
                <w:sz w:val="16"/>
              </w:rPr>
              <w:t>M(</w:t>
            </w:r>
            <w:proofErr w:type="spellStart"/>
            <w:r w:rsidRPr="00B02C9F">
              <w:rPr>
                <w:sz w:val="16"/>
              </w:rPr>
              <w:t>ultipliciteit</w:t>
            </w:r>
            <w:proofErr w:type="spellEnd"/>
            <w:r w:rsidRPr="00B02C9F">
              <w:rPr>
                <w:sz w:val="16"/>
              </w:rPr>
              <w:t>)</w:t>
            </w:r>
          </w:p>
        </w:tc>
        <w:tc>
          <w:tcPr>
            <w:tcW w:w="1147" w:type="dxa"/>
          </w:tcPr>
          <w:p w14:paraId="11F0FE4E" w14:textId="77777777" w:rsidR="00404396" w:rsidRPr="00E45F7A" w:rsidRDefault="00404396" w:rsidP="008C3F95">
            <w:pPr>
              <w:pStyle w:val="Tabel"/>
            </w:pPr>
            <w:r w:rsidRPr="00E45F7A">
              <w:t>Type</w:t>
            </w:r>
          </w:p>
        </w:tc>
        <w:tc>
          <w:tcPr>
            <w:tcW w:w="3814" w:type="dxa"/>
          </w:tcPr>
          <w:p w14:paraId="6558A730" w14:textId="77777777" w:rsidR="00404396" w:rsidRPr="00E45F7A" w:rsidRDefault="00404396" w:rsidP="008C3F95">
            <w:pPr>
              <w:pStyle w:val="Tabel"/>
            </w:pPr>
            <w:r w:rsidRPr="00E45F7A">
              <w:t>Omschrijving</w:t>
            </w:r>
          </w:p>
        </w:tc>
      </w:tr>
      <w:tr w:rsidR="00404396" w:rsidRPr="00022065" w14:paraId="40AE5827" w14:textId="77777777" w:rsidTr="008C3F95">
        <w:trPr>
          <w:cantSplit/>
        </w:trPr>
        <w:tc>
          <w:tcPr>
            <w:tcW w:w="3397" w:type="dxa"/>
          </w:tcPr>
          <w:p w14:paraId="0C5FF704" w14:textId="77777777" w:rsidR="00404396" w:rsidRPr="005E17A4" w:rsidRDefault="00404396" w:rsidP="008C3F95">
            <w:pPr>
              <w:pStyle w:val="Tabel"/>
            </w:pPr>
            <w:proofErr w:type="spellStart"/>
            <w:r w:rsidRPr="005E17A4">
              <w:t>owObject</w:t>
            </w:r>
            <w:proofErr w:type="spellEnd"/>
          </w:p>
        </w:tc>
        <w:tc>
          <w:tcPr>
            <w:tcW w:w="1276" w:type="dxa"/>
          </w:tcPr>
          <w:p w14:paraId="58941591" w14:textId="77777777" w:rsidR="00404396" w:rsidRPr="005E17A4" w:rsidRDefault="00404396" w:rsidP="008C3F95">
            <w:pPr>
              <w:pStyle w:val="Tabel"/>
            </w:pPr>
            <w:r w:rsidRPr="005E17A4">
              <w:t>[1..1]</w:t>
            </w:r>
          </w:p>
        </w:tc>
        <w:tc>
          <w:tcPr>
            <w:tcW w:w="1147" w:type="dxa"/>
          </w:tcPr>
          <w:p w14:paraId="440C2F98" w14:textId="77777777" w:rsidR="00404396" w:rsidRPr="005E17A4" w:rsidRDefault="00404396" w:rsidP="008C3F95">
            <w:pPr>
              <w:pStyle w:val="Tabel"/>
            </w:pPr>
          </w:p>
        </w:tc>
        <w:tc>
          <w:tcPr>
            <w:tcW w:w="3814" w:type="dxa"/>
          </w:tcPr>
          <w:p w14:paraId="228AC4D8" w14:textId="77777777" w:rsidR="00404396" w:rsidRPr="005E17A4" w:rsidRDefault="00404396" w:rsidP="008C3F95">
            <w:pPr>
              <w:pStyle w:val="Tabel"/>
            </w:pPr>
            <w:r w:rsidRPr="00D371BF">
              <w:t>Container</w:t>
            </w:r>
            <w:r>
              <w:t xml:space="preserve"> van het specifieke OW-object.</w:t>
            </w:r>
          </w:p>
        </w:tc>
      </w:tr>
      <w:tr w:rsidR="00404396" w:rsidRPr="00022065" w14:paraId="6F9DF04E" w14:textId="77777777" w:rsidTr="008C3F95">
        <w:trPr>
          <w:cantSplit/>
        </w:trPr>
        <w:tc>
          <w:tcPr>
            <w:tcW w:w="3397" w:type="dxa"/>
          </w:tcPr>
          <w:p w14:paraId="7B78A728" w14:textId="77777777" w:rsidR="00404396" w:rsidRPr="005E17A4" w:rsidRDefault="00404396" w:rsidP="008C3F95">
            <w:pPr>
              <w:pStyle w:val="Tabel"/>
              <w:ind w:left="284"/>
            </w:pPr>
            <w:r>
              <w:t>Activiteit</w:t>
            </w:r>
          </w:p>
        </w:tc>
        <w:tc>
          <w:tcPr>
            <w:tcW w:w="1276" w:type="dxa"/>
          </w:tcPr>
          <w:p w14:paraId="5EB1A550" w14:textId="77777777" w:rsidR="00404396" w:rsidRPr="005E17A4" w:rsidRDefault="00404396" w:rsidP="008C3F95">
            <w:pPr>
              <w:pStyle w:val="Tabel"/>
            </w:pPr>
            <w:r>
              <w:t>[1..1]</w:t>
            </w:r>
          </w:p>
        </w:tc>
        <w:tc>
          <w:tcPr>
            <w:tcW w:w="1147" w:type="dxa"/>
          </w:tcPr>
          <w:p w14:paraId="601FCA99" w14:textId="77777777" w:rsidR="00404396" w:rsidRPr="005E17A4" w:rsidRDefault="00404396" w:rsidP="008C3F95">
            <w:pPr>
              <w:pStyle w:val="Tabel"/>
            </w:pPr>
          </w:p>
        </w:tc>
        <w:tc>
          <w:tcPr>
            <w:tcW w:w="3814" w:type="dxa"/>
          </w:tcPr>
          <w:p w14:paraId="3EAC35EF" w14:textId="77777777" w:rsidR="00404396" w:rsidRDefault="00404396" w:rsidP="008C3F95">
            <w:pPr>
              <w:pStyle w:val="Tabel"/>
            </w:pPr>
            <w:r w:rsidRPr="00D371BF">
              <w:t>Het</w:t>
            </w:r>
            <w:r>
              <w:t xml:space="preserve"> menselijk handelen of nalaten dat gereguleerd wordt in de regeling. </w:t>
            </w:r>
          </w:p>
        </w:tc>
      </w:tr>
      <w:tr w:rsidR="00404396" w:rsidRPr="00022065" w14:paraId="0BF02D97" w14:textId="77777777" w:rsidTr="008C3F95">
        <w:trPr>
          <w:cantSplit/>
        </w:trPr>
        <w:tc>
          <w:tcPr>
            <w:tcW w:w="3397" w:type="dxa"/>
          </w:tcPr>
          <w:p w14:paraId="1918E26A" w14:textId="77777777" w:rsidR="00404396" w:rsidRPr="005E17A4" w:rsidRDefault="00404396" w:rsidP="008C3F95">
            <w:pPr>
              <w:pStyle w:val="Tabel"/>
              <w:ind w:left="568"/>
            </w:pPr>
            <w:r w:rsidRPr="005E17A4">
              <w:t>status</w:t>
            </w:r>
          </w:p>
        </w:tc>
        <w:tc>
          <w:tcPr>
            <w:tcW w:w="1276" w:type="dxa"/>
          </w:tcPr>
          <w:p w14:paraId="6AB2BC92" w14:textId="77777777" w:rsidR="00404396" w:rsidRPr="005E17A4" w:rsidRDefault="00404396" w:rsidP="008C3F95">
            <w:pPr>
              <w:pStyle w:val="Tabel"/>
            </w:pPr>
            <w:r w:rsidRPr="005E17A4">
              <w:t>[0..1]</w:t>
            </w:r>
          </w:p>
        </w:tc>
        <w:tc>
          <w:tcPr>
            <w:tcW w:w="1147" w:type="dxa"/>
          </w:tcPr>
          <w:p w14:paraId="65F9127D" w14:textId="77777777" w:rsidR="00404396" w:rsidRPr="005E17A4" w:rsidRDefault="00404396" w:rsidP="008C3F95">
            <w:pPr>
              <w:pStyle w:val="Tabel"/>
            </w:pPr>
            <w:r w:rsidRPr="005E17A4">
              <w:t>String</w:t>
            </w:r>
            <w:r>
              <w:t>(80)</w:t>
            </w:r>
          </w:p>
        </w:tc>
        <w:tc>
          <w:tcPr>
            <w:tcW w:w="3814" w:type="dxa"/>
          </w:tcPr>
          <w:p w14:paraId="1F47435E" w14:textId="1F24474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C7DBFD0" w14:textId="77777777" w:rsidTr="008C3F95">
        <w:trPr>
          <w:cantSplit/>
        </w:trPr>
        <w:tc>
          <w:tcPr>
            <w:tcW w:w="3397" w:type="dxa"/>
          </w:tcPr>
          <w:p w14:paraId="1811B56D" w14:textId="77777777" w:rsidR="00404396" w:rsidRPr="005E17A4" w:rsidRDefault="00404396" w:rsidP="008C3F95">
            <w:pPr>
              <w:pStyle w:val="Tabel"/>
              <w:ind w:left="568"/>
            </w:pPr>
            <w:r w:rsidRPr="005E17A4">
              <w:t>procedurestatus</w:t>
            </w:r>
          </w:p>
        </w:tc>
        <w:tc>
          <w:tcPr>
            <w:tcW w:w="1276" w:type="dxa"/>
          </w:tcPr>
          <w:p w14:paraId="7A69D995" w14:textId="77777777" w:rsidR="00404396" w:rsidRPr="005E17A4" w:rsidRDefault="00404396" w:rsidP="008C3F95">
            <w:pPr>
              <w:pStyle w:val="Tabel"/>
            </w:pPr>
            <w:r w:rsidRPr="005E17A4">
              <w:t>[0..1]</w:t>
            </w:r>
          </w:p>
        </w:tc>
        <w:tc>
          <w:tcPr>
            <w:tcW w:w="1147" w:type="dxa"/>
          </w:tcPr>
          <w:p w14:paraId="49CD11CE" w14:textId="77777777" w:rsidR="00404396" w:rsidRPr="005E17A4" w:rsidRDefault="00404396" w:rsidP="008C3F95">
            <w:pPr>
              <w:pStyle w:val="Tabel"/>
            </w:pPr>
            <w:r w:rsidRPr="005E17A4">
              <w:t>String</w:t>
            </w:r>
            <w:r>
              <w:t>(80)</w:t>
            </w:r>
          </w:p>
        </w:tc>
        <w:tc>
          <w:tcPr>
            <w:tcW w:w="3814" w:type="dxa"/>
          </w:tcPr>
          <w:p w14:paraId="5B30DC3C" w14:textId="78CD9397"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A732CC5" w14:textId="77777777" w:rsidTr="008C3F95">
        <w:trPr>
          <w:cantSplit/>
        </w:trPr>
        <w:tc>
          <w:tcPr>
            <w:tcW w:w="3397" w:type="dxa"/>
          </w:tcPr>
          <w:p w14:paraId="7F347C7B" w14:textId="77777777" w:rsidR="00404396" w:rsidRPr="005E17A4" w:rsidRDefault="00404396" w:rsidP="008C3F95">
            <w:pPr>
              <w:pStyle w:val="Tabel"/>
              <w:ind w:left="568"/>
            </w:pPr>
            <w:r>
              <w:t>identificatie</w:t>
            </w:r>
          </w:p>
        </w:tc>
        <w:tc>
          <w:tcPr>
            <w:tcW w:w="1276" w:type="dxa"/>
          </w:tcPr>
          <w:p w14:paraId="1B986682" w14:textId="77777777" w:rsidR="00404396" w:rsidRPr="005E17A4" w:rsidRDefault="00404396" w:rsidP="008C3F95">
            <w:pPr>
              <w:pStyle w:val="Tabel"/>
            </w:pPr>
            <w:r>
              <w:t>[1..1]</w:t>
            </w:r>
          </w:p>
        </w:tc>
        <w:tc>
          <w:tcPr>
            <w:tcW w:w="1147" w:type="dxa"/>
          </w:tcPr>
          <w:p w14:paraId="40A14B63" w14:textId="77777777" w:rsidR="00404396" w:rsidRPr="005E17A4" w:rsidRDefault="00404396" w:rsidP="008C3F95">
            <w:pPr>
              <w:pStyle w:val="Tabel"/>
            </w:pPr>
            <w:r>
              <w:t>NEN3610</w:t>
            </w:r>
            <w:r>
              <w:br/>
              <w:t>(80)</w:t>
            </w:r>
          </w:p>
        </w:tc>
        <w:tc>
          <w:tcPr>
            <w:tcW w:w="3814" w:type="dxa"/>
          </w:tcPr>
          <w:p w14:paraId="06D5FDB8" w14:textId="0A213871" w:rsidR="00404396" w:rsidRPr="00E46DA0"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EE6192E" w14:textId="77777777" w:rsidTr="008C3F95">
        <w:trPr>
          <w:cantSplit/>
        </w:trPr>
        <w:tc>
          <w:tcPr>
            <w:tcW w:w="3397" w:type="dxa"/>
          </w:tcPr>
          <w:p w14:paraId="0F8972DC" w14:textId="77777777" w:rsidR="00404396" w:rsidRPr="005E17A4" w:rsidRDefault="00404396" w:rsidP="008C3F95">
            <w:pPr>
              <w:pStyle w:val="Tabel"/>
              <w:ind w:left="568"/>
            </w:pPr>
            <w:r>
              <w:t>naam</w:t>
            </w:r>
          </w:p>
        </w:tc>
        <w:tc>
          <w:tcPr>
            <w:tcW w:w="1276" w:type="dxa"/>
          </w:tcPr>
          <w:p w14:paraId="27082DFA" w14:textId="77777777" w:rsidR="00404396" w:rsidRPr="005E17A4" w:rsidRDefault="00404396" w:rsidP="008C3F95">
            <w:pPr>
              <w:pStyle w:val="Tabel"/>
            </w:pPr>
            <w:r>
              <w:t>[1..1]</w:t>
            </w:r>
          </w:p>
        </w:tc>
        <w:tc>
          <w:tcPr>
            <w:tcW w:w="1147" w:type="dxa"/>
          </w:tcPr>
          <w:p w14:paraId="7FD8914E" w14:textId="77777777" w:rsidR="00404396" w:rsidRPr="005E17A4" w:rsidRDefault="00404396" w:rsidP="008C3F95">
            <w:pPr>
              <w:pStyle w:val="Tabel"/>
            </w:pPr>
            <w:r>
              <w:t>String(255)</w:t>
            </w:r>
          </w:p>
        </w:tc>
        <w:tc>
          <w:tcPr>
            <w:tcW w:w="3814" w:type="dxa"/>
          </w:tcPr>
          <w:p w14:paraId="324B5419" w14:textId="77777777" w:rsidR="00404396" w:rsidRPr="00E46DA0" w:rsidRDefault="00404396" w:rsidP="008C3F95">
            <w:pPr>
              <w:pStyle w:val="Tabel"/>
            </w:pPr>
            <w:r>
              <w:t>Hoe de Activiteit genoemd wordt.</w:t>
            </w:r>
          </w:p>
        </w:tc>
      </w:tr>
      <w:tr w:rsidR="00404396" w:rsidRPr="00022065" w14:paraId="1610FA2B" w14:textId="77777777" w:rsidTr="008C3F95">
        <w:trPr>
          <w:cantSplit/>
        </w:trPr>
        <w:tc>
          <w:tcPr>
            <w:tcW w:w="3397" w:type="dxa"/>
          </w:tcPr>
          <w:p w14:paraId="2C60A1E0" w14:textId="77777777" w:rsidR="00404396" w:rsidRDefault="00404396" w:rsidP="008C3F95">
            <w:pPr>
              <w:pStyle w:val="Tabel"/>
              <w:ind w:left="568"/>
            </w:pPr>
            <w:r>
              <w:t>groep</w:t>
            </w:r>
          </w:p>
        </w:tc>
        <w:tc>
          <w:tcPr>
            <w:tcW w:w="1276" w:type="dxa"/>
          </w:tcPr>
          <w:p w14:paraId="122ECFA4" w14:textId="77777777" w:rsidR="00404396" w:rsidRPr="005E17A4" w:rsidRDefault="00404396" w:rsidP="008C3F95">
            <w:pPr>
              <w:pStyle w:val="Tabel"/>
            </w:pPr>
            <w:r>
              <w:t>[1..1]</w:t>
            </w:r>
          </w:p>
        </w:tc>
        <w:tc>
          <w:tcPr>
            <w:tcW w:w="1147" w:type="dxa"/>
          </w:tcPr>
          <w:p w14:paraId="28E08213" w14:textId="77777777" w:rsidR="00404396" w:rsidRPr="005E17A4" w:rsidRDefault="00404396" w:rsidP="008C3F95">
            <w:pPr>
              <w:pStyle w:val="Tabel"/>
            </w:pPr>
            <w:r>
              <w:t>String(255)</w:t>
            </w:r>
          </w:p>
        </w:tc>
        <w:tc>
          <w:tcPr>
            <w:tcW w:w="3814" w:type="dxa"/>
          </w:tcPr>
          <w:p w14:paraId="47EACEEB" w14:textId="77777777" w:rsidR="00404396" w:rsidRPr="00E46DA0" w:rsidRDefault="00404396" w:rsidP="008C3F95">
            <w:pPr>
              <w:pStyle w:val="Tabel"/>
            </w:pPr>
            <w:r w:rsidRPr="00E46DA0">
              <w:t xml:space="preserve">Waarde uit de </w:t>
            </w:r>
            <w:proofErr w:type="spellStart"/>
            <w:r w:rsidRPr="00E46DA0">
              <w:t>waardelijst</w:t>
            </w:r>
            <w:proofErr w:type="spellEnd"/>
            <w:r w:rsidRPr="00E46DA0">
              <w:t xml:space="preserve"> ‘</w:t>
            </w:r>
            <w:r>
              <w:t>A</w:t>
            </w:r>
            <w:r w:rsidRPr="00E46DA0">
              <w:t>ctiviteitengroep’.</w:t>
            </w:r>
          </w:p>
        </w:tc>
      </w:tr>
      <w:tr w:rsidR="00404396" w:rsidRPr="00022065" w14:paraId="1E91C954" w14:textId="77777777" w:rsidTr="008C3F95">
        <w:trPr>
          <w:cantSplit/>
        </w:trPr>
        <w:tc>
          <w:tcPr>
            <w:tcW w:w="3397" w:type="dxa"/>
          </w:tcPr>
          <w:p w14:paraId="245A1392" w14:textId="77777777" w:rsidR="00404396" w:rsidRDefault="00404396" w:rsidP="008C3F95">
            <w:pPr>
              <w:pStyle w:val="Tabel"/>
              <w:ind w:left="568"/>
            </w:pPr>
            <w:proofErr w:type="spellStart"/>
            <w:r>
              <w:t>gerelateerdeActiviteit</w:t>
            </w:r>
            <w:proofErr w:type="spellEnd"/>
          </w:p>
        </w:tc>
        <w:tc>
          <w:tcPr>
            <w:tcW w:w="1276" w:type="dxa"/>
          </w:tcPr>
          <w:p w14:paraId="2EAD9A9D" w14:textId="77777777" w:rsidR="00404396" w:rsidRPr="005E17A4" w:rsidRDefault="00404396" w:rsidP="008C3F95">
            <w:pPr>
              <w:pStyle w:val="Tabel"/>
            </w:pPr>
            <w:r>
              <w:t>[0..1]</w:t>
            </w:r>
          </w:p>
        </w:tc>
        <w:tc>
          <w:tcPr>
            <w:tcW w:w="1147" w:type="dxa"/>
          </w:tcPr>
          <w:p w14:paraId="551132F4" w14:textId="77777777" w:rsidR="00404396" w:rsidRPr="005E17A4" w:rsidRDefault="00404396" w:rsidP="008C3F95">
            <w:pPr>
              <w:pStyle w:val="Tabel"/>
            </w:pPr>
          </w:p>
        </w:tc>
        <w:tc>
          <w:tcPr>
            <w:tcW w:w="3814" w:type="dxa"/>
          </w:tcPr>
          <w:p w14:paraId="0FDCA425" w14:textId="77777777" w:rsidR="00404396" w:rsidRPr="00E46DA0" w:rsidRDefault="00404396" w:rsidP="008C3F95">
            <w:pPr>
              <w:pStyle w:val="Tabel"/>
            </w:pPr>
            <w:r w:rsidRPr="00E46DA0">
              <w:t xml:space="preserve">Een </w:t>
            </w:r>
            <w:r>
              <w:t>A</w:t>
            </w:r>
            <w:r w:rsidRPr="00E46DA0">
              <w:t xml:space="preserve">ctiviteit die </w:t>
            </w:r>
            <w:r>
              <w:t xml:space="preserve">gerelateerd is aan </w:t>
            </w:r>
            <w:r w:rsidRPr="00E46DA0">
              <w:t>de activiteit.</w:t>
            </w:r>
            <w:r>
              <w:t>*</w:t>
            </w:r>
          </w:p>
        </w:tc>
      </w:tr>
      <w:tr w:rsidR="00404396" w:rsidRPr="00022065" w14:paraId="14D9588B" w14:textId="77777777" w:rsidTr="008C3F95">
        <w:trPr>
          <w:cantSplit/>
        </w:trPr>
        <w:tc>
          <w:tcPr>
            <w:tcW w:w="3397" w:type="dxa"/>
          </w:tcPr>
          <w:p w14:paraId="59E56398" w14:textId="77777777" w:rsidR="00404396" w:rsidRDefault="00404396" w:rsidP="008C3F95">
            <w:pPr>
              <w:pStyle w:val="Tabel"/>
              <w:ind w:left="852"/>
            </w:pPr>
            <w:r>
              <w:t>[@ActiviteitRef]</w:t>
            </w:r>
          </w:p>
        </w:tc>
        <w:tc>
          <w:tcPr>
            <w:tcW w:w="1276" w:type="dxa"/>
          </w:tcPr>
          <w:p w14:paraId="502AB461" w14:textId="77777777" w:rsidR="00404396" w:rsidRDefault="00404396" w:rsidP="008C3F95">
            <w:pPr>
              <w:pStyle w:val="Tabel"/>
            </w:pPr>
            <w:r>
              <w:t>[1..*]</w:t>
            </w:r>
          </w:p>
        </w:tc>
        <w:tc>
          <w:tcPr>
            <w:tcW w:w="1147" w:type="dxa"/>
          </w:tcPr>
          <w:p w14:paraId="1156D83D"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BB25E52" w14:textId="77777777" w:rsidR="00404396" w:rsidRPr="00E46DA0" w:rsidRDefault="00404396" w:rsidP="008C3F95">
            <w:pPr>
              <w:pStyle w:val="Tabel"/>
            </w:pPr>
            <w:r>
              <w:t>Verwijzing naar de identificatie van de Activiteit.</w:t>
            </w:r>
          </w:p>
        </w:tc>
      </w:tr>
      <w:tr w:rsidR="00404396" w:rsidRPr="00022065" w14:paraId="70863D4E" w14:textId="77777777" w:rsidTr="008C3F95">
        <w:trPr>
          <w:cantSplit/>
        </w:trPr>
        <w:tc>
          <w:tcPr>
            <w:tcW w:w="3397" w:type="dxa"/>
          </w:tcPr>
          <w:p w14:paraId="71267D6C" w14:textId="77777777" w:rsidR="00404396" w:rsidRDefault="00404396" w:rsidP="008C3F95">
            <w:pPr>
              <w:pStyle w:val="Tabel"/>
              <w:ind w:left="568"/>
            </w:pPr>
            <w:proofErr w:type="spellStart"/>
            <w:r>
              <w:t>bovenliggendeActiviteit</w:t>
            </w:r>
            <w:proofErr w:type="spellEnd"/>
          </w:p>
        </w:tc>
        <w:tc>
          <w:tcPr>
            <w:tcW w:w="1276" w:type="dxa"/>
          </w:tcPr>
          <w:p w14:paraId="6CA68986" w14:textId="77777777" w:rsidR="00404396" w:rsidRPr="005E17A4" w:rsidRDefault="00404396" w:rsidP="008C3F95">
            <w:pPr>
              <w:pStyle w:val="Tabel"/>
            </w:pPr>
            <w:r>
              <w:t>[1..1]</w:t>
            </w:r>
          </w:p>
        </w:tc>
        <w:tc>
          <w:tcPr>
            <w:tcW w:w="1147" w:type="dxa"/>
          </w:tcPr>
          <w:p w14:paraId="4BF6CC18" w14:textId="77777777" w:rsidR="00404396" w:rsidRPr="005E17A4" w:rsidRDefault="00404396" w:rsidP="008C3F95">
            <w:pPr>
              <w:pStyle w:val="Tabel"/>
            </w:pPr>
          </w:p>
        </w:tc>
        <w:tc>
          <w:tcPr>
            <w:tcW w:w="3814" w:type="dxa"/>
          </w:tcPr>
          <w:p w14:paraId="56009CA5" w14:textId="77777777" w:rsidR="00404396" w:rsidRPr="00E46DA0" w:rsidRDefault="00404396" w:rsidP="008C3F95">
            <w:pPr>
              <w:pStyle w:val="Tabel"/>
            </w:pPr>
            <w:r>
              <w:t>De activiteit die hiërarchisch boven de Activiteit ligt.**</w:t>
            </w:r>
          </w:p>
        </w:tc>
      </w:tr>
      <w:tr w:rsidR="00404396" w:rsidRPr="00022065" w14:paraId="70899186" w14:textId="77777777" w:rsidTr="008C3F95">
        <w:trPr>
          <w:cantSplit/>
        </w:trPr>
        <w:tc>
          <w:tcPr>
            <w:tcW w:w="3397" w:type="dxa"/>
          </w:tcPr>
          <w:p w14:paraId="68EAD198" w14:textId="77777777" w:rsidR="00404396" w:rsidRDefault="00404396" w:rsidP="008C3F95">
            <w:pPr>
              <w:pStyle w:val="Tabel"/>
              <w:ind w:left="852"/>
            </w:pPr>
            <w:r>
              <w:t>[@ActiviteitRef]</w:t>
            </w:r>
          </w:p>
        </w:tc>
        <w:tc>
          <w:tcPr>
            <w:tcW w:w="1276" w:type="dxa"/>
          </w:tcPr>
          <w:p w14:paraId="1377A297" w14:textId="77777777" w:rsidR="00404396" w:rsidRPr="005E17A4" w:rsidRDefault="00404396" w:rsidP="008C3F95">
            <w:pPr>
              <w:pStyle w:val="Tabel"/>
            </w:pPr>
            <w:r>
              <w:t>[1..1]</w:t>
            </w:r>
          </w:p>
        </w:tc>
        <w:tc>
          <w:tcPr>
            <w:tcW w:w="1147" w:type="dxa"/>
          </w:tcPr>
          <w:p w14:paraId="6FA543A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2227FB2" w14:textId="77777777" w:rsidR="00404396" w:rsidRPr="00E46DA0" w:rsidRDefault="00404396" w:rsidP="008C3F95">
            <w:pPr>
              <w:pStyle w:val="Tabel"/>
            </w:pPr>
            <w:r>
              <w:t>Verwijzing naar de identificatie van de Activiteit.</w:t>
            </w:r>
          </w:p>
        </w:tc>
      </w:tr>
    </w:tbl>
    <w:p w14:paraId="68A0B4EB" w14:textId="77777777" w:rsidR="00404396" w:rsidRDefault="00404396" w:rsidP="00001AC9">
      <w:pPr>
        <w:pStyle w:val="Kop2"/>
      </w:pPr>
      <w:bookmarkStart w:id="77" w:name="_Ref36562635"/>
      <w:bookmarkStart w:id="78" w:name="_Toc158193967"/>
      <w:bookmarkStart w:id="79" w:name="XML_art_gebiedsaanwijzing"/>
      <w:r>
        <w:t>Gebiedsaanwijzing</w:t>
      </w:r>
      <w:bookmarkEnd w:id="77"/>
      <w:bookmarkEnd w:id="78"/>
    </w:p>
    <w:bookmarkEnd w:id="79"/>
    <w:p w14:paraId="373ED1FA" w14:textId="2B0BAF36" w:rsidR="00404396" w:rsidRDefault="00404396" w:rsidP="009453CF">
      <w:r w:rsidRPr="00022065">
        <w:t>Een gebiedsaanwijzing is het aanwijzen van een specifiek gebied. De Gebiedsaanwijzing kan zowel bij Juridische regels (artikelstructuur) als bij Tekstdelen (vrijetekststructuur) voorkomen.</w:t>
      </w:r>
    </w:p>
    <w:p w14:paraId="08138E62"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9D34EE7"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0A35DF" w14:textId="77777777" w:rsidR="00404396" w:rsidRPr="00E45F7A" w:rsidRDefault="00404396" w:rsidP="008C3F95">
            <w:pPr>
              <w:pStyle w:val="Tabel"/>
            </w:pPr>
            <w:r w:rsidRPr="00E45F7A">
              <w:t>Element</w:t>
            </w:r>
          </w:p>
        </w:tc>
        <w:tc>
          <w:tcPr>
            <w:tcW w:w="1276" w:type="dxa"/>
          </w:tcPr>
          <w:p w14:paraId="22C15B85" w14:textId="77777777" w:rsidR="00404396" w:rsidRPr="004E29F6" w:rsidRDefault="00404396" w:rsidP="008C3F95">
            <w:pPr>
              <w:pStyle w:val="Tabel"/>
              <w:rPr>
                <w:sz w:val="16"/>
              </w:rPr>
            </w:pPr>
            <w:r w:rsidRPr="004E29F6">
              <w:rPr>
                <w:sz w:val="16"/>
              </w:rPr>
              <w:t>M(</w:t>
            </w:r>
            <w:proofErr w:type="spellStart"/>
            <w:r w:rsidRPr="004E29F6">
              <w:rPr>
                <w:sz w:val="16"/>
              </w:rPr>
              <w:t>ultipliciteit</w:t>
            </w:r>
            <w:proofErr w:type="spellEnd"/>
            <w:r w:rsidRPr="004E29F6">
              <w:rPr>
                <w:sz w:val="16"/>
              </w:rPr>
              <w:t>)</w:t>
            </w:r>
          </w:p>
        </w:tc>
        <w:tc>
          <w:tcPr>
            <w:tcW w:w="1147" w:type="dxa"/>
          </w:tcPr>
          <w:p w14:paraId="6EE0B6EF" w14:textId="77777777" w:rsidR="00404396" w:rsidRPr="00E45F7A" w:rsidRDefault="00404396" w:rsidP="008C3F95">
            <w:pPr>
              <w:pStyle w:val="Tabel"/>
            </w:pPr>
            <w:r w:rsidRPr="00E45F7A">
              <w:t>Type</w:t>
            </w:r>
          </w:p>
        </w:tc>
        <w:tc>
          <w:tcPr>
            <w:tcW w:w="3814" w:type="dxa"/>
          </w:tcPr>
          <w:p w14:paraId="3DD6F073" w14:textId="77777777" w:rsidR="00404396" w:rsidRPr="00E45F7A" w:rsidRDefault="00404396" w:rsidP="008C3F95">
            <w:pPr>
              <w:pStyle w:val="Tabel"/>
            </w:pPr>
            <w:r w:rsidRPr="00E45F7A">
              <w:t>Omschrijving</w:t>
            </w:r>
          </w:p>
        </w:tc>
      </w:tr>
      <w:tr w:rsidR="00404396" w:rsidRPr="00022065" w14:paraId="54987915" w14:textId="77777777" w:rsidTr="008C3F95">
        <w:trPr>
          <w:cantSplit/>
        </w:trPr>
        <w:tc>
          <w:tcPr>
            <w:tcW w:w="3397" w:type="dxa"/>
          </w:tcPr>
          <w:p w14:paraId="3A870009" w14:textId="77777777" w:rsidR="00404396" w:rsidRPr="005E17A4" w:rsidRDefault="00404396" w:rsidP="008C3F95">
            <w:pPr>
              <w:pStyle w:val="Tabel"/>
            </w:pPr>
            <w:proofErr w:type="spellStart"/>
            <w:r w:rsidRPr="005E17A4">
              <w:t>owObject</w:t>
            </w:r>
            <w:proofErr w:type="spellEnd"/>
          </w:p>
        </w:tc>
        <w:tc>
          <w:tcPr>
            <w:tcW w:w="1276" w:type="dxa"/>
          </w:tcPr>
          <w:p w14:paraId="68192685" w14:textId="77777777" w:rsidR="00404396" w:rsidRPr="005E17A4" w:rsidRDefault="00404396" w:rsidP="008C3F95">
            <w:pPr>
              <w:pStyle w:val="Tabel"/>
            </w:pPr>
            <w:r w:rsidRPr="005E17A4">
              <w:t>[1..1]</w:t>
            </w:r>
          </w:p>
        </w:tc>
        <w:tc>
          <w:tcPr>
            <w:tcW w:w="1147" w:type="dxa"/>
          </w:tcPr>
          <w:p w14:paraId="27E7A092" w14:textId="77777777" w:rsidR="00404396" w:rsidRPr="005E17A4" w:rsidRDefault="00404396" w:rsidP="008C3F95">
            <w:pPr>
              <w:pStyle w:val="Tabel"/>
            </w:pPr>
          </w:p>
        </w:tc>
        <w:tc>
          <w:tcPr>
            <w:tcW w:w="3814" w:type="dxa"/>
          </w:tcPr>
          <w:p w14:paraId="7C07DC39" w14:textId="77777777" w:rsidR="00404396" w:rsidRPr="005E17A4" w:rsidRDefault="00404396" w:rsidP="008C3F95">
            <w:pPr>
              <w:pStyle w:val="Tabel"/>
            </w:pPr>
            <w:r>
              <w:t>Container van het specifieke OW-object.</w:t>
            </w:r>
          </w:p>
        </w:tc>
      </w:tr>
      <w:tr w:rsidR="00404396" w:rsidRPr="00022065" w14:paraId="31558EC8" w14:textId="77777777" w:rsidTr="008C3F95">
        <w:trPr>
          <w:cantSplit/>
        </w:trPr>
        <w:tc>
          <w:tcPr>
            <w:tcW w:w="3397" w:type="dxa"/>
          </w:tcPr>
          <w:p w14:paraId="7869F690" w14:textId="77777777" w:rsidR="00404396" w:rsidRPr="005E17A4" w:rsidRDefault="00404396" w:rsidP="008C3F95">
            <w:pPr>
              <w:pStyle w:val="Tabel"/>
              <w:ind w:left="284"/>
            </w:pPr>
            <w:r>
              <w:t>Gebiedsaanwijzing</w:t>
            </w:r>
          </w:p>
        </w:tc>
        <w:tc>
          <w:tcPr>
            <w:tcW w:w="1276" w:type="dxa"/>
          </w:tcPr>
          <w:p w14:paraId="1424EDA6" w14:textId="77777777" w:rsidR="00404396" w:rsidRPr="005E17A4" w:rsidRDefault="00404396" w:rsidP="008C3F95">
            <w:pPr>
              <w:pStyle w:val="Tabel"/>
            </w:pPr>
            <w:r>
              <w:t>[1..1]</w:t>
            </w:r>
          </w:p>
        </w:tc>
        <w:tc>
          <w:tcPr>
            <w:tcW w:w="1147" w:type="dxa"/>
          </w:tcPr>
          <w:p w14:paraId="67BDAC2E" w14:textId="77777777" w:rsidR="00404396" w:rsidRPr="005E17A4" w:rsidRDefault="00404396" w:rsidP="008C3F95">
            <w:pPr>
              <w:pStyle w:val="Tabel"/>
            </w:pPr>
          </w:p>
        </w:tc>
        <w:tc>
          <w:tcPr>
            <w:tcW w:w="3814" w:type="dxa"/>
          </w:tcPr>
          <w:p w14:paraId="7283475C" w14:textId="77777777" w:rsidR="00404396" w:rsidRDefault="00404396" w:rsidP="008C3F95">
            <w:pPr>
              <w:pStyle w:val="Tabel"/>
            </w:pPr>
            <w:r>
              <w:t>Een duiding van een specifiek gebied.</w:t>
            </w:r>
          </w:p>
        </w:tc>
      </w:tr>
      <w:tr w:rsidR="00404396" w:rsidRPr="00022065" w14:paraId="7EF481CB" w14:textId="77777777" w:rsidTr="008C3F95">
        <w:trPr>
          <w:cantSplit/>
        </w:trPr>
        <w:tc>
          <w:tcPr>
            <w:tcW w:w="3397" w:type="dxa"/>
          </w:tcPr>
          <w:p w14:paraId="3A5359F6" w14:textId="77777777" w:rsidR="00404396" w:rsidRPr="005E17A4" w:rsidRDefault="00404396" w:rsidP="008C3F95">
            <w:pPr>
              <w:pStyle w:val="Tabel"/>
              <w:ind w:left="568"/>
            </w:pPr>
            <w:r w:rsidRPr="005E17A4">
              <w:t>status</w:t>
            </w:r>
          </w:p>
        </w:tc>
        <w:tc>
          <w:tcPr>
            <w:tcW w:w="1276" w:type="dxa"/>
          </w:tcPr>
          <w:p w14:paraId="2AAEFAE6" w14:textId="77777777" w:rsidR="00404396" w:rsidRPr="005E17A4" w:rsidRDefault="00404396" w:rsidP="008C3F95">
            <w:pPr>
              <w:pStyle w:val="Tabel"/>
            </w:pPr>
            <w:r w:rsidRPr="005E17A4">
              <w:t>[0..1]</w:t>
            </w:r>
          </w:p>
        </w:tc>
        <w:tc>
          <w:tcPr>
            <w:tcW w:w="1147" w:type="dxa"/>
          </w:tcPr>
          <w:p w14:paraId="15DC1CCE" w14:textId="77777777" w:rsidR="00404396" w:rsidRPr="005E17A4" w:rsidRDefault="00404396" w:rsidP="008C3F95">
            <w:pPr>
              <w:pStyle w:val="Tabel"/>
            </w:pPr>
            <w:r w:rsidRPr="005E17A4">
              <w:t>String</w:t>
            </w:r>
            <w:r>
              <w:t>(80)</w:t>
            </w:r>
          </w:p>
        </w:tc>
        <w:tc>
          <w:tcPr>
            <w:tcW w:w="3814" w:type="dxa"/>
          </w:tcPr>
          <w:p w14:paraId="3849B6BF" w14:textId="1EBF7A5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607CE76" w14:textId="77777777" w:rsidTr="008C3F95">
        <w:trPr>
          <w:cantSplit/>
        </w:trPr>
        <w:tc>
          <w:tcPr>
            <w:tcW w:w="3397" w:type="dxa"/>
          </w:tcPr>
          <w:p w14:paraId="052442BC" w14:textId="77777777" w:rsidR="00404396" w:rsidRPr="005E17A4" w:rsidRDefault="00404396" w:rsidP="008C3F95">
            <w:pPr>
              <w:pStyle w:val="Tabel"/>
              <w:ind w:left="568"/>
            </w:pPr>
            <w:r w:rsidRPr="005E17A4">
              <w:t>procedurestatus</w:t>
            </w:r>
          </w:p>
        </w:tc>
        <w:tc>
          <w:tcPr>
            <w:tcW w:w="1276" w:type="dxa"/>
          </w:tcPr>
          <w:p w14:paraId="5B20CEAF" w14:textId="77777777" w:rsidR="00404396" w:rsidRPr="005E17A4" w:rsidRDefault="00404396" w:rsidP="008C3F95">
            <w:pPr>
              <w:pStyle w:val="Tabel"/>
            </w:pPr>
            <w:r w:rsidRPr="005E17A4">
              <w:t>[0..1]</w:t>
            </w:r>
          </w:p>
        </w:tc>
        <w:tc>
          <w:tcPr>
            <w:tcW w:w="1147" w:type="dxa"/>
          </w:tcPr>
          <w:p w14:paraId="14A5E5BF" w14:textId="77777777" w:rsidR="00404396" w:rsidRPr="005E17A4" w:rsidRDefault="00404396" w:rsidP="008C3F95">
            <w:pPr>
              <w:pStyle w:val="Tabel"/>
            </w:pPr>
            <w:r w:rsidRPr="005E17A4">
              <w:t>String</w:t>
            </w:r>
            <w:r>
              <w:t>(80)</w:t>
            </w:r>
          </w:p>
        </w:tc>
        <w:tc>
          <w:tcPr>
            <w:tcW w:w="3814" w:type="dxa"/>
          </w:tcPr>
          <w:p w14:paraId="3B6B7F84" w14:textId="258B0F5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F93EFDF" w14:textId="77777777" w:rsidTr="008C3F95">
        <w:trPr>
          <w:cantSplit/>
        </w:trPr>
        <w:tc>
          <w:tcPr>
            <w:tcW w:w="3397" w:type="dxa"/>
          </w:tcPr>
          <w:p w14:paraId="148840BD" w14:textId="77777777" w:rsidR="00404396" w:rsidRPr="005E17A4" w:rsidRDefault="00404396" w:rsidP="008C3F95">
            <w:pPr>
              <w:pStyle w:val="Tabel"/>
              <w:ind w:left="568"/>
            </w:pPr>
            <w:r>
              <w:lastRenderedPageBreak/>
              <w:t>identificatie</w:t>
            </w:r>
          </w:p>
        </w:tc>
        <w:tc>
          <w:tcPr>
            <w:tcW w:w="1276" w:type="dxa"/>
          </w:tcPr>
          <w:p w14:paraId="4A284B28" w14:textId="77777777" w:rsidR="00404396" w:rsidRPr="005E17A4" w:rsidRDefault="00404396" w:rsidP="008C3F95">
            <w:pPr>
              <w:pStyle w:val="Tabel"/>
            </w:pPr>
            <w:r>
              <w:t>[1..1]</w:t>
            </w:r>
          </w:p>
        </w:tc>
        <w:tc>
          <w:tcPr>
            <w:tcW w:w="1147" w:type="dxa"/>
          </w:tcPr>
          <w:p w14:paraId="06D815BA" w14:textId="77777777" w:rsidR="00404396" w:rsidRPr="005E17A4" w:rsidRDefault="00404396" w:rsidP="008C3F95">
            <w:pPr>
              <w:pStyle w:val="Tabel"/>
            </w:pPr>
            <w:r>
              <w:t>NEN3610</w:t>
            </w:r>
            <w:r>
              <w:br/>
              <w:t>(80)</w:t>
            </w:r>
          </w:p>
        </w:tc>
        <w:tc>
          <w:tcPr>
            <w:tcW w:w="3814" w:type="dxa"/>
          </w:tcPr>
          <w:p w14:paraId="2AC62C08" w14:textId="10E078B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C078CE5" w14:textId="77777777" w:rsidTr="008C3F95">
        <w:trPr>
          <w:cantSplit/>
        </w:trPr>
        <w:tc>
          <w:tcPr>
            <w:tcW w:w="3397" w:type="dxa"/>
          </w:tcPr>
          <w:p w14:paraId="396603FF" w14:textId="77777777" w:rsidR="00404396" w:rsidRPr="005E17A4" w:rsidRDefault="00404396" w:rsidP="008C3F95">
            <w:pPr>
              <w:pStyle w:val="Tabel"/>
              <w:ind w:left="568"/>
            </w:pPr>
            <w:r>
              <w:t>type</w:t>
            </w:r>
          </w:p>
        </w:tc>
        <w:tc>
          <w:tcPr>
            <w:tcW w:w="1276" w:type="dxa"/>
          </w:tcPr>
          <w:p w14:paraId="19B41A24" w14:textId="77777777" w:rsidR="00404396" w:rsidRPr="005E17A4" w:rsidRDefault="00404396" w:rsidP="008C3F95">
            <w:pPr>
              <w:pStyle w:val="Tabel"/>
            </w:pPr>
            <w:r>
              <w:t>[1..1]</w:t>
            </w:r>
          </w:p>
        </w:tc>
        <w:tc>
          <w:tcPr>
            <w:tcW w:w="1147" w:type="dxa"/>
          </w:tcPr>
          <w:p w14:paraId="2D5B9C03" w14:textId="77777777" w:rsidR="00404396" w:rsidRPr="005E17A4" w:rsidRDefault="00404396" w:rsidP="008C3F95">
            <w:pPr>
              <w:pStyle w:val="Tabel"/>
            </w:pPr>
            <w:r>
              <w:t>String(255)</w:t>
            </w:r>
          </w:p>
        </w:tc>
        <w:tc>
          <w:tcPr>
            <w:tcW w:w="3814" w:type="dxa"/>
          </w:tcPr>
          <w:p w14:paraId="2E7CFD20" w14:textId="77777777" w:rsidR="00404396" w:rsidRPr="005E17A4" w:rsidRDefault="00404396" w:rsidP="008C3F95">
            <w:pPr>
              <w:pStyle w:val="Tabel"/>
            </w:pPr>
            <w:r>
              <w:t xml:space="preserve">Waarde uit de </w:t>
            </w:r>
            <w:proofErr w:type="spellStart"/>
            <w:r>
              <w:t>waardelijst</w:t>
            </w:r>
            <w:proofErr w:type="spellEnd"/>
            <w:r>
              <w:t xml:space="preserve"> ‘</w:t>
            </w:r>
            <w:proofErr w:type="spellStart"/>
            <w:r>
              <w:t>TypeGebiedsaanwijzing</w:t>
            </w:r>
            <w:proofErr w:type="spellEnd"/>
            <w:r>
              <w:t>’.</w:t>
            </w:r>
          </w:p>
        </w:tc>
      </w:tr>
      <w:tr w:rsidR="00404396" w:rsidRPr="00022065" w14:paraId="287BA003" w14:textId="77777777" w:rsidTr="008C3F95">
        <w:trPr>
          <w:cantSplit/>
        </w:trPr>
        <w:tc>
          <w:tcPr>
            <w:tcW w:w="3397" w:type="dxa"/>
          </w:tcPr>
          <w:p w14:paraId="18B4DF9F" w14:textId="77777777" w:rsidR="00404396" w:rsidRPr="005E17A4" w:rsidRDefault="00404396" w:rsidP="008C3F95">
            <w:pPr>
              <w:pStyle w:val="Tabel"/>
              <w:ind w:left="568"/>
            </w:pPr>
            <w:r>
              <w:t>naam</w:t>
            </w:r>
          </w:p>
        </w:tc>
        <w:tc>
          <w:tcPr>
            <w:tcW w:w="1276" w:type="dxa"/>
          </w:tcPr>
          <w:p w14:paraId="6DF3939A" w14:textId="77777777" w:rsidR="00404396" w:rsidRPr="005E17A4" w:rsidRDefault="00404396" w:rsidP="008C3F95">
            <w:pPr>
              <w:pStyle w:val="Tabel"/>
            </w:pPr>
            <w:r>
              <w:t>[1..1]</w:t>
            </w:r>
          </w:p>
        </w:tc>
        <w:tc>
          <w:tcPr>
            <w:tcW w:w="1147" w:type="dxa"/>
          </w:tcPr>
          <w:p w14:paraId="347267AB" w14:textId="77777777" w:rsidR="00404396" w:rsidRPr="005E17A4" w:rsidRDefault="00404396" w:rsidP="008C3F95">
            <w:pPr>
              <w:pStyle w:val="Tabel"/>
            </w:pPr>
            <w:r w:rsidRPr="005E17A4">
              <w:t>String</w:t>
            </w:r>
            <w:r>
              <w:t>(255)</w:t>
            </w:r>
          </w:p>
        </w:tc>
        <w:tc>
          <w:tcPr>
            <w:tcW w:w="3814" w:type="dxa"/>
          </w:tcPr>
          <w:p w14:paraId="23FFD42E" w14:textId="77777777" w:rsidR="00404396" w:rsidRPr="005E17A4" w:rsidRDefault="00404396" w:rsidP="008C3F95">
            <w:pPr>
              <w:pStyle w:val="Tabel"/>
            </w:pPr>
            <w:r>
              <w:t>Hoe het aangewezen gebied genoemd wordt.</w:t>
            </w:r>
          </w:p>
        </w:tc>
      </w:tr>
      <w:tr w:rsidR="00404396" w:rsidRPr="00022065" w14:paraId="637E21AB" w14:textId="77777777" w:rsidTr="008C3F95">
        <w:trPr>
          <w:cantSplit/>
        </w:trPr>
        <w:tc>
          <w:tcPr>
            <w:tcW w:w="3397" w:type="dxa"/>
          </w:tcPr>
          <w:p w14:paraId="29B64884" w14:textId="77777777" w:rsidR="00404396" w:rsidRPr="005E17A4" w:rsidRDefault="00404396" w:rsidP="008C3F95">
            <w:pPr>
              <w:pStyle w:val="Tabel"/>
              <w:ind w:left="568"/>
            </w:pPr>
            <w:r>
              <w:t>groep</w:t>
            </w:r>
          </w:p>
        </w:tc>
        <w:tc>
          <w:tcPr>
            <w:tcW w:w="1276" w:type="dxa"/>
          </w:tcPr>
          <w:p w14:paraId="5108B6FC" w14:textId="77777777" w:rsidR="00404396" w:rsidRPr="005E17A4" w:rsidRDefault="00404396" w:rsidP="008C3F95">
            <w:pPr>
              <w:pStyle w:val="Tabel"/>
            </w:pPr>
            <w:r>
              <w:t>[1..1]</w:t>
            </w:r>
          </w:p>
        </w:tc>
        <w:tc>
          <w:tcPr>
            <w:tcW w:w="1147" w:type="dxa"/>
          </w:tcPr>
          <w:p w14:paraId="5660C2E1" w14:textId="77777777" w:rsidR="00404396" w:rsidRPr="005E17A4" w:rsidRDefault="00404396" w:rsidP="008C3F95">
            <w:pPr>
              <w:pStyle w:val="Tabel"/>
            </w:pPr>
            <w:r>
              <w:t>String(255)</w:t>
            </w:r>
          </w:p>
        </w:tc>
        <w:tc>
          <w:tcPr>
            <w:tcW w:w="3814" w:type="dxa"/>
          </w:tcPr>
          <w:p w14:paraId="592109B4" w14:textId="5BFC3C48" w:rsidR="00404396" w:rsidRPr="005E17A4" w:rsidRDefault="00404396" w:rsidP="008C3F95">
            <w:pPr>
              <w:pStyle w:val="Tabel"/>
            </w:pPr>
            <w:r>
              <w:t xml:space="preserve">Waarde uit de </w:t>
            </w:r>
            <w:proofErr w:type="spellStart"/>
            <w:r>
              <w:t>waardelijst</w:t>
            </w:r>
            <w:proofErr w:type="spellEnd"/>
            <w:r>
              <w:t xml:space="preserve"> ‘</w:t>
            </w:r>
            <w:proofErr w:type="spellStart"/>
            <w:r>
              <w:t>gebiedsaanwijzinggroep</w:t>
            </w:r>
            <w:proofErr w:type="spellEnd"/>
            <w:r>
              <w:t>’.</w:t>
            </w:r>
            <w:r w:rsidR="00ED2DDF">
              <w:t xml:space="preserve"> </w:t>
            </w:r>
            <w:r w:rsidR="00ED2DDF" w:rsidRPr="00ED2DDF">
              <w:t xml:space="preserve">De waarde die gekozen kan worden uit de </w:t>
            </w:r>
            <w:proofErr w:type="spellStart"/>
            <w:r w:rsidR="00ED2DDF" w:rsidRPr="00ED2DDF">
              <w:t>waardelijst</w:t>
            </w:r>
            <w:proofErr w:type="spellEnd"/>
            <w:r w:rsidR="00ED2DDF" w:rsidRPr="00ED2DDF">
              <w:t xml:space="preserve"> </w:t>
            </w:r>
            <w:proofErr w:type="spellStart"/>
            <w:r w:rsidR="00ED2DDF" w:rsidRPr="00ED2DDF">
              <w:t>gebiedsaanwijzinggroep</w:t>
            </w:r>
            <w:proofErr w:type="spellEnd"/>
            <w:r w:rsidR="00ED2DDF" w:rsidRPr="00ED2DDF">
              <w:t xml:space="preserve"> is afhankelijk van de waarde die gekozen wordt uit ‘</w:t>
            </w:r>
            <w:proofErr w:type="spellStart"/>
            <w:r w:rsidR="00ED2DDF" w:rsidRPr="00ED2DDF">
              <w:t>TypeGebiedsaanwijzing</w:t>
            </w:r>
            <w:proofErr w:type="spellEnd"/>
            <w:r w:rsidR="00ED2DDF" w:rsidRPr="00ED2DDF">
              <w:t>’.</w:t>
            </w:r>
          </w:p>
        </w:tc>
      </w:tr>
      <w:tr w:rsidR="00404396" w:rsidRPr="00022065" w14:paraId="16990FBB" w14:textId="77777777" w:rsidTr="008C3F95">
        <w:trPr>
          <w:cantSplit/>
        </w:trPr>
        <w:tc>
          <w:tcPr>
            <w:tcW w:w="3397" w:type="dxa"/>
          </w:tcPr>
          <w:p w14:paraId="78DE90CF" w14:textId="77777777" w:rsidR="00404396" w:rsidRPr="005E17A4" w:rsidRDefault="00404396" w:rsidP="008C3F95">
            <w:pPr>
              <w:pStyle w:val="Tabel"/>
              <w:ind w:left="568"/>
            </w:pPr>
            <w:r>
              <w:t>locatieaanduiding</w:t>
            </w:r>
          </w:p>
        </w:tc>
        <w:tc>
          <w:tcPr>
            <w:tcW w:w="1276" w:type="dxa"/>
          </w:tcPr>
          <w:p w14:paraId="0D66406D" w14:textId="77777777" w:rsidR="00404396" w:rsidRPr="005E17A4" w:rsidRDefault="00404396" w:rsidP="008C3F95">
            <w:pPr>
              <w:pStyle w:val="Tabel"/>
            </w:pPr>
            <w:r>
              <w:t>[1..1]</w:t>
            </w:r>
          </w:p>
        </w:tc>
        <w:tc>
          <w:tcPr>
            <w:tcW w:w="1147" w:type="dxa"/>
          </w:tcPr>
          <w:p w14:paraId="26C24661" w14:textId="77777777" w:rsidR="00404396" w:rsidRPr="005E17A4" w:rsidRDefault="00404396" w:rsidP="008C3F95">
            <w:pPr>
              <w:pStyle w:val="Tabel"/>
            </w:pPr>
          </w:p>
        </w:tc>
        <w:tc>
          <w:tcPr>
            <w:tcW w:w="3814" w:type="dxa"/>
          </w:tcPr>
          <w:p w14:paraId="0612B43C" w14:textId="77777777" w:rsidR="00404396" w:rsidRPr="005E17A4" w:rsidRDefault="00404396" w:rsidP="008C3F95">
            <w:pPr>
              <w:pStyle w:val="Tabel"/>
            </w:pPr>
            <w:r>
              <w:t>De Locatie die wordt aangewezen.</w:t>
            </w:r>
          </w:p>
        </w:tc>
      </w:tr>
      <w:tr w:rsidR="00404396" w:rsidRPr="00022065" w14:paraId="02BE777A" w14:textId="77777777" w:rsidTr="008C3F95">
        <w:trPr>
          <w:cantSplit/>
        </w:trPr>
        <w:tc>
          <w:tcPr>
            <w:tcW w:w="3397" w:type="dxa"/>
          </w:tcPr>
          <w:p w14:paraId="08FD39AD" w14:textId="77777777" w:rsidR="00404396" w:rsidRPr="005E17A4" w:rsidRDefault="00404396" w:rsidP="008C3F95">
            <w:pPr>
              <w:pStyle w:val="Tabel"/>
              <w:ind w:left="852"/>
            </w:pPr>
            <w:r>
              <w:t>[@LocatieRef]</w:t>
            </w:r>
          </w:p>
        </w:tc>
        <w:tc>
          <w:tcPr>
            <w:tcW w:w="1276" w:type="dxa"/>
          </w:tcPr>
          <w:p w14:paraId="759A52EC" w14:textId="77777777" w:rsidR="00404396" w:rsidRPr="005E17A4" w:rsidRDefault="00404396" w:rsidP="008C3F95">
            <w:pPr>
              <w:pStyle w:val="Tabel"/>
            </w:pPr>
            <w:r>
              <w:t>[1..*]</w:t>
            </w:r>
          </w:p>
        </w:tc>
        <w:tc>
          <w:tcPr>
            <w:tcW w:w="1147" w:type="dxa"/>
          </w:tcPr>
          <w:p w14:paraId="3C6C26F7"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C1F95B1" w14:textId="77777777" w:rsidR="00404396" w:rsidRPr="005E17A4" w:rsidRDefault="00404396" w:rsidP="008C3F95">
            <w:pPr>
              <w:pStyle w:val="Tabel"/>
            </w:pPr>
            <w:r w:rsidRPr="005E17A4">
              <w:t>Verwijzing naar de identificatie</w:t>
            </w:r>
            <w:r>
              <w:t>(s)</w:t>
            </w:r>
            <w:r w:rsidRPr="005E17A4">
              <w:t xml:space="preserve"> van de Locatie waar </w:t>
            </w:r>
            <w:r>
              <w:t>een specifiek gebied wordt aangewezen</w:t>
            </w:r>
            <w:r w:rsidRPr="005E17A4">
              <w:t xml:space="preserve">. </w:t>
            </w:r>
          </w:p>
        </w:tc>
      </w:tr>
    </w:tbl>
    <w:p w14:paraId="5FFA446E" w14:textId="77777777" w:rsidR="00404396" w:rsidRPr="00022065" w:rsidRDefault="00404396" w:rsidP="00404396"/>
    <w:p w14:paraId="30018E27" w14:textId="3A77D3D7" w:rsidR="00404396" w:rsidRDefault="00404396" w:rsidP="00ED2DDF">
      <w:pPr>
        <w:pStyle w:val="Kop2"/>
      </w:pPr>
      <w:bookmarkStart w:id="80" w:name="_Ref63864190"/>
      <w:bookmarkStart w:id="81" w:name="_Toc158193968"/>
      <w:bookmarkStart w:id="82" w:name="XML_art_omgevingsnorm"/>
      <w:r>
        <w:t>Omgevingsnorm</w:t>
      </w:r>
      <w:bookmarkEnd w:id="80"/>
      <w:bookmarkEnd w:id="81"/>
    </w:p>
    <w:p w14:paraId="7BF138D5" w14:textId="7149EF09" w:rsidR="00404396" w:rsidRDefault="00404396" w:rsidP="009453CF">
      <w:bookmarkStart w:id="83" w:name="_Hlk73345053"/>
      <w:bookmarkEnd w:id="82"/>
      <w:r w:rsidRPr="00022065">
        <w:t>Een omgevingsnorm is het vastleggen van normwaarden als referentiepunt ten behoeve van het handelen in de fysieke leefomgeving.</w:t>
      </w:r>
      <w:bookmarkEnd w:id="83"/>
    </w:p>
    <w:p w14:paraId="66DD743A"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F3AAE4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01E3F15" w14:textId="77777777" w:rsidR="00404396" w:rsidRPr="00E45F7A" w:rsidRDefault="00404396" w:rsidP="008C3F95">
            <w:pPr>
              <w:pStyle w:val="Tabel"/>
            </w:pPr>
            <w:r w:rsidRPr="00E45F7A">
              <w:t>Element</w:t>
            </w:r>
          </w:p>
        </w:tc>
        <w:tc>
          <w:tcPr>
            <w:tcW w:w="1276" w:type="dxa"/>
          </w:tcPr>
          <w:p w14:paraId="536704A2" w14:textId="77777777" w:rsidR="00404396" w:rsidRPr="004F4C2F" w:rsidRDefault="00404396" w:rsidP="008C3F95">
            <w:pPr>
              <w:pStyle w:val="Tabel"/>
              <w:rPr>
                <w:sz w:val="16"/>
              </w:rPr>
            </w:pPr>
            <w:r w:rsidRPr="004F4C2F">
              <w:rPr>
                <w:sz w:val="16"/>
              </w:rPr>
              <w:t>M(</w:t>
            </w:r>
            <w:proofErr w:type="spellStart"/>
            <w:r w:rsidRPr="004F4C2F">
              <w:rPr>
                <w:sz w:val="16"/>
              </w:rPr>
              <w:t>ultipliciteit</w:t>
            </w:r>
            <w:proofErr w:type="spellEnd"/>
            <w:r w:rsidRPr="004F4C2F">
              <w:rPr>
                <w:sz w:val="16"/>
              </w:rPr>
              <w:t>)</w:t>
            </w:r>
          </w:p>
        </w:tc>
        <w:tc>
          <w:tcPr>
            <w:tcW w:w="1147" w:type="dxa"/>
          </w:tcPr>
          <w:p w14:paraId="3229AC5E" w14:textId="77777777" w:rsidR="00404396" w:rsidRPr="00E45F7A" w:rsidRDefault="00404396" w:rsidP="008C3F95">
            <w:pPr>
              <w:pStyle w:val="Tabel"/>
            </w:pPr>
            <w:r w:rsidRPr="00E45F7A">
              <w:t>Type</w:t>
            </w:r>
          </w:p>
        </w:tc>
        <w:tc>
          <w:tcPr>
            <w:tcW w:w="3814" w:type="dxa"/>
          </w:tcPr>
          <w:p w14:paraId="03C6731C" w14:textId="77777777" w:rsidR="00404396" w:rsidRPr="00E45F7A" w:rsidRDefault="00404396" w:rsidP="008C3F95">
            <w:pPr>
              <w:pStyle w:val="Tabel"/>
            </w:pPr>
            <w:r w:rsidRPr="00E45F7A">
              <w:t>Omschrijving</w:t>
            </w:r>
          </w:p>
        </w:tc>
      </w:tr>
      <w:tr w:rsidR="00404396" w:rsidRPr="00022065" w14:paraId="251572A1" w14:textId="77777777" w:rsidTr="008C3F95">
        <w:trPr>
          <w:cantSplit/>
        </w:trPr>
        <w:tc>
          <w:tcPr>
            <w:tcW w:w="3397" w:type="dxa"/>
          </w:tcPr>
          <w:p w14:paraId="393D6B22" w14:textId="77777777" w:rsidR="00404396" w:rsidRPr="005E17A4" w:rsidRDefault="00404396" w:rsidP="008C3F95">
            <w:pPr>
              <w:pStyle w:val="Tabel"/>
            </w:pPr>
            <w:proofErr w:type="spellStart"/>
            <w:r w:rsidRPr="005E17A4">
              <w:t>owObject</w:t>
            </w:r>
            <w:proofErr w:type="spellEnd"/>
          </w:p>
        </w:tc>
        <w:tc>
          <w:tcPr>
            <w:tcW w:w="1276" w:type="dxa"/>
          </w:tcPr>
          <w:p w14:paraId="0443C2CF" w14:textId="77777777" w:rsidR="00404396" w:rsidRPr="005E17A4" w:rsidRDefault="00404396" w:rsidP="008C3F95">
            <w:pPr>
              <w:pStyle w:val="Tabel"/>
            </w:pPr>
            <w:r w:rsidRPr="005E17A4">
              <w:t>[1..1]</w:t>
            </w:r>
          </w:p>
        </w:tc>
        <w:tc>
          <w:tcPr>
            <w:tcW w:w="1147" w:type="dxa"/>
          </w:tcPr>
          <w:p w14:paraId="36952F4E" w14:textId="77777777" w:rsidR="00404396" w:rsidRPr="005E17A4" w:rsidRDefault="00404396" w:rsidP="008C3F95">
            <w:pPr>
              <w:pStyle w:val="Tabel"/>
            </w:pPr>
          </w:p>
        </w:tc>
        <w:tc>
          <w:tcPr>
            <w:tcW w:w="3814" w:type="dxa"/>
          </w:tcPr>
          <w:p w14:paraId="14448E58" w14:textId="77777777" w:rsidR="00404396" w:rsidRPr="005E17A4" w:rsidRDefault="00404396" w:rsidP="008C3F95">
            <w:pPr>
              <w:pStyle w:val="Tabel"/>
            </w:pPr>
            <w:r>
              <w:t>Container van het specifieke OW-object.</w:t>
            </w:r>
          </w:p>
        </w:tc>
      </w:tr>
      <w:tr w:rsidR="00404396" w:rsidRPr="00022065" w14:paraId="389232EE" w14:textId="77777777" w:rsidTr="008C3F95">
        <w:trPr>
          <w:cantSplit/>
        </w:trPr>
        <w:tc>
          <w:tcPr>
            <w:tcW w:w="3397" w:type="dxa"/>
          </w:tcPr>
          <w:p w14:paraId="42DB47DB" w14:textId="77777777" w:rsidR="00404396" w:rsidRPr="005E17A4" w:rsidRDefault="00404396" w:rsidP="008C3F95">
            <w:pPr>
              <w:pStyle w:val="Tabel"/>
              <w:ind w:left="284"/>
            </w:pPr>
            <w:r>
              <w:t>Omgevingsnorm</w:t>
            </w:r>
          </w:p>
        </w:tc>
        <w:tc>
          <w:tcPr>
            <w:tcW w:w="1276" w:type="dxa"/>
          </w:tcPr>
          <w:p w14:paraId="71606D54" w14:textId="77777777" w:rsidR="00404396" w:rsidRPr="005E17A4" w:rsidRDefault="00404396" w:rsidP="008C3F95">
            <w:pPr>
              <w:pStyle w:val="Tabel"/>
            </w:pPr>
            <w:r>
              <w:t>[1..1]</w:t>
            </w:r>
          </w:p>
        </w:tc>
        <w:tc>
          <w:tcPr>
            <w:tcW w:w="1147" w:type="dxa"/>
          </w:tcPr>
          <w:p w14:paraId="1B4F2861" w14:textId="77777777" w:rsidR="00404396" w:rsidRPr="005E17A4" w:rsidRDefault="00404396" w:rsidP="008C3F95">
            <w:pPr>
              <w:pStyle w:val="Tabel"/>
            </w:pPr>
          </w:p>
        </w:tc>
        <w:tc>
          <w:tcPr>
            <w:tcW w:w="3814" w:type="dxa"/>
          </w:tcPr>
          <w:p w14:paraId="46CCC444" w14:textId="77777777" w:rsidR="00404396" w:rsidRDefault="00404396" w:rsidP="008C3F95">
            <w:pPr>
              <w:pStyle w:val="Tabel"/>
            </w:pPr>
            <w:r>
              <w:t>De norm die gesteld wordt vanuit een regel.</w:t>
            </w:r>
          </w:p>
        </w:tc>
      </w:tr>
      <w:tr w:rsidR="00404396" w:rsidRPr="00022065" w14:paraId="1A3D6D31" w14:textId="77777777" w:rsidTr="008C3F95">
        <w:trPr>
          <w:cantSplit/>
        </w:trPr>
        <w:tc>
          <w:tcPr>
            <w:tcW w:w="3397" w:type="dxa"/>
          </w:tcPr>
          <w:p w14:paraId="5BB8A036" w14:textId="77777777" w:rsidR="00404396" w:rsidRPr="005E17A4" w:rsidRDefault="00404396" w:rsidP="008C3F95">
            <w:pPr>
              <w:pStyle w:val="Tabel"/>
              <w:ind w:left="568"/>
            </w:pPr>
            <w:r>
              <w:t>s</w:t>
            </w:r>
            <w:r w:rsidRPr="005E17A4">
              <w:t>tatus</w:t>
            </w:r>
          </w:p>
        </w:tc>
        <w:tc>
          <w:tcPr>
            <w:tcW w:w="1276" w:type="dxa"/>
          </w:tcPr>
          <w:p w14:paraId="54E729F5" w14:textId="77777777" w:rsidR="00404396" w:rsidRPr="005E17A4" w:rsidRDefault="00404396" w:rsidP="008C3F95">
            <w:pPr>
              <w:pStyle w:val="Tabel"/>
            </w:pPr>
            <w:r w:rsidRPr="005E17A4">
              <w:t>[0..1]</w:t>
            </w:r>
          </w:p>
        </w:tc>
        <w:tc>
          <w:tcPr>
            <w:tcW w:w="1147" w:type="dxa"/>
          </w:tcPr>
          <w:p w14:paraId="43417CE3" w14:textId="77777777" w:rsidR="00404396" w:rsidRPr="005E17A4" w:rsidRDefault="00404396" w:rsidP="008C3F95">
            <w:pPr>
              <w:pStyle w:val="Tabel"/>
            </w:pPr>
            <w:r w:rsidRPr="005E17A4">
              <w:t>String</w:t>
            </w:r>
            <w:r>
              <w:t>(80)</w:t>
            </w:r>
          </w:p>
        </w:tc>
        <w:tc>
          <w:tcPr>
            <w:tcW w:w="3814" w:type="dxa"/>
          </w:tcPr>
          <w:p w14:paraId="4260E4FC" w14:textId="7AD6D22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56DFEE6" w14:textId="77777777" w:rsidTr="008C3F95">
        <w:trPr>
          <w:cantSplit/>
        </w:trPr>
        <w:tc>
          <w:tcPr>
            <w:tcW w:w="3397" w:type="dxa"/>
          </w:tcPr>
          <w:p w14:paraId="4192BBE1" w14:textId="77777777" w:rsidR="00404396" w:rsidRPr="005E17A4" w:rsidRDefault="00404396" w:rsidP="008C3F95">
            <w:pPr>
              <w:pStyle w:val="Tabel"/>
              <w:ind w:left="568"/>
            </w:pPr>
            <w:r w:rsidRPr="005E17A4">
              <w:t>procedurestatus</w:t>
            </w:r>
          </w:p>
        </w:tc>
        <w:tc>
          <w:tcPr>
            <w:tcW w:w="1276" w:type="dxa"/>
          </w:tcPr>
          <w:p w14:paraId="353E80BA" w14:textId="77777777" w:rsidR="00404396" w:rsidRPr="005E17A4" w:rsidRDefault="00404396" w:rsidP="008C3F95">
            <w:pPr>
              <w:pStyle w:val="Tabel"/>
            </w:pPr>
            <w:r w:rsidRPr="005E17A4">
              <w:t>[0..1]</w:t>
            </w:r>
          </w:p>
        </w:tc>
        <w:tc>
          <w:tcPr>
            <w:tcW w:w="1147" w:type="dxa"/>
          </w:tcPr>
          <w:p w14:paraId="39DD3F2E" w14:textId="77777777" w:rsidR="00404396" w:rsidRPr="005E17A4" w:rsidRDefault="00404396" w:rsidP="008C3F95">
            <w:pPr>
              <w:pStyle w:val="Tabel"/>
            </w:pPr>
            <w:r w:rsidRPr="005E17A4">
              <w:t>String</w:t>
            </w:r>
            <w:r>
              <w:t>(80)</w:t>
            </w:r>
          </w:p>
        </w:tc>
        <w:tc>
          <w:tcPr>
            <w:tcW w:w="3814" w:type="dxa"/>
          </w:tcPr>
          <w:p w14:paraId="77CD98DB" w14:textId="1FC2AFA6"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445FBD7" w14:textId="77777777" w:rsidTr="008C3F95">
        <w:trPr>
          <w:cantSplit/>
        </w:trPr>
        <w:tc>
          <w:tcPr>
            <w:tcW w:w="3397" w:type="dxa"/>
          </w:tcPr>
          <w:p w14:paraId="07D8826B" w14:textId="77777777" w:rsidR="00404396" w:rsidRPr="005E17A4" w:rsidRDefault="00404396" w:rsidP="008C3F95">
            <w:pPr>
              <w:pStyle w:val="Tabel"/>
              <w:ind w:left="568"/>
            </w:pPr>
            <w:r>
              <w:t>identificatie</w:t>
            </w:r>
          </w:p>
        </w:tc>
        <w:tc>
          <w:tcPr>
            <w:tcW w:w="1276" w:type="dxa"/>
          </w:tcPr>
          <w:p w14:paraId="180FF394" w14:textId="77777777" w:rsidR="00404396" w:rsidRPr="005E17A4" w:rsidRDefault="00404396" w:rsidP="008C3F95">
            <w:pPr>
              <w:pStyle w:val="Tabel"/>
            </w:pPr>
            <w:r>
              <w:t>[1..1]</w:t>
            </w:r>
          </w:p>
        </w:tc>
        <w:tc>
          <w:tcPr>
            <w:tcW w:w="1147" w:type="dxa"/>
          </w:tcPr>
          <w:p w14:paraId="37002ACA" w14:textId="77777777" w:rsidR="00404396" w:rsidRPr="005E17A4" w:rsidRDefault="00404396" w:rsidP="008C3F95">
            <w:pPr>
              <w:pStyle w:val="Tabel"/>
            </w:pPr>
            <w:r>
              <w:t>NEN3610 (80)</w:t>
            </w:r>
          </w:p>
        </w:tc>
        <w:tc>
          <w:tcPr>
            <w:tcW w:w="3814" w:type="dxa"/>
          </w:tcPr>
          <w:p w14:paraId="1C765FCD" w14:textId="4BDC085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E7393E0" w14:textId="77777777" w:rsidTr="008C3F95">
        <w:trPr>
          <w:cantSplit/>
        </w:trPr>
        <w:tc>
          <w:tcPr>
            <w:tcW w:w="3397" w:type="dxa"/>
          </w:tcPr>
          <w:p w14:paraId="0BDB1BB5" w14:textId="77777777" w:rsidR="00404396" w:rsidRPr="005E17A4" w:rsidRDefault="00404396" w:rsidP="008C3F95">
            <w:pPr>
              <w:pStyle w:val="Tabel"/>
              <w:ind w:left="568"/>
            </w:pPr>
            <w:r>
              <w:t>naam</w:t>
            </w:r>
          </w:p>
        </w:tc>
        <w:tc>
          <w:tcPr>
            <w:tcW w:w="1276" w:type="dxa"/>
          </w:tcPr>
          <w:p w14:paraId="6FC2B5DC" w14:textId="77777777" w:rsidR="00404396" w:rsidRPr="005E17A4" w:rsidRDefault="00404396" w:rsidP="008C3F95">
            <w:pPr>
              <w:pStyle w:val="Tabel"/>
            </w:pPr>
            <w:r>
              <w:t>[1..1]</w:t>
            </w:r>
          </w:p>
        </w:tc>
        <w:tc>
          <w:tcPr>
            <w:tcW w:w="1147" w:type="dxa"/>
          </w:tcPr>
          <w:p w14:paraId="1BC7A139" w14:textId="77777777" w:rsidR="00404396" w:rsidRPr="005E17A4" w:rsidRDefault="00404396" w:rsidP="008C3F95">
            <w:pPr>
              <w:pStyle w:val="Tabel"/>
            </w:pPr>
            <w:r>
              <w:t>String(255)</w:t>
            </w:r>
          </w:p>
        </w:tc>
        <w:tc>
          <w:tcPr>
            <w:tcW w:w="3814" w:type="dxa"/>
          </w:tcPr>
          <w:p w14:paraId="5480DB8D" w14:textId="77777777" w:rsidR="00404396" w:rsidRPr="005E17A4" w:rsidRDefault="00404396" w:rsidP="008C3F95">
            <w:pPr>
              <w:pStyle w:val="Tabel"/>
            </w:pPr>
            <w:r>
              <w:t>Hoe de norm door het bevoegd gezag genoemd wordt.</w:t>
            </w:r>
          </w:p>
        </w:tc>
      </w:tr>
      <w:tr w:rsidR="00404396" w:rsidRPr="00022065" w14:paraId="6E3712D6" w14:textId="77777777" w:rsidTr="008C3F95">
        <w:trPr>
          <w:cantSplit/>
        </w:trPr>
        <w:tc>
          <w:tcPr>
            <w:tcW w:w="3397" w:type="dxa"/>
          </w:tcPr>
          <w:p w14:paraId="62FCE88A" w14:textId="77777777" w:rsidR="00404396" w:rsidRDefault="00404396" w:rsidP="008C3F95">
            <w:pPr>
              <w:pStyle w:val="Tabel"/>
              <w:ind w:left="568"/>
            </w:pPr>
            <w:r>
              <w:t>type</w:t>
            </w:r>
          </w:p>
        </w:tc>
        <w:tc>
          <w:tcPr>
            <w:tcW w:w="1276" w:type="dxa"/>
          </w:tcPr>
          <w:p w14:paraId="1B71F331" w14:textId="77777777" w:rsidR="00404396" w:rsidRDefault="00404396" w:rsidP="008C3F95">
            <w:pPr>
              <w:pStyle w:val="Tabel"/>
            </w:pPr>
            <w:r>
              <w:t>[1..1]</w:t>
            </w:r>
          </w:p>
        </w:tc>
        <w:tc>
          <w:tcPr>
            <w:tcW w:w="1147" w:type="dxa"/>
          </w:tcPr>
          <w:p w14:paraId="7D8B5858" w14:textId="77777777" w:rsidR="00404396" w:rsidRDefault="00404396" w:rsidP="008C3F95">
            <w:pPr>
              <w:pStyle w:val="Tabel"/>
            </w:pPr>
            <w:r>
              <w:t>String(255)</w:t>
            </w:r>
          </w:p>
        </w:tc>
        <w:tc>
          <w:tcPr>
            <w:tcW w:w="3814" w:type="dxa"/>
          </w:tcPr>
          <w:p w14:paraId="65C914FD" w14:textId="77777777" w:rsidR="00404396" w:rsidRPr="005E17A4" w:rsidRDefault="00404396" w:rsidP="008C3F95">
            <w:pPr>
              <w:pStyle w:val="Tabel"/>
            </w:pPr>
            <w:r>
              <w:t xml:space="preserve">Waarde uit </w:t>
            </w:r>
            <w:proofErr w:type="spellStart"/>
            <w:r>
              <w:t>waardelijst</w:t>
            </w:r>
            <w:proofErr w:type="spellEnd"/>
            <w:r>
              <w:t xml:space="preserve"> ‘</w:t>
            </w:r>
            <w:proofErr w:type="spellStart"/>
            <w:r>
              <w:t>TypeNorm</w:t>
            </w:r>
            <w:proofErr w:type="spellEnd"/>
            <w:r>
              <w:t>’.</w:t>
            </w:r>
          </w:p>
        </w:tc>
      </w:tr>
      <w:tr w:rsidR="00404396" w:rsidRPr="00022065" w14:paraId="36367050" w14:textId="77777777" w:rsidTr="008C3F95">
        <w:trPr>
          <w:cantSplit/>
        </w:trPr>
        <w:tc>
          <w:tcPr>
            <w:tcW w:w="3397" w:type="dxa"/>
          </w:tcPr>
          <w:p w14:paraId="51DA8F48" w14:textId="77777777" w:rsidR="00404396" w:rsidRDefault="00404396" w:rsidP="008C3F95">
            <w:pPr>
              <w:pStyle w:val="Tabel"/>
              <w:ind w:left="568"/>
            </w:pPr>
            <w:r>
              <w:t>eenheid</w:t>
            </w:r>
          </w:p>
        </w:tc>
        <w:tc>
          <w:tcPr>
            <w:tcW w:w="1276" w:type="dxa"/>
          </w:tcPr>
          <w:p w14:paraId="48B79A97" w14:textId="77777777" w:rsidR="00404396" w:rsidRDefault="00404396" w:rsidP="008C3F95">
            <w:pPr>
              <w:pStyle w:val="Tabel"/>
            </w:pPr>
            <w:r>
              <w:t>[0..1]</w:t>
            </w:r>
          </w:p>
        </w:tc>
        <w:tc>
          <w:tcPr>
            <w:tcW w:w="1147" w:type="dxa"/>
          </w:tcPr>
          <w:p w14:paraId="46B2801A" w14:textId="77777777" w:rsidR="00404396" w:rsidRDefault="00404396" w:rsidP="008C3F95">
            <w:pPr>
              <w:pStyle w:val="Tabel"/>
            </w:pPr>
            <w:r>
              <w:t>String(255)</w:t>
            </w:r>
          </w:p>
        </w:tc>
        <w:tc>
          <w:tcPr>
            <w:tcW w:w="3814" w:type="dxa"/>
          </w:tcPr>
          <w:p w14:paraId="48E938D7" w14:textId="7765AE06"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is alleen te gebruiken bij kwantitatieve normwaarden.</w:t>
            </w:r>
          </w:p>
        </w:tc>
      </w:tr>
      <w:tr w:rsidR="00404396" w:rsidRPr="00022065" w14:paraId="01FCD8F7" w14:textId="77777777" w:rsidTr="008C3F95">
        <w:trPr>
          <w:cantSplit/>
        </w:trPr>
        <w:tc>
          <w:tcPr>
            <w:tcW w:w="3397" w:type="dxa"/>
          </w:tcPr>
          <w:p w14:paraId="617F8F97" w14:textId="77777777" w:rsidR="00404396" w:rsidRDefault="00404396" w:rsidP="008C3F95">
            <w:pPr>
              <w:pStyle w:val="Tabel"/>
              <w:ind w:left="568"/>
            </w:pPr>
            <w:r>
              <w:t>groep</w:t>
            </w:r>
          </w:p>
        </w:tc>
        <w:tc>
          <w:tcPr>
            <w:tcW w:w="1276" w:type="dxa"/>
          </w:tcPr>
          <w:p w14:paraId="75B48E96" w14:textId="77777777" w:rsidR="00404396" w:rsidRDefault="00404396" w:rsidP="008C3F95">
            <w:pPr>
              <w:pStyle w:val="Tabel"/>
            </w:pPr>
            <w:r>
              <w:t>[1..1]</w:t>
            </w:r>
          </w:p>
        </w:tc>
        <w:tc>
          <w:tcPr>
            <w:tcW w:w="1147" w:type="dxa"/>
          </w:tcPr>
          <w:p w14:paraId="2ACEFE90" w14:textId="77777777" w:rsidR="00404396" w:rsidRDefault="00404396" w:rsidP="008C3F95">
            <w:pPr>
              <w:pStyle w:val="Tabel"/>
            </w:pPr>
            <w:r>
              <w:t>String(255)</w:t>
            </w:r>
          </w:p>
        </w:tc>
        <w:tc>
          <w:tcPr>
            <w:tcW w:w="3814" w:type="dxa"/>
          </w:tcPr>
          <w:p w14:paraId="6208ADB5" w14:textId="77777777" w:rsidR="00404396" w:rsidRDefault="00404396" w:rsidP="008C3F95">
            <w:pPr>
              <w:pStyle w:val="Tabel"/>
            </w:pPr>
            <w:r>
              <w:t xml:space="preserve">Waarde uit </w:t>
            </w:r>
            <w:proofErr w:type="spellStart"/>
            <w:r>
              <w:t>waardelijst</w:t>
            </w:r>
            <w:proofErr w:type="spellEnd"/>
            <w:r>
              <w:t xml:space="preserve"> ‘Omgevingsnormgroep’.</w:t>
            </w:r>
          </w:p>
        </w:tc>
      </w:tr>
      <w:tr w:rsidR="00404396" w:rsidRPr="00022065" w14:paraId="62C7BF34" w14:textId="77777777" w:rsidTr="008C3F95">
        <w:trPr>
          <w:cantSplit/>
        </w:trPr>
        <w:tc>
          <w:tcPr>
            <w:tcW w:w="3397" w:type="dxa"/>
          </w:tcPr>
          <w:p w14:paraId="5C1C37E6" w14:textId="77777777" w:rsidR="00404396" w:rsidRDefault="00404396" w:rsidP="008C3F95">
            <w:pPr>
              <w:pStyle w:val="Tabel"/>
              <w:ind w:left="568"/>
            </w:pPr>
            <w:r>
              <w:t>normwaarde</w:t>
            </w:r>
          </w:p>
        </w:tc>
        <w:tc>
          <w:tcPr>
            <w:tcW w:w="1276" w:type="dxa"/>
          </w:tcPr>
          <w:p w14:paraId="419946ED" w14:textId="77777777" w:rsidR="00404396" w:rsidRDefault="00404396" w:rsidP="008C3F95">
            <w:pPr>
              <w:pStyle w:val="Tabel"/>
            </w:pPr>
            <w:r>
              <w:t>[1..1]</w:t>
            </w:r>
          </w:p>
        </w:tc>
        <w:tc>
          <w:tcPr>
            <w:tcW w:w="1147" w:type="dxa"/>
          </w:tcPr>
          <w:p w14:paraId="3042D0CF" w14:textId="77777777" w:rsidR="00404396" w:rsidRDefault="00404396" w:rsidP="008C3F95">
            <w:pPr>
              <w:pStyle w:val="Tabel"/>
            </w:pPr>
          </w:p>
        </w:tc>
        <w:tc>
          <w:tcPr>
            <w:tcW w:w="3814" w:type="dxa"/>
          </w:tcPr>
          <w:p w14:paraId="0E515F75" w14:textId="77777777" w:rsidR="00404396" w:rsidRPr="005E17A4" w:rsidRDefault="00404396" w:rsidP="008C3F95">
            <w:pPr>
              <w:pStyle w:val="Tabel"/>
            </w:pPr>
            <w:r>
              <w:t>Een specifiek referentiepunt (waarde) van de norm.</w:t>
            </w:r>
          </w:p>
        </w:tc>
      </w:tr>
      <w:tr w:rsidR="00404396" w:rsidRPr="00022065" w14:paraId="6354E018" w14:textId="77777777" w:rsidTr="008C3F95">
        <w:trPr>
          <w:cantSplit/>
        </w:trPr>
        <w:tc>
          <w:tcPr>
            <w:tcW w:w="3397" w:type="dxa"/>
          </w:tcPr>
          <w:p w14:paraId="23FF1478" w14:textId="77777777" w:rsidR="00404396" w:rsidRDefault="00404396" w:rsidP="008C3F95">
            <w:pPr>
              <w:pStyle w:val="Tabel"/>
              <w:ind w:left="852"/>
            </w:pPr>
            <w:r>
              <w:t>Normwaarde</w:t>
            </w:r>
          </w:p>
        </w:tc>
        <w:tc>
          <w:tcPr>
            <w:tcW w:w="1276" w:type="dxa"/>
          </w:tcPr>
          <w:p w14:paraId="0BC10CA0" w14:textId="77777777" w:rsidR="00404396" w:rsidRDefault="00404396" w:rsidP="008C3F95">
            <w:pPr>
              <w:pStyle w:val="Tabel"/>
            </w:pPr>
            <w:r>
              <w:t>[1..*]</w:t>
            </w:r>
          </w:p>
        </w:tc>
        <w:tc>
          <w:tcPr>
            <w:tcW w:w="1147" w:type="dxa"/>
          </w:tcPr>
          <w:p w14:paraId="080DFF1D" w14:textId="77777777" w:rsidR="00404396" w:rsidRDefault="00404396" w:rsidP="008C3F95">
            <w:pPr>
              <w:pStyle w:val="Tabel"/>
            </w:pPr>
          </w:p>
        </w:tc>
        <w:tc>
          <w:tcPr>
            <w:tcW w:w="3814" w:type="dxa"/>
          </w:tcPr>
          <w:p w14:paraId="1C00BCBA" w14:textId="77777777" w:rsidR="00404396" w:rsidRPr="005E17A4" w:rsidRDefault="00404396" w:rsidP="008C3F95">
            <w:pPr>
              <w:pStyle w:val="Tabel"/>
            </w:pPr>
            <w:r>
              <w:t>Een specifiek referentiepunt (waarde) van de norm.</w:t>
            </w:r>
          </w:p>
        </w:tc>
      </w:tr>
      <w:tr w:rsidR="00404396" w:rsidRPr="00022065" w14:paraId="427AEBCE" w14:textId="77777777" w:rsidTr="008C3F95">
        <w:trPr>
          <w:cantSplit/>
        </w:trPr>
        <w:tc>
          <w:tcPr>
            <w:tcW w:w="3397" w:type="dxa"/>
          </w:tcPr>
          <w:p w14:paraId="4A25DF38" w14:textId="77777777" w:rsidR="00404396" w:rsidRDefault="00404396" w:rsidP="008C3F95">
            <w:pPr>
              <w:pStyle w:val="Tabel"/>
              <w:ind w:left="1136"/>
            </w:pPr>
            <w:r>
              <w:t>identificatie</w:t>
            </w:r>
          </w:p>
        </w:tc>
        <w:tc>
          <w:tcPr>
            <w:tcW w:w="1276" w:type="dxa"/>
          </w:tcPr>
          <w:p w14:paraId="29F153C4" w14:textId="77777777" w:rsidR="00404396" w:rsidRDefault="00404396" w:rsidP="008C3F95">
            <w:pPr>
              <w:pStyle w:val="Tabel"/>
            </w:pPr>
            <w:r>
              <w:t>[1..1]</w:t>
            </w:r>
          </w:p>
        </w:tc>
        <w:tc>
          <w:tcPr>
            <w:tcW w:w="1147" w:type="dxa"/>
          </w:tcPr>
          <w:p w14:paraId="2A2759AD" w14:textId="77777777" w:rsidR="00404396" w:rsidRDefault="00404396" w:rsidP="008C3F95">
            <w:pPr>
              <w:pStyle w:val="Tabel"/>
            </w:pPr>
            <w:r>
              <w:t>NEN3610 (80)</w:t>
            </w:r>
          </w:p>
        </w:tc>
        <w:tc>
          <w:tcPr>
            <w:tcW w:w="3814" w:type="dxa"/>
          </w:tcPr>
          <w:p w14:paraId="42A802A9" w14:textId="512778BB"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3D1D50F" w14:textId="77777777" w:rsidTr="008C3F95">
        <w:trPr>
          <w:cantSplit/>
        </w:trPr>
        <w:tc>
          <w:tcPr>
            <w:tcW w:w="3397" w:type="dxa"/>
          </w:tcPr>
          <w:p w14:paraId="00B51296" w14:textId="69DE2514" w:rsidR="00404396" w:rsidRDefault="00404396" w:rsidP="008C3F95">
            <w:pPr>
              <w:pStyle w:val="Tabel"/>
              <w:ind w:left="1136"/>
            </w:pPr>
            <w:proofErr w:type="spellStart"/>
            <w:r>
              <w:t>kwantitatieveWaarde</w:t>
            </w:r>
            <w:proofErr w:type="spellEnd"/>
          </w:p>
        </w:tc>
        <w:tc>
          <w:tcPr>
            <w:tcW w:w="1276" w:type="dxa"/>
          </w:tcPr>
          <w:p w14:paraId="3D96A250" w14:textId="77777777" w:rsidR="00404396" w:rsidRDefault="00404396" w:rsidP="008C3F95">
            <w:pPr>
              <w:pStyle w:val="Tabel"/>
            </w:pPr>
            <w:r>
              <w:t>[0..1]</w:t>
            </w:r>
          </w:p>
        </w:tc>
        <w:tc>
          <w:tcPr>
            <w:tcW w:w="1147" w:type="dxa"/>
          </w:tcPr>
          <w:p w14:paraId="56DDBC24" w14:textId="77777777" w:rsidR="00404396" w:rsidRDefault="00404396" w:rsidP="008C3F95">
            <w:pPr>
              <w:pStyle w:val="Tabel"/>
            </w:pPr>
            <w:proofErr w:type="spellStart"/>
            <w:r>
              <w:t>Decimal</w:t>
            </w:r>
            <w:proofErr w:type="spellEnd"/>
            <w:r>
              <w:br/>
              <w:t>(80)</w:t>
            </w:r>
          </w:p>
        </w:tc>
        <w:tc>
          <w:tcPr>
            <w:tcW w:w="3814" w:type="dxa"/>
          </w:tcPr>
          <w:p w14:paraId="0801E006" w14:textId="77777777" w:rsidR="00404396" w:rsidRDefault="00404396" w:rsidP="008C3F95">
            <w:pPr>
              <w:pStyle w:val="Tabel"/>
            </w:pPr>
            <w:r>
              <w:t>In getallen uit te drukken waarde van de norm.</w:t>
            </w:r>
          </w:p>
          <w:p w14:paraId="138797A8" w14:textId="199FBEB5" w:rsidR="00ED2DDF" w:rsidRPr="005E17A4" w:rsidRDefault="00ED2DDF" w:rsidP="008C3F95">
            <w:pPr>
              <w:pStyle w:val="Tabel"/>
            </w:pPr>
            <w:r>
              <w:t xml:space="preserve">Als deze is ingevuld moeten </w:t>
            </w:r>
            <w:proofErr w:type="spellStart"/>
            <w:r>
              <w:t>kwalitatieveWaarde</w:t>
            </w:r>
            <w:proofErr w:type="spellEnd"/>
            <w:r>
              <w:t xml:space="preserve"> en </w:t>
            </w:r>
            <w:proofErr w:type="spellStart"/>
            <w:r>
              <w:t>waardeInRegeltekst</w:t>
            </w:r>
            <w:proofErr w:type="spellEnd"/>
            <w:r>
              <w:t xml:space="preserve"> leeg zijn.</w:t>
            </w:r>
          </w:p>
        </w:tc>
      </w:tr>
      <w:tr w:rsidR="00404396" w:rsidRPr="00022065" w14:paraId="60CD2373" w14:textId="77777777" w:rsidTr="008C3F95">
        <w:trPr>
          <w:cantSplit/>
        </w:trPr>
        <w:tc>
          <w:tcPr>
            <w:tcW w:w="3397" w:type="dxa"/>
          </w:tcPr>
          <w:p w14:paraId="33E76FCD" w14:textId="0984D44A" w:rsidR="00404396" w:rsidRDefault="00404396" w:rsidP="008C3F95">
            <w:pPr>
              <w:pStyle w:val="Tabel"/>
              <w:ind w:left="1136"/>
            </w:pPr>
            <w:proofErr w:type="spellStart"/>
            <w:r>
              <w:lastRenderedPageBreak/>
              <w:t>kwalitatieveWaarde</w:t>
            </w:r>
            <w:proofErr w:type="spellEnd"/>
          </w:p>
        </w:tc>
        <w:tc>
          <w:tcPr>
            <w:tcW w:w="1276" w:type="dxa"/>
          </w:tcPr>
          <w:p w14:paraId="50B8CCA9" w14:textId="77777777" w:rsidR="00404396" w:rsidRDefault="00404396" w:rsidP="008C3F95">
            <w:pPr>
              <w:pStyle w:val="Tabel"/>
            </w:pPr>
            <w:r>
              <w:t>[0..1]</w:t>
            </w:r>
          </w:p>
        </w:tc>
        <w:tc>
          <w:tcPr>
            <w:tcW w:w="1147" w:type="dxa"/>
          </w:tcPr>
          <w:p w14:paraId="5C904A48" w14:textId="77777777" w:rsidR="00404396" w:rsidRDefault="00404396" w:rsidP="008C3F95">
            <w:pPr>
              <w:pStyle w:val="Tabel"/>
            </w:pPr>
            <w:r>
              <w:t>String(255)</w:t>
            </w:r>
          </w:p>
        </w:tc>
        <w:tc>
          <w:tcPr>
            <w:tcW w:w="3814" w:type="dxa"/>
          </w:tcPr>
          <w:p w14:paraId="267E92A9" w14:textId="2FA99686"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w:t>
            </w:r>
            <w:r w:rsidR="00ED2DDF">
              <w:t>ntit</w:t>
            </w:r>
            <w:r w:rsidR="00ED2DDF" w:rsidRPr="00ED2DDF">
              <w: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D3B3F41" w14:textId="77777777" w:rsidTr="008C3F95">
        <w:trPr>
          <w:cantSplit/>
        </w:trPr>
        <w:tc>
          <w:tcPr>
            <w:tcW w:w="3397" w:type="dxa"/>
          </w:tcPr>
          <w:p w14:paraId="38D5EC9D" w14:textId="484A176D" w:rsidR="00404396" w:rsidRDefault="00404396" w:rsidP="008C3F95">
            <w:pPr>
              <w:pStyle w:val="Tabel"/>
              <w:ind w:left="1136"/>
            </w:pPr>
            <w:proofErr w:type="spellStart"/>
            <w:r>
              <w:t>waardeInRegeltekst</w:t>
            </w:r>
            <w:proofErr w:type="spellEnd"/>
          </w:p>
        </w:tc>
        <w:tc>
          <w:tcPr>
            <w:tcW w:w="1276" w:type="dxa"/>
          </w:tcPr>
          <w:p w14:paraId="01E303DA" w14:textId="77777777" w:rsidR="00404396" w:rsidRDefault="00404396" w:rsidP="008C3F95">
            <w:pPr>
              <w:pStyle w:val="Tabel"/>
            </w:pPr>
            <w:r>
              <w:t>[0..1]</w:t>
            </w:r>
          </w:p>
        </w:tc>
        <w:tc>
          <w:tcPr>
            <w:tcW w:w="1147" w:type="dxa"/>
          </w:tcPr>
          <w:p w14:paraId="7D177A3D" w14:textId="77777777" w:rsidR="00404396" w:rsidRDefault="00404396" w:rsidP="008C3F95">
            <w:pPr>
              <w:pStyle w:val="Tabel"/>
            </w:pPr>
            <w:r>
              <w:t>String(80)</w:t>
            </w:r>
          </w:p>
        </w:tc>
        <w:tc>
          <w:tcPr>
            <w:tcW w:w="3814" w:type="dxa"/>
          </w:tcPr>
          <w:p w14:paraId="08B97146" w14:textId="6A9E453D"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w:t>
            </w:r>
            <w:r w:rsidR="00ED2DDF">
              <w:t xml:space="preserve"> </w:t>
            </w:r>
            <w:proofErr w:type="spellStart"/>
            <w:r w:rsidR="00ED2DDF">
              <w:t>kwantitatietieveWaarde</w:t>
            </w:r>
            <w:proofErr w:type="spellEnd"/>
            <w:r w:rsidR="00ED2DDF" w:rsidRPr="00ED2DDF">
              <w:t xml:space="preserve"> leeg zijn</w:t>
            </w:r>
            <w:r w:rsidR="00ED2DDF">
              <w:t>.</w:t>
            </w:r>
          </w:p>
        </w:tc>
      </w:tr>
      <w:tr w:rsidR="00404396" w:rsidRPr="00022065" w14:paraId="5FD1C2FE" w14:textId="77777777" w:rsidTr="008C3F95">
        <w:trPr>
          <w:cantSplit/>
        </w:trPr>
        <w:tc>
          <w:tcPr>
            <w:tcW w:w="3397" w:type="dxa"/>
          </w:tcPr>
          <w:p w14:paraId="74F67C9F" w14:textId="77777777" w:rsidR="00404396" w:rsidRDefault="00404396" w:rsidP="008C3F95">
            <w:pPr>
              <w:pStyle w:val="Tabel"/>
              <w:ind w:left="1136"/>
            </w:pPr>
            <w:r>
              <w:t>locatieaanduiding</w:t>
            </w:r>
          </w:p>
        </w:tc>
        <w:tc>
          <w:tcPr>
            <w:tcW w:w="1276" w:type="dxa"/>
          </w:tcPr>
          <w:p w14:paraId="2F17E210" w14:textId="77777777" w:rsidR="00404396" w:rsidRDefault="00404396" w:rsidP="008C3F95">
            <w:pPr>
              <w:pStyle w:val="Tabel"/>
            </w:pPr>
            <w:r>
              <w:t>[1..1]</w:t>
            </w:r>
          </w:p>
        </w:tc>
        <w:tc>
          <w:tcPr>
            <w:tcW w:w="1147" w:type="dxa"/>
          </w:tcPr>
          <w:p w14:paraId="424854DB" w14:textId="77777777" w:rsidR="00404396" w:rsidRDefault="00404396" w:rsidP="008C3F95">
            <w:pPr>
              <w:pStyle w:val="Tabel"/>
            </w:pPr>
          </w:p>
        </w:tc>
        <w:tc>
          <w:tcPr>
            <w:tcW w:w="3814" w:type="dxa"/>
          </w:tcPr>
          <w:p w14:paraId="6BEC359D" w14:textId="77777777" w:rsidR="00404396" w:rsidRPr="005E17A4" w:rsidRDefault="00404396" w:rsidP="008C3F95">
            <w:pPr>
              <w:pStyle w:val="Tabel"/>
            </w:pPr>
            <w:r>
              <w:t>De Locatie waar de normwaarde geldt.</w:t>
            </w:r>
          </w:p>
        </w:tc>
      </w:tr>
      <w:tr w:rsidR="00404396" w:rsidRPr="00022065" w14:paraId="72BFAD65" w14:textId="77777777" w:rsidTr="008C3F95">
        <w:trPr>
          <w:cantSplit/>
        </w:trPr>
        <w:tc>
          <w:tcPr>
            <w:tcW w:w="3397" w:type="dxa"/>
          </w:tcPr>
          <w:p w14:paraId="0D3266F7" w14:textId="77777777" w:rsidR="00404396" w:rsidRDefault="00404396" w:rsidP="008C3F95">
            <w:pPr>
              <w:pStyle w:val="Tabel"/>
              <w:ind w:left="1420"/>
            </w:pPr>
            <w:r>
              <w:t>[@LocatieRef]</w:t>
            </w:r>
          </w:p>
        </w:tc>
        <w:tc>
          <w:tcPr>
            <w:tcW w:w="1276" w:type="dxa"/>
          </w:tcPr>
          <w:p w14:paraId="61A4B94A" w14:textId="77777777" w:rsidR="00404396" w:rsidRDefault="00404396" w:rsidP="008C3F95">
            <w:pPr>
              <w:pStyle w:val="Tabel"/>
            </w:pPr>
            <w:r>
              <w:t>[1..*]</w:t>
            </w:r>
          </w:p>
        </w:tc>
        <w:tc>
          <w:tcPr>
            <w:tcW w:w="1147" w:type="dxa"/>
          </w:tcPr>
          <w:p w14:paraId="0765487E"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39ABFDF"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3E6BDE4C" w14:textId="77777777" w:rsidR="00404396" w:rsidRPr="00022065" w:rsidRDefault="00404396" w:rsidP="00404396"/>
    <w:p w14:paraId="4B3BE4F2" w14:textId="12D212A5" w:rsidR="00404396" w:rsidRPr="00022065" w:rsidRDefault="00404396" w:rsidP="00404396"/>
    <w:p w14:paraId="53CB01DD" w14:textId="77777777" w:rsidR="00404396" w:rsidRPr="00022065" w:rsidRDefault="00404396" w:rsidP="00404396">
      <w:r w:rsidRPr="00022065">
        <w:t>** Er moet gekozen worden tussen de drie verschillende typen normwaarden.</w:t>
      </w:r>
    </w:p>
    <w:p w14:paraId="2E134EFB" w14:textId="77777777" w:rsidR="00404396" w:rsidRDefault="00404396" w:rsidP="00001AC9">
      <w:pPr>
        <w:pStyle w:val="Kop2"/>
      </w:pPr>
      <w:bookmarkStart w:id="84" w:name="_Ref63864191"/>
      <w:bookmarkStart w:id="85" w:name="_Toc158193969"/>
      <w:bookmarkStart w:id="86" w:name="XML_art_omgevingswaarde"/>
      <w:r>
        <w:t>Omgevingswaarde</w:t>
      </w:r>
      <w:bookmarkEnd w:id="84"/>
      <w:bookmarkEnd w:id="85"/>
    </w:p>
    <w:bookmarkEnd w:id="86"/>
    <w:p w14:paraId="192D17F8" w14:textId="58C0BDD2" w:rsidR="00404396" w:rsidRDefault="00404396" w:rsidP="009453CF">
      <w:r w:rsidRPr="00022065">
        <w:t>Een omgevingswaarde is het vastleggen van normwaarden die voor de fysieke leefomgeving de gewenste staat of kwaliteit als beleidsdoel vastleggen.</w:t>
      </w:r>
    </w:p>
    <w:p w14:paraId="0BD33710"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C0C0F3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1FD3498" w14:textId="77777777" w:rsidR="00404396" w:rsidRPr="00E45F7A" w:rsidRDefault="00404396" w:rsidP="008C3F95">
            <w:pPr>
              <w:pStyle w:val="Tabel"/>
            </w:pPr>
            <w:r w:rsidRPr="00E45F7A">
              <w:t>Element</w:t>
            </w:r>
          </w:p>
        </w:tc>
        <w:tc>
          <w:tcPr>
            <w:tcW w:w="1276" w:type="dxa"/>
          </w:tcPr>
          <w:p w14:paraId="19D7B191" w14:textId="77777777" w:rsidR="00404396" w:rsidRPr="00784487" w:rsidRDefault="00404396" w:rsidP="008C3F95">
            <w:pPr>
              <w:pStyle w:val="Tabel"/>
              <w:rPr>
                <w:sz w:val="16"/>
              </w:rPr>
            </w:pPr>
            <w:r w:rsidRPr="00784487">
              <w:rPr>
                <w:sz w:val="16"/>
              </w:rPr>
              <w:t>M(</w:t>
            </w:r>
            <w:proofErr w:type="spellStart"/>
            <w:r w:rsidRPr="00784487">
              <w:rPr>
                <w:sz w:val="16"/>
              </w:rPr>
              <w:t>ultipliciteit</w:t>
            </w:r>
            <w:proofErr w:type="spellEnd"/>
            <w:r w:rsidRPr="00784487">
              <w:rPr>
                <w:sz w:val="16"/>
              </w:rPr>
              <w:t>)</w:t>
            </w:r>
          </w:p>
        </w:tc>
        <w:tc>
          <w:tcPr>
            <w:tcW w:w="1147" w:type="dxa"/>
          </w:tcPr>
          <w:p w14:paraId="02C3D561" w14:textId="77777777" w:rsidR="00404396" w:rsidRPr="00E45F7A" w:rsidRDefault="00404396" w:rsidP="008C3F95">
            <w:pPr>
              <w:pStyle w:val="Tabel"/>
            </w:pPr>
            <w:r w:rsidRPr="00E45F7A">
              <w:t>Type</w:t>
            </w:r>
          </w:p>
        </w:tc>
        <w:tc>
          <w:tcPr>
            <w:tcW w:w="3814" w:type="dxa"/>
          </w:tcPr>
          <w:p w14:paraId="2DDDAB94" w14:textId="77777777" w:rsidR="00404396" w:rsidRPr="00E45F7A" w:rsidRDefault="00404396" w:rsidP="008C3F95">
            <w:pPr>
              <w:pStyle w:val="Tabel"/>
            </w:pPr>
            <w:r w:rsidRPr="00E45F7A">
              <w:t>Omschrijving</w:t>
            </w:r>
          </w:p>
        </w:tc>
      </w:tr>
      <w:tr w:rsidR="00404396" w:rsidRPr="00022065" w14:paraId="5F90421F" w14:textId="77777777" w:rsidTr="008C3F95">
        <w:trPr>
          <w:cantSplit/>
        </w:trPr>
        <w:tc>
          <w:tcPr>
            <w:tcW w:w="3397" w:type="dxa"/>
          </w:tcPr>
          <w:p w14:paraId="65B11955" w14:textId="77777777" w:rsidR="00404396" w:rsidRPr="005E17A4" w:rsidRDefault="00404396" w:rsidP="008C3F95">
            <w:pPr>
              <w:pStyle w:val="Tabel"/>
            </w:pPr>
            <w:proofErr w:type="spellStart"/>
            <w:r w:rsidRPr="005E17A4">
              <w:t>owObject</w:t>
            </w:r>
            <w:proofErr w:type="spellEnd"/>
          </w:p>
        </w:tc>
        <w:tc>
          <w:tcPr>
            <w:tcW w:w="1276" w:type="dxa"/>
          </w:tcPr>
          <w:p w14:paraId="5625B5FB" w14:textId="77777777" w:rsidR="00404396" w:rsidRPr="005E17A4" w:rsidRDefault="00404396" w:rsidP="008C3F95">
            <w:pPr>
              <w:pStyle w:val="Tabel"/>
            </w:pPr>
            <w:r w:rsidRPr="005E17A4">
              <w:t>[1..1]</w:t>
            </w:r>
          </w:p>
        </w:tc>
        <w:tc>
          <w:tcPr>
            <w:tcW w:w="1147" w:type="dxa"/>
          </w:tcPr>
          <w:p w14:paraId="7FC351CB" w14:textId="77777777" w:rsidR="00404396" w:rsidRPr="005E17A4" w:rsidRDefault="00404396" w:rsidP="008C3F95">
            <w:pPr>
              <w:pStyle w:val="Tabel"/>
            </w:pPr>
          </w:p>
        </w:tc>
        <w:tc>
          <w:tcPr>
            <w:tcW w:w="3814" w:type="dxa"/>
          </w:tcPr>
          <w:p w14:paraId="0325E35E" w14:textId="77777777" w:rsidR="00404396" w:rsidRPr="005E17A4" w:rsidRDefault="00404396" w:rsidP="008C3F95">
            <w:pPr>
              <w:pStyle w:val="Tabel"/>
            </w:pPr>
            <w:r>
              <w:t>Container van het specifieke OW-object.</w:t>
            </w:r>
          </w:p>
        </w:tc>
      </w:tr>
      <w:tr w:rsidR="00404396" w:rsidRPr="00022065" w14:paraId="6E9EB1A8" w14:textId="77777777" w:rsidTr="008C3F95">
        <w:trPr>
          <w:cantSplit/>
        </w:trPr>
        <w:tc>
          <w:tcPr>
            <w:tcW w:w="3397" w:type="dxa"/>
          </w:tcPr>
          <w:p w14:paraId="3C458937" w14:textId="77777777" w:rsidR="00404396" w:rsidRPr="005E17A4" w:rsidRDefault="00404396" w:rsidP="008C3F95">
            <w:pPr>
              <w:pStyle w:val="Tabel"/>
              <w:ind w:left="284"/>
            </w:pPr>
            <w:r>
              <w:t>Omgevingswaarde</w:t>
            </w:r>
          </w:p>
        </w:tc>
        <w:tc>
          <w:tcPr>
            <w:tcW w:w="1276" w:type="dxa"/>
          </w:tcPr>
          <w:p w14:paraId="52ADC750" w14:textId="77777777" w:rsidR="00404396" w:rsidRPr="005E17A4" w:rsidRDefault="00404396" w:rsidP="008C3F95">
            <w:pPr>
              <w:pStyle w:val="Tabel"/>
            </w:pPr>
            <w:r>
              <w:t>[1..1]</w:t>
            </w:r>
          </w:p>
        </w:tc>
        <w:tc>
          <w:tcPr>
            <w:tcW w:w="1147" w:type="dxa"/>
          </w:tcPr>
          <w:p w14:paraId="6FC43B13" w14:textId="77777777" w:rsidR="00404396" w:rsidRPr="005E17A4" w:rsidRDefault="00404396" w:rsidP="008C3F95">
            <w:pPr>
              <w:pStyle w:val="Tabel"/>
            </w:pPr>
          </w:p>
        </w:tc>
        <w:tc>
          <w:tcPr>
            <w:tcW w:w="3814" w:type="dxa"/>
          </w:tcPr>
          <w:p w14:paraId="561B4123" w14:textId="77777777" w:rsidR="00404396" w:rsidRDefault="00404396" w:rsidP="008C3F95">
            <w:pPr>
              <w:pStyle w:val="Tabel"/>
            </w:pPr>
            <w:r>
              <w:t>De norm over de gewenste staat of kwaliteit van een gebied.</w:t>
            </w:r>
          </w:p>
        </w:tc>
      </w:tr>
      <w:tr w:rsidR="00404396" w:rsidRPr="00022065" w14:paraId="19F55ABD" w14:textId="77777777" w:rsidTr="008C3F95">
        <w:trPr>
          <w:cantSplit/>
        </w:trPr>
        <w:tc>
          <w:tcPr>
            <w:tcW w:w="3397" w:type="dxa"/>
          </w:tcPr>
          <w:p w14:paraId="591260FB" w14:textId="77777777" w:rsidR="00404396" w:rsidRPr="005E17A4" w:rsidRDefault="00404396" w:rsidP="008C3F95">
            <w:pPr>
              <w:pStyle w:val="Tabel"/>
              <w:ind w:left="568"/>
            </w:pPr>
            <w:r>
              <w:t>s</w:t>
            </w:r>
            <w:r w:rsidRPr="005E17A4">
              <w:t>tatus</w:t>
            </w:r>
          </w:p>
        </w:tc>
        <w:tc>
          <w:tcPr>
            <w:tcW w:w="1276" w:type="dxa"/>
          </w:tcPr>
          <w:p w14:paraId="311F6D34" w14:textId="77777777" w:rsidR="00404396" w:rsidRPr="005E17A4" w:rsidRDefault="00404396" w:rsidP="008C3F95">
            <w:pPr>
              <w:pStyle w:val="Tabel"/>
            </w:pPr>
            <w:r w:rsidRPr="005E17A4">
              <w:t>[0..1]</w:t>
            </w:r>
          </w:p>
        </w:tc>
        <w:tc>
          <w:tcPr>
            <w:tcW w:w="1147" w:type="dxa"/>
          </w:tcPr>
          <w:p w14:paraId="1DAD2C93" w14:textId="77777777" w:rsidR="00404396" w:rsidRPr="005E17A4" w:rsidRDefault="00404396" w:rsidP="008C3F95">
            <w:pPr>
              <w:pStyle w:val="Tabel"/>
            </w:pPr>
            <w:r w:rsidRPr="005E17A4">
              <w:t>String</w:t>
            </w:r>
            <w:r>
              <w:t>(80)</w:t>
            </w:r>
          </w:p>
        </w:tc>
        <w:tc>
          <w:tcPr>
            <w:tcW w:w="3814" w:type="dxa"/>
          </w:tcPr>
          <w:p w14:paraId="1793BE39" w14:textId="7102B273"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73A1723" w14:textId="77777777" w:rsidTr="008C3F95">
        <w:trPr>
          <w:cantSplit/>
        </w:trPr>
        <w:tc>
          <w:tcPr>
            <w:tcW w:w="3397" w:type="dxa"/>
          </w:tcPr>
          <w:p w14:paraId="74A6C9D1" w14:textId="77777777" w:rsidR="00404396" w:rsidRPr="005E17A4" w:rsidRDefault="00404396" w:rsidP="008C3F95">
            <w:pPr>
              <w:pStyle w:val="Tabel"/>
              <w:ind w:left="568"/>
            </w:pPr>
            <w:r w:rsidRPr="005E17A4">
              <w:t>procedurestatus</w:t>
            </w:r>
          </w:p>
        </w:tc>
        <w:tc>
          <w:tcPr>
            <w:tcW w:w="1276" w:type="dxa"/>
          </w:tcPr>
          <w:p w14:paraId="3D9949DE" w14:textId="77777777" w:rsidR="00404396" w:rsidRPr="005E17A4" w:rsidRDefault="00404396" w:rsidP="008C3F95">
            <w:pPr>
              <w:pStyle w:val="Tabel"/>
            </w:pPr>
            <w:r w:rsidRPr="005E17A4">
              <w:t>[0..1]</w:t>
            </w:r>
          </w:p>
        </w:tc>
        <w:tc>
          <w:tcPr>
            <w:tcW w:w="1147" w:type="dxa"/>
          </w:tcPr>
          <w:p w14:paraId="3CB395B4" w14:textId="77777777" w:rsidR="00404396" w:rsidRPr="005E17A4" w:rsidRDefault="00404396" w:rsidP="008C3F95">
            <w:pPr>
              <w:pStyle w:val="Tabel"/>
            </w:pPr>
            <w:r w:rsidRPr="005E17A4">
              <w:t>String</w:t>
            </w:r>
            <w:r>
              <w:t>(80)</w:t>
            </w:r>
          </w:p>
        </w:tc>
        <w:tc>
          <w:tcPr>
            <w:tcW w:w="3814" w:type="dxa"/>
          </w:tcPr>
          <w:p w14:paraId="5082DBE1" w14:textId="74728E3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45BDFD0" w14:textId="77777777" w:rsidTr="008C3F95">
        <w:trPr>
          <w:cantSplit/>
        </w:trPr>
        <w:tc>
          <w:tcPr>
            <w:tcW w:w="3397" w:type="dxa"/>
          </w:tcPr>
          <w:p w14:paraId="1A966FBC" w14:textId="77777777" w:rsidR="00404396" w:rsidRPr="005E17A4" w:rsidRDefault="00404396" w:rsidP="008C3F95">
            <w:pPr>
              <w:pStyle w:val="Tabel"/>
              <w:ind w:left="568"/>
            </w:pPr>
            <w:r>
              <w:t>identificatie</w:t>
            </w:r>
          </w:p>
        </w:tc>
        <w:tc>
          <w:tcPr>
            <w:tcW w:w="1276" w:type="dxa"/>
          </w:tcPr>
          <w:p w14:paraId="184946DB" w14:textId="77777777" w:rsidR="00404396" w:rsidRPr="005E17A4" w:rsidRDefault="00404396" w:rsidP="008C3F95">
            <w:pPr>
              <w:pStyle w:val="Tabel"/>
            </w:pPr>
            <w:r>
              <w:t>[1..1]</w:t>
            </w:r>
          </w:p>
        </w:tc>
        <w:tc>
          <w:tcPr>
            <w:tcW w:w="1147" w:type="dxa"/>
          </w:tcPr>
          <w:p w14:paraId="4E3004F1" w14:textId="77777777" w:rsidR="00404396" w:rsidRPr="005E17A4" w:rsidRDefault="00404396" w:rsidP="008C3F95">
            <w:pPr>
              <w:pStyle w:val="Tabel"/>
            </w:pPr>
            <w:r>
              <w:t>NEN3610 (80)</w:t>
            </w:r>
          </w:p>
        </w:tc>
        <w:tc>
          <w:tcPr>
            <w:tcW w:w="3814" w:type="dxa"/>
          </w:tcPr>
          <w:p w14:paraId="233A7309" w14:textId="1AE112C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90154C5" w14:textId="77777777" w:rsidTr="008C3F95">
        <w:trPr>
          <w:cantSplit/>
        </w:trPr>
        <w:tc>
          <w:tcPr>
            <w:tcW w:w="3397" w:type="dxa"/>
          </w:tcPr>
          <w:p w14:paraId="23A5E33D" w14:textId="77777777" w:rsidR="00404396" w:rsidRDefault="00404396" w:rsidP="008C3F95">
            <w:pPr>
              <w:pStyle w:val="Tabel"/>
              <w:ind w:left="568"/>
            </w:pPr>
            <w:r>
              <w:t>naam</w:t>
            </w:r>
          </w:p>
        </w:tc>
        <w:tc>
          <w:tcPr>
            <w:tcW w:w="1276" w:type="dxa"/>
          </w:tcPr>
          <w:p w14:paraId="2E0B693D" w14:textId="77777777" w:rsidR="00404396" w:rsidRDefault="00404396" w:rsidP="008C3F95">
            <w:pPr>
              <w:pStyle w:val="Tabel"/>
            </w:pPr>
            <w:r>
              <w:t>[1..1]</w:t>
            </w:r>
          </w:p>
        </w:tc>
        <w:tc>
          <w:tcPr>
            <w:tcW w:w="1147" w:type="dxa"/>
          </w:tcPr>
          <w:p w14:paraId="06D106FB" w14:textId="77777777" w:rsidR="00404396" w:rsidRDefault="00404396" w:rsidP="008C3F95">
            <w:pPr>
              <w:pStyle w:val="Tabel"/>
            </w:pPr>
            <w:r>
              <w:t>String(255)</w:t>
            </w:r>
          </w:p>
        </w:tc>
        <w:tc>
          <w:tcPr>
            <w:tcW w:w="3814" w:type="dxa"/>
          </w:tcPr>
          <w:p w14:paraId="1C05790B" w14:textId="77777777" w:rsidR="00404396" w:rsidRPr="005E17A4" w:rsidRDefault="00404396" w:rsidP="008C3F95">
            <w:pPr>
              <w:pStyle w:val="Tabel"/>
            </w:pPr>
            <w:r>
              <w:t>Hoe de norm door het bevoegd gezag genoemd wordt.</w:t>
            </w:r>
          </w:p>
        </w:tc>
      </w:tr>
      <w:tr w:rsidR="00404396" w:rsidRPr="00022065" w14:paraId="49FE6B2A" w14:textId="77777777" w:rsidTr="008C3F95">
        <w:trPr>
          <w:cantSplit/>
        </w:trPr>
        <w:tc>
          <w:tcPr>
            <w:tcW w:w="3397" w:type="dxa"/>
          </w:tcPr>
          <w:p w14:paraId="631DBEC4" w14:textId="77777777" w:rsidR="00404396" w:rsidRDefault="00404396" w:rsidP="008C3F95">
            <w:pPr>
              <w:pStyle w:val="Tabel"/>
              <w:ind w:left="568"/>
            </w:pPr>
            <w:r>
              <w:t>type</w:t>
            </w:r>
          </w:p>
        </w:tc>
        <w:tc>
          <w:tcPr>
            <w:tcW w:w="1276" w:type="dxa"/>
          </w:tcPr>
          <w:p w14:paraId="072C3DB2" w14:textId="77777777" w:rsidR="00404396" w:rsidRDefault="00404396" w:rsidP="008C3F95">
            <w:pPr>
              <w:pStyle w:val="Tabel"/>
            </w:pPr>
            <w:r>
              <w:t>[1..1]</w:t>
            </w:r>
          </w:p>
        </w:tc>
        <w:tc>
          <w:tcPr>
            <w:tcW w:w="1147" w:type="dxa"/>
          </w:tcPr>
          <w:p w14:paraId="47479CFF" w14:textId="77777777" w:rsidR="00404396" w:rsidRDefault="00404396" w:rsidP="008C3F95">
            <w:pPr>
              <w:pStyle w:val="Tabel"/>
            </w:pPr>
            <w:r>
              <w:t>String(255)</w:t>
            </w:r>
          </w:p>
        </w:tc>
        <w:tc>
          <w:tcPr>
            <w:tcW w:w="3814" w:type="dxa"/>
          </w:tcPr>
          <w:p w14:paraId="215EB97B" w14:textId="77777777" w:rsidR="00404396" w:rsidRPr="005E17A4" w:rsidRDefault="00404396" w:rsidP="008C3F95">
            <w:pPr>
              <w:pStyle w:val="Tabel"/>
            </w:pPr>
            <w:r>
              <w:t xml:space="preserve">Waarde uit </w:t>
            </w:r>
            <w:proofErr w:type="spellStart"/>
            <w:r>
              <w:t>waardelijst</w:t>
            </w:r>
            <w:proofErr w:type="spellEnd"/>
            <w:r>
              <w:t xml:space="preserve"> ‘Typenorm’.</w:t>
            </w:r>
          </w:p>
        </w:tc>
      </w:tr>
      <w:tr w:rsidR="00404396" w:rsidRPr="00022065" w14:paraId="4F5A89FB" w14:textId="77777777" w:rsidTr="008C3F95">
        <w:trPr>
          <w:cantSplit/>
        </w:trPr>
        <w:tc>
          <w:tcPr>
            <w:tcW w:w="3397" w:type="dxa"/>
          </w:tcPr>
          <w:p w14:paraId="40620F09" w14:textId="77777777" w:rsidR="00404396" w:rsidRDefault="00404396" w:rsidP="008C3F95">
            <w:pPr>
              <w:pStyle w:val="Tabel"/>
              <w:ind w:left="568"/>
            </w:pPr>
            <w:r>
              <w:t>eenheid</w:t>
            </w:r>
          </w:p>
        </w:tc>
        <w:tc>
          <w:tcPr>
            <w:tcW w:w="1276" w:type="dxa"/>
          </w:tcPr>
          <w:p w14:paraId="0CE7B1E0" w14:textId="77777777" w:rsidR="00404396" w:rsidRDefault="00404396" w:rsidP="008C3F95">
            <w:pPr>
              <w:pStyle w:val="Tabel"/>
            </w:pPr>
            <w:r>
              <w:t>[0..1]</w:t>
            </w:r>
          </w:p>
        </w:tc>
        <w:tc>
          <w:tcPr>
            <w:tcW w:w="1147" w:type="dxa"/>
          </w:tcPr>
          <w:p w14:paraId="2F9F9D8A" w14:textId="77777777" w:rsidR="00404396" w:rsidRDefault="00404396" w:rsidP="008C3F95">
            <w:pPr>
              <w:pStyle w:val="Tabel"/>
            </w:pPr>
            <w:r>
              <w:t>String(255)</w:t>
            </w:r>
          </w:p>
        </w:tc>
        <w:tc>
          <w:tcPr>
            <w:tcW w:w="3814" w:type="dxa"/>
          </w:tcPr>
          <w:p w14:paraId="196B95B2" w14:textId="5BD34D87"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kan alleen gebruikt worden bij kwantitatieve normwaarden.</w:t>
            </w:r>
          </w:p>
        </w:tc>
      </w:tr>
      <w:tr w:rsidR="00404396" w:rsidRPr="00022065" w14:paraId="1496CA4C" w14:textId="77777777" w:rsidTr="008C3F95">
        <w:trPr>
          <w:cantSplit/>
        </w:trPr>
        <w:tc>
          <w:tcPr>
            <w:tcW w:w="3397" w:type="dxa"/>
          </w:tcPr>
          <w:p w14:paraId="5F6C447D" w14:textId="77777777" w:rsidR="00404396" w:rsidRDefault="00404396" w:rsidP="008C3F95">
            <w:pPr>
              <w:pStyle w:val="Tabel"/>
              <w:ind w:left="568"/>
            </w:pPr>
            <w:r>
              <w:t>groep</w:t>
            </w:r>
          </w:p>
        </w:tc>
        <w:tc>
          <w:tcPr>
            <w:tcW w:w="1276" w:type="dxa"/>
          </w:tcPr>
          <w:p w14:paraId="578C553D" w14:textId="77777777" w:rsidR="00404396" w:rsidRDefault="00404396" w:rsidP="008C3F95">
            <w:pPr>
              <w:pStyle w:val="Tabel"/>
            </w:pPr>
            <w:r>
              <w:t>[1..1]</w:t>
            </w:r>
          </w:p>
        </w:tc>
        <w:tc>
          <w:tcPr>
            <w:tcW w:w="1147" w:type="dxa"/>
          </w:tcPr>
          <w:p w14:paraId="3DAED93B" w14:textId="77777777" w:rsidR="00404396" w:rsidRDefault="00404396" w:rsidP="008C3F95">
            <w:pPr>
              <w:pStyle w:val="Tabel"/>
            </w:pPr>
            <w:r>
              <w:t>String(255)</w:t>
            </w:r>
          </w:p>
        </w:tc>
        <w:tc>
          <w:tcPr>
            <w:tcW w:w="3814" w:type="dxa"/>
          </w:tcPr>
          <w:p w14:paraId="77D07EA0" w14:textId="77777777" w:rsidR="00404396" w:rsidRDefault="00404396" w:rsidP="008C3F95">
            <w:pPr>
              <w:pStyle w:val="Tabel"/>
            </w:pPr>
            <w:r>
              <w:t xml:space="preserve">Waarde uit </w:t>
            </w:r>
            <w:proofErr w:type="spellStart"/>
            <w:r>
              <w:t>waardelijst</w:t>
            </w:r>
            <w:proofErr w:type="spellEnd"/>
            <w:r>
              <w:t xml:space="preserve"> ‘</w:t>
            </w:r>
            <w:proofErr w:type="spellStart"/>
            <w:r>
              <w:t>Omgevingswaardegroep</w:t>
            </w:r>
            <w:proofErr w:type="spellEnd"/>
            <w:r>
              <w:t>’.</w:t>
            </w:r>
          </w:p>
        </w:tc>
      </w:tr>
      <w:tr w:rsidR="00404396" w:rsidRPr="00022065" w14:paraId="28EF491C" w14:textId="77777777" w:rsidTr="008C3F95">
        <w:trPr>
          <w:cantSplit/>
        </w:trPr>
        <w:tc>
          <w:tcPr>
            <w:tcW w:w="3397" w:type="dxa"/>
          </w:tcPr>
          <w:p w14:paraId="77DB76FC" w14:textId="77777777" w:rsidR="00404396" w:rsidRDefault="00404396" w:rsidP="008C3F95">
            <w:pPr>
              <w:pStyle w:val="Tabel"/>
              <w:ind w:left="568"/>
            </w:pPr>
            <w:r>
              <w:t>normwaarde</w:t>
            </w:r>
          </w:p>
        </w:tc>
        <w:tc>
          <w:tcPr>
            <w:tcW w:w="1276" w:type="dxa"/>
          </w:tcPr>
          <w:p w14:paraId="39709649" w14:textId="77777777" w:rsidR="00404396" w:rsidRDefault="00404396" w:rsidP="008C3F95">
            <w:pPr>
              <w:pStyle w:val="Tabel"/>
            </w:pPr>
            <w:r>
              <w:t>[1..1]</w:t>
            </w:r>
          </w:p>
        </w:tc>
        <w:tc>
          <w:tcPr>
            <w:tcW w:w="1147" w:type="dxa"/>
          </w:tcPr>
          <w:p w14:paraId="2F42485C" w14:textId="77777777" w:rsidR="00404396" w:rsidRDefault="00404396" w:rsidP="008C3F95">
            <w:pPr>
              <w:pStyle w:val="Tabel"/>
            </w:pPr>
          </w:p>
        </w:tc>
        <w:tc>
          <w:tcPr>
            <w:tcW w:w="3814" w:type="dxa"/>
          </w:tcPr>
          <w:p w14:paraId="1CDEC319" w14:textId="77777777" w:rsidR="00404396" w:rsidRPr="005E17A4" w:rsidRDefault="00404396" w:rsidP="008C3F95">
            <w:pPr>
              <w:pStyle w:val="Tabel"/>
            </w:pPr>
            <w:r>
              <w:t>Een specifiek referentiepunt (waarde) van de norm.</w:t>
            </w:r>
          </w:p>
        </w:tc>
      </w:tr>
      <w:tr w:rsidR="00404396" w:rsidRPr="00022065" w14:paraId="06FAEAD9" w14:textId="77777777" w:rsidTr="008C3F95">
        <w:trPr>
          <w:cantSplit/>
        </w:trPr>
        <w:tc>
          <w:tcPr>
            <w:tcW w:w="3397" w:type="dxa"/>
          </w:tcPr>
          <w:p w14:paraId="7ED48565" w14:textId="77777777" w:rsidR="00404396" w:rsidRDefault="00404396" w:rsidP="008C3F95">
            <w:pPr>
              <w:pStyle w:val="Tabel"/>
              <w:ind w:left="852"/>
            </w:pPr>
            <w:r>
              <w:t>Normwaarde</w:t>
            </w:r>
          </w:p>
        </w:tc>
        <w:tc>
          <w:tcPr>
            <w:tcW w:w="1276" w:type="dxa"/>
          </w:tcPr>
          <w:p w14:paraId="3A0E65CF" w14:textId="77777777" w:rsidR="00404396" w:rsidRDefault="00404396" w:rsidP="008C3F95">
            <w:pPr>
              <w:pStyle w:val="Tabel"/>
            </w:pPr>
            <w:r>
              <w:t>[1..*]</w:t>
            </w:r>
          </w:p>
        </w:tc>
        <w:tc>
          <w:tcPr>
            <w:tcW w:w="1147" w:type="dxa"/>
          </w:tcPr>
          <w:p w14:paraId="55648240" w14:textId="77777777" w:rsidR="00404396" w:rsidRDefault="00404396" w:rsidP="008C3F95">
            <w:pPr>
              <w:pStyle w:val="Tabel"/>
            </w:pPr>
          </w:p>
        </w:tc>
        <w:tc>
          <w:tcPr>
            <w:tcW w:w="3814" w:type="dxa"/>
          </w:tcPr>
          <w:p w14:paraId="0BE5B91B" w14:textId="77777777" w:rsidR="00404396" w:rsidRPr="005E17A4" w:rsidRDefault="00404396" w:rsidP="008C3F95">
            <w:pPr>
              <w:pStyle w:val="Tabel"/>
            </w:pPr>
            <w:r>
              <w:t>Een specifiek referentiepunt (waarde) van de norm.</w:t>
            </w:r>
          </w:p>
        </w:tc>
      </w:tr>
      <w:tr w:rsidR="00404396" w:rsidRPr="00022065" w14:paraId="0F5ED804" w14:textId="77777777" w:rsidTr="008C3F95">
        <w:trPr>
          <w:cantSplit/>
        </w:trPr>
        <w:tc>
          <w:tcPr>
            <w:tcW w:w="3397" w:type="dxa"/>
          </w:tcPr>
          <w:p w14:paraId="6310367C" w14:textId="77777777" w:rsidR="00404396" w:rsidRDefault="00404396" w:rsidP="008C3F95">
            <w:pPr>
              <w:pStyle w:val="Tabel"/>
              <w:ind w:left="1136"/>
            </w:pPr>
            <w:r>
              <w:t>identificatie</w:t>
            </w:r>
          </w:p>
        </w:tc>
        <w:tc>
          <w:tcPr>
            <w:tcW w:w="1276" w:type="dxa"/>
          </w:tcPr>
          <w:p w14:paraId="000720F9" w14:textId="77777777" w:rsidR="00404396" w:rsidRDefault="00404396" w:rsidP="008C3F95">
            <w:pPr>
              <w:pStyle w:val="Tabel"/>
            </w:pPr>
            <w:r>
              <w:t>[1..1]</w:t>
            </w:r>
          </w:p>
        </w:tc>
        <w:tc>
          <w:tcPr>
            <w:tcW w:w="1147" w:type="dxa"/>
          </w:tcPr>
          <w:p w14:paraId="2C888F7B" w14:textId="77777777" w:rsidR="00404396" w:rsidRDefault="00404396" w:rsidP="008C3F95">
            <w:pPr>
              <w:pStyle w:val="Tabel"/>
            </w:pPr>
            <w:r>
              <w:t>NEN3610 (80)</w:t>
            </w:r>
          </w:p>
        </w:tc>
        <w:tc>
          <w:tcPr>
            <w:tcW w:w="3814" w:type="dxa"/>
          </w:tcPr>
          <w:p w14:paraId="0DF51CCF" w14:textId="2782793E"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73889FA" w14:textId="77777777" w:rsidTr="008C3F95">
        <w:trPr>
          <w:cantSplit/>
        </w:trPr>
        <w:tc>
          <w:tcPr>
            <w:tcW w:w="3397" w:type="dxa"/>
          </w:tcPr>
          <w:p w14:paraId="4491C860" w14:textId="7258BD1B" w:rsidR="00404396" w:rsidRDefault="00404396" w:rsidP="008C3F95">
            <w:pPr>
              <w:pStyle w:val="Tabel"/>
              <w:ind w:left="1136"/>
            </w:pPr>
            <w:proofErr w:type="spellStart"/>
            <w:r>
              <w:t>kwantitatieveWaarde</w:t>
            </w:r>
            <w:proofErr w:type="spellEnd"/>
          </w:p>
        </w:tc>
        <w:tc>
          <w:tcPr>
            <w:tcW w:w="1276" w:type="dxa"/>
          </w:tcPr>
          <w:p w14:paraId="27C0EA30" w14:textId="77777777" w:rsidR="00404396" w:rsidRDefault="00404396" w:rsidP="008C3F95">
            <w:pPr>
              <w:pStyle w:val="Tabel"/>
            </w:pPr>
            <w:r>
              <w:t>[0..1]</w:t>
            </w:r>
          </w:p>
        </w:tc>
        <w:tc>
          <w:tcPr>
            <w:tcW w:w="1147" w:type="dxa"/>
          </w:tcPr>
          <w:p w14:paraId="2EE4E8B6" w14:textId="77777777" w:rsidR="00404396" w:rsidRDefault="00404396" w:rsidP="008C3F95">
            <w:pPr>
              <w:pStyle w:val="Tabel"/>
            </w:pPr>
            <w:proofErr w:type="spellStart"/>
            <w:r>
              <w:t>Decimal</w:t>
            </w:r>
            <w:proofErr w:type="spellEnd"/>
            <w:r>
              <w:t xml:space="preserve"> (80)</w:t>
            </w:r>
          </w:p>
        </w:tc>
        <w:tc>
          <w:tcPr>
            <w:tcW w:w="3814" w:type="dxa"/>
          </w:tcPr>
          <w:p w14:paraId="1EC06D94" w14:textId="42985235" w:rsidR="00404396" w:rsidRPr="005E17A4" w:rsidRDefault="00404396" w:rsidP="008C3F95">
            <w:pPr>
              <w:pStyle w:val="Tabel"/>
            </w:pPr>
            <w:r>
              <w:t>In getallen uit te drukken waarde van de norm.</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E718AC1" w14:textId="77777777" w:rsidTr="008C3F95">
        <w:trPr>
          <w:cantSplit/>
        </w:trPr>
        <w:tc>
          <w:tcPr>
            <w:tcW w:w="3397" w:type="dxa"/>
          </w:tcPr>
          <w:p w14:paraId="2F12130A" w14:textId="4962A59A" w:rsidR="00404396" w:rsidRDefault="00404396" w:rsidP="008C3F95">
            <w:pPr>
              <w:pStyle w:val="Tabel"/>
              <w:ind w:left="1136"/>
            </w:pPr>
            <w:proofErr w:type="spellStart"/>
            <w:r>
              <w:lastRenderedPageBreak/>
              <w:t>kwalitatieveWaarde</w:t>
            </w:r>
            <w:proofErr w:type="spellEnd"/>
          </w:p>
        </w:tc>
        <w:tc>
          <w:tcPr>
            <w:tcW w:w="1276" w:type="dxa"/>
          </w:tcPr>
          <w:p w14:paraId="63712A97" w14:textId="77777777" w:rsidR="00404396" w:rsidRDefault="00404396" w:rsidP="008C3F95">
            <w:pPr>
              <w:pStyle w:val="Tabel"/>
            </w:pPr>
            <w:r>
              <w:t>[0..1]</w:t>
            </w:r>
          </w:p>
        </w:tc>
        <w:tc>
          <w:tcPr>
            <w:tcW w:w="1147" w:type="dxa"/>
          </w:tcPr>
          <w:p w14:paraId="077BD965" w14:textId="77777777" w:rsidR="00404396" w:rsidRDefault="00404396" w:rsidP="008C3F95">
            <w:pPr>
              <w:pStyle w:val="Tabel"/>
            </w:pPr>
            <w:r>
              <w:t>String(255)</w:t>
            </w:r>
          </w:p>
        </w:tc>
        <w:tc>
          <w:tcPr>
            <w:tcW w:w="3814" w:type="dxa"/>
          </w:tcPr>
          <w:p w14:paraId="354FB8CE" w14:textId="4BEC7573"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kwantitatieveWaarde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r w:rsidR="00ED2DDF">
              <w:t>.</w:t>
            </w:r>
          </w:p>
        </w:tc>
      </w:tr>
      <w:tr w:rsidR="00404396" w:rsidRPr="00022065" w14:paraId="2A521F7D" w14:textId="77777777" w:rsidTr="008C3F95">
        <w:trPr>
          <w:cantSplit/>
        </w:trPr>
        <w:tc>
          <w:tcPr>
            <w:tcW w:w="3397" w:type="dxa"/>
          </w:tcPr>
          <w:p w14:paraId="74E4F8BC" w14:textId="609AE0CF" w:rsidR="00404396" w:rsidRDefault="00404396" w:rsidP="008C3F95">
            <w:pPr>
              <w:pStyle w:val="Tabel"/>
              <w:ind w:left="1136"/>
            </w:pPr>
            <w:proofErr w:type="spellStart"/>
            <w:r>
              <w:t>waardeInRegeltekst</w:t>
            </w:r>
            <w:proofErr w:type="spellEnd"/>
          </w:p>
        </w:tc>
        <w:tc>
          <w:tcPr>
            <w:tcW w:w="1276" w:type="dxa"/>
          </w:tcPr>
          <w:p w14:paraId="0F273059" w14:textId="77777777" w:rsidR="00404396" w:rsidRDefault="00404396" w:rsidP="008C3F95">
            <w:pPr>
              <w:pStyle w:val="Tabel"/>
            </w:pPr>
            <w:r>
              <w:t>[0..1]</w:t>
            </w:r>
          </w:p>
        </w:tc>
        <w:tc>
          <w:tcPr>
            <w:tcW w:w="1147" w:type="dxa"/>
          </w:tcPr>
          <w:p w14:paraId="6D76771C" w14:textId="77777777" w:rsidR="00404396" w:rsidRDefault="00404396" w:rsidP="008C3F95">
            <w:pPr>
              <w:pStyle w:val="Tabel"/>
            </w:pPr>
            <w:r>
              <w:t>String(80)</w:t>
            </w:r>
          </w:p>
        </w:tc>
        <w:tc>
          <w:tcPr>
            <w:tcW w:w="3814" w:type="dxa"/>
          </w:tcPr>
          <w:p w14:paraId="74C45086" w14:textId="5688FE91"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kwantitatietieveWaarde</w:t>
            </w:r>
            <w:proofErr w:type="spellEnd"/>
            <w:r w:rsidR="00ED2DDF" w:rsidRPr="00ED2DDF">
              <w:t xml:space="preserve"> leeg zijn</w:t>
            </w:r>
            <w:r w:rsidR="00ED2DDF">
              <w:t>.</w:t>
            </w:r>
          </w:p>
        </w:tc>
      </w:tr>
      <w:tr w:rsidR="00404396" w:rsidRPr="00022065" w14:paraId="7BF81855" w14:textId="77777777" w:rsidTr="008C3F95">
        <w:trPr>
          <w:cantSplit/>
        </w:trPr>
        <w:tc>
          <w:tcPr>
            <w:tcW w:w="3397" w:type="dxa"/>
          </w:tcPr>
          <w:p w14:paraId="2B8ECD29" w14:textId="77777777" w:rsidR="00404396" w:rsidRDefault="00404396" w:rsidP="008C3F95">
            <w:pPr>
              <w:pStyle w:val="Tabel"/>
              <w:ind w:left="1136"/>
            </w:pPr>
            <w:r>
              <w:t>locatieaanduiding</w:t>
            </w:r>
          </w:p>
        </w:tc>
        <w:tc>
          <w:tcPr>
            <w:tcW w:w="1276" w:type="dxa"/>
          </w:tcPr>
          <w:p w14:paraId="20617410" w14:textId="77777777" w:rsidR="00404396" w:rsidRDefault="00404396" w:rsidP="008C3F95">
            <w:pPr>
              <w:pStyle w:val="Tabel"/>
            </w:pPr>
            <w:r>
              <w:t>[1..1]</w:t>
            </w:r>
          </w:p>
        </w:tc>
        <w:tc>
          <w:tcPr>
            <w:tcW w:w="1147" w:type="dxa"/>
          </w:tcPr>
          <w:p w14:paraId="55AE5F4E" w14:textId="77777777" w:rsidR="00404396" w:rsidRDefault="00404396" w:rsidP="008C3F95">
            <w:pPr>
              <w:pStyle w:val="Tabel"/>
            </w:pPr>
          </w:p>
        </w:tc>
        <w:tc>
          <w:tcPr>
            <w:tcW w:w="3814" w:type="dxa"/>
          </w:tcPr>
          <w:p w14:paraId="1D8B16D8" w14:textId="77777777" w:rsidR="00404396" w:rsidRPr="005E17A4" w:rsidRDefault="00404396" w:rsidP="008C3F95">
            <w:pPr>
              <w:pStyle w:val="Tabel"/>
            </w:pPr>
            <w:r>
              <w:t>De Locatie waar de normwaarde geldt.</w:t>
            </w:r>
          </w:p>
        </w:tc>
      </w:tr>
      <w:tr w:rsidR="00404396" w:rsidRPr="00022065" w14:paraId="37D0C003" w14:textId="77777777" w:rsidTr="008C3F95">
        <w:trPr>
          <w:cantSplit/>
        </w:trPr>
        <w:tc>
          <w:tcPr>
            <w:tcW w:w="3397" w:type="dxa"/>
          </w:tcPr>
          <w:p w14:paraId="77CA7A19" w14:textId="77777777" w:rsidR="00404396" w:rsidRDefault="00404396" w:rsidP="008C3F95">
            <w:pPr>
              <w:pStyle w:val="Tabel"/>
              <w:ind w:left="1420"/>
            </w:pPr>
            <w:r>
              <w:t>[@LocatieRef]</w:t>
            </w:r>
          </w:p>
        </w:tc>
        <w:tc>
          <w:tcPr>
            <w:tcW w:w="1276" w:type="dxa"/>
          </w:tcPr>
          <w:p w14:paraId="2DBB0FCA" w14:textId="77777777" w:rsidR="00404396" w:rsidRDefault="00404396" w:rsidP="008C3F95">
            <w:pPr>
              <w:pStyle w:val="Tabel"/>
            </w:pPr>
            <w:r>
              <w:t>[1..*]</w:t>
            </w:r>
          </w:p>
        </w:tc>
        <w:tc>
          <w:tcPr>
            <w:tcW w:w="1147" w:type="dxa"/>
          </w:tcPr>
          <w:p w14:paraId="7C5971D9"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0E719E40"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5E6306DC" w14:textId="77777777" w:rsidR="00404396" w:rsidRPr="00022065" w:rsidRDefault="00404396" w:rsidP="00404396"/>
    <w:p w14:paraId="553B0BD3" w14:textId="77777777" w:rsidR="00404396" w:rsidRDefault="00404396" w:rsidP="00001AC9">
      <w:pPr>
        <w:pStyle w:val="Kop2"/>
      </w:pPr>
      <w:bookmarkStart w:id="87" w:name="_Ref53742891"/>
      <w:bookmarkStart w:id="88" w:name="_Toc158193970"/>
      <w:bookmarkStart w:id="89" w:name="XML_art_locatie"/>
      <w:r>
        <w:t>Locatie</w:t>
      </w:r>
      <w:bookmarkEnd w:id="87"/>
      <w:bookmarkEnd w:id="88"/>
    </w:p>
    <w:bookmarkEnd w:id="89"/>
    <w:p w14:paraId="55417A30" w14:textId="77777777" w:rsidR="00404396" w:rsidRPr="00022065" w:rsidRDefault="00404396" w:rsidP="00404396">
      <w:r w:rsidRPr="00022065">
        <w:t xml:space="preserve">De locatie legt informatie vast over </w:t>
      </w:r>
      <w:r>
        <w:t xml:space="preserve">de geografische locatie </w:t>
      </w:r>
      <w:r w:rsidRPr="00022065">
        <w:t>waar een annotatie van toepassing is.</w:t>
      </w:r>
    </w:p>
    <w:p w14:paraId="3A5C48DE" w14:textId="62F95741" w:rsidR="00404396" w:rsidRDefault="00404396" w:rsidP="00001AC9">
      <w:pPr>
        <w:pStyle w:val="Kop3"/>
      </w:pPr>
      <w:bookmarkStart w:id="90" w:name="_Ref63863475"/>
      <w:bookmarkStart w:id="91" w:name="_Toc158193971"/>
      <w:bookmarkStart w:id="92" w:name="XML_art_locatie_groep"/>
      <w:r>
        <w:t>Gebied-/Lijn-/Puntengroep</w:t>
      </w:r>
      <w:bookmarkEnd w:id="90"/>
      <w:bookmarkEnd w:id="91"/>
    </w:p>
    <w:p w14:paraId="02050F13"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91DDA10"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Borders>
              <w:bottom w:val="single" w:sz="4" w:space="0" w:color="auto"/>
            </w:tcBorders>
          </w:tcPr>
          <w:bookmarkEnd w:id="92"/>
          <w:p w14:paraId="0164485D" w14:textId="77777777" w:rsidR="00404396" w:rsidRPr="00E45F7A" w:rsidRDefault="00404396" w:rsidP="008C3F95">
            <w:pPr>
              <w:pStyle w:val="Tabel"/>
            </w:pPr>
            <w:r w:rsidRPr="00E45F7A">
              <w:t>Element</w:t>
            </w:r>
          </w:p>
        </w:tc>
        <w:tc>
          <w:tcPr>
            <w:tcW w:w="1276" w:type="dxa"/>
            <w:tcBorders>
              <w:bottom w:val="single" w:sz="4" w:space="0" w:color="auto"/>
            </w:tcBorders>
          </w:tcPr>
          <w:p w14:paraId="7F38D7D8" w14:textId="77777777" w:rsidR="00404396" w:rsidRPr="00A45FE1" w:rsidRDefault="00404396" w:rsidP="008C3F95">
            <w:pPr>
              <w:pStyle w:val="Tabel"/>
              <w:rPr>
                <w:sz w:val="16"/>
              </w:rPr>
            </w:pPr>
            <w:r w:rsidRPr="00A45FE1">
              <w:rPr>
                <w:sz w:val="16"/>
              </w:rPr>
              <w:t>M(</w:t>
            </w:r>
            <w:proofErr w:type="spellStart"/>
            <w:r w:rsidRPr="00A45FE1">
              <w:rPr>
                <w:sz w:val="16"/>
              </w:rPr>
              <w:t>ultipliciteit</w:t>
            </w:r>
            <w:proofErr w:type="spellEnd"/>
            <w:r w:rsidRPr="00A45FE1">
              <w:rPr>
                <w:sz w:val="16"/>
              </w:rPr>
              <w:t>)</w:t>
            </w:r>
          </w:p>
        </w:tc>
        <w:tc>
          <w:tcPr>
            <w:tcW w:w="1147" w:type="dxa"/>
            <w:tcBorders>
              <w:bottom w:val="single" w:sz="4" w:space="0" w:color="auto"/>
            </w:tcBorders>
          </w:tcPr>
          <w:p w14:paraId="42BD8549" w14:textId="77777777" w:rsidR="00404396" w:rsidRPr="00E45F7A" w:rsidRDefault="00404396" w:rsidP="008C3F95">
            <w:pPr>
              <w:pStyle w:val="Tabel"/>
            </w:pPr>
            <w:r w:rsidRPr="00E45F7A">
              <w:t>Type</w:t>
            </w:r>
          </w:p>
        </w:tc>
        <w:tc>
          <w:tcPr>
            <w:tcW w:w="3814" w:type="dxa"/>
            <w:tcBorders>
              <w:bottom w:val="single" w:sz="4" w:space="0" w:color="auto"/>
            </w:tcBorders>
          </w:tcPr>
          <w:p w14:paraId="7BAF24A5" w14:textId="77777777" w:rsidR="00404396" w:rsidRPr="00E45F7A" w:rsidRDefault="00404396" w:rsidP="008C3F95">
            <w:pPr>
              <w:pStyle w:val="Tabel"/>
            </w:pPr>
            <w:r w:rsidRPr="00E45F7A">
              <w:t>Omschrijving</w:t>
            </w:r>
          </w:p>
        </w:tc>
      </w:tr>
      <w:tr w:rsidR="00404396" w:rsidRPr="00022065" w14:paraId="3842361F"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9433EB3" w14:textId="77777777" w:rsidR="00404396" w:rsidRPr="005E17A4" w:rsidRDefault="00404396" w:rsidP="008C3F95">
            <w:pPr>
              <w:pStyle w:val="Tabel"/>
            </w:pPr>
            <w:proofErr w:type="spellStart"/>
            <w:r w:rsidRPr="005E17A4">
              <w:t>owObject</w:t>
            </w:r>
            <w:proofErr w:type="spellEnd"/>
          </w:p>
        </w:tc>
        <w:tc>
          <w:tcPr>
            <w:tcW w:w="1276" w:type="dxa"/>
            <w:tcBorders>
              <w:top w:val="single" w:sz="4" w:space="0" w:color="auto"/>
              <w:left w:val="single" w:sz="4" w:space="0" w:color="auto"/>
              <w:bottom w:val="single" w:sz="4" w:space="0" w:color="auto"/>
              <w:right w:val="single" w:sz="4" w:space="0" w:color="auto"/>
            </w:tcBorders>
          </w:tcPr>
          <w:p w14:paraId="03C93D49" w14:textId="77777777" w:rsidR="00404396" w:rsidRPr="005E17A4" w:rsidRDefault="00404396" w:rsidP="008C3F95">
            <w:pPr>
              <w:pStyle w:val="Tabel"/>
            </w:pPr>
            <w:r w:rsidRPr="005E17A4">
              <w:t>[1..1]</w:t>
            </w:r>
          </w:p>
        </w:tc>
        <w:tc>
          <w:tcPr>
            <w:tcW w:w="1147" w:type="dxa"/>
            <w:tcBorders>
              <w:top w:val="single" w:sz="4" w:space="0" w:color="auto"/>
              <w:left w:val="single" w:sz="4" w:space="0" w:color="auto"/>
              <w:bottom w:val="single" w:sz="4" w:space="0" w:color="auto"/>
              <w:right w:val="single" w:sz="4" w:space="0" w:color="auto"/>
            </w:tcBorders>
          </w:tcPr>
          <w:p w14:paraId="5A40CE58"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0338E1FC" w14:textId="77777777" w:rsidR="00404396" w:rsidRPr="005E17A4" w:rsidRDefault="00404396" w:rsidP="008C3F95">
            <w:pPr>
              <w:pStyle w:val="Tabel"/>
            </w:pPr>
            <w:r>
              <w:t>Container van het specifieke OW-object.</w:t>
            </w:r>
          </w:p>
        </w:tc>
      </w:tr>
      <w:tr w:rsidR="00404396" w:rsidRPr="00022065" w14:paraId="52A2063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F23183B" w14:textId="77777777" w:rsidR="00404396" w:rsidRPr="005E17A4" w:rsidRDefault="00404396" w:rsidP="008C3F95">
            <w:pPr>
              <w:pStyle w:val="Tabel"/>
              <w:ind w:left="284"/>
            </w:pPr>
            <w:r>
              <w:t>Gebiedengroep*</w:t>
            </w:r>
          </w:p>
        </w:tc>
        <w:tc>
          <w:tcPr>
            <w:tcW w:w="1276" w:type="dxa"/>
            <w:tcBorders>
              <w:top w:val="single" w:sz="4" w:space="0" w:color="auto"/>
              <w:left w:val="single" w:sz="4" w:space="0" w:color="auto"/>
              <w:bottom w:val="single" w:sz="4" w:space="0" w:color="auto"/>
              <w:right w:val="single" w:sz="4" w:space="0" w:color="auto"/>
            </w:tcBorders>
          </w:tcPr>
          <w:p w14:paraId="60657F86"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30DA2DB1"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D17BC5D" w14:textId="77777777" w:rsidR="00404396" w:rsidRDefault="00404396" w:rsidP="008C3F95">
            <w:pPr>
              <w:pStyle w:val="Tabel"/>
            </w:pPr>
            <w:r>
              <w:t>Groep van locaties van het type gebied.</w:t>
            </w:r>
          </w:p>
        </w:tc>
      </w:tr>
      <w:tr w:rsidR="00404396" w:rsidRPr="00022065" w14:paraId="75C1A366"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CD44771" w14:textId="77777777" w:rsidR="00404396" w:rsidRPr="005E17A4" w:rsidRDefault="00404396" w:rsidP="008C3F95">
            <w:pPr>
              <w:pStyle w:val="Tabel"/>
              <w:ind w:left="568"/>
            </w:pPr>
            <w:r>
              <w:t>s</w:t>
            </w:r>
            <w:r w:rsidRPr="005E17A4">
              <w:t>tatus</w:t>
            </w:r>
          </w:p>
        </w:tc>
        <w:tc>
          <w:tcPr>
            <w:tcW w:w="1276" w:type="dxa"/>
            <w:tcBorders>
              <w:top w:val="single" w:sz="4" w:space="0" w:color="auto"/>
              <w:left w:val="single" w:sz="4" w:space="0" w:color="auto"/>
              <w:bottom w:val="single" w:sz="4" w:space="0" w:color="auto"/>
              <w:right w:val="single" w:sz="4" w:space="0" w:color="auto"/>
            </w:tcBorders>
          </w:tcPr>
          <w:p w14:paraId="66C57205"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3FB41DF5"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7BEE084E" w14:textId="56786DA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A9FBA79"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0A6850E" w14:textId="77777777" w:rsidR="00404396" w:rsidRPr="005E17A4" w:rsidRDefault="00404396" w:rsidP="008C3F95">
            <w:pPr>
              <w:pStyle w:val="Tabel"/>
              <w:ind w:left="568"/>
            </w:pPr>
            <w:r w:rsidRPr="005E17A4">
              <w:t>procedurestatus</w:t>
            </w:r>
          </w:p>
        </w:tc>
        <w:tc>
          <w:tcPr>
            <w:tcW w:w="1276" w:type="dxa"/>
            <w:tcBorders>
              <w:top w:val="single" w:sz="4" w:space="0" w:color="auto"/>
              <w:left w:val="single" w:sz="4" w:space="0" w:color="auto"/>
              <w:bottom w:val="single" w:sz="4" w:space="0" w:color="auto"/>
              <w:right w:val="single" w:sz="4" w:space="0" w:color="auto"/>
            </w:tcBorders>
          </w:tcPr>
          <w:p w14:paraId="2F4B2D73"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721B5391"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1D61C3C2" w14:textId="5E959BD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27E4D5ED"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CC19B5B" w14:textId="77777777" w:rsidR="00404396" w:rsidRPr="005E17A4" w:rsidRDefault="00404396" w:rsidP="008C3F95">
            <w:pPr>
              <w:pStyle w:val="Tabel"/>
              <w:ind w:left="568"/>
            </w:pPr>
            <w:r>
              <w:t>identificatie</w:t>
            </w:r>
          </w:p>
        </w:tc>
        <w:tc>
          <w:tcPr>
            <w:tcW w:w="1276" w:type="dxa"/>
            <w:tcBorders>
              <w:top w:val="single" w:sz="4" w:space="0" w:color="auto"/>
              <w:left w:val="single" w:sz="4" w:space="0" w:color="auto"/>
              <w:bottom w:val="single" w:sz="4" w:space="0" w:color="auto"/>
              <w:right w:val="single" w:sz="4" w:space="0" w:color="auto"/>
            </w:tcBorders>
          </w:tcPr>
          <w:p w14:paraId="5A71E55F"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5E795C54" w14:textId="77777777" w:rsidR="00404396" w:rsidRPr="005E17A4" w:rsidRDefault="00404396" w:rsidP="008C3F95">
            <w:pPr>
              <w:pStyle w:val="Tabel"/>
            </w:pPr>
            <w:r>
              <w:t>NEN3610 (80)</w:t>
            </w:r>
          </w:p>
        </w:tc>
        <w:tc>
          <w:tcPr>
            <w:tcW w:w="3814" w:type="dxa"/>
            <w:tcBorders>
              <w:top w:val="single" w:sz="4" w:space="0" w:color="auto"/>
              <w:left w:val="single" w:sz="4" w:space="0" w:color="auto"/>
              <w:bottom w:val="single" w:sz="4" w:space="0" w:color="auto"/>
              <w:right w:val="single" w:sz="4" w:space="0" w:color="auto"/>
            </w:tcBorders>
          </w:tcPr>
          <w:p w14:paraId="70D7F527" w14:textId="0042230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DADC7A1"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10EFA936" w14:textId="77777777" w:rsidR="00404396" w:rsidRDefault="00404396" w:rsidP="008C3F95">
            <w:pPr>
              <w:pStyle w:val="Tabel"/>
              <w:ind w:left="568"/>
            </w:pPr>
            <w:r>
              <w:t>noemer</w:t>
            </w:r>
          </w:p>
        </w:tc>
        <w:tc>
          <w:tcPr>
            <w:tcW w:w="1276" w:type="dxa"/>
            <w:tcBorders>
              <w:top w:val="single" w:sz="4" w:space="0" w:color="auto"/>
              <w:left w:val="single" w:sz="4" w:space="0" w:color="auto"/>
              <w:bottom w:val="single" w:sz="4" w:space="0" w:color="auto"/>
              <w:right w:val="single" w:sz="4" w:space="0" w:color="auto"/>
            </w:tcBorders>
          </w:tcPr>
          <w:p w14:paraId="553B345D" w14:textId="77777777" w:rsidR="00404396" w:rsidRPr="005E17A4" w:rsidRDefault="00404396" w:rsidP="008C3F95">
            <w:pPr>
              <w:pStyle w:val="Tabel"/>
            </w:pPr>
            <w:r>
              <w:t>[0..1]</w:t>
            </w:r>
          </w:p>
        </w:tc>
        <w:tc>
          <w:tcPr>
            <w:tcW w:w="1147" w:type="dxa"/>
            <w:tcBorders>
              <w:top w:val="single" w:sz="4" w:space="0" w:color="auto"/>
              <w:left w:val="single" w:sz="4" w:space="0" w:color="auto"/>
              <w:bottom w:val="single" w:sz="4" w:space="0" w:color="auto"/>
              <w:right w:val="single" w:sz="4" w:space="0" w:color="auto"/>
            </w:tcBorders>
          </w:tcPr>
          <w:p w14:paraId="5B54B305" w14:textId="77777777" w:rsidR="00404396" w:rsidRPr="005E17A4" w:rsidRDefault="00404396" w:rsidP="008C3F95">
            <w:pPr>
              <w:pStyle w:val="Tabel"/>
            </w:pPr>
            <w:r>
              <w:t>String(255)</w:t>
            </w:r>
          </w:p>
        </w:tc>
        <w:tc>
          <w:tcPr>
            <w:tcW w:w="3814" w:type="dxa"/>
            <w:tcBorders>
              <w:top w:val="single" w:sz="4" w:space="0" w:color="auto"/>
              <w:left w:val="single" w:sz="4" w:space="0" w:color="auto"/>
              <w:bottom w:val="single" w:sz="4" w:space="0" w:color="auto"/>
              <w:right w:val="single" w:sz="4" w:space="0" w:color="auto"/>
            </w:tcBorders>
          </w:tcPr>
          <w:p w14:paraId="5B649B7C" w14:textId="77777777" w:rsidR="00404396" w:rsidRPr="005E17A4" w:rsidRDefault="00404396" w:rsidP="008C3F95">
            <w:pPr>
              <w:pStyle w:val="Tabel"/>
            </w:pPr>
            <w:r>
              <w:t>De naam die een Locatie krijgt in een bepaalde regel.</w:t>
            </w:r>
          </w:p>
        </w:tc>
      </w:tr>
      <w:tr w:rsidR="00404396" w:rsidRPr="00022065" w14:paraId="05DF6E0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4ED02E53" w14:textId="77777777" w:rsidR="00404396" w:rsidRDefault="00404396" w:rsidP="008C3F95">
            <w:pPr>
              <w:pStyle w:val="Tabel"/>
              <w:ind w:left="568"/>
            </w:pPr>
            <w:r>
              <w:t>groepselement</w:t>
            </w:r>
          </w:p>
        </w:tc>
        <w:tc>
          <w:tcPr>
            <w:tcW w:w="1276" w:type="dxa"/>
            <w:tcBorders>
              <w:top w:val="single" w:sz="4" w:space="0" w:color="auto"/>
              <w:left w:val="single" w:sz="4" w:space="0" w:color="auto"/>
              <w:bottom w:val="single" w:sz="4" w:space="0" w:color="auto"/>
              <w:right w:val="single" w:sz="4" w:space="0" w:color="auto"/>
            </w:tcBorders>
          </w:tcPr>
          <w:p w14:paraId="238E00E4"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19C50365"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62007FE" w14:textId="77777777" w:rsidR="00404396" w:rsidRPr="005E17A4" w:rsidRDefault="00404396" w:rsidP="008C3F95">
            <w:pPr>
              <w:pStyle w:val="Tabel"/>
            </w:pPr>
            <w:r>
              <w:t>De groep van Locaties.</w:t>
            </w:r>
          </w:p>
        </w:tc>
      </w:tr>
      <w:tr w:rsidR="00404396" w:rsidRPr="00022065" w14:paraId="0002B89E"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78B977E" w14:textId="77777777" w:rsidR="00404396" w:rsidRDefault="00404396" w:rsidP="008C3F95">
            <w:pPr>
              <w:pStyle w:val="Tabel"/>
              <w:ind w:left="852"/>
            </w:pPr>
            <w:r>
              <w:t>[@GebiedRef]**</w:t>
            </w:r>
          </w:p>
        </w:tc>
        <w:tc>
          <w:tcPr>
            <w:tcW w:w="1276" w:type="dxa"/>
            <w:tcBorders>
              <w:top w:val="single" w:sz="4" w:space="0" w:color="auto"/>
              <w:left w:val="single" w:sz="4" w:space="0" w:color="auto"/>
              <w:bottom w:val="single" w:sz="4" w:space="0" w:color="auto"/>
              <w:right w:val="single" w:sz="4" w:space="0" w:color="auto"/>
            </w:tcBorders>
          </w:tcPr>
          <w:p w14:paraId="713F9E07" w14:textId="77777777" w:rsidR="00404396" w:rsidRPr="005E17A4" w:rsidRDefault="00404396" w:rsidP="008C3F95">
            <w:pPr>
              <w:pStyle w:val="Tabel"/>
            </w:pPr>
            <w:r>
              <w:t>[1..*]</w:t>
            </w:r>
          </w:p>
        </w:tc>
        <w:tc>
          <w:tcPr>
            <w:tcW w:w="1147" w:type="dxa"/>
            <w:tcBorders>
              <w:top w:val="single" w:sz="4" w:space="0" w:color="auto"/>
              <w:left w:val="single" w:sz="4" w:space="0" w:color="auto"/>
              <w:bottom w:val="single" w:sz="4" w:space="0" w:color="auto"/>
              <w:right w:val="single" w:sz="4" w:space="0" w:color="auto"/>
            </w:tcBorders>
          </w:tcPr>
          <w:p w14:paraId="309E69E8"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Borders>
              <w:top w:val="single" w:sz="4" w:space="0" w:color="auto"/>
              <w:left w:val="single" w:sz="4" w:space="0" w:color="auto"/>
              <w:bottom w:val="single" w:sz="4" w:space="0" w:color="auto"/>
              <w:right w:val="single" w:sz="4" w:space="0" w:color="auto"/>
            </w:tcBorders>
          </w:tcPr>
          <w:p w14:paraId="4851AA65" w14:textId="77777777" w:rsidR="00404396" w:rsidRPr="005E17A4" w:rsidRDefault="00404396" w:rsidP="008C3F95">
            <w:pPr>
              <w:pStyle w:val="Tabel"/>
            </w:pPr>
            <w:r>
              <w:t>Verwijzing naar de identificatie(s) van het Gebied* dat in deze groep is opgenomen.</w:t>
            </w:r>
          </w:p>
        </w:tc>
      </w:tr>
    </w:tbl>
    <w:p w14:paraId="0371234D" w14:textId="77777777" w:rsidR="00404396" w:rsidRPr="00022065" w:rsidRDefault="00404396" w:rsidP="00404396">
      <w:r w:rsidRPr="00022065">
        <w:t>*Dit kan ook lijnengroep of puntengroep zijn.</w:t>
      </w:r>
    </w:p>
    <w:p w14:paraId="2663E04C" w14:textId="77777777" w:rsidR="00404396" w:rsidRPr="00022065" w:rsidRDefault="00404396" w:rsidP="00404396">
      <w:r w:rsidRPr="00022065">
        <w:t xml:space="preserve">** Dit kan ook gelijk zijn aan </w:t>
      </w:r>
      <w:proofErr w:type="spellStart"/>
      <w:r w:rsidRPr="00022065">
        <w:t>LijnRef</w:t>
      </w:r>
      <w:proofErr w:type="spellEnd"/>
      <w:r w:rsidRPr="00022065">
        <w:t xml:space="preserve"> of </w:t>
      </w:r>
      <w:proofErr w:type="spellStart"/>
      <w:r w:rsidRPr="00022065">
        <w:t>PuntRef</w:t>
      </w:r>
      <w:proofErr w:type="spellEnd"/>
      <w:r w:rsidRPr="00022065">
        <w:t xml:space="preserve"> (in het geval van respectievelijk lijnengroep of puntengroep).</w:t>
      </w:r>
    </w:p>
    <w:p w14:paraId="08AAD1B2" w14:textId="6305FA9C" w:rsidR="00404396" w:rsidRDefault="00404396" w:rsidP="00001AC9">
      <w:pPr>
        <w:pStyle w:val="Kop3"/>
      </w:pPr>
      <w:bookmarkStart w:id="93" w:name="_Ref49513284"/>
      <w:bookmarkStart w:id="94" w:name="_Toc158193972"/>
      <w:bookmarkStart w:id="95" w:name="XML_art_locatie_individueel"/>
      <w:r>
        <w:t>Gebied/Lijn/Punt</w:t>
      </w:r>
      <w:bookmarkEnd w:id="93"/>
      <w:bookmarkEnd w:id="94"/>
    </w:p>
    <w:p w14:paraId="0A592A8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8644FD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5"/>
          <w:p w14:paraId="1C3B5562" w14:textId="77777777" w:rsidR="00404396" w:rsidRPr="00E45F7A" w:rsidRDefault="00404396" w:rsidP="008C3F95">
            <w:pPr>
              <w:pStyle w:val="Tabel"/>
            </w:pPr>
            <w:r w:rsidRPr="00E45F7A">
              <w:t>Element</w:t>
            </w:r>
          </w:p>
        </w:tc>
        <w:tc>
          <w:tcPr>
            <w:tcW w:w="1276" w:type="dxa"/>
          </w:tcPr>
          <w:p w14:paraId="2B476187" w14:textId="77777777" w:rsidR="00404396" w:rsidRPr="00CD40B7" w:rsidRDefault="00404396" w:rsidP="008C3F95">
            <w:pPr>
              <w:pStyle w:val="Tabel"/>
              <w:rPr>
                <w:sz w:val="16"/>
              </w:rPr>
            </w:pPr>
            <w:r w:rsidRPr="00CD40B7">
              <w:rPr>
                <w:sz w:val="16"/>
              </w:rPr>
              <w:t>M(</w:t>
            </w:r>
            <w:proofErr w:type="spellStart"/>
            <w:r w:rsidRPr="00CD40B7">
              <w:rPr>
                <w:sz w:val="16"/>
              </w:rPr>
              <w:t>ultipliciteit</w:t>
            </w:r>
            <w:proofErr w:type="spellEnd"/>
            <w:r w:rsidRPr="00CD40B7">
              <w:rPr>
                <w:sz w:val="16"/>
              </w:rPr>
              <w:t>)</w:t>
            </w:r>
          </w:p>
        </w:tc>
        <w:tc>
          <w:tcPr>
            <w:tcW w:w="1147" w:type="dxa"/>
          </w:tcPr>
          <w:p w14:paraId="6C75321C" w14:textId="77777777" w:rsidR="00404396" w:rsidRPr="00E45F7A" w:rsidRDefault="00404396" w:rsidP="008C3F95">
            <w:pPr>
              <w:pStyle w:val="Tabel"/>
            </w:pPr>
            <w:r w:rsidRPr="00E45F7A">
              <w:t>Type</w:t>
            </w:r>
          </w:p>
        </w:tc>
        <w:tc>
          <w:tcPr>
            <w:tcW w:w="3814" w:type="dxa"/>
          </w:tcPr>
          <w:p w14:paraId="6710539B" w14:textId="77777777" w:rsidR="00404396" w:rsidRPr="00E45F7A" w:rsidRDefault="00404396" w:rsidP="008C3F95">
            <w:pPr>
              <w:pStyle w:val="Tabel"/>
            </w:pPr>
            <w:r w:rsidRPr="00E45F7A">
              <w:t>Omschrijving</w:t>
            </w:r>
          </w:p>
        </w:tc>
      </w:tr>
      <w:tr w:rsidR="00404396" w:rsidRPr="00022065" w14:paraId="5C4361C4" w14:textId="77777777" w:rsidTr="008C3F95">
        <w:trPr>
          <w:cantSplit/>
        </w:trPr>
        <w:tc>
          <w:tcPr>
            <w:tcW w:w="3397" w:type="dxa"/>
          </w:tcPr>
          <w:p w14:paraId="3B574EC9" w14:textId="77777777" w:rsidR="00404396" w:rsidRPr="005E17A4" w:rsidRDefault="00404396" w:rsidP="008C3F95">
            <w:pPr>
              <w:pStyle w:val="Tabel"/>
            </w:pPr>
            <w:proofErr w:type="spellStart"/>
            <w:r w:rsidRPr="005E17A4">
              <w:t>owObject</w:t>
            </w:r>
            <w:proofErr w:type="spellEnd"/>
          </w:p>
        </w:tc>
        <w:tc>
          <w:tcPr>
            <w:tcW w:w="1276" w:type="dxa"/>
          </w:tcPr>
          <w:p w14:paraId="1F7635AF" w14:textId="77777777" w:rsidR="00404396" w:rsidRPr="005E17A4" w:rsidRDefault="00404396" w:rsidP="008C3F95">
            <w:pPr>
              <w:pStyle w:val="Tabel"/>
            </w:pPr>
            <w:r w:rsidRPr="005E17A4">
              <w:t>[1..1]</w:t>
            </w:r>
          </w:p>
        </w:tc>
        <w:tc>
          <w:tcPr>
            <w:tcW w:w="1147" w:type="dxa"/>
          </w:tcPr>
          <w:p w14:paraId="14F64B0D" w14:textId="77777777" w:rsidR="00404396" w:rsidRPr="005E17A4" w:rsidRDefault="00404396" w:rsidP="008C3F95">
            <w:pPr>
              <w:pStyle w:val="Tabel"/>
            </w:pPr>
          </w:p>
        </w:tc>
        <w:tc>
          <w:tcPr>
            <w:tcW w:w="3814" w:type="dxa"/>
          </w:tcPr>
          <w:p w14:paraId="47A9E858" w14:textId="77777777" w:rsidR="00404396" w:rsidRPr="005E17A4" w:rsidRDefault="00404396" w:rsidP="008C3F95">
            <w:pPr>
              <w:pStyle w:val="Tabel"/>
            </w:pPr>
            <w:r>
              <w:t>Container van het specifieke OW-object.</w:t>
            </w:r>
          </w:p>
        </w:tc>
      </w:tr>
      <w:tr w:rsidR="00404396" w:rsidRPr="00022065" w14:paraId="1E8A60B7" w14:textId="77777777" w:rsidTr="008C3F95">
        <w:trPr>
          <w:cantSplit/>
        </w:trPr>
        <w:tc>
          <w:tcPr>
            <w:tcW w:w="3397" w:type="dxa"/>
          </w:tcPr>
          <w:p w14:paraId="200A8854" w14:textId="77777777" w:rsidR="00404396" w:rsidRPr="005E17A4" w:rsidRDefault="00404396" w:rsidP="008C3F95">
            <w:pPr>
              <w:pStyle w:val="Tabel"/>
              <w:ind w:left="284"/>
            </w:pPr>
            <w:r>
              <w:t>Gebied*</w:t>
            </w:r>
          </w:p>
        </w:tc>
        <w:tc>
          <w:tcPr>
            <w:tcW w:w="1276" w:type="dxa"/>
          </w:tcPr>
          <w:p w14:paraId="4F1CB61D" w14:textId="77777777" w:rsidR="00404396" w:rsidRPr="005E17A4" w:rsidRDefault="00404396" w:rsidP="008C3F95">
            <w:pPr>
              <w:pStyle w:val="Tabel"/>
            </w:pPr>
            <w:r>
              <w:t>[1..1]</w:t>
            </w:r>
          </w:p>
        </w:tc>
        <w:tc>
          <w:tcPr>
            <w:tcW w:w="1147" w:type="dxa"/>
          </w:tcPr>
          <w:p w14:paraId="1B8347D6" w14:textId="77777777" w:rsidR="00404396" w:rsidRPr="005E17A4" w:rsidRDefault="00404396" w:rsidP="008C3F95">
            <w:pPr>
              <w:pStyle w:val="Tabel"/>
            </w:pPr>
          </w:p>
        </w:tc>
        <w:tc>
          <w:tcPr>
            <w:tcW w:w="3814" w:type="dxa"/>
          </w:tcPr>
          <w:p w14:paraId="1667934B" w14:textId="77777777" w:rsidR="00404396" w:rsidRDefault="00404396" w:rsidP="008C3F95">
            <w:pPr>
              <w:pStyle w:val="Tabel"/>
            </w:pPr>
            <w:r>
              <w:t xml:space="preserve">Een verwijzing naar een vlak- of </w:t>
            </w:r>
            <w:proofErr w:type="spellStart"/>
            <w:r>
              <w:t>multivlak</w:t>
            </w:r>
            <w:proofErr w:type="spellEnd"/>
            <w:r>
              <w:t>-geometrie.</w:t>
            </w:r>
          </w:p>
        </w:tc>
      </w:tr>
      <w:tr w:rsidR="00404396" w:rsidRPr="00022065" w14:paraId="4488640C" w14:textId="77777777" w:rsidTr="008C3F95">
        <w:trPr>
          <w:cantSplit/>
        </w:trPr>
        <w:tc>
          <w:tcPr>
            <w:tcW w:w="3397" w:type="dxa"/>
          </w:tcPr>
          <w:p w14:paraId="3DAD165C" w14:textId="77777777" w:rsidR="00404396" w:rsidRPr="005E17A4" w:rsidRDefault="00404396" w:rsidP="008C3F95">
            <w:pPr>
              <w:pStyle w:val="Tabel"/>
              <w:ind w:left="568"/>
            </w:pPr>
            <w:r>
              <w:t>s</w:t>
            </w:r>
            <w:r w:rsidRPr="005E17A4">
              <w:t>tatus</w:t>
            </w:r>
          </w:p>
        </w:tc>
        <w:tc>
          <w:tcPr>
            <w:tcW w:w="1276" w:type="dxa"/>
          </w:tcPr>
          <w:p w14:paraId="343FA502" w14:textId="77777777" w:rsidR="00404396" w:rsidRPr="005E17A4" w:rsidRDefault="00404396" w:rsidP="008C3F95">
            <w:pPr>
              <w:pStyle w:val="Tabel"/>
            </w:pPr>
            <w:r w:rsidRPr="005E17A4">
              <w:t>[0..1]</w:t>
            </w:r>
          </w:p>
        </w:tc>
        <w:tc>
          <w:tcPr>
            <w:tcW w:w="1147" w:type="dxa"/>
          </w:tcPr>
          <w:p w14:paraId="08AA128D" w14:textId="77777777" w:rsidR="00404396" w:rsidRPr="005E17A4" w:rsidRDefault="00404396" w:rsidP="008C3F95">
            <w:pPr>
              <w:pStyle w:val="Tabel"/>
            </w:pPr>
            <w:r w:rsidRPr="005E17A4">
              <w:t>String</w:t>
            </w:r>
            <w:r>
              <w:t>(80)</w:t>
            </w:r>
          </w:p>
        </w:tc>
        <w:tc>
          <w:tcPr>
            <w:tcW w:w="3814" w:type="dxa"/>
          </w:tcPr>
          <w:p w14:paraId="7F965002" w14:textId="487A86D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6D14830" w14:textId="77777777" w:rsidTr="008C3F95">
        <w:trPr>
          <w:cantSplit/>
        </w:trPr>
        <w:tc>
          <w:tcPr>
            <w:tcW w:w="3397" w:type="dxa"/>
          </w:tcPr>
          <w:p w14:paraId="3F72FBFF" w14:textId="77777777" w:rsidR="00404396" w:rsidRPr="005E17A4" w:rsidRDefault="00404396" w:rsidP="008C3F95">
            <w:pPr>
              <w:pStyle w:val="Tabel"/>
              <w:ind w:left="568"/>
            </w:pPr>
            <w:r w:rsidRPr="005E17A4">
              <w:lastRenderedPageBreak/>
              <w:t>procedurestatus</w:t>
            </w:r>
          </w:p>
        </w:tc>
        <w:tc>
          <w:tcPr>
            <w:tcW w:w="1276" w:type="dxa"/>
          </w:tcPr>
          <w:p w14:paraId="393A4519" w14:textId="77777777" w:rsidR="00404396" w:rsidRPr="005E17A4" w:rsidRDefault="00404396" w:rsidP="008C3F95">
            <w:pPr>
              <w:pStyle w:val="Tabel"/>
            </w:pPr>
            <w:r w:rsidRPr="005E17A4">
              <w:t>[0..1]</w:t>
            </w:r>
          </w:p>
        </w:tc>
        <w:tc>
          <w:tcPr>
            <w:tcW w:w="1147" w:type="dxa"/>
          </w:tcPr>
          <w:p w14:paraId="0B79934C" w14:textId="77777777" w:rsidR="00404396" w:rsidRPr="005E17A4" w:rsidRDefault="00404396" w:rsidP="008C3F95">
            <w:pPr>
              <w:pStyle w:val="Tabel"/>
            </w:pPr>
            <w:r w:rsidRPr="005E17A4">
              <w:t>String</w:t>
            </w:r>
            <w:r>
              <w:t>(80)</w:t>
            </w:r>
          </w:p>
        </w:tc>
        <w:tc>
          <w:tcPr>
            <w:tcW w:w="3814" w:type="dxa"/>
          </w:tcPr>
          <w:p w14:paraId="52147B76" w14:textId="302C3D5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27B5323" w14:textId="77777777" w:rsidTr="008C3F95">
        <w:trPr>
          <w:cantSplit/>
        </w:trPr>
        <w:tc>
          <w:tcPr>
            <w:tcW w:w="3397" w:type="dxa"/>
          </w:tcPr>
          <w:p w14:paraId="55CB4FF9" w14:textId="77777777" w:rsidR="00404396" w:rsidRPr="005E17A4" w:rsidRDefault="00404396" w:rsidP="008C3F95">
            <w:pPr>
              <w:pStyle w:val="Tabel"/>
              <w:ind w:left="568"/>
            </w:pPr>
            <w:r>
              <w:t>identificatie</w:t>
            </w:r>
          </w:p>
        </w:tc>
        <w:tc>
          <w:tcPr>
            <w:tcW w:w="1276" w:type="dxa"/>
          </w:tcPr>
          <w:p w14:paraId="73C7EB14" w14:textId="77777777" w:rsidR="00404396" w:rsidRPr="005E17A4" w:rsidRDefault="00404396" w:rsidP="008C3F95">
            <w:pPr>
              <w:pStyle w:val="Tabel"/>
            </w:pPr>
            <w:r>
              <w:t>[1..1]</w:t>
            </w:r>
          </w:p>
        </w:tc>
        <w:tc>
          <w:tcPr>
            <w:tcW w:w="1147" w:type="dxa"/>
          </w:tcPr>
          <w:p w14:paraId="5792667C" w14:textId="77777777" w:rsidR="00404396" w:rsidRPr="005E17A4" w:rsidRDefault="00404396" w:rsidP="008C3F95">
            <w:pPr>
              <w:pStyle w:val="Tabel"/>
            </w:pPr>
            <w:r>
              <w:t>NEN3610 (80)</w:t>
            </w:r>
          </w:p>
        </w:tc>
        <w:tc>
          <w:tcPr>
            <w:tcW w:w="3814" w:type="dxa"/>
          </w:tcPr>
          <w:p w14:paraId="26728594" w14:textId="2139D88A"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7DCFBC7A" w14:textId="77777777" w:rsidTr="008C3F95">
        <w:trPr>
          <w:cantSplit/>
        </w:trPr>
        <w:tc>
          <w:tcPr>
            <w:tcW w:w="3397" w:type="dxa"/>
          </w:tcPr>
          <w:p w14:paraId="20312D6C" w14:textId="77777777" w:rsidR="00404396" w:rsidRDefault="00404396" w:rsidP="008C3F95">
            <w:pPr>
              <w:pStyle w:val="Tabel"/>
              <w:ind w:left="568"/>
            </w:pPr>
            <w:r>
              <w:t>noemer</w:t>
            </w:r>
          </w:p>
        </w:tc>
        <w:tc>
          <w:tcPr>
            <w:tcW w:w="1276" w:type="dxa"/>
          </w:tcPr>
          <w:p w14:paraId="19A85B8F" w14:textId="77777777" w:rsidR="00404396" w:rsidRPr="005E17A4" w:rsidRDefault="00404396" w:rsidP="008C3F95">
            <w:pPr>
              <w:pStyle w:val="Tabel"/>
            </w:pPr>
            <w:r>
              <w:t>[0..1]</w:t>
            </w:r>
          </w:p>
        </w:tc>
        <w:tc>
          <w:tcPr>
            <w:tcW w:w="1147" w:type="dxa"/>
          </w:tcPr>
          <w:p w14:paraId="6ACD2FD3" w14:textId="77777777" w:rsidR="00404396" w:rsidRPr="005E17A4" w:rsidRDefault="00404396" w:rsidP="008C3F95">
            <w:pPr>
              <w:pStyle w:val="Tabel"/>
            </w:pPr>
            <w:r>
              <w:t>String (255)</w:t>
            </w:r>
          </w:p>
        </w:tc>
        <w:tc>
          <w:tcPr>
            <w:tcW w:w="3814" w:type="dxa"/>
          </w:tcPr>
          <w:p w14:paraId="5CB0984D" w14:textId="2BB2474C" w:rsidR="00404396" w:rsidRPr="005E17A4" w:rsidRDefault="00404396" w:rsidP="008C3F95">
            <w:pPr>
              <w:pStyle w:val="Tabel"/>
            </w:pPr>
            <w:r>
              <w:rPr>
                <w:rStyle w:val="cf01"/>
              </w:rPr>
              <w:t xml:space="preserve">Dit optionele </w:t>
            </w:r>
            <w:r w:rsidR="003D64F5">
              <w:rPr>
                <w:rStyle w:val="cf01"/>
              </w:rPr>
              <w:t>kenmerk</w:t>
            </w:r>
            <w:r>
              <w:rPr>
                <w:rStyle w:val="cf01"/>
              </w:rPr>
              <w:t xml:space="preserve"> maakt het mogelijk om een mens leesbare relatie te leggen tussen de OW-Locatie en de naam van het GIO die in de tekst van de regel voorkomt.</w:t>
            </w:r>
          </w:p>
        </w:tc>
      </w:tr>
      <w:tr w:rsidR="00404396" w:rsidRPr="00022065" w14:paraId="591E882E" w14:textId="77777777" w:rsidTr="008C3F95">
        <w:trPr>
          <w:cantSplit/>
        </w:trPr>
        <w:tc>
          <w:tcPr>
            <w:tcW w:w="3397" w:type="dxa"/>
          </w:tcPr>
          <w:p w14:paraId="257E93DA" w14:textId="77777777" w:rsidR="00404396" w:rsidRDefault="00404396" w:rsidP="008C3F95">
            <w:pPr>
              <w:pStyle w:val="Tabel"/>
              <w:ind w:left="568"/>
            </w:pPr>
            <w:r>
              <w:t>hoogte</w:t>
            </w:r>
          </w:p>
        </w:tc>
        <w:tc>
          <w:tcPr>
            <w:tcW w:w="1276" w:type="dxa"/>
          </w:tcPr>
          <w:p w14:paraId="03FACBAB" w14:textId="77777777" w:rsidR="00404396" w:rsidRDefault="00404396" w:rsidP="008C3F95">
            <w:pPr>
              <w:pStyle w:val="Tabel"/>
            </w:pPr>
            <w:r>
              <w:t>[0..1]</w:t>
            </w:r>
          </w:p>
        </w:tc>
        <w:tc>
          <w:tcPr>
            <w:tcW w:w="1147" w:type="dxa"/>
          </w:tcPr>
          <w:p w14:paraId="47641ECF" w14:textId="77777777" w:rsidR="00404396" w:rsidRDefault="00404396" w:rsidP="008C3F95">
            <w:pPr>
              <w:pStyle w:val="Tabel"/>
            </w:pPr>
          </w:p>
        </w:tc>
        <w:tc>
          <w:tcPr>
            <w:tcW w:w="3814" w:type="dxa"/>
          </w:tcPr>
          <w:p w14:paraId="66FED42C" w14:textId="77777777" w:rsidR="00404396" w:rsidRDefault="00404396" w:rsidP="008C3F95">
            <w:pPr>
              <w:pStyle w:val="Tabel"/>
            </w:pPr>
            <w:r>
              <w:t>De hoogte die hoort bij de Locatie.</w:t>
            </w:r>
          </w:p>
        </w:tc>
      </w:tr>
      <w:tr w:rsidR="00404396" w:rsidRPr="00022065" w14:paraId="2F5E056C" w14:textId="77777777" w:rsidTr="008C3F95">
        <w:trPr>
          <w:cantSplit/>
        </w:trPr>
        <w:tc>
          <w:tcPr>
            <w:tcW w:w="3397" w:type="dxa"/>
          </w:tcPr>
          <w:p w14:paraId="035B31A5" w14:textId="77777777" w:rsidR="00404396" w:rsidRDefault="00404396" w:rsidP="008C3F95">
            <w:pPr>
              <w:pStyle w:val="Tabel"/>
              <w:ind w:left="852"/>
            </w:pPr>
            <w:r>
              <w:t>waarde</w:t>
            </w:r>
          </w:p>
        </w:tc>
        <w:tc>
          <w:tcPr>
            <w:tcW w:w="1276" w:type="dxa"/>
          </w:tcPr>
          <w:p w14:paraId="5C8C2DC1" w14:textId="77777777" w:rsidR="00404396" w:rsidRDefault="00404396" w:rsidP="008C3F95">
            <w:pPr>
              <w:pStyle w:val="Tabel"/>
            </w:pPr>
            <w:r>
              <w:t>[1..1]</w:t>
            </w:r>
          </w:p>
        </w:tc>
        <w:tc>
          <w:tcPr>
            <w:tcW w:w="1147" w:type="dxa"/>
          </w:tcPr>
          <w:p w14:paraId="08C42267" w14:textId="77777777" w:rsidR="00404396" w:rsidRDefault="00404396" w:rsidP="008C3F95">
            <w:pPr>
              <w:pStyle w:val="Tabel"/>
            </w:pPr>
            <w:proofErr w:type="spellStart"/>
            <w:r>
              <w:t>Decimal</w:t>
            </w:r>
            <w:proofErr w:type="spellEnd"/>
            <w:r>
              <w:t xml:space="preserve"> (80)</w:t>
            </w:r>
          </w:p>
        </w:tc>
        <w:tc>
          <w:tcPr>
            <w:tcW w:w="3814" w:type="dxa"/>
          </w:tcPr>
          <w:p w14:paraId="6768825D" w14:textId="77777777" w:rsidR="00404396" w:rsidRDefault="00404396" w:rsidP="008C3F95">
            <w:pPr>
              <w:pStyle w:val="Tabel"/>
            </w:pPr>
            <w:r>
              <w:t>De numerieke waarde van de hoogte.</w:t>
            </w:r>
          </w:p>
        </w:tc>
      </w:tr>
      <w:tr w:rsidR="00404396" w:rsidRPr="00022065" w14:paraId="226515E4" w14:textId="77777777" w:rsidTr="008C3F95">
        <w:trPr>
          <w:cantSplit/>
        </w:trPr>
        <w:tc>
          <w:tcPr>
            <w:tcW w:w="3397" w:type="dxa"/>
          </w:tcPr>
          <w:p w14:paraId="4502DFB1" w14:textId="77777777" w:rsidR="00404396" w:rsidRDefault="00404396" w:rsidP="008C3F95">
            <w:pPr>
              <w:pStyle w:val="Tabel"/>
              <w:ind w:left="852"/>
            </w:pPr>
            <w:r>
              <w:t>eenheid</w:t>
            </w:r>
          </w:p>
        </w:tc>
        <w:tc>
          <w:tcPr>
            <w:tcW w:w="1276" w:type="dxa"/>
          </w:tcPr>
          <w:p w14:paraId="1A4C72E1" w14:textId="77777777" w:rsidR="00404396" w:rsidRDefault="00404396" w:rsidP="008C3F95">
            <w:pPr>
              <w:pStyle w:val="Tabel"/>
            </w:pPr>
            <w:r>
              <w:t>[1..1]</w:t>
            </w:r>
          </w:p>
        </w:tc>
        <w:tc>
          <w:tcPr>
            <w:tcW w:w="1147" w:type="dxa"/>
          </w:tcPr>
          <w:p w14:paraId="01DFD298" w14:textId="77777777" w:rsidR="00404396" w:rsidRDefault="00404396" w:rsidP="008C3F95">
            <w:pPr>
              <w:pStyle w:val="Tabel"/>
            </w:pPr>
            <w:r>
              <w:t>String (255)</w:t>
            </w:r>
          </w:p>
        </w:tc>
        <w:tc>
          <w:tcPr>
            <w:tcW w:w="3814" w:type="dxa"/>
          </w:tcPr>
          <w:p w14:paraId="029ED52F" w14:textId="77777777" w:rsidR="00404396" w:rsidRDefault="00404396" w:rsidP="008C3F95">
            <w:pPr>
              <w:pStyle w:val="Tabel"/>
            </w:pPr>
            <w:r>
              <w:t xml:space="preserve">De waarde uit de </w:t>
            </w:r>
            <w:proofErr w:type="spellStart"/>
            <w:r>
              <w:t>waardelijst</w:t>
            </w:r>
            <w:proofErr w:type="spellEnd"/>
            <w:r>
              <w:t xml:space="preserve"> ‘Eenheid’.</w:t>
            </w:r>
          </w:p>
        </w:tc>
      </w:tr>
      <w:tr w:rsidR="00404396" w:rsidRPr="00022065" w14:paraId="454DE964" w14:textId="77777777" w:rsidTr="008C3F95">
        <w:trPr>
          <w:cantSplit/>
        </w:trPr>
        <w:tc>
          <w:tcPr>
            <w:tcW w:w="3397" w:type="dxa"/>
          </w:tcPr>
          <w:p w14:paraId="1B057D94" w14:textId="77777777" w:rsidR="00404396" w:rsidRDefault="00404396" w:rsidP="008C3F95">
            <w:pPr>
              <w:pStyle w:val="Tabel"/>
              <w:ind w:left="568"/>
            </w:pPr>
            <w:r>
              <w:t>geometrie</w:t>
            </w:r>
          </w:p>
        </w:tc>
        <w:tc>
          <w:tcPr>
            <w:tcW w:w="1276" w:type="dxa"/>
          </w:tcPr>
          <w:p w14:paraId="3CAF59FA" w14:textId="77777777" w:rsidR="00404396" w:rsidRPr="005E17A4" w:rsidRDefault="00404396" w:rsidP="008C3F95">
            <w:pPr>
              <w:pStyle w:val="Tabel"/>
            </w:pPr>
            <w:r>
              <w:t>[1..1]</w:t>
            </w:r>
          </w:p>
        </w:tc>
        <w:tc>
          <w:tcPr>
            <w:tcW w:w="1147" w:type="dxa"/>
          </w:tcPr>
          <w:p w14:paraId="2E1BA30A" w14:textId="77777777" w:rsidR="00404396" w:rsidRPr="005E17A4" w:rsidRDefault="00404396" w:rsidP="008C3F95">
            <w:pPr>
              <w:pStyle w:val="Tabel"/>
            </w:pPr>
          </w:p>
        </w:tc>
        <w:tc>
          <w:tcPr>
            <w:tcW w:w="3814" w:type="dxa"/>
          </w:tcPr>
          <w:p w14:paraId="754A7A97" w14:textId="77777777" w:rsidR="00404396" w:rsidRPr="00B5350A" w:rsidRDefault="00404396" w:rsidP="008C3F95">
            <w:pPr>
              <w:pStyle w:val="Tabel"/>
            </w:pPr>
            <w:r w:rsidRPr="00B5350A">
              <w:t>Het object waar de coördinaten zijn vastgelegd. Dit valt binnen een GIO in de OP-aanlevering.</w:t>
            </w:r>
          </w:p>
        </w:tc>
      </w:tr>
      <w:tr w:rsidR="00404396" w:rsidRPr="00022065" w14:paraId="59F0F5B2" w14:textId="77777777" w:rsidTr="008C3F95">
        <w:trPr>
          <w:cantSplit/>
        </w:trPr>
        <w:tc>
          <w:tcPr>
            <w:tcW w:w="3397" w:type="dxa"/>
          </w:tcPr>
          <w:p w14:paraId="58FF88F4" w14:textId="77777777" w:rsidR="00404396" w:rsidRDefault="00404396" w:rsidP="008C3F95">
            <w:pPr>
              <w:pStyle w:val="Tabel"/>
              <w:ind w:left="852"/>
            </w:pPr>
            <w:r>
              <w:t>[@GeometrieRef]</w:t>
            </w:r>
          </w:p>
        </w:tc>
        <w:tc>
          <w:tcPr>
            <w:tcW w:w="1276" w:type="dxa"/>
          </w:tcPr>
          <w:p w14:paraId="5E35DA7F" w14:textId="77777777" w:rsidR="00404396" w:rsidRPr="005E17A4" w:rsidRDefault="00404396" w:rsidP="008C3F95">
            <w:pPr>
              <w:pStyle w:val="Tabel"/>
            </w:pPr>
            <w:r>
              <w:t>[1..1]</w:t>
            </w:r>
          </w:p>
        </w:tc>
        <w:tc>
          <w:tcPr>
            <w:tcW w:w="1147" w:type="dxa"/>
          </w:tcPr>
          <w:p w14:paraId="530C1C84"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2AEE0C1" w14:textId="77777777" w:rsidR="00404396" w:rsidRPr="005E17A4" w:rsidRDefault="00404396" w:rsidP="008C3F95">
            <w:pPr>
              <w:pStyle w:val="Tabel"/>
            </w:pPr>
            <w:r>
              <w:t>Verwijzing middels identificatie naar de bijbehorende Geometrie.</w:t>
            </w:r>
          </w:p>
        </w:tc>
      </w:tr>
    </w:tbl>
    <w:p w14:paraId="0C0EA69A" w14:textId="77777777" w:rsidR="00404396" w:rsidRPr="00022065" w:rsidRDefault="00404396" w:rsidP="00404396">
      <w:r w:rsidRPr="00022065">
        <w:t>*Dit kan ook lijn of punt zijn.</w:t>
      </w:r>
    </w:p>
    <w:p w14:paraId="69ABD6C8" w14:textId="675099B4" w:rsidR="00404396" w:rsidRDefault="00404396" w:rsidP="00001AC9">
      <w:pPr>
        <w:pStyle w:val="Kop3"/>
      </w:pPr>
      <w:bookmarkStart w:id="96" w:name="_Ref52185787"/>
      <w:bookmarkStart w:id="97" w:name="_Toc158193973"/>
      <w:r>
        <w:t>Ambtsgebied</w:t>
      </w:r>
      <w:bookmarkEnd w:id="96"/>
      <w:bookmarkEnd w:id="97"/>
    </w:p>
    <w:p w14:paraId="284D4EE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D03543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5BAD46" w14:textId="77777777" w:rsidR="00404396" w:rsidRPr="00E45F7A" w:rsidRDefault="00404396" w:rsidP="008C3F95">
            <w:pPr>
              <w:pStyle w:val="Tabel"/>
            </w:pPr>
            <w:r w:rsidRPr="00E45F7A">
              <w:t>Element</w:t>
            </w:r>
          </w:p>
        </w:tc>
        <w:tc>
          <w:tcPr>
            <w:tcW w:w="1276" w:type="dxa"/>
          </w:tcPr>
          <w:p w14:paraId="5812F825" w14:textId="77777777" w:rsidR="00404396" w:rsidRPr="004864CB" w:rsidRDefault="00404396" w:rsidP="008C3F95">
            <w:pPr>
              <w:pStyle w:val="Tabel"/>
              <w:rPr>
                <w:sz w:val="16"/>
              </w:rPr>
            </w:pPr>
            <w:r w:rsidRPr="004864CB">
              <w:rPr>
                <w:sz w:val="16"/>
              </w:rPr>
              <w:t>M(</w:t>
            </w:r>
            <w:proofErr w:type="spellStart"/>
            <w:r w:rsidRPr="004864CB">
              <w:rPr>
                <w:sz w:val="16"/>
              </w:rPr>
              <w:t>ultipliciteit</w:t>
            </w:r>
            <w:proofErr w:type="spellEnd"/>
            <w:r w:rsidRPr="004864CB">
              <w:rPr>
                <w:sz w:val="16"/>
              </w:rPr>
              <w:t>)</w:t>
            </w:r>
          </w:p>
        </w:tc>
        <w:tc>
          <w:tcPr>
            <w:tcW w:w="1147" w:type="dxa"/>
          </w:tcPr>
          <w:p w14:paraId="6AC6999A" w14:textId="77777777" w:rsidR="00404396" w:rsidRPr="00E45F7A" w:rsidRDefault="00404396" w:rsidP="008C3F95">
            <w:pPr>
              <w:pStyle w:val="Tabel"/>
            </w:pPr>
            <w:r w:rsidRPr="00E45F7A">
              <w:t>Type</w:t>
            </w:r>
          </w:p>
        </w:tc>
        <w:tc>
          <w:tcPr>
            <w:tcW w:w="3814" w:type="dxa"/>
          </w:tcPr>
          <w:p w14:paraId="5FFFA254" w14:textId="77777777" w:rsidR="00404396" w:rsidRPr="00E45F7A" w:rsidRDefault="00404396" w:rsidP="008C3F95">
            <w:pPr>
              <w:pStyle w:val="Tabel"/>
            </w:pPr>
            <w:r w:rsidRPr="00E45F7A">
              <w:t>Omschrijving</w:t>
            </w:r>
          </w:p>
        </w:tc>
      </w:tr>
      <w:tr w:rsidR="00404396" w:rsidRPr="00022065" w14:paraId="34357F0D" w14:textId="77777777" w:rsidTr="008C3F95">
        <w:trPr>
          <w:cantSplit/>
        </w:trPr>
        <w:tc>
          <w:tcPr>
            <w:tcW w:w="3397" w:type="dxa"/>
          </w:tcPr>
          <w:p w14:paraId="33C3C5A9" w14:textId="77777777" w:rsidR="00404396" w:rsidRPr="005E17A4" w:rsidRDefault="00404396" w:rsidP="008C3F95">
            <w:pPr>
              <w:pStyle w:val="Tabel"/>
            </w:pPr>
            <w:proofErr w:type="spellStart"/>
            <w:r w:rsidRPr="005E17A4">
              <w:t>owObject</w:t>
            </w:r>
            <w:proofErr w:type="spellEnd"/>
          </w:p>
        </w:tc>
        <w:tc>
          <w:tcPr>
            <w:tcW w:w="1276" w:type="dxa"/>
          </w:tcPr>
          <w:p w14:paraId="7882B70A" w14:textId="77777777" w:rsidR="00404396" w:rsidRPr="005E17A4" w:rsidRDefault="00404396" w:rsidP="008C3F95">
            <w:pPr>
              <w:pStyle w:val="Tabel"/>
            </w:pPr>
            <w:r w:rsidRPr="005E17A4">
              <w:t>[1..1]</w:t>
            </w:r>
          </w:p>
        </w:tc>
        <w:tc>
          <w:tcPr>
            <w:tcW w:w="1147" w:type="dxa"/>
          </w:tcPr>
          <w:p w14:paraId="49B4E1E2" w14:textId="77777777" w:rsidR="00404396" w:rsidRPr="005E17A4" w:rsidRDefault="00404396" w:rsidP="008C3F95">
            <w:pPr>
              <w:pStyle w:val="Tabel"/>
            </w:pPr>
          </w:p>
        </w:tc>
        <w:tc>
          <w:tcPr>
            <w:tcW w:w="3814" w:type="dxa"/>
          </w:tcPr>
          <w:p w14:paraId="3B4A80A1" w14:textId="77777777" w:rsidR="00404396" w:rsidRPr="005E17A4" w:rsidRDefault="00404396" w:rsidP="008C3F95">
            <w:pPr>
              <w:pStyle w:val="Tabel"/>
            </w:pPr>
            <w:r>
              <w:t>Container van het specifieke OW-object.</w:t>
            </w:r>
          </w:p>
        </w:tc>
      </w:tr>
      <w:tr w:rsidR="00404396" w:rsidRPr="00022065" w14:paraId="42F65BE0" w14:textId="77777777" w:rsidTr="008C3F95">
        <w:trPr>
          <w:cantSplit/>
        </w:trPr>
        <w:tc>
          <w:tcPr>
            <w:tcW w:w="3397" w:type="dxa"/>
          </w:tcPr>
          <w:p w14:paraId="0357D20B" w14:textId="77777777" w:rsidR="00404396" w:rsidRPr="005E17A4" w:rsidRDefault="00404396" w:rsidP="008C3F95">
            <w:pPr>
              <w:pStyle w:val="Tabel"/>
              <w:ind w:left="284"/>
            </w:pPr>
            <w:r>
              <w:t>Ambtsgebied</w:t>
            </w:r>
          </w:p>
        </w:tc>
        <w:tc>
          <w:tcPr>
            <w:tcW w:w="1276" w:type="dxa"/>
          </w:tcPr>
          <w:p w14:paraId="5B21ABF0" w14:textId="77777777" w:rsidR="00404396" w:rsidRPr="005E17A4" w:rsidRDefault="00404396" w:rsidP="008C3F95">
            <w:pPr>
              <w:pStyle w:val="Tabel"/>
            </w:pPr>
            <w:r>
              <w:t>[1..1]</w:t>
            </w:r>
          </w:p>
        </w:tc>
        <w:tc>
          <w:tcPr>
            <w:tcW w:w="1147" w:type="dxa"/>
          </w:tcPr>
          <w:p w14:paraId="35CDFC04" w14:textId="77777777" w:rsidR="00404396" w:rsidRPr="005E17A4" w:rsidRDefault="00404396" w:rsidP="008C3F95">
            <w:pPr>
              <w:pStyle w:val="Tabel"/>
            </w:pPr>
          </w:p>
        </w:tc>
        <w:tc>
          <w:tcPr>
            <w:tcW w:w="3814" w:type="dxa"/>
          </w:tcPr>
          <w:p w14:paraId="3A49F986" w14:textId="77777777" w:rsidR="00404396" w:rsidRDefault="00404396" w:rsidP="008C3F95">
            <w:pPr>
              <w:pStyle w:val="Tabel"/>
            </w:pPr>
            <w:r>
              <w:t>Bijzondere vorm van Gebied die samenvalt met het ambtsgebied van een bepaald bevoegd gezag: het gebied waarover dat bevoegd gezag de bevoegdheid tot regeling en bestuur heeft.</w:t>
            </w:r>
          </w:p>
        </w:tc>
      </w:tr>
      <w:tr w:rsidR="00404396" w:rsidRPr="00022065" w14:paraId="5F5B01D8" w14:textId="77777777" w:rsidTr="008C3F95">
        <w:trPr>
          <w:cantSplit/>
        </w:trPr>
        <w:tc>
          <w:tcPr>
            <w:tcW w:w="3397" w:type="dxa"/>
          </w:tcPr>
          <w:p w14:paraId="002F842F" w14:textId="77777777" w:rsidR="00404396" w:rsidRDefault="00404396" w:rsidP="008C3F95">
            <w:pPr>
              <w:pStyle w:val="Tabel"/>
              <w:ind w:left="568"/>
            </w:pPr>
            <w:r>
              <w:t>status</w:t>
            </w:r>
          </w:p>
        </w:tc>
        <w:tc>
          <w:tcPr>
            <w:tcW w:w="1276" w:type="dxa"/>
          </w:tcPr>
          <w:p w14:paraId="39EEB074" w14:textId="77777777" w:rsidR="00404396" w:rsidRDefault="00404396" w:rsidP="008C3F95">
            <w:pPr>
              <w:pStyle w:val="Tabel"/>
            </w:pPr>
            <w:r>
              <w:t>[0..1]</w:t>
            </w:r>
          </w:p>
        </w:tc>
        <w:tc>
          <w:tcPr>
            <w:tcW w:w="1147" w:type="dxa"/>
          </w:tcPr>
          <w:p w14:paraId="14F42085" w14:textId="77777777" w:rsidR="00404396" w:rsidRPr="005E17A4" w:rsidRDefault="00404396" w:rsidP="008C3F95">
            <w:pPr>
              <w:pStyle w:val="Tabel"/>
            </w:pPr>
            <w:r w:rsidRPr="00A7586D">
              <w:rPr>
                <w:bCs w:val="0"/>
                <w:szCs w:val="18"/>
              </w:rPr>
              <w:t>String</w:t>
            </w:r>
            <w:r>
              <w:rPr>
                <w:bCs w:val="0"/>
                <w:szCs w:val="18"/>
              </w:rPr>
              <w:t>(80)</w:t>
            </w:r>
          </w:p>
        </w:tc>
        <w:tc>
          <w:tcPr>
            <w:tcW w:w="3814" w:type="dxa"/>
          </w:tcPr>
          <w:p w14:paraId="74905007" w14:textId="62E549C8" w:rsidR="00404396" w:rsidRDefault="00404396" w:rsidP="008C3F95">
            <w:pPr>
              <w:pStyle w:val="Tabel"/>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0F3C0DE2" w14:textId="77777777" w:rsidTr="008C3F95">
        <w:trPr>
          <w:cantSplit/>
        </w:trPr>
        <w:tc>
          <w:tcPr>
            <w:tcW w:w="3397" w:type="dxa"/>
          </w:tcPr>
          <w:p w14:paraId="4162AB7D" w14:textId="77777777" w:rsidR="00404396" w:rsidRDefault="00404396" w:rsidP="008C3F95">
            <w:pPr>
              <w:pStyle w:val="Tabel"/>
              <w:ind w:left="568"/>
            </w:pPr>
            <w:r>
              <w:t>procedurestatus</w:t>
            </w:r>
          </w:p>
        </w:tc>
        <w:tc>
          <w:tcPr>
            <w:tcW w:w="1276" w:type="dxa"/>
          </w:tcPr>
          <w:p w14:paraId="0159A318" w14:textId="77777777" w:rsidR="00404396" w:rsidRDefault="00404396" w:rsidP="008C3F95">
            <w:pPr>
              <w:pStyle w:val="Tabel"/>
            </w:pPr>
            <w:r>
              <w:t>[0..1]</w:t>
            </w:r>
          </w:p>
        </w:tc>
        <w:tc>
          <w:tcPr>
            <w:tcW w:w="1147" w:type="dxa"/>
          </w:tcPr>
          <w:p w14:paraId="66D28A89"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814" w:type="dxa"/>
          </w:tcPr>
          <w:p w14:paraId="36199A2A" w14:textId="3DB07C2A"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5BCF8DA8" w14:textId="77777777" w:rsidTr="008C3F95">
        <w:trPr>
          <w:cantSplit/>
        </w:trPr>
        <w:tc>
          <w:tcPr>
            <w:tcW w:w="3397" w:type="dxa"/>
          </w:tcPr>
          <w:p w14:paraId="0DED5BAA" w14:textId="77777777" w:rsidR="00404396" w:rsidRPr="005E17A4" w:rsidRDefault="00404396" w:rsidP="008C3F95">
            <w:pPr>
              <w:pStyle w:val="Tabel"/>
              <w:ind w:left="568"/>
            </w:pPr>
            <w:r>
              <w:t>identificatie</w:t>
            </w:r>
          </w:p>
        </w:tc>
        <w:tc>
          <w:tcPr>
            <w:tcW w:w="1276" w:type="dxa"/>
          </w:tcPr>
          <w:p w14:paraId="65E243F3" w14:textId="77777777" w:rsidR="00404396" w:rsidRPr="005E17A4" w:rsidRDefault="00404396" w:rsidP="008C3F95">
            <w:pPr>
              <w:pStyle w:val="Tabel"/>
            </w:pPr>
            <w:r>
              <w:t>[1..1]</w:t>
            </w:r>
          </w:p>
        </w:tc>
        <w:tc>
          <w:tcPr>
            <w:tcW w:w="1147" w:type="dxa"/>
          </w:tcPr>
          <w:p w14:paraId="3455AE26" w14:textId="77777777" w:rsidR="00404396" w:rsidRPr="005E17A4" w:rsidRDefault="00404396" w:rsidP="008C3F95">
            <w:pPr>
              <w:pStyle w:val="Tabel"/>
            </w:pPr>
            <w:r>
              <w:t>NEN3610 (80)</w:t>
            </w:r>
          </w:p>
        </w:tc>
        <w:tc>
          <w:tcPr>
            <w:tcW w:w="3814" w:type="dxa"/>
          </w:tcPr>
          <w:p w14:paraId="5606BEB8" w14:textId="074461E5"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661BB55" w14:textId="77777777" w:rsidTr="008C3F95">
        <w:trPr>
          <w:cantSplit/>
        </w:trPr>
        <w:tc>
          <w:tcPr>
            <w:tcW w:w="3397" w:type="dxa"/>
          </w:tcPr>
          <w:p w14:paraId="447A46B0" w14:textId="77777777" w:rsidR="00404396" w:rsidRPr="005E17A4" w:rsidRDefault="00404396" w:rsidP="008C3F95">
            <w:pPr>
              <w:pStyle w:val="Tabel"/>
              <w:ind w:left="568"/>
            </w:pPr>
            <w:r>
              <w:t>noemer</w:t>
            </w:r>
          </w:p>
        </w:tc>
        <w:tc>
          <w:tcPr>
            <w:tcW w:w="1276" w:type="dxa"/>
          </w:tcPr>
          <w:p w14:paraId="21F6B3EB" w14:textId="77777777" w:rsidR="00404396" w:rsidRPr="005E17A4" w:rsidRDefault="00404396" w:rsidP="008C3F95">
            <w:pPr>
              <w:pStyle w:val="Tabel"/>
            </w:pPr>
            <w:r>
              <w:t>[0..1]</w:t>
            </w:r>
          </w:p>
        </w:tc>
        <w:tc>
          <w:tcPr>
            <w:tcW w:w="1147" w:type="dxa"/>
          </w:tcPr>
          <w:p w14:paraId="1060FA04" w14:textId="77777777" w:rsidR="00404396" w:rsidRPr="005E17A4" w:rsidRDefault="00404396" w:rsidP="008C3F95">
            <w:pPr>
              <w:pStyle w:val="Tabel"/>
            </w:pPr>
            <w:r>
              <w:t>String(255)</w:t>
            </w:r>
          </w:p>
        </w:tc>
        <w:tc>
          <w:tcPr>
            <w:tcW w:w="3814" w:type="dxa"/>
          </w:tcPr>
          <w:p w14:paraId="73643568" w14:textId="77777777" w:rsidR="00404396" w:rsidRPr="00E46DA0" w:rsidRDefault="00404396" w:rsidP="008C3F95">
            <w:pPr>
              <w:pStyle w:val="Tabel"/>
            </w:pPr>
            <w:r>
              <w:t>De naam die een locatie krijgt in een bepaalde regel.</w:t>
            </w:r>
          </w:p>
        </w:tc>
      </w:tr>
      <w:tr w:rsidR="00404396" w:rsidRPr="00022065" w14:paraId="4CF44A90" w14:textId="77777777" w:rsidTr="008C3F95">
        <w:trPr>
          <w:cantSplit/>
        </w:trPr>
        <w:tc>
          <w:tcPr>
            <w:tcW w:w="3397" w:type="dxa"/>
          </w:tcPr>
          <w:p w14:paraId="4E5CA317" w14:textId="77777777" w:rsidR="00404396" w:rsidRDefault="00404396" w:rsidP="008C3F95">
            <w:pPr>
              <w:pStyle w:val="Tabel"/>
              <w:ind w:left="568"/>
            </w:pPr>
            <w:proofErr w:type="spellStart"/>
            <w:r>
              <w:t>bestuurlijkeGrenzenVerwijzing</w:t>
            </w:r>
            <w:proofErr w:type="spellEnd"/>
          </w:p>
        </w:tc>
        <w:tc>
          <w:tcPr>
            <w:tcW w:w="1276" w:type="dxa"/>
          </w:tcPr>
          <w:p w14:paraId="52E982D2" w14:textId="77777777" w:rsidR="00404396" w:rsidRDefault="00404396" w:rsidP="008C3F95">
            <w:pPr>
              <w:pStyle w:val="Tabel"/>
            </w:pPr>
            <w:r>
              <w:t>[1..1]</w:t>
            </w:r>
          </w:p>
        </w:tc>
        <w:tc>
          <w:tcPr>
            <w:tcW w:w="1147" w:type="dxa"/>
          </w:tcPr>
          <w:p w14:paraId="634C877B" w14:textId="77777777" w:rsidR="00404396" w:rsidRDefault="00404396" w:rsidP="008C3F95">
            <w:pPr>
              <w:pStyle w:val="Tabel"/>
            </w:pPr>
          </w:p>
        </w:tc>
        <w:tc>
          <w:tcPr>
            <w:tcW w:w="3814" w:type="dxa"/>
          </w:tcPr>
          <w:p w14:paraId="09F667AF"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4A29F9E1" w14:textId="77777777" w:rsidTr="008C3F95">
        <w:trPr>
          <w:cantSplit/>
        </w:trPr>
        <w:tc>
          <w:tcPr>
            <w:tcW w:w="3397" w:type="dxa"/>
          </w:tcPr>
          <w:p w14:paraId="52DD53AC" w14:textId="77777777" w:rsidR="00404396" w:rsidRDefault="00404396" w:rsidP="008C3F95">
            <w:pPr>
              <w:pStyle w:val="Tabel"/>
              <w:ind w:left="852"/>
            </w:pPr>
            <w:proofErr w:type="spellStart"/>
            <w:r>
              <w:t>BestuurlijkeGrenzenVerwijzing</w:t>
            </w:r>
            <w:proofErr w:type="spellEnd"/>
          </w:p>
        </w:tc>
        <w:tc>
          <w:tcPr>
            <w:tcW w:w="1276" w:type="dxa"/>
          </w:tcPr>
          <w:p w14:paraId="0FDFD3C4" w14:textId="77777777" w:rsidR="00404396" w:rsidRDefault="00404396" w:rsidP="008C3F95">
            <w:pPr>
              <w:pStyle w:val="Tabel"/>
            </w:pPr>
            <w:r>
              <w:t>[1..1]</w:t>
            </w:r>
          </w:p>
        </w:tc>
        <w:tc>
          <w:tcPr>
            <w:tcW w:w="1147" w:type="dxa"/>
          </w:tcPr>
          <w:p w14:paraId="18CBB75C" w14:textId="77777777" w:rsidR="00404396" w:rsidRDefault="00404396" w:rsidP="008C3F95">
            <w:pPr>
              <w:pStyle w:val="Tabel"/>
            </w:pPr>
          </w:p>
        </w:tc>
        <w:tc>
          <w:tcPr>
            <w:tcW w:w="3814" w:type="dxa"/>
          </w:tcPr>
          <w:p w14:paraId="5A45FDE4"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5F0D2A10" w14:textId="77777777" w:rsidTr="008C3F95">
        <w:trPr>
          <w:cantSplit/>
        </w:trPr>
        <w:tc>
          <w:tcPr>
            <w:tcW w:w="3397" w:type="dxa"/>
          </w:tcPr>
          <w:p w14:paraId="476415B6" w14:textId="77777777" w:rsidR="00404396" w:rsidRDefault="00404396" w:rsidP="008C3F95">
            <w:pPr>
              <w:pStyle w:val="Tabel"/>
              <w:ind w:left="1136"/>
            </w:pPr>
            <w:proofErr w:type="spellStart"/>
            <w:r>
              <w:t>bestuurlijkeGrenzenID</w:t>
            </w:r>
            <w:proofErr w:type="spellEnd"/>
          </w:p>
        </w:tc>
        <w:tc>
          <w:tcPr>
            <w:tcW w:w="1276" w:type="dxa"/>
          </w:tcPr>
          <w:p w14:paraId="65A1D350" w14:textId="77777777" w:rsidR="00404396" w:rsidRDefault="00404396" w:rsidP="008C3F95">
            <w:pPr>
              <w:pStyle w:val="Tabel"/>
            </w:pPr>
            <w:r>
              <w:t>[1..1]</w:t>
            </w:r>
          </w:p>
        </w:tc>
        <w:tc>
          <w:tcPr>
            <w:tcW w:w="1147" w:type="dxa"/>
          </w:tcPr>
          <w:p w14:paraId="0C3488FF" w14:textId="77777777" w:rsidR="00404396" w:rsidRDefault="00404396" w:rsidP="008C3F95">
            <w:pPr>
              <w:pStyle w:val="Tabel"/>
            </w:pPr>
          </w:p>
        </w:tc>
        <w:tc>
          <w:tcPr>
            <w:tcW w:w="3814" w:type="dxa"/>
          </w:tcPr>
          <w:p w14:paraId="56784573" w14:textId="0792B29B" w:rsidR="00404396" w:rsidRDefault="00404396" w:rsidP="008C3F95">
            <w:pPr>
              <w:pStyle w:val="Tabel"/>
            </w:pPr>
            <w:r>
              <w:t xml:space="preserve">Identificatie van bestuurlijk gebied uit </w:t>
            </w:r>
            <w:proofErr w:type="spellStart"/>
            <w:r>
              <w:t>bestuurlijkeGrenzen</w:t>
            </w:r>
            <w:proofErr w:type="spellEnd"/>
            <w:r>
              <w:t xml:space="preserve">-voorziening, hier geldt de toelichting op </w:t>
            </w:r>
            <w:proofErr w:type="spellStart"/>
            <w:r>
              <w:t>bestuurlijkeGrenzenID</w:t>
            </w:r>
            <w:proofErr w:type="spellEnd"/>
            <w:r>
              <w:t xml:space="preserve"> vanuit </w:t>
            </w:r>
            <w:r>
              <w:fldChar w:fldCharType="begin"/>
            </w:r>
            <w:r>
              <w:instrText xml:space="preserve"> REF _Ref75176935 \r \h </w:instrText>
            </w:r>
            <w:r>
              <w:fldChar w:fldCharType="separate"/>
            </w:r>
            <w:r w:rsidR="006934CA">
              <w:t>4.2.1</w:t>
            </w:r>
            <w:r>
              <w:fldChar w:fldCharType="end"/>
            </w:r>
            <w:r>
              <w:t>.</w:t>
            </w:r>
          </w:p>
        </w:tc>
      </w:tr>
      <w:tr w:rsidR="00404396" w:rsidRPr="00022065" w14:paraId="64A8C2F9" w14:textId="77777777" w:rsidTr="008C3F95">
        <w:trPr>
          <w:cantSplit/>
        </w:trPr>
        <w:tc>
          <w:tcPr>
            <w:tcW w:w="3397" w:type="dxa"/>
          </w:tcPr>
          <w:p w14:paraId="17138720" w14:textId="77777777" w:rsidR="00404396" w:rsidRPr="005E17A4" w:rsidRDefault="00404396" w:rsidP="008C3F95">
            <w:pPr>
              <w:pStyle w:val="Tabel"/>
              <w:ind w:left="1136"/>
            </w:pPr>
            <w:r>
              <w:t>Domein</w:t>
            </w:r>
          </w:p>
        </w:tc>
        <w:tc>
          <w:tcPr>
            <w:tcW w:w="1276" w:type="dxa"/>
          </w:tcPr>
          <w:p w14:paraId="63338BE6" w14:textId="77777777" w:rsidR="00404396" w:rsidRPr="005E17A4" w:rsidRDefault="00404396" w:rsidP="008C3F95">
            <w:pPr>
              <w:pStyle w:val="Tabel"/>
            </w:pPr>
            <w:r>
              <w:t>[1..1]</w:t>
            </w:r>
          </w:p>
        </w:tc>
        <w:tc>
          <w:tcPr>
            <w:tcW w:w="1147" w:type="dxa"/>
          </w:tcPr>
          <w:p w14:paraId="4B8AD603" w14:textId="77777777" w:rsidR="00404396" w:rsidRPr="005E17A4" w:rsidRDefault="00404396" w:rsidP="008C3F95">
            <w:pPr>
              <w:pStyle w:val="Tabel"/>
            </w:pPr>
            <w:r>
              <w:t>String(80)</w:t>
            </w:r>
          </w:p>
        </w:tc>
        <w:tc>
          <w:tcPr>
            <w:tcW w:w="3814" w:type="dxa"/>
          </w:tcPr>
          <w:p w14:paraId="28411AAA" w14:textId="77777777" w:rsidR="00404396" w:rsidRPr="005E17A4" w:rsidRDefault="00404396" w:rsidP="008C3F95">
            <w:pPr>
              <w:pStyle w:val="Tabel"/>
            </w:pPr>
            <w:r>
              <w:t>Het domein van dit object, altijd gelijk aan: ‘</w:t>
            </w:r>
            <w:proofErr w:type="spellStart"/>
            <w:r>
              <w:t>NL.BI.BestuurlijkGebied</w:t>
            </w:r>
            <w:proofErr w:type="spellEnd"/>
            <w:r>
              <w:t>’.</w:t>
            </w:r>
          </w:p>
        </w:tc>
      </w:tr>
      <w:tr w:rsidR="00404396" w:rsidRPr="00022065" w14:paraId="3FBA19ED" w14:textId="77777777" w:rsidTr="008C3F95">
        <w:trPr>
          <w:cantSplit/>
        </w:trPr>
        <w:tc>
          <w:tcPr>
            <w:tcW w:w="3397" w:type="dxa"/>
          </w:tcPr>
          <w:p w14:paraId="394CB4C8" w14:textId="77777777" w:rsidR="00404396" w:rsidRDefault="00404396" w:rsidP="008C3F95">
            <w:pPr>
              <w:pStyle w:val="Tabel"/>
              <w:ind w:left="1136"/>
            </w:pPr>
            <w:proofErr w:type="spellStart"/>
            <w:r>
              <w:t>geldigOp</w:t>
            </w:r>
            <w:proofErr w:type="spellEnd"/>
          </w:p>
        </w:tc>
        <w:tc>
          <w:tcPr>
            <w:tcW w:w="1276" w:type="dxa"/>
          </w:tcPr>
          <w:p w14:paraId="4EC02CD4" w14:textId="77777777" w:rsidR="00404396" w:rsidRPr="005E17A4" w:rsidRDefault="00404396" w:rsidP="008C3F95">
            <w:pPr>
              <w:pStyle w:val="Tabel"/>
            </w:pPr>
            <w:r>
              <w:t>[1..1]</w:t>
            </w:r>
          </w:p>
        </w:tc>
        <w:tc>
          <w:tcPr>
            <w:tcW w:w="1147" w:type="dxa"/>
          </w:tcPr>
          <w:p w14:paraId="3D84A87E" w14:textId="77777777" w:rsidR="00404396" w:rsidRPr="005E17A4" w:rsidRDefault="00404396" w:rsidP="008C3F95">
            <w:pPr>
              <w:pStyle w:val="Tabel"/>
            </w:pPr>
            <w:r>
              <w:t>Date</w:t>
            </w:r>
          </w:p>
        </w:tc>
        <w:tc>
          <w:tcPr>
            <w:tcW w:w="3814" w:type="dxa"/>
          </w:tcPr>
          <w:p w14:paraId="2540BDB2" w14:textId="77777777" w:rsidR="00404396" w:rsidRPr="005E17A4" w:rsidRDefault="00404396" w:rsidP="008C3F95">
            <w:pPr>
              <w:pStyle w:val="Tabel"/>
            </w:pPr>
            <w:r>
              <w:t xml:space="preserve">Datum die gebruikt wordt om de juiste grens uit de </w:t>
            </w:r>
            <w:proofErr w:type="spellStart"/>
            <w:r>
              <w:t>bestuurlijkeGrenzen</w:t>
            </w:r>
            <w:proofErr w:type="spellEnd"/>
            <w:r>
              <w:t>-voorziening te halen.</w:t>
            </w:r>
          </w:p>
        </w:tc>
      </w:tr>
    </w:tbl>
    <w:p w14:paraId="3B1DF5A6" w14:textId="6F315C2A" w:rsidR="00404396" w:rsidRPr="00E610F0" w:rsidRDefault="00404396" w:rsidP="00001AC9">
      <w:pPr>
        <w:pStyle w:val="Kop2"/>
      </w:pPr>
      <w:bookmarkStart w:id="98" w:name="_Ref90035925"/>
      <w:bookmarkStart w:id="99" w:name="_Toc158193974"/>
      <w:bookmarkStart w:id="100" w:name="XML_art_pons"/>
      <w:r>
        <w:t>Pons</w:t>
      </w:r>
      <w:bookmarkEnd w:id="98"/>
      <w:bookmarkEnd w:id="99"/>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0BC582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0"/>
          <w:p w14:paraId="0765B6BA" w14:textId="77777777" w:rsidR="00404396" w:rsidRPr="00E45F7A" w:rsidRDefault="00404396" w:rsidP="008C3F95">
            <w:pPr>
              <w:pStyle w:val="Tabel"/>
            </w:pPr>
            <w:r w:rsidRPr="00E45F7A">
              <w:t>Element</w:t>
            </w:r>
          </w:p>
        </w:tc>
        <w:tc>
          <w:tcPr>
            <w:tcW w:w="1276" w:type="dxa"/>
          </w:tcPr>
          <w:p w14:paraId="641FB3BE" w14:textId="77777777" w:rsidR="00404396" w:rsidRPr="00877D3A" w:rsidRDefault="00404396" w:rsidP="008C3F95">
            <w:pPr>
              <w:pStyle w:val="Tabel"/>
              <w:rPr>
                <w:sz w:val="16"/>
              </w:rPr>
            </w:pPr>
            <w:r w:rsidRPr="00877D3A">
              <w:rPr>
                <w:sz w:val="16"/>
              </w:rPr>
              <w:t>M(</w:t>
            </w:r>
            <w:proofErr w:type="spellStart"/>
            <w:r w:rsidRPr="00877D3A">
              <w:rPr>
                <w:sz w:val="16"/>
              </w:rPr>
              <w:t>ultipliciteit</w:t>
            </w:r>
            <w:proofErr w:type="spellEnd"/>
            <w:r w:rsidRPr="00877D3A">
              <w:rPr>
                <w:sz w:val="16"/>
              </w:rPr>
              <w:t>)</w:t>
            </w:r>
          </w:p>
        </w:tc>
        <w:tc>
          <w:tcPr>
            <w:tcW w:w="1147" w:type="dxa"/>
          </w:tcPr>
          <w:p w14:paraId="2F3F6660" w14:textId="77777777" w:rsidR="00404396" w:rsidRPr="00E45F7A" w:rsidRDefault="00404396" w:rsidP="008C3F95">
            <w:pPr>
              <w:pStyle w:val="Tabel"/>
            </w:pPr>
            <w:r w:rsidRPr="00E45F7A">
              <w:t>Type</w:t>
            </w:r>
          </w:p>
        </w:tc>
        <w:tc>
          <w:tcPr>
            <w:tcW w:w="3814" w:type="dxa"/>
          </w:tcPr>
          <w:p w14:paraId="2E474F5C" w14:textId="77777777" w:rsidR="00404396" w:rsidRPr="00E45F7A" w:rsidRDefault="00404396" w:rsidP="008C3F95">
            <w:pPr>
              <w:pStyle w:val="Tabel"/>
            </w:pPr>
            <w:r w:rsidRPr="00E45F7A">
              <w:t>Omschrijving</w:t>
            </w:r>
          </w:p>
        </w:tc>
      </w:tr>
      <w:tr w:rsidR="00404396" w:rsidRPr="00022065" w14:paraId="79ACD6F6" w14:textId="77777777" w:rsidTr="008C3F95">
        <w:trPr>
          <w:cantSplit/>
        </w:trPr>
        <w:tc>
          <w:tcPr>
            <w:tcW w:w="3397" w:type="dxa"/>
          </w:tcPr>
          <w:p w14:paraId="548DF6C7" w14:textId="77777777" w:rsidR="00404396" w:rsidRPr="005E17A4" w:rsidRDefault="00404396" w:rsidP="008C3F95">
            <w:pPr>
              <w:pStyle w:val="Tabel"/>
            </w:pPr>
            <w:proofErr w:type="spellStart"/>
            <w:r w:rsidRPr="005E17A4">
              <w:t>owObject</w:t>
            </w:r>
            <w:proofErr w:type="spellEnd"/>
          </w:p>
        </w:tc>
        <w:tc>
          <w:tcPr>
            <w:tcW w:w="1276" w:type="dxa"/>
          </w:tcPr>
          <w:p w14:paraId="654115BF" w14:textId="77777777" w:rsidR="00404396" w:rsidRPr="005E17A4" w:rsidRDefault="00404396" w:rsidP="008C3F95">
            <w:pPr>
              <w:pStyle w:val="Tabel"/>
            </w:pPr>
            <w:r w:rsidRPr="005E17A4">
              <w:t>[1..1]</w:t>
            </w:r>
          </w:p>
        </w:tc>
        <w:tc>
          <w:tcPr>
            <w:tcW w:w="1147" w:type="dxa"/>
          </w:tcPr>
          <w:p w14:paraId="0CEC2372" w14:textId="77777777" w:rsidR="00404396" w:rsidRPr="005E17A4" w:rsidRDefault="00404396" w:rsidP="008C3F95">
            <w:pPr>
              <w:pStyle w:val="Tabel"/>
            </w:pPr>
          </w:p>
        </w:tc>
        <w:tc>
          <w:tcPr>
            <w:tcW w:w="3814" w:type="dxa"/>
          </w:tcPr>
          <w:p w14:paraId="5A1884D5" w14:textId="77777777" w:rsidR="00404396" w:rsidRPr="005E17A4" w:rsidRDefault="00404396" w:rsidP="008C3F95">
            <w:pPr>
              <w:pStyle w:val="Tabel"/>
            </w:pPr>
            <w:r>
              <w:t>Container van het specifieke OW-object.</w:t>
            </w:r>
          </w:p>
        </w:tc>
      </w:tr>
      <w:tr w:rsidR="00404396" w:rsidRPr="00022065" w14:paraId="2E8109CD" w14:textId="77777777" w:rsidTr="008C3F95">
        <w:trPr>
          <w:cantSplit/>
        </w:trPr>
        <w:tc>
          <w:tcPr>
            <w:tcW w:w="3397" w:type="dxa"/>
          </w:tcPr>
          <w:p w14:paraId="76BF97AC" w14:textId="77777777" w:rsidR="00404396" w:rsidRPr="005E17A4" w:rsidRDefault="00404396" w:rsidP="008C3F95">
            <w:pPr>
              <w:pStyle w:val="Tabel"/>
              <w:ind w:left="284"/>
            </w:pPr>
            <w:r>
              <w:lastRenderedPageBreak/>
              <w:t>Pons</w:t>
            </w:r>
          </w:p>
        </w:tc>
        <w:tc>
          <w:tcPr>
            <w:tcW w:w="1276" w:type="dxa"/>
          </w:tcPr>
          <w:p w14:paraId="2F2A8883" w14:textId="77777777" w:rsidR="00404396" w:rsidRPr="005E17A4" w:rsidRDefault="00404396" w:rsidP="008C3F95">
            <w:pPr>
              <w:pStyle w:val="Tabel"/>
            </w:pPr>
            <w:r>
              <w:t>[1..1]</w:t>
            </w:r>
          </w:p>
        </w:tc>
        <w:tc>
          <w:tcPr>
            <w:tcW w:w="1147" w:type="dxa"/>
          </w:tcPr>
          <w:p w14:paraId="0DC3DA24" w14:textId="77777777" w:rsidR="00404396" w:rsidRPr="005E17A4" w:rsidRDefault="00404396" w:rsidP="008C3F95">
            <w:pPr>
              <w:pStyle w:val="Tabel"/>
            </w:pPr>
          </w:p>
        </w:tc>
        <w:tc>
          <w:tcPr>
            <w:tcW w:w="3814" w:type="dxa"/>
          </w:tcPr>
          <w:p w14:paraId="2D9454AC" w14:textId="77777777" w:rsidR="00404396" w:rsidRDefault="00404396" w:rsidP="008C3F95">
            <w:pPr>
              <w:pStyle w:val="Tabel"/>
            </w:pPr>
            <w:r>
              <w:t xml:space="preserve">Het object dat een gebied duidt waar bestemmingsplannen niet meer getoond hoeven te worden. Bij een regeling hoort maximaal één Pons. Bij een tijdelijk </w:t>
            </w:r>
            <w:proofErr w:type="spellStart"/>
            <w:r>
              <w:t>regelingdeel</w:t>
            </w:r>
            <w:proofErr w:type="spellEnd"/>
            <w:r>
              <w:t xml:space="preserve"> hoort nooit een Pons.</w:t>
            </w:r>
          </w:p>
        </w:tc>
      </w:tr>
      <w:tr w:rsidR="00404396" w:rsidRPr="00022065" w14:paraId="679EC4B4" w14:textId="77777777" w:rsidTr="008C3F95">
        <w:trPr>
          <w:cantSplit/>
        </w:trPr>
        <w:tc>
          <w:tcPr>
            <w:tcW w:w="3397" w:type="dxa"/>
          </w:tcPr>
          <w:p w14:paraId="2761C39B" w14:textId="77777777" w:rsidR="00404396" w:rsidRPr="005E17A4" w:rsidRDefault="00404396" w:rsidP="008C3F95">
            <w:pPr>
              <w:pStyle w:val="Tabel"/>
              <w:ind w:left="568"/>
            </w:pPr>
            <w:r>
              <w:t>S</w:t>
            </w:r>
            <w:r w:rsidRPr="005E17A4">
              <w:t>tatus</w:t>
            </w:r>
          </w:p>
        </w:tc>
        <w:tc>
          <w:tcPr>
            <w:tcW w:w="1276" w:type="dxa"/>
          </w:tcPr>
          <w:p w14:paraId="6C99EBBF" w14:textId="77777777" w:rsidR="00404396" w:rsidRPr="005E17A4" w:rsidRDefault="00404396" w:rsidP="008C3F95">
            <w:pPr>
              <w:pStyle w:val="Tabel"/>
            </w:pPr>
            <w:r w:rsidRPr="005E17A4">
              <w:t>[0..1]</w:t>
            </w:r>
          </w:p>
        </w:tc>
        <w:tc>
          <w:tcPr>
            <w:tcW w:w="1147" w:type="dxa"/>
          </w:tcPr>
          <w:p w14:paraId="67F5E171" w14:textId="77777777" w:rsidR="00404396" w:rsidRPr="005E17A4" w:rsidRDefault="00404396" w:rsidP="008C3F95">
            <w:pPr>
              <w:pStyle w:val="Tabel"/>
            </w:pPr>
            <w:r w:rsidRPr="005E17A4">
              <w:t>String</w:t>
            </w:r>
            <w:r>
              <w:t>(80)</w:t>
            </w:r>
          </w:p>
        </w:tc>
        <w:tc>
          <w:tcPr>
            <w:tcW w:w="3814" w:type="dxa"/>
          </w:tcPr>
          <w:p w14:paraId="5ED68AFC" w14:textId="5785682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C866604" w14:textId="77777777" w:rsidTr="008C3F95">
        <w:trPr>
          <w:cantSplit/>
          <w:trHeight w:val="91"/>
        </w:trPr>
        <w:tc>
          <w:tcPr>
            <w:tcW w:w="3397" w:type="dxa"/>
          </w:tcPr>
          <w:p w14:paraId="50ED2174" w14:textId="77777777" w:rsidR="00404396" w:rsidRPr="005E17A4" w:rsidRDefault="00404396" w:rsidP="008C3F95">
            <w:pPr>
              <w:pStyle w:val="Tabel"/>
              <w:ind w:left="568"/>
            </w:pPr>
            <w:r w:rsidRPr="005E17A4">
              <w:t>Procedurestatus</w:t>
            </w:r>
          </w:p>
        </w:tc>
        <w:tc>
          <w:tcPr>
            <w:tcW w:w="1276" w:type="dxa"/>
          </w:tcPr>
          <w:p w14:paraId="342946D8" w14:textId="77777777" w:rsidR="00404396" w:rsidRPr="005E17A4" w:rsidRDefault="00404396" w:rsidP="008C3F95">
            <w:pPr>
              <w:pStyle w:val="Tabel"/>
            </w:pPr>
            <w:r w:rsidRPr="005E17A4">
              <w:t>[0..1]</w:t>
            </w:r>
          </w:p>
        </w:tc>
        <w:tc>
          <w:tcPr>
            <w:tcW w:w="1147" w:type="dxa"/>
          </w:tcPr>
          <w:p w14:paraId="2E8F8EEE" w14:textId="77777777" w:rsidR="00404396" w:rsidRPr="005E17A4" w:rsidRDefault="00404396" w:rsidP="008C3F95">
            <w:pPr>
              <w:pStyle w:val="Tabel"/>
            </w:pPr>
            <w:r w:rsidRPr="005E17A4">
              <w:t>String</w:t>
            </w:r>
            <w:r>
              <w:t>(80)</w:t>
            </w:r>
          </w:p>
        </w:tc>
        <w:tc>
          <w:tcPr>
            <w:tcW w:w="3814" w:type="dxa"/>
          </w:tcPr>
          <w:p w14:paraId="546B1EB8" w14:textId="771D4DE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37072E1" w14:textId="77777777" w:rsidTr="008C3F95">
        <w:trPr>
          <w:cantSplit/>
        </w:trPr>
        <w:tc>
          <w:tcPr>
            <w:tcW w:w="3397" w:type="dxa"/>
          </w:tcPr>
          <w:p w14:paraId="3B0473E1" w14:textId="77777777" w:rsidR="00404396" w:rsidRPr="005E17A4" w:rsidRDefault="00404396" w:rsidP="008C3F95">
            <w:pPr>
              <w:pStyle w:val="Tabel"/>
              <w:ind w:left="568"/>
            </w:pPr>
            <w:r>
              <w:t>Identificatie</w:t>
            </w:r>
          </w:p>
        </w:tc>
        <w:tc>
          <w:tcPr>
            <w:tcW w:w="1276" w:type="dxa"/>
          </w:tcPr>
          <w:p w14:paraId="34DE6311" w14:textId="77777777" w:rsidR="00404396" w:rsidRPr="005E17A4" w:rsidRDefault="00404396" w:rsidP="008C3F95">
            <w:pPr>
              <w:pStyle w:val="Tabel"/>
            </w:pPr>
            <w:r>
              <w:t>[1..1]</w:t>
            </w:r>
          </w:p>
        </w:tc>
        <w:tc>
          <w:tcPr>
            <w:tcW w:w="1147" w:type="dxa"/>
          </w:tcPr>
          <w:p w14:paraId="528B6555" w14:textId="77777777" w:rsidR="00404396" w:rsidRPr="005E17A4" w:rsidRDefault="00404396" w:rsidP="008C3F95">
            <w:pPr>
              <w:pStyle w:val="Tabel"/>
            </w:pPr>
            <w:r>
              <w:t>NEN3610 (80)</w:t>
            </w:r>
          </w:p>
        </w:tc>
        <w:tc>
          <w:tcPr>
            <w:tcW w:w="3814" w:type="dxa"/>
          </w:tcPr>
          <w:p w14:paraId="48BB45C5" w14:textId="37EE96BF"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2E1E511" w14:textId="77777777" w:rsidTr="008C3F95">
        <w:trPr>
          <w:cantSplit/>
        </w:trPr>
        <w:tc>
          <w:tcPr>
            <w:tcW w:w="3397" w:type="dxa"/>
          </w:tcPr>
          <w:p w14:paraId="1BF3F330" w14:textId="77777777" w:rsidR="00404396" w:rsidRPr="005E17A4" w:rsidRDefault="00404396" w:rsidP="008C3F95">
            <w:pPr>
              <w:pStyle w:val="Tabel"/>
              <w:ind w:left="568"/>
            </w:pPr>
            <w:r>
              <w:t>Locatieaanduiding</w:t>
            </w:r>
          </w:p>
        </w:tc>
        <w:tc>
          <w:tcPr>
            <w:tcW w:w="1276" w:type="dxa"/>
          </w:tcPr>
          <w:p w14:paraId="78C53CEB" w14:textId="77777777" w:rsidR="00404396" w:rsidRPr="005E17A4" w:rsidRDefault="00404396" w:rsidP="008C3F95">
            <w:pPr>
              <w:pStyle w:val="Tabel"/>
            </w:pPr>
            <w:r>
              <w:t>[1..1]</w:t>
            </w:r>
          </w:p>
        </w:tc>
        <w:tc>
          <w:tcPr>
            <w:tcW w:w="1147" w:type="dxa"/>
          </w:tcPr>
          <w:p w14:paraId="41BF0453" w14:textId="77777777" w:rsidR="00404396" w:rsidRPr="005E17A4" w:rsidRDefault="00404396" w:rsidP="008C3F95">
            <w:pPr>
              <w:pStyle w:val="Tabel"/>
            </w:pPr>
          </w:p>
        </w:tc>
        <w:tc>
          <w:tcPr>
            <w:tcW w:w="3814" w:type="dxa"/>
          </w:tcPr>
          <w:p w14:paraId="5815AEDB" w14:textId="77777777" w:rsidR="00404396" w:rsidRPr="005E17A4" w:rsidRDefault="00404396" w:rsidP="008C3F95">
            <w:pPr>
              <w:pStyle w:val="Tabel"/>
            </w:pPr>
            <w:r>
              <w:t>De Locatie waar de bestemmingsplannen niet meer getoond hoeven te worden.</w:t>
            </w:r>
          </w:p>
        </w:tc>
      </w:tr>
      <w:tr w:rsidR="00404396" w:rsidRPr="00022065" w14:paraId="6EEA36B8" w14:textId="77777777" w:rsidTr="008C3F95">
        <w:trPr>
          <w:cantSplit/>
        </w:trPr>
        <w:tc>
          <w:tcPr>
            <w:tcW w:w="3397" w:type="dxa"/>
          </w:tcPr>
          <w:p w14:paraId="3F1DB164" w14:textId="77777777" w:rsidR="00404396" w:rsidRDefault="00404396" w:rsidP="008C3F95">
            <w:pPr>
              <w:pStyle w:val="Tabel"/>
              <w:ind w:left="568"/>
            </w:pPr>
            <w:r>
              <w:t>[@LocatieRef]</w:t>
            </w:r>
          </w:p>
        </w:tc>
        <w:tc>
          <w:tcPr>
            <w:tcW w:w="1276" w:type="dxa"/>
          </w:tcPr>
          <w:p w14:paraId="712B1899" w14:textId="77777777" w:rsidR="00404396" w:rsidRDefault="00404396" w:rsidP="008C3F95">
            <w:pPr>
              <w:pStyle w:val="Tabel"/>
            </w:pPr>
            <w:r>
              <w:t>[1..1]</w:t>
            </w:r>
          </w:p>
        </w:tc>
        <w:tc>
          <w:tcPr>
            <w:tcW w:w="1147" w:type="dxa"/>
          </w:tcPr>
          <w:p w14:paraId="1D5BAC88"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60F69620" w14:textId="77777777" w:rsidR="00404396" w:rsidRPr="005E17A4" w:rsidRDefault="00404396" w:rsidP="008C3F95">
            <w:pPr>
              <w:pStyle w:val="Tabel"/>
            </w:pPr>
            <w:r w:rsidRPr="005E17A4">
              <w:t>Verwijzing naar de identificatie</w:t>
            </w:r>
            <w:r>
              <w:t>(s)</w:t>
            </w:r>
            <w:r w:rsidRPr="005E17A4">
              <w:t xml:space="preserve"> van de Locatie waar </w:t>
            </w:r>
            <w:r>
              <w:t>een de oude regeling niet meer getoond hoeft te worden</w:t>
            </w:r>
            <w:r w:rsidRPr="005E17A4">
              <w:t xml:space="preserve">. </w:t>
            </w:r>
          </w:p>
        </w:tc>
      </w:tr>
    </w:tbl>
    <w:p w14:paraId="45528E48" w14:textId="19938E9A" w:rsidR="00404396" w:rsidRPr="00E610F0" w:rsidRDefault="00404396" w:rsidP="00001AC9">
      <w:pPr>
        <w:pStyle w:val="Kop2"/>
      </w:pPr>
      <w:bookmarkStart w:id="101" w:name="_Ref38046694"/>
      <w:bookmarkStart w:id="102" w:name="_Toc158193975"/>
      <w:bookmarkStart w:id="103" w:name="XML_art_kaart"/>
      <w:bookmarkStart w:id="104" w:name="_Ref36562909"/>
      <w:r>
        <w:t>Kaart</w:t>
      </w:r>
      <w:bookmarkEnd w:id="101"/>
      <w:bookmarkEnd w:id="102"/>
    </w:p>
    <w:tbl>
      <w:tblPr>
        <w:tblStyle w:val="Tabelraster"/>
        <w:tblW w:w="9634" w:type="dxa"/>
        <w:tblLayout w:type="fixed"/>
        <w:tblLook w:val="0620" w:firstRow="1" w:lastRow="0" w:firstColumn="0" w:lastColumn="0" w:noHBand="1" w:noVBand="1"/>
      </w:tblPr>
      <w:tblGrid>
        <w:gridCol w:w="3397"/>
        <w:gridCol w:w="1276"/>
        <w:gridCol w:w="1559"/>
        <w:gridCol w:w="3402"/>
      </w:tblGrid>
      <w:tr w:rsidR="00404396" w:rsidRPr="00022065" w14:paraId="21B9AB51"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3"/>
          <w:p w14:paraId="0B2948E9" w14:textId="77777777" w:rsidR="00404396" w:rsidRPr="00E45F7A" w:rsidRDefault="00404396" w:rsidP="008C3F95">
            <w:pPr>
              <w:pStyle w:val="Tabel"/>
            </w:pPr>
            <w:r w:rsidRPr="00E45F7A">
              <w:t>Element</w:t>
            </w:r>
          </w:p>
        </w:tc>
        <w:tc>
          <w:tcPr>
            <w:tcW w:w="1276" w:type="dxa"/>
          </w:tcPr>
          <w:p w14:paraId="49DEC393" w14:textId="77777777" w:rsidR="00404396" w:rsidRPr="00187972" w:rsidRDefault="00404396" w:rsidP="008C3F95">
            <w:pPr>
              <w:pStyle w:val="Tabel"/>
              <w:rPr>
                <w:sz w:val="16"/>
              </w:rPr>
            </w:pPr>
            <w:r w:rsidRPr="00187972">
              <w:rPr>
                <w:sz w:val="16"/>
              </w:rPr>
              <w:t>M(</w:t>
            </w:r>
            <w:proofErr w:type="spellStart"/>
            <w:r w:rsidRPr="00187972">
              <w:rPr>
                <w:sz w:val="16"/>
              </w:rPr>
              <w:t>ultipliciteit</w:t>
            </w:r>
            <w:proofErr w:type="spellEnd"/>
            <w:r w:rsidRPr="00187972">
              <w:rPr>
                <w:sz w:val="16"/>
              </w:rPr>
              <w:t>)</w:t>
            </w:r>
          </w:p>
        </w:tc>
        <w:tc>
          <w:tcPr>
            <w:tcW w:w="1559" w:type="dxa"/>
          </w:tcPr>
          <w:p w14:paraId="0201A956" w14:textId="77777777" w:rsidR="00404396" w:rsidRPr="00E45F7A" w:rsidRDefault="00404396" w:rsidP="008C3F95">
            <w:pPr>
              <w:pStyle w:val="Tabel"/>
            </w:pPr>
            <w:r w:rsidRPr="00E45F7A">
              <w:t>Type</w:t>
            </w:r>
          </w:p>
        </w:tc>
        <w:tc>
          <w:tcPr>
            <w:tcW w:w="3402" w:type="dxa"/>
          </w:tcPr>
          <w:p w14:paraId="14C9EDEF" w14:textId="77777777" w:rsidR="00404396" w:rsidRPr="00E45F7A" w:rsidRDefault="00404396" w:rsidP="008C3F95">
            <w:pPr>
              <w:pStyle w:val="Tabel"/>
            </w:pPr>
            <w:r w:rsidRPr="00E45F7A">
              <w:t>Omschrijving</w:t>
            </w:r>
          </w:p>
        </w:tc>
      </w:tr>
      <w:tr w:rsidR="00404396" w:rsidRPr="00022065" w14:paraId="20E8B11E" w14:textId="77777777" w:rsidTr="008C3F95">
        <w:trPr>
          <w:cantSplit/>
        </w:trPr>
        <w:tc>
          <w:tcPr>
            <w:tcW w:w="3397" w:type="dxa"/>
          </w:tcPr>
          <w:p w14:paraId="6AEE0376" w14:textId="77777777" w:rsidR="00404396" w:rsidRPr="005E17A4" w:rsidRDefault="00404396" w:rsidP="008C3F95">
            <w:pPr>
              <w:pStyle w:val="Tabel"/>
            </w:pPr>
            <w:proofErr w:type="spellStart"/>
            <w:r w:rsidRPr="005E17A4">
              <w:t>owObject</w:t>
            </w:r>
            <w:proofErr w:type="spellEnd"/>
          </w:p>
        </w:tc>
        <w:tc>
          <w:tcPr>
            <w:tcW w:w="1276" w:type="dxa"/>
          </w:tcPr>
          <w:p w14:paraId="4807B92F" w14:textId="77777777" w:rsidR="00404396" w:rsidRPr="005E17A4" w:rsidRDefault="00404396" w:rsidP="008C3F95">
            <w:pPr>
              <w:pStyle w:val="Tabel"/>
            </w:pPr>
            <w:r w:rsidRPr="005E17A4">
              <w:t>[1..1]</w:t>
            </w:r>
          </w:p>
        </w:tc>
        <w:tc>
          <w:tcPr>
            <w:tcW w:w="1559" w:type="dxa"/>
          </w:tcPr>
          <w:p w14:paraId="6B580887" w14:textId="77777777" w:rsidR="00404396" w:rsidRPr="005E17A4" w:rsidRDefault="00404396" w:rsidP="008C3F95">
            <w:pPr>
              <w:pStyle w:val="Tabel"/>
            </w:pPr>
          </w:p>
        </w:tc>
        <w:tc>
          <w:tcPr>
            <w:tcW w:w="3402" w:type="dxa"/>
          </w:tcPr>
          <w:p w14:paraId="2B4C15AF" w14:textId="77777777" w:rsidR="00404396" w:rsidRPr="005E17A4" w:rsidRDefault="00404396" w:rsidP="008C3F95">
            <w:pPr>
              <w:pStyle w:val="Tabel"/>
            </w:pPr>
            <w:r>
              <w:t>Container van het specifieke OW-object.</w:t>
            </w:r>
          </w:p>
        </w:tc>
      </w:tr>
      <w:tr w:rsidR="00404396" w:rsidRPr="00022065" w14:paraId="51C15341" w14:textId="77777777" w:rsidTr="008C3F95">
        <w:trPr>
          <w:cantSplit/>
        </w:trPr>
        <w:tc>
          <w:tcPr>
            <w:tcW w:w="3397" w:type="dxa"/>
          </w:tcPr>
          <w:p w14:paraId="19DF9DDF" w14:textId="77777777" w:rsidR="00404396" w:rsidRPr="005E17A4" w:rsidRDefault="00404396" w:rsidP="008C3F95">
            <w:pPr>
              <w:pStyle w:val="Tabel"/>
              <w:ind w:left="284"/>
            </w:pPr>
            <w:r>
              <w:t>Kaart</w:t>
            </w:r>
          </w:p>
        </w:tc>
        <w:tc>
          <w:tcPr>
            <w:tcW w:w="1276" w:type="dxa"/>
          </w:tcPr>
          <w:p w14:paraId="32B842EA" w14:textId="77777777" w:rsidR="00404396" w:rsidRPr="005E17A4" w:rsidRDefault="00404396" w:rsidP="008C3F95">
            <w:pPr>
              <w:pStyle w:val="Tabel"/>
            </w:pPr>
            <w:r>
              <w:t>[1..1]</w:t>
            </w:r>
          </w:p>
        </w:tc>
        <w:tc>
          <w:tcPr>
            <w:tcW w:w="1559" w:type="dxa"/>
          </w:tcPr>
          <w:p w14:paraId="61EBC8BF" w14:textId="77777777" w:rsidR="00404396" w:rsidRPr="005E17A4" w:rsidRDefault="00404396" w:rsidP="008C3F95">
            <w:pPr>
              <w:pStyle w:val="Tabel"/>
            </w:pPr>
          </w:p>
        </w:tc>
        <w:tc>
          <w:tcPr>
            <w:tcW w:w="3402" w:type="dxa"/>
          </w:tcPr>
          <w:p w14:paraId="2D813B01" w14:textId="77777777" w:rsidR="00404396" w:rsidRDefault="00404396" w:rsidP="008C3F95">
            <w:pPr>
              <w:pStyle w:val="Tabel"/>
            </w:pPr>
            <w:r>
              <w:t>Een object waarmee je een specifieke kaart kunt duiden en meegeven.</w:t>
            </w:r>
          </w:p>
        </w:tc>
      </w:tr>
      <w:tr w:rsidR="00404396" w:rsidRPr="00022065" w14:paraId="692BD827" w14:textId="77777777" w:rsidTr="008C3F95">
        <w:trPr>
          <w:cantSplit/>
        </w:trPr>
        <w:tc>
          <w:tcPr>
            <w:tcW w:w="3397" w:type="dxa"/>
          </w:tcPr>
          <w:p w14:paraId="00A3BFCE" w14:textId="77777777" w:rsidR="00404396" w:rsidRPr="005E17A4" w:rsidRDefault="00404396" w:rsidP="008C3F95">
            <w:pPr>
              <w:pStyle w:val="Tabel"/>
              <w:ind w:left="568"/>
            </w:pPr>
            <w:r>
              <w:t>s</w:t>
            </w:r>
            <w:r w:rsidRPr="005E17A4">
              <w:t>tatus</w:t>
            </w:r>
          </w:p>
        </w:tc>
        <w:tc>
          <w:tcPr>
            <w:tcW w:w="1276" w:type="dxa"/>
          </w:tcPr>
          <w:p w14:paraId="2501F77D" w14:textId="77777777" w:rsidR="00404396" w:rsidRPr="005E17A4" w:rsidRDefault="00404396" w:rsidP="008C3F95">
            <w:pPr>
              <w:pStyle w:val="Tabel"/>
            </w:pPr>
            <w:r w:rsidRPr="005E17A4">
              <w:t>[0..1]</w:t>
            </w:r>
          </w:p>
        </w:tc>
        <w:tc>
          <w:tcPr>
            <w:tcW w:w="1559" w:type="dxa"/>
          </w:tcPr>
          <w:p w14:paraId="57802BFC" w14:textId="77777777" w:rsidR="00404396" w:rsidRPr="005E17A4" w:rsidRDefault="00404396" w:rsidP="008C3F95">
            <w:pPr>
              <w:pStyle w:val="Tabel"/>
            </w:pPr>
            <w:r w:rsidRPr="005E17A4">
              <w:t>String</w:t>
            </w:r>
            <w:r>
              <w:t>(80)</w:t>
            </w:r>
          </w:p>
        </w:tc>
        <w:tc>
          <w:tcPr>
            <w:tcW w:w="3402" w:type="dxa"/>
          </w:tcPr>
          <w:p w14:paraId="6B244304" w14:textId="180376B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F55AA21" w14:textId="77777777" w:rsidTr="008C3F95">
        <w:trPr>
          <w:cantSplit/>
          <w:trHeight w:val="91"/>
        </w:trPr>
        <w:tc>
          <w:tcPr>
            <w:tcW w:w="3397" w:type="dxa"/>
          </w:tcPr>
          <w:p w14:paraId="521038FE" w14:textId="77777777" w:rsidR="00404396" w:rsidRPr="005E17A4" w:rsidRDefault="00404396" w:rsidP="008C3F95">
            <w:pPr>
              <w:pStyle w:val="Tabel"/>
              <w:ind w:left="568"/>
            </w:pPr>
            <w:r w:rsidRPr="005E17A4">
              <w:t>procedurestatus</w:t>
            </w:r>
          </w:p>
        </w:tc>
        <w:tc>
          <w:tcPr>
            <w:tcW w:w="1276" w:type="dxa"/>
          </w:tcPr>
          <w:p w14:paraId="53674688" w14:textId="77777777" w:rsidR="00404396" w:rsidRPr="005E17A4" w:rsidRDefault="00404396" w:rsidP="008C3F95">
            <w:pPr>
              <w:pStyle w:val="Tabel"/>
            </w:pPr>
            <w:r w:rsidRPr="005E17A4">
              <w:t>[0..1]</w:t>
            </w:r>
          </w:p>
        </w:tc>
        <w:tc>
          <w:tcPr>
            <w:tcW w:w="1559" w:type="dxa"/>
          </w:tcPr>
          <w:p w14:paraId="3C09BC94" w14:textId="77777777" w:rsidR="00404396" w:rsidRPr="005E17A4" w:rsidRDefault="00404396" w:rsidP="008C3F95">
            <w:pPr>
              <w:pStyle w:val="Tabel"/>
            </w:pPr>
            <w:r w:rsidRPr="005E17A4">
              <w:t>String</w:t>
            </w:r>
            <w:r>
              <w:t>(80)</w:t>
            </w:r>
          </w:p>
        </w:tc>
        <w:tc>
          <w:tcPr>
            <w:tcW w:w="3402" w:type="dxa"/>
          </w:tcPr>
          <w:p w14:paraId="5C944631" w14:textId="5319E899"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E41C6BD" w14:textId="77777777" w:rsidTr="008C3F95">
        <w:trPr>
          <w:cantSplit/>
          <w:trHeight w:val="91"/>
        </w:trPr>
        <w:tc>
          <w:tcPr>
            <w:tcW w:w="3397" w:type="dxa"/>
          </w:tcPr>
          <w:p w14:paraId="546C9625" w14:textId="77777777" w:rsidR="00404396" w:rsidRPr="005E17A4" w:rsidRDefault="00404396" w:rsidP="008C3F95">
            <w:pPr>
              <w:pStyle w:val="Tabel"/>
              <w:ind w:left="568"/>
            </w:pPr>
            <w:r>
              <w:t>Identificatie</w:t>
            </w:r>
          </w:p>
        </w:tc>
        <w:tc>
          <w:tcPr>
            <w:tcW w:w="1276" w:type="dxa"/>
          </w:tcPr>
          <w:p w14:paraId="64C8E155" w14:textId="77777777" w:rsidR="00404396" w:rsidRPr="005E17A4" w:rsidRDefault="00404396" w:rsidP="008C3F95">
            <w:pPr>
              <w:pStyle w:val="Tabel"/>
            </w:pPr>
            <w:r>
              <w:t>[1..1]</w:t>
            </w:r>
          </w:p>
        </w:tc>
        <w:tc>
          <w:tcPr>
            <w:tcW w:w="1559" w:type="dxa"/>
          </w:tcPr>
          <w:p w14:paraId="09795632" w14:textId="77777777" w:rsidR="00404396" w:rsidRPr="005E17A4" w:rsidRDefault="00404396" w:rsidP="008C3F95">
            <w:pPr>
              <w:pStyle w:val="Tabel"/>
            </w:pPr>
            <w:r>
              <w:t>NEN3610 (80)</w:t>
            </w:r>
          </w:p>
        </w:tc>
        <w:tc>
          <w:tcPr>
            <w:tcW w:w="3402" w:type="dxa"/>
          </w:tcPr>
          <w:p w14:paraId="0EEC6740" w14:textId="4047FCC2"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2BF1DF7" w14:textId="77777777" w:rsidTr="008C3F95">
        <w:trPr>
          <w:cantSplit/>
          <w:trHeight w:val="91"/>
        </w:trPr>
        <w:tc>
          <w:tcPr>
            <w:tcW w:w="3397" w:type="dxa"/>
          </w:tcPr>
          <w:p w14:paraId="5C71F4E2" w14:textId="77777777" w:rsidR="00404396" w:rsidRPr="005E17A4" w:rsidRDefault="00404396" w:rsidP="008C3F95">
            <w:pPr>
              <w:pStyle w:val="Tabel"/>
              <w:ind w:left="568"/>
            </w:pPr>
            <w:r>
              <w:t>naam</w:t>
            </w:r>
          </w:p>
        </w:tc>
        <w:tc>
          <w:tcPr>
            <w:tcW w:w="1276" w:type="dxa"/>
          </w:tcPr>
          <w:p w14:paraId="1ACC7319" w14:textId="77777777" w:rsidR="00404396" w:rsidRPr="005E17A4" w:rsidRDefault="00404396" w:rsidP="008C3F95">
            <w:pPr>
              <w:pStyle w:val="Tabel"/>
            </w:pPr>
            <w:r>
              <w:t>[1..1]</w:t>
            </w:r>
          </w:p>
        </w:tc>
        <w:tc>
          <w:tcPr>
            <w:tcW w:w="1559" w:type="dxa"/>
          </w:tcPr>
          <w:p w14:paraId="30683643" w14:textId="77777777" w:rsidR="00404396" w:rsidRPr="005E17A4" w:rsidRDefault="00404396" w:rsidP="008C3F95">
            <w:pPr>
              <w:pStyle w:val="Tabel"/>
            </w:pPr>
            <w:r w:rsidRPr="005E17A4">
              <w:t>String</w:t>
            </w:r>
            <w:r>
              <w:t>(255)</w:t>
            </w:r>
          </w:p>
        </w:tc>
        <w:tc>
          <w:tcPr>
            <w:tcW w:w="3402" w:type="dxa"/>
          </w:tcPr>
          <w:p w14:paraId="28F67A50" w14:textId="77777777" w:rsidR="00404396" w:rsidRPr="005E17A4" w:rsidRDefault="00404396" w:rsidP="008C3F95">
            <w:pPr>
              <w:pStyle w:val="Tabel"/>
            </w:pPr>
            <w:r>
              <w:t>Hoe de kaart genoemd wordt.</w:t>
            </w:r>
          </w:p>
        </w:tc>
      </w:tr>
      <w:tr w:rsidR="00404396" w:rsidRPr="00022065" w14:paraId="440E4E85" w14:textId="77777777" w:rsidTr="008C3F95">
        <w:trPr>
          <w:cantSplit/>
          <w:trHeight w:val="91"/>
        </w:trPr>
        <w:tc>
          <w:tcPr>
            <w:tcW w:w="3397" w:type="dxa"/>
          </w:tcPr>
          <w:p w14:paraId="48ED4A79" w14:textId="77777777" w:rsidR="00404396" w:rsidRPr="005E17A4" w:rsidRDefault="00404396" w:rsidP="008C3F95">
            <w:pPr>
              <w:pStyle w:val="Tabel"/>
              <w:ind w:left="568"/>
            </w:pPr>
            <w:r>
              <w:t>nummer</w:t>
            </w:r>
          </w:p>
        </w:tc>
        <w:tc>
          <w:tcPr>
            <w:tcW w:w="1276" w:type="dxa"/>
          </w:tcPr>
          <w:p w14:paraId="524ED135" w14:textId="77777777" w:rsidR="00404396" w:rsidRPr="005E17A4" w:rsidRDefault="00404396" w:rsidP="008C3F95">
            <w:pPr>
              <w:pStyle w:val="Tabel"/>
            </w:pPr>
            <w:r>
              <w:t>[0..1]</w:t>
            </w:r>
          </w:p>
        </w:tc>
        <w:tc>
          <w:tcPr>
            <w:tcW w:w="1559" w:type="dxa"/>
          </w:tcPr>
          <w:p w14:paraId="34BCC282" w14:textId="77777777" w:rsidR="00404396" w:rsidRPr="005E17A4" w:rsidRDefault="00404396" w:rsidP="008C3F95">
            <w:pPr>
              <w:pStyle w:val="Tabel"/>
            </w:pPr>
            <w:r w:rsidRPr="005E17A4">
              <w:t>String</w:t>
            </w:r>
            <w:r>
              <w:t>(80)</w:t>
            </w:r>
          </w:p>
        </w:tc>
        <w:tc>
          <w:tcPr>
            <w:tcW w:w="3402" w:type="dxa"/>
          </w:tcPr>
          <w:p w14:paraId="487ED06A" w14:textId="77777777" w:rsidR="00404396" w:rsidRPr="005E17A4" w:rsidRDefault="00404396" w:rsidP="008C3F95">
            <w:pPr>
              <w:pStyle w:val="Tabel"/>
            </w:pPr>
            <w:r>
              <w:t xml:space="preserve">Nummer van de kaart. </w:t>
            </w:r>
            <w:r>
              <w:br/>
              <w:t>(Er zijn bevoegde gezagen die geven kaarten bepaalde nummers en willen dit als zodanig aanleveren.)</w:t>
            </w:r>
          </w:p>
        </w:tc>
      </w:tr>
      <w:tr w:rsidR="00404396" w:rsidRPr="00022065" w14:paraId="6C4A6777" w14:textId="77777777" w:rsidTr="008C3F95">
        <w:trPr>
          <w:cantSplit/>
          <w:trHeight w:val="91"/>
        </w:trPr>
        <w:tc>
          <w:tcPr>
            <w:tcW w:w="3397" w:type="dxa"/>
          </w:tcPr>
          <w:p w14:paraId="73E72040" w14:textId="77777777" w:rsidR="00404396" w:rsidRPr="005E17A4" w:rsidRDefault="00404396" w:rsidP="008C3F95">
            <w:pPr>
              <w:pStyle w:val="Tabel"/>
              <w:ind w:left="568"/>
            </w:pPr>
            <w:r>
              <w:t>uitsnede</w:t>
            </w:r>
          </w:p>
        </w:tc>
        <w:tc>
          <w:tcPr>
            <w:tcW w:w="1276" w:type="dxa"/>
          </w:tcPr>
          <w:p w14:paraId="04CD3296" w14:textId="77777777" w:rsidR="00404396" w:rsidRPr="005E17A4" w:rsidRDefault="00404396" w:rsidP="008C3F95">
            <w:pPr>
              <w:pStyle w:val="Tabel"/>
            </w:pPr>
            <w:r>
              <w:t>[1..1]</w:t>
            </w:r>
          </w:p>
        </w:tc>
        <w:tc>
          <w:tcPr>
            <w:tcW w:w="1559" w:type="dxa"/>
          </w:tcPr>
          <w:p w14:paraId="4F1A575E" w14:textId="77777777" w:rsidR="00404396" w:rsidRPr="005E17A4" w:rsidRDefault="00404396" w:rsidP="008C3F95">
            <w:pPr>
              <w:pStyle w:val="Tabel"/>
            </w:pPr>
          </w:p>
        </w:tc>
        <w:tc>
          <w:tcPr>
            <w:tcW w:w="3402" w:type="dxa"/>
          </w:tcPr>
          <w:p w14:paraId="409697CD" w14:textId="77777777" w:rsidR="00404396" w:rsidRPr="005E17A4" w:rsidRDefault="00404396" w:rsidP="008C3F95">
            <w:pPr>
              <w:pStyle w:val="Tabel"/>
            </w:pPr>
            <w:r>
              <w:t>De uitsnede die de randen van de kaart duidt.</w:t>
            </w:r>
          </w:p>
        </w:tc>
      </w:tr>
      <w:tr w:rsidR="00404396" w:rsidRPr="00022065" w14:paraId="4207EF68" w14:textId="77777777" w:rsidTr="008C3F95">
        <w:trPr>
          <w:cantSplit/>
          <w:trHeight w:val="91"/>
        </w:trPr>
        <w:tc>
          <w:tcPr>
            <w:tcW w:w="3397" w:type="dxa"/>
          </w:tcPr>
          <w:p w14:paraId="7D7031D1" w14:textId="77777777" w:rsidR="00404396" w:rsidRPr="005E17A4" w:rsidRDefault="00404396" w:rsidP="008C3F95">
            <w:pPr>
              <w:pStyle w:val="Tabel"/>
              <w:ind w:left="852"/>
            </w:pPr>
            <w:proofErr w:type="spellStart"/>
            <w:r>
              <w:t>Kaartextent</w:t>
            </w:r>
            <w:proofErr w:type="spellEnd"/>
          </w:p>
        </w:tc>
        <w:tc>
          <w:tcPr>
            <w:tcW w:w="1276" w:type="dxa"/>
          </w:tcPr>
          <w:p w14:paraId="54342D37" w14:textId="77777777" w:rsidR="00404396" w:rsidRPr="005E17A4" w:rsidRDefault="00404396" w:rsidP="008C3F95">
            <w:pPr>
              <w:pStyle w:val="Tabel"/>
            </w:pPr>
            <w:r>
              <w:t>[1..1]</w:t>
            </w:r>
          </w:p>
        </w:tc>
        <w:tc>
          <w:tcPr>
            <w:tcW w:w="1559" w:type="dxa"/>
          </w:tcPr>
          <w:p w14:paraId="70B76E6B" w14:textId="77777777" w:rsidR="00404396" w:rsidRPr="005E17A4" w:rsidRDefault="00404396" w:rsidP="008C3F95">
            <w:pPr>
              <w:pStyle w:val="Tabel"/>
            </w:pPr>
          </w:p>
        </w:tc>
        <w:tc>
          <w:tcPr>
            <w:tcW w:w="3402" w:type="dxa"/>
          </w:tcPr>
          <w:p w14:paraId="4813FE19" w14:textId="77777777" w:rsidR="00404396" w:rsidRPr="005E17A4" w:rsidRDefault="00404396" w:rsidP="008C3F95">
            <w:pPr>
              <w:pStyle w:val="Tabel"/>
            </w:pPr>
            <w:r>
              <w:t xml:space="preserve">De </w:t>
            </w:r>
            <w:proofErr w:type="spellStart"/>
            <w:r>
              <w:t>mapextent</w:t>
            </w:r>
            <w:proofErr w:type="spellEnd"/>
            <w:r>
              <w:t>.</w:t>
            </w:r>
          </w:p>
        </w:tc>
      </w:tr>
      <w:tr w:rsidR="00404396" w:rsidRPr="00022065" w14:paraId="6EA424E7" w14:textId="77777777" w:rsidTr="008C3F95">
        <w:trPr>
          <w:cantSplit/>
          <w:trHeight w:val="91"/>
        </w:trPr>
        <w:tc>
          <w:tcPr>
            <w:tcW w:w="3397" w:type="dxa"/>
          </w:tcPr>
          <w:p w14:paraId="457838F4" w14:textId="77777777" w:rsidR="00404396" w:rsidRPr="005E17A4" w:rsidRDefault="00404396" w:rsidP="008C3F95">
            <w:pPr>
              <w:pStyle w:val="Tabel"/>
              <w:ind w:left="1136"/>
            </w:pPr>
            <w:proofErr w:type="spellStart"/>
            <w:r>
              <w:t>minX</w:t>
            </w:r>
            <w:proofErr w:type="spellEnd"/>
          </w:p>
        </w:tc>
        <w:tc>
          <w:tcPr>
            <w:tcW w:w="1276" w:type="dxa"/>
          </w:tcPr>
          <w:p w14:paraId="302DD01E" w14:textId="77777777" w:rsidR="00404396" w:rsidRPr="005E17A4" w:rsidRDefault="00404396" w:rsidP="008C3F95">
            <w:pPr>
              <w:pStyle w:val="Tabel"/>
            </w:pPr>
            <w:r>
              <w:t>[1..1]</w:t>
            </w:r>
          </w:p>
        </w:tc>
        <w:tc>
          <w:tcPr>
            <w:tcW w:w="1559" w:type="dxa"/>
          </w:tcPr>
          <w:p w14:paraId="6895E2D1" w14:textId="77777777" w:rsidR="00404396" w:rsidRPr="005E17A4" w:rsidRDefault="00404396" w:rsidP="008C3F95">
            <w:pPr>
              <w:pStyle w:val="Tabel"/>
            </w:pPr>
            <w:proofErr w:type="spellStart"/>
            <w:r>
              <w:t>Decimal</w:t>
            </w:r>
            <w:proofErr w:type="spellEnd"/>
            <w:r>
              <w:t xml:space="preserve"> (20)</w:t>
            </w:r>
          </w:p>
        </w:tc>
        <w:tc>
          <w:tcPr>
            <w:tcW w:w="3402" w:type="dxa"/>
          </w:tcPr>
          <w:p w14:paraId="592B568C" w14:textId="77777777" w:rsidR="00404396" w:rsidRPr="006D5960" w:rsidRDefault="00404396" w:rsidP="008C3F95">
            <w:pPr>
              <w:pStyle w:val="Tabel"/>
            </w:pPr>
            <w:r w:rsidRPr="006D5960">
              <w:t xml:space="preserve">de laagste X-coördinaat, de </w:t>
            </w:r>
            <w:proofErr w:type="spellStart"/>
            <w:r w:rsidRPr="006D5960">
              <w:t>linkergrens</w:t>
            </w:r>
            <w:proofErr w:type="spellEnd"/>
            <w:r w:rsidRPr="006D5960">
              <w:t xml:space="preserve"> van de kaart.</w:t>
            </w:r>
          </w:p>
        </w:tc>
      </w:tr>
      <w:tr w:rsidR="00404396" w:rsidRPr="00022065" w14:paraId="2E048B30" w14:textId="77777777" w:rsidTr="008C3F95">
        <w:trPr>
          <w:cantSplit/>
          <w:trHeight w:val="91"/>
        </w:trPr>
        <w:tc>
          <w:tcPr>
            <w:tcW w:w="3397" w:type="dxa"/>
          </w:tcPr>
          <w:p w14:paraId="2A28AF46" w14:textId="77777777" w:rsidR="00404396" w:rsidRPr="005E17A4" w:rsidRDefault="00404396" w:rsidP="008C3F95">
            <w:pPr>
              <w:pStyle w:val="Tabel"/>
              <w:ind w:left="1136"/>
            </w:pPr>
            <w:proofErr w:type="spellStart"/>
            <w:r>
              <w:t>minY</w:t>
            </w:r>
            <w:proofErr w:type="spellEnd"/>
          </w:p>
        </w:tc>
        <w:tc>
          <w:tcPr>
            <w:tcW w:w="1276" w:type="dxa"/>
          </w:tcPr>
          <w:p w14:paraId="75D8E5EB" w14:textId="77777777" w:rsidR="00404396" w:rsidRPr="005E17A4" w:rsidRDefault="00404396" w:rsidP="008C3F95">
            <w:pPr>
              <w:pStyle w:val="Tabel"/>
            </w:pPr>
            <w:r>
              <w:t>[1..1]</w:t>
            </w:r>
          </w:p>
        </w:tc>
        <w:tc>
          <w:tcPr>
            <w:tcW w:w="1559" w:type="dxa"/>
          </w:tcPr>
          <w:p w14:paraId="1CF9723E" w14:textId="77777777" w:rsidR="00404396" w:rsidRPr="005E17A4" w:rsidRDefault="00404396" w:rsidP="008C3F95">
            <w:pPr>
              <w:pStyle w:val="Tabel"/>
            </w:pPr>
            <w:proofErr w:type="spellStart"/>
            <w:r>
              <w:t>Decimal</w:t>
            </w:r>
            <w:proofErr w:type="spellEnd"/>
            <w:r>
              <w:t xml:space="preserve"> (20)</w:t>
            </w:r>
          </w:p>
        </w:tc>
        <w:tc>
          <w:tcPr>
            <w:tcW w:w="3402" w:type="dxa"/>
          </w:tcPr>
          <w:p w14:paraId="28A07065" w14:textId="77777777" w:rsidR="00404396" w:rsidRPr="006D5960" w:rsidRDefault="00404396" w:rsidP="008C3F95">
            <w:pPr>
              <w:pStyle w:val="Tabel"/>
            </w:pPr>
            <w:r w:rsidRPr="006D5960">
              <w:t>de laagste Y-coördinaat, de ondergrens van de kaart</w:t>
            </w:r>
          </w:p>
        </w:tc>
      </w:tr>
      <w:tr w:rsidR="00404396" w:rsidRPr="00022065" w14:paraId="5911418B" w14:textId="77777777" w:rsidTr="008C3F95">
        <w:trPr>
          <w:cantSplit/>
          <w:trHeight w:val="91"/>
        </w:trPr>
        <w:tc>
          <w:tcPr>
            <w:tcW w:w="3397" w:type="dxa"/>
          </w:tcPr>
          <w:p w14:paraId="7F5C88A0" w14:textId="77777777" w:rsidR="00404396" w:rsidRPr="005E17A4" w:rsidRDefault="00404396" w:rsidP="008C3F95">
            <w:pPr>
              <w:pStyle w:val="Tabel"/>
              <w:ind w:left="1136"/>
            </w:pPr>
            <w:proofErr w:type="spellStart"/>
            <w:r>
              <w:t>maxX</w:t>
            </w:r>
            <w:proofErr w:type="spellEnd"/>
          </w:p>
        </w:tc>
        <w:tc>
          <w:tcPr>
            <w:tcW w:w="1276" w:type="dxa"/>
          </w:tcPr>
          <w:p w14:paraId="1BF25A50" w14:textId="77777777" w:rsidR="00404396" w:rsidRPr="005E17A4" w:rsidRDefault="00404396" w:rsidP="008C3F95">
            <w:pPr>
              <w:pStyle w:val="Tabel"/>
            </w:pPr>
            <w:r>
              <w:t>[1..1]</w:t>
            </w:r>
          </w:p>
        </w:tc>
        <w:tc>
          <w:tcPr>
            <w:tcW w:w="1559" w:type="dxa"/>
          </w:tcPr>
          <w:p w14:paraId="3B7F7007" w14:textId="77777777" w:rsidR="00404396" w:rsidRPr="005E17A4" w:rsidRDefault="00404396" w:rsidP="008C3F95">
            <w:pPr>
              <w:pStyle w:val="Tabel"/>
            </w:pPr>
            <w:proofErr w:type="spellStart"/>
            <w:r>
              <w:t>Decimal</w:t>
            </w:r>
            <w:proofErr w:type="spellEnd"/>
            <w:r>
              <w:t xml:space="preserve"> (20)</w:t>
            </w:r>
          </w:p>
        </w:tc>
        <w:tc>
          <w:tcPr>
            <w:tcW w:w="3402" w:type="dxa"/>
          </w:tcPr>
          <w:p w14:paraId="22F98287" w14:textId="77777777" w:rsidR="00404396" w:rsidRPr="006D5960" w:rsidRDefault="00404396" w:rsidP="008C3F95">
            <w:pPr>
              <w:pStyle w:val="Tabel"/>
            </w:pPr>
            <w:r w:rsidRPr="006D5960">
              <w:t>de hoogste X-coördinaat, de rechtergrens van de kaart</w:t>
            </w:r>
          </w:p>
        </w:tc>
      </w:tr>
      <w:tr w:rsidR="00404396" w:rsidRPr="00022065" w14:paraId="30D16EE3" w14:textId="77777777" w:rsidTr="008C3F95">
        <w:trPr>
          <w:cantSplit/>
          <w:trHeight w:val="91"/>
        </w:trPr>
        <w:tc>
          <w:tcPr>
            <w:tcW w:w="3397" w:type="dxa"/>
          </w:tcPr>
          <w:p w14:paraId="060C5CCC" w14:textId="77777777" w:rsidR="00404396" w:rsidRPr="005E17A4" w:rsidRDefault="00404396" w:rsidP="008C3F95">
            <w:pPr>
              <w:pStyle w:val="Tabel"/>
              <w:ind w:left="1136"/>
            </w:pPr>
            <w:proofErr w:type="spellStart"/>
            <w:r>
              <w:t>maxY</w:t>
            </w:r>
            <w:proofErr w:type="spellEnd"/>
          </w:p>
        </w:tc>
        <w:tc>
          <w:tcPr>
            <w:tcW w:w="1276" w:type="dxa"/>
          </w:tcPr>
          <w:p w14:paraId="2350B5C8" w14:textId="77777777" w:rsidR="00404396" w:rsidRPr="005E17A4" w:rsidRDefault="00404396" w:rsidP="008C3F95">
            <w:pPr>
              <w:pStyle w:val="Tabel"/>
            </w:pPr>
            <w:r>
              <w:t>[1..1]</w:t>
            </w:r>
          </w:p>
        </w:tc>
        <w:tc>
          <w:tcPr>
            <w:tcW w:w="1559" w:type="dxa"/>
          </w:tcPr>
          <w:p w14:paraId="6A5A91EB" w14:textId="77777777" w:rsidR="00404396" w:rsidRPr="005E17A4" w:rsidRDefault="00404396" w:rsidP="008C3F95">
            <w:pPr>
              <w:pStyle w:val="Tabel"/>
            </w:pPr>
            <w:proofErr w:type="spellStart"/>
            <w:r>
              <w:t>Decimal</w:t>
            </w:r>
            <w:proofErr w:type="spellEnd"/>
            <w:r>
              <w:t xml:space="preserve"> (20)</w:t>
            </w:r>
          </w:p>
        </w:tc>
        <w:tc>
          <w:tcPr>
            <w:tcW w:w="3402" w:type="dxa"/>
          </w:tcPr>
          <w:p w14:paraId="2F9CE387" w14:textId="77777777" w:rsidR="00404396" w:rsidRPr="006D5960" w:rsidRDefault="00404396" w:rsidP="008C3F95">
            <w:pPr>
              <w:pStyle w:val="Tabel"/>
            </w:pPr>
            <w:r w:rsidRPr="006D5960">
              <w:t>de hoogste Y-coördinaat, de bovengrens van de kaart</w:t>
            </w:r>
          </w:p>
        </w:tc>
      </w:tr>
      <w:tr w:rsidR="00404396" w:rsidRPr="00022065" w14:paraId="51A8FC17" w14:textId="77777777" w:rsidTr="008C3F95">
        <w:trPr>
          <w:cantSplit/>
          <w:trHeight w:val="91"/>
        </w:trPr>
        <w:tc>
          <w:tcPr>
            <w:tcW w:w="3397" w:type="dxa"/>
          </w:tcPr>
          <w:p w14:paraId="6D97C0D2" w14:textId="77777777" w:rsidR="00404396" w:rsidRPr="005E17A4" w:rsidRDefault="00404396" w:rsidP="008C3F95">
            <w:pPr>
              <w:pStyle w:val="Tabel"/>
              <w:ind w:left="568"/>
            </w:pPr>
            <w:r>
              <w:t>kaartlagen</w:t>
            </w:r>
          </w:p>
        </w:tc>
        <w:tc>
          <w:tcPr>
            <w:tcW w:w="1276" w:type="dxa"/>
          </w:tcPr>
          <w:p w14:paraId="71CD27A1" w14:textId="77777777" w:rsidR="00404396" w:rsidRPr="005E17A4" w:rsidRDefault="00404396" w:rsidP="008C3F95">
            <w:pPr>
              <w:pStyle w:val="Tabel"/>
            </w:pPr>
            <w:r>
              <w:t>[1..1]</w:t>
            </w:r>
          </w:p>
        </w:tc>
        <w:tc>
          <w:tcPr>
            <w:tcW w:w="1559" w:type="dxa"/>
          </w:tcPr>
          <w:p w14:paraId="667648B1" w14:textId="77777777" w:rsidR="00404396" w:rsidRPr="005E17A4" w:rsidRDefault="00404396" w:rsidP="008C3F95">
            <w:pPr>
              <w:pStyle w:val="Tabel"/>
            </w:pPr>
          </w:p>
        </w:tc>
        <w:tc>
          <w:tcPr>
            <w:tcW w:w="3402" w:type="dxa"/>
          </w:tcPr>
          <w:p w14:paraId="62CF9C38" w14:textId="77777777" w:rsidR="00404396" w:rsidRPr="005E17A4" w:rsidRDefault="00404396" w:rsidP="008C3F95">
            <w:pPr>
              <w:pStyle w:val="Tabel"/>
            </w:pPr>
            <w:r>
              <w:t>De kaartlagen waarmee de kaart wordt opgebouwd.</w:t>
            </w:r>
          </w:p>
        </w:tc>
      </w:tr>
      <w:tr w:rsidR="00404396" w:rsidRPr="00022065" w14:paraId="3521BD28" w14:textId="77777777" w:rsidTr="008C3F95">
        <w:trPr>
          <w:cantSplit/>
          <w:trHeight w:val="91"/>
        </w:trPr>
        <w:tc>
          <w:tcPr>
            <w:tcW w:w="3397" w:type="dxa"/>
          </w:tcPr>
          <w:p w14:paraId="5ADBDFD6" w14:textId="77777777" w:rsidR="00404396" w:rsidRPr="005E17A4" w:rsidRDefault="00404396" w:rsidP="008C3F95">
            <w:pPr>
              <w:pStyle w:val="Tabel"/>
              <w:ind w:left="852"/>
            </w:pPr>
            <w:proofErr w:type="spellStart"/>
            <w:r>
              <w:t>Kaartlaag</w:t>
            </w:r>
            <w:proofErr w:type="spellEnd"/>
          </w:p>
        </w:tc>
        <w:tc>
          <w:tcPr>
            <w:tcW w:w="1276" w:type="dxa"/>
          </w:tcPr>
          <w:p w14:paraId="4026FAA5" w14:textId="77777777" w:rsidR="00404396" w:rsidRPr="005E17A4" w:rsidRDefault="00404396" w:rsidP="008C3F95">
            <w:pPr>
              <w:pStyle w:val="Tabel"/>
            </w:pPr>
            <w:r>
              <w:t>[1..*]</w:t>
            </w:r>
          </w:p>
        </w:tc>
        <w:tc>
          <w:tcPr>
            <w:tcW w:w="1559" w:type="dxa"/>
          </w:tcPr>
          <w:p w14:paraId="326A66FB" w14:textId="77777777" w:rsidR="00404396" w:rsidRPr="005E17A4" w:rsidRDefault="00404396" w:rsidP="008C3F95">
            <w:pPr>
              <w:pStyle w:val="Tabel"/>
            </w:pPr>
          </w:p>
        </w:tc>
        <w:tc>
          <w:tcPr>
            <w:tcW w:w="3402" w:type="dxa"/>
          </w:tcPr>
          <w:p w14:paraId="36FD7942" w14:textId="77777777" w:rsidR="00404396" w:rsidRPr="005E17A4" w:rsidRDefault="00404396" w:rsidP="008C3F95">
            <w:pPr>
              <w:pStyle w:val="Tabel"/>
            </w:pPr>
            <w:r>
              <w:t>Een specifiek onderdeel van een kaart.</w:t>
            </w:r>
          </w:p>
        </w:tc>
      </w:tr>
      <w:tr w:rsidR="00404396" w:rsidRPr="00022065" w14:paraId="6F0E0D94" w14:textId="77777777" w:rsidTr="008C3F95">
        <w:trPr>
          <w:cantSplit/>
          <w:trHeight w:val="91"/>
        </w:trPr>
        <w:tc>
          <w:tcPr>
            <w:tcW w:w="3397" w:type="dxa"/>
          </w:tcPr>
          <w:p w14:paraId="6A627BC0" w14:textId="77777777" w:rsidR="00404396" w:rsidRPr="005E17A4" w:rsidRDefault="00404396" w:rsidP="008C3F95">
            <w:pPr>
              <w:pStyle w:val="Tabel"/>
              <w:ind w:left="1136"/>
            </w:pPr>
            <w:r>
              <w:t>Identificatie</w:t>
            </w:r>
          </w:p>
        </w:tc>
        <w:tc>
          <w:tcPr>
            <w:tcW w:w="1276" w:type="dxa"/>
          </w:tcPr>
          <w:p w14:paraId="5F3254E2" w14:textId="77777777" w:rsidR="00404396" w:rsidRPr="005E17A4" w:rsidRDefault="00404396" w:rsidP="008C3F95">
            <w:pPr>
              <w:pStyle w:val="Tabel"/>
            </w:pPr>
            <w:r>
              <w:t>[1..1]</w:t>
            </w:r>
          </w:p>
        </w:tc>
        <w:tc>
          <w:tcPr>
            <w:tcW w:w="1559" w:type="dxa"/>
          </w:tcPr>
          <w:p w14:paraId="28EF3DAA" w14:textId="77777777" w:rsidR="00404396" w:rsidRPr="005E17A4" w:rsidRDefault="00404396" w:rsidP="008C3F95">
            <w:pPr>
              <w:pStyle w:val="Tabel"/>
            </w:pPr>
            <w:r>
              <w:t>NEN3610 (80)</w:t>
            </w:r>
          </w:p>
        </w:tc>
        <w:tc>
          <w:tcPr>
            <w:tcW w:w="3402" w:type="dxa"/>
          </w:tcPr>
          <w:p w14:paraId="7D1D7B3F" w14:textId="528AFD01"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C4A1059" w14:textId="77777777" w:rsidTr="008C3F95">
        <w:trPr>
          <w:cantSplit/>
          <w:trHeight w:val="91"/>
        </w:trPr>
        <w:tc>
          <w:tcPr>
            <w:tcW w:w="3397" w:type="dxa"/>
          </w:tcPr>
          <w:p w14:paraId="092BE3F9" w14:textId="77777777" w:rsidR="00404396" w:rsidRPr="005E17A4" w:rsidRDefault="00404396" w:rsidP="008C3F95">
            <w:pPr>
              <w:pStyle w:val="Tabel"/>
              <w:ind w:left="1136"/>
            </w:pPr>
            <w:r>
              <w:lastRenderedPageBreak/>
              <w:t>Naam</w:t>
            </w:r>
          </w:p>
        </w:tc>
        <w:tc>
          <w:tcPr>
            <w:tcW w:w="1276" w:type="dxa"/>
          </w:tcPr>
          <w:p w14:paraId="73D58F03" w14:textId="77777777" w:rsidR="00404396" w:rsidRPr="005E17A4" w:rsidRDefault="00404396" w:rsidP="008C3F95">
            <w:pPr>
              <w:pStyle w:val="Tabel"/>
            </w:pPr>
            <w:r>
              <w:t>[0..1]</w:t>
            </w:r>
          </w:p>
        </w:tc>
        <w:tc>
          <w:tcPr>
            <w:tcW w:w="1559" w:type="dxa"/>
          </w:tcPr>
          <w:p w14:paraId="62DC51D6" w14:textId="77777777" w:rsidR="00404396" w:rsidRPr="005E17A4" w:rsidRDefault="00404396" w:rsidP="008C3F95">
            <w:pPr>
              <w:pStyle w:val="Tabel"/>
            </w:pPr>
            <w:r>
              <w:t>String(255)</w:t>
            </w:r>
          </w:p>
        </w:tc>
        <w:tc>
          <w:tcPr>
            <w:tcW w:w="3402" w:type="dxa"/>
          </w:tcPr>
          <w:p w14:paraId="393C6060" w14:textId="77777777" w:rsidR="00404396" w:rsidRPr="005E17A4" w:rsidRDefault="00404396" w:rsidP="008C3F95">
            <w:pPr>
              <w:pStyle w:val="Tabel"/>
            </w:pPr>
            <w:r>
              <w:t xml:space="preserve">Naam van de </w:t>
            </w:r>
            <w:proofErr w:type="spellStart"/>
            <w:r>
              <w:t>kaartlaag</w:t>
            </w:r>
            <w:proofErr w:type="spellEnd"/>
          </w:p>
        </w:tc>
      </w:tr>
      <w:tr w:rsidR="00404396" w:rsidRPr="00022065" w14:paraId="0C8AAEBC" w14:textId="77777777" w:rsidTr="008C3F95">
        <w:trPr>
          <w:cantSplit/>
          <w:trHeight w:val="91"/>
        </w:trPr>
        <w:tc>
          <w:tcPr>
            <w:tcW w:w="3397" w:type="dxa"/>
          </w:tcPr>
          <w:p w14:paraId="20621F7E" w14:textId="77777777" w:rsidR="00404396" w:rsidRPr="005E17A4" w:rsidRDefault="00404396" w:rsidP="008C3F95">
            <w:pPr>
              <w:pStyle w:val="Tabel"/>
              <w:ind w:left="1136"/>
            </w:pPr>
            <w:r>
              <w:t>Niveau</w:t>
            </w:r>
          </w:p>
        </w:tc>
        <w:tc>
          <w:tcPr>
            <w:tcW w:w="1276" w:type="dxa"/>
          </w:tcPr>
          <w:p w14:paraId="6F5EF398" w14:textId="77777777" w:rsidR="00404396" w:rsidRPr="005E17A4" w:rsidRDefault="00404396" w:rsidP="008C3F95">
            <w:pPr>
              <w:pStyle w:val="Tabel"/>
            </w:pPr>
            <w:r>
              <w:t>[1..1]</w:t>
            </w:r>
          </w:p>
        </w:tc>
        <w:tc>
          <w:tcPr>
            <w:tcW w:w="1559" w:type="dxa"/>
          </w:tcPr>
          <w:p w14:paraId="28B411B8" w14:textId="77777777" w:rsidR="00404396" w:rsidRPr="005E17A4" w:rsidRDefault="00404396" w:rsidP="008C3F95">
            <w:pPr>
              <w:pStyle w:val="Tabel"/>
            </w:pPr>
            <w:r>
              <w:t>Integer(80)</w:t>
            </w:r>
          </w:p>
        </w:tc>
        <w:tc>
          <w:tcPr>
            <w:tcW w:w="3402" w:type="dxa"/>
          </w:tcPr>
          <w:p w14:paraId="1F18914B" w14:textId="77777777" w:rsidR="00404396" w:rsidRPr="005E17A4" w:rsidRDefault="00404396" w:rsidP="008C3F95">
            <w:pPr>
              <w:pStyle w:val="Tabel"/>
            </w:pPr>
            <w:r>
              <w:t xml:space="preserve">Niveau waarop de </w:t>
            </w:r>
            <w:proofErr w:type="spellStart"/>
            <w:r>
              <w:t>kaartlaag</w:t>
            </w:r>
            <w:proofErr w:type="spellEnd"/>
            <w:r>
              <w:t xml:space="preserve"> gestapeld wordt bij het opbouwen van de kaart. (1 is het onderste niveau)</w:t>
            </w:r>
          </w:p>
        </w:tc>
      </w:tr>
      <w:tr w:rsidR="00404396" w:rsidRPr="00022065" w14:paraId="24EF2930" w14:textId="77777777" w:rsidTr="008C3F95">
        <w:trPr>
          <w:cantSplit/>
          <w:trHeight w:val="91"/>
        </w:trPr>
        <w:tc>
          <w:tcPr>
            <w:tcW w:w="3397" w:type="dxa"/>
          </w:tcPr>
          <w:p w14:paraId="3F5E1686" w14:textId="77777777" w:rsidR="00404396" w:rsidRDefault="00404396" w:rsidP="008C3F95">
            <w:pPr>
              <w:pStyle w:val="Tabel"/>
              <w:ind w:left="1136"/>
            </w:pPr>
            <w:r>
              <w:t>activiteitlocatieweergave</w:t>
            </w:r>
          </w:p>
        </w:tc>
        <w:tc>
          <w:tcPr>
            <w:tcW w:w="1276" w:type="dxa"/>
          </w:tcPr>
          <w:p w14:paraId="1792DD50" w14:textId="77777777" w:rsidR="00404396" w:rsidRPr="005E17A4" w:rsidRDefault="00404396" w:rsidP="008C3F95">
            <w:pPr>
              <w:pStyle w:val="Tabel"/>
            </w:pPr>
            <w:r>
              <w:t>[0..1]</w:t>
            </w:r>
          </w:p>
        </w:tc>
        <w:tc>
          <w:tcPr>
            <w:tcW w:w="1559" w:type="dxa"/>
          </w:tcPr>
          <w:p w14:paraId="7840F63D" w14:textId="77777777" w:rsidR="00404396" w:rsidRPr="005E17A4" w:rsidRDefault="00404396" w:rsidP="008C3F95">
            <w:pPr>
              <w:pStyle w:val="Tabel"/>
            </w:pPr>
          </w:p>
        </w:tc>
        <w:tc>
          <w:tcPr>
            <w:tcW w:w="3402" w:type="dxa"/>
          </w:tcPr>
          <w:p w14:paraId="6F337A7E" w14:textId="77777777" w:rsidR="00404396" w:rsidRPr="005E17A4" w:rsidRDefault="00404396" w:rsidP="008C3F95">
            <w:pPr>
              <w:pStyle w:val="Tabel"/>
            </w:pPr>
            <w:r>
              <w:t>De locatie waar de activiteit gereguleerd wordt.</w:t>
            </w:r>
          </w:p>
        </w:tc>
      </w:tr>
      <w:tr w:rsidR="00404396" w:rsidRPr="00022065" w14:paraId="5401E04A" w14:textId="77777777" w:rsidTr="008C3F95">
        <w:trPr>
          <w:cantSplit/>
          <w:trHeight w:val="91"/>
        </w:trPr>
        <w:tc>
          <w:tcPr>
            <w:tcW w:w="3397" w:type="dxa"/>
          </w:tcPr>
          <w:p w14:paraId="060BE232" w14:textId="77777777" w:rsidR="00404396" w:rsidRDefault="00404396" w:rsidP="008C3F95">
            <w:pPr>
              <w:pStyle w:val="Tabel"/>
              <w:ind w:left="1420"/>
            </w:pPr>
            <w:r>
              <w:t>[@</w:t>
            </w:r>
            <w:r w:rsidRPr="008C0461">
              <w:t>ActiviteitLocatieaanduidingRef</w:t>
            </w:r>
            <w:r>
              <w:t>]</w:t>
            </w:r>
          </w:p>
        </w:tc>
        <w:tc>
          <w:tcPr>
            <w:tcW w:w="1276" w:type="dxa"/>
          </w:tcPr>
          <w:p w14:paraId="10F13DC8" w14:textId="77777777" w:rsidR="00404396" w:rsidRPr="005E17A4" w:rsidRDefault="00404396" w:rsidP="008C3F95">
            <w:pPr>
              <w:pStyle w:val="Tabel"/>
            </w:pPr>
            <w:r>
              <w:t>[1..*]</w:t>
            </w:r>
          </w:p>
        </w:tc>
        <w:tc>
          <w:tcPr>
            <w:tcW w:w="1559" w:type="dxa"/>
          </w:tcPr>
          <w:p w14:paraId="11DBDC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3A9A7EDE" w14:textId="77777777" w:rsidR="00404396" w:rsidRPr="005E17A4" w:rsidRDefault="00404396" w:rsidP="008C3F95">
            <w:pPr>
              <w:pStyle w:val="Tabel"/>
            </w:pPr>
            <w:r>
              <w:t xml:space="preserve">Verwijzing naar de </w:t>
            </w:r>
            <w:proofErr w:type="spellStart"/>
            <w:r>
              <w:t>activiteitlocatieaanduiding</w:t>
            </w:r>
            <w:proofErr w:type="spellEnd"/>
            <w:r>
              <w:t>(en) die getoond moet(en) worden op de kaart.</w:t>
            </w:r>
          </w:p>
        </w:tc>
      </w:tr>
      <w:tr w:rsidR="00404396" w:rsidRPr="00022065" w14:paraId="3A7FA60B" w14:textId="77777777" w:rsidTr="008C3F95">
        <w:trPr>
          <w:cantSplit/>
          <w:trHeight w:val="91"/>
        </w:trPr>
        <w:tc>
          <w:tcPr>
            <w:tcW w:w="3397" w:type="dxa"/>
          </w:tcPr>
          <w:p w14:paraId="67066852" w14:textId="77777777" w:rsidR="00404396" w:rsidRDefault="00404396" w:rsidP="008C3F95">
            <w:pPr>
              <w:pStyle w:val="Tabel"/>
              <w:ind w:left="1136"/>
            </w:pPr>
            <w:r>
              <w:t>normweergave</w:t>
            </w:r>
          </w:p>
        </w:tc>
        <w:tc>
          <w:tcPr>
            <w:tcW w:w="1276" w:type="dxa"/>
          </w:tcPr>
          <w:p w14:paraId="7BDD1223" w14:textId="77777777" w:rsidR="00404396" w:rsidRPr="005E17A4" w:rsidRDefault="00404396" w:rsidP="008C3F95">
            <w:pPr>
              <w:pStyle w:val="Tabel"/>
            </w:pPr>
            <w:r>
              <w:t>[0..1]</w:t>
            </w:r>
          </w:p>
        </w:tc>
        <w:tc>
          <w:tcPr>
            <w:tcW w:w="1559" w:type="dxa"/>
          </w:tcPr>
          <w:p w14:paraId="6B0DCEAF" w14:textId="77777777" w:rsidR="00404396" w:rsidRPr="005E17A4" w:rsidRDefault="00404396" w:rsidP="008C3F95">
            <w:pPr>
              <w:pStyle w:val="Tabel"/>
            </w:pPr>
          </w:p>
        </w:tc>
        <w:tc>
          <w:tcPr>
            <w:tcW w:w="3402" w:type="dxa"/>
          </w:tcPr>
          <w:p w14:paraId="0BBF0717" w14:textId="77777777" w:rsidR="00404396" w:rsidRPr="005E17A4" w:rsidRDefault="00404396" w:rsidP="008C3F95">
            <w:pPr>
              <w:pStyle w:val="Tabel"/>
            </w:pPr>
            <w:r>
              <w:t>De norm die gesteld wordt.</w:t>
            </w:r>
          </w:p>
        </w:tc>
      </w:tr>
      <w:tr w:rsidR="00404396" w:rsidRPr="00022065" w14:paraId="57AF73AB" w14:textId="77777777" w:rsidTr="008C3F95">
        <w:trPr>
          <w:cantSplit/>
          <w:trHeight w:val="91"/>
        </w:trPr>
        <w:tc>
          <w:tcPr>
            <w:tcW w:w="3397" w:type="dxa"/>
          </w:tcPr>
          <w:p w14:paraId="4E11BFAC" w14:textId="77777777" w:rsidR="00404396" w:rsidRDefault="00404396" w:rsidP="008C3F95">
            <w:pPr>
              <w:pStyle w:val="Tabel"/>
              <w:ind w:left="1420"/>
            </w:pPr>
            <w:r>
              <w:t>[@OmgevingsnormRef]</w:t>
            </w:r>
          </w:p>
        </w:tc>
        <w:tc>
          <w:tcPr>
            <w:tcW w:w="1276" w:type="dxa"/>
          </w:tcPr>
          <w:p w14:paraId="19F314DC" w14:textId="77777777" w:rsidR="00404396" w:rsidRPr="005E17A4" w:rsidRDefault="00404396" w:rsidP="008C3F95">
            <w:pPr>
              <w:pStyle w:val="Tabel"/>
            </w:pPr>
            <w:r>
              <w:t>[1..*]</w:t>
            </w:r>
          </w:p>
        </w:tc>
        <w:tc>
          <w:tcPr>
            <w:tcW w:w="1559" w:type="dxa"/>
          </w:tcPr>
          <w:p w14:paraId="1D73FA90"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5603A76" w14:textId="77777777" w:rsidR="00404396" w:rsidRPr="005E17A4" w:rsidRDefault="00404396" w:rsidP="008C3F95">
            <w:pPr>
              <w:pStyle w:val="Tabel"/>
            </w:pPr>
            <w:r>
              <w:t xml:space="preserve">De omgevingsnorm die getoond moet worden. </w:t>
            </w:r>
            <w:r w:rsidRPr="00D43A95">
              <w:t xml:space="preserve">Dit mag ook een Omgevingswaarde(Ref) of een generieke </w:t>
            </w:r>
            <w:proofErr w:type="spellStart"/>
            <w:r w:rsidRPr="00D43A95">
              <w:t>NormRef</w:t>
            </w:r>
            <w:proofErr w:type="spellEnd"/>
            <w:r w:rsidRPr="00D43A95">
              <w:t xml:space="preserve"> zijn.</w:t>
            </w:r>
          </w:p>
        </w:tc>
      </w:tr>
      <w:tr w:rsidR="00404396" w:rsidRPr="00022065" w14:paraId="462ABC87" w14:textId="77777777" w:rsidTr="008C3F95">
        <w:trPr>
          <w:cantSplit/>
          <w:trHeight w:val="91"/>
        </w:trPr>
        <w:tc>
          <w:tcPr>
            <w:tcW w:w="3397" w:type="dxa"/>
          </w:tcPr>
          <w:p w14:paraId="00F546CF" w14:textId="77777777" w:rsidR="00404396" w:rsidRDefault="00404396" w:rsidP="008C3F95">
            <w:pPr>
              <w:pStyle w:val="Tabel"/>
              <w:ind w:left="1136"/>
            </w:pPr>
            <w:proofErr w:type="spellStart"/>
            <w:r>
              <w:t>Gebiedsaanwijzingweergave</w:t>
            </w:r>
            <w:proofErr w:type="spellEnd"/>
          </w:p>
        </w:tc>
        <w:tc>
          <w:tcPr>
            <w:tcW w:w="1276" w:type="dxa"/>
          </w:tcPr>
          <w:p w14:paraId="5CAA24F3" w14:textId="77777777" w:rsidR="00404396" w:rsidRPr="005E17A4" w:rsidRDefault="00404396" w:rsidP="008C3F95">
            <w:pPr>
              <w:pStyle w:val="Tabel"/>
            </w:pPr>
            <w:r>
              <w:t>[0..1]</w:t>
            </w:r>
          </w:p>
        </w:tc>
        <w:tc>
          <w:tcPr>
            <w:tcW w:w="1559" w:type="dxa"/>
          </w:tcPr>
          <w:p w14:paraId="06586F80" w14:textId="77777777" w:rsidR="00404396" w:rsidRPr="005E17A4" w:rsidRDefault="00404396" w:rsidP="008C3F95">
            <w:pPr>
              <w:pStyle w:val="Tabel"/>
            </w:pPr>
          </w:p>
        </w:tc>
        <w:tc>
          <w:tcPr>
            <w:tcW w:w="3402" w:type="dxa"/>
          </w:tcPr>
          <w:p w14:paraId="09BA2BB0" w14:textId="77777777" w:rsidR="00404396" w:rsidRPr="005E17A4" w:rsidRDefault="00404396" w:rsidP="008C3F95">
            <w:pPr>
              <w:pStyle w:val="Tabel"/>
            </w:pPr>
            <w:r>
              <w:t>Het gebied dat aangewezen wordt.</w:t>
            </w:r>
          </w:p>
        </w:tc>
      </w:tr>
      <w:tr w:rsidR="00404396" w:rsidRPr="00022065" w14:paraId="09E24183" w14:textId="77777777" w:rsidTr="008C3F95">
        <w:trPr>
          <w:cantSplit/>
          <w:trHeight w:val="91"/>
        </w:trPr>
        <w:tc>
          <w:tcPr>
            <w:tcW w:w="3397" w:type="dxa"/>
          </w:tcPr>
          <w:p w14:paraId="708F6CB8" w14:textId="77777777" w:rsidR="00404396" w:rsidRDefault="00404396" w:rsidP="008C3F95">
            <w:pPr>
              <w:pStyle w:val="Tabel"/>
              <w:ind w:left="1420"/>
            </w:pPr>
            <w:r w:rsidRPr="005E17A4">
              <w:t>[@Gebiedsaanwijzing</w:t>
            </w:r>
            <w:r>
              <w:t>R</w:t>
            </w:r>
            <w:r w:rsidRPr="005E17A4">
              <w:t>ef]</w:t>
            </w:r>
          </w:p>
        </w:tc>
        <w:tc>
          <w:tcPr>
            <w:tcW w:w="1276" w:type="dxa"/>
          </w:tcPr>
          <w:p w14:paraId="494ABB57" w14:textId="77777777" w:rsidR="00404396" w:rsidRPr="005E17A4" w:rsidRDefault="00404396" w:rsidP="008C3F95">
            <w:pPr>
              <w:pStyle w:val="Tabel"/>
            </w:pPr>
            <w:r>
              <w:t>[1..*]</w:t>
            </w:r>
          </w:p>
        </w:tc>
        <w:tc>
          <w:tcPr>
            <w:tcW w:w="1559" w:type="dxa"/>
          </w:tcPr>
          <w:p w14:paraId="5301D30B"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80A300E" w14:textId="77777777" w:rsidR="00404396" w:rsidRPr="005E17A4" w:rsidRDefault="00404396" w:rsidP="008C3F95">
            <w:pPr>
              <w:pStyle w:val="Tabel"/>
            </w:pPr>
            <w:r>
              <w:t>Verwijzing naar de identificatie(s) van de Gebiedsaanwijzingen die getoond moet(en) worden op de kaart.</w:t>
            </w:r>
          </w:p>
        </w:tc>
      </w:tr>
    </w:tbl>
    <w:p w14:paraId="47F7E973" w14:textId="77777777" w:rsidR="00404396" w:rsidRPr="00022065" w:rsidRDefault="00404396" w:rsidP="00404396">
      <w:bookmarkStart w:id="105" w:name="_Ref38049102"/>
      <w:r w:rsidRPr="00022065">
        <w:t xml:space="preserve"> </w:t>
      </w:r>
    </w:p>
    <w:p w14:paraId="0C850625" w14:textId="2817DC0E" w:rsidR="00404396" w:rsidRPr="00E610F0" w:rsidRDefault="00404396" w:rsidP="00001AC9">
      <w:pPr>
        <w:pStyle w:val="Kop2"/>
      </w:pPr>
      <w:bookmarkStart w:id="106" w:name="_Ref66372774"/>
      <w:bookmarkStart w:id="107" w:name="_Toc158193976"/>
      <w:bookmarkStart w:id="108" w:name="XML_vrij_divisie"/>
      <w:bookmarkEnd w:id="104"/>
      <w:bookmarkEnd w:id="105"/>
      <w:r>
        <w:t>Divisie</w:t>
      </w:r>
      <w:bookmarkEnd w:id="106"/>
      <w:bookmarkEnd w:id="107"/>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AA7C44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8"/>
          <w:p w14:paraId="66497C80" w14:textId="77777777" w:rsidR="00404396" w:rsidRPr="00E45F7A" w:rsidRDefault="00404396" w:rsidP="008C3F95">
            <w:pPr>
              <w:pStyle w:val="Tabel"/>
            </w:pPr>
            <w:r w:rsidRPr="00E45F7A">
              <w:t>Element</w:t>
            </w:r>
          </w:p>
        </w:tc>
        <w:tc>
          <w:tcPr>
            <w:tcW w:w="1276" w:type="dxa"/>
          </w:tcPr>
          <w:p w14:paraId="2C3A2A25"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4E6F99A5" w14:textId="77777777" w:rsidR="00404396" w:rsidRPr="00E45F7A" w:rsidRDefault="00404396" w:rsidP="008C3F95">
            <w:pPr>
              <w:pStyle w:val="Tabel"/>
            </w:pPr>
            <w:r w:rsidRPr="00E45F7A">
              <w:t>Type</w:t>
            </w:r>
          </w:p>
        </w:tc>
        <w:tc>
          <w:tcPr>
            <w:tcW w:w="3814" w:type="dxa"/>
          </w:tcPr>
          <w:p w14:paraId="2A661E5E" w14:textId="77777777" w:rsidR="00404396" w:rsidRPr="00E45F7A" w:rsidRDefault="00404396" w:rsidP="008C3F95">
            <w:pPr>
              <w:pStyle w:val="Tabel"/>
            </w:pPr>
            <w:r w:rsidRPr="00E45F7A">
              <w:t>Omschrijving</w:t>
            </w:r>
          </w:p>
        </w:tc>
      </w:tr>
      <w:tr w:rsidR="00404396" w:rsidRPr="00022065" w14:paraId="0E4C6A92" w14:textId="77777777" w:rsidTr="008C3F95">
        <w:trPr>
          <w:cantSplit/>
        </w:trPr>
        <w:tc>
          <w:tcPr>
            <w:tcW w:w="3397" w:type="dxa"/>
          </w:tcPr>
          <w:p w14:paraId="0122BB1B" w14:textId="77777777" w:rsidR="00404396" w:rsidRPr="005E17A4" w:rsidRDefault="00404396" w:rsidP="008C3F95">
            <w:pPr>
              <w:pStyle w:val="Tabel"/>
            </w:pPr>
            <w:proofErr w:type="spellStart"/>
            <w:r w:rsidRPr="005E17A4">
              <w:t>owObject</w:t>
            </w:r>
            <w:proofErr w:type="spellEnd"/>
          </w:p>
        </w:tc>
        <w:tc>
          <w:tcPr>
            <w:tcW w:w="1276" w:type="dxa"/>
          </w:tcPr>
          <w:p w14:paraId="2C70BB53" w14:textId="77777777" w:rsidR="00404396" w:rsidRPr="005E17A4" w:rsidRDefault="00404396" w:rsidP="008C3F95">
            <w:pPr>
              <w:pStyle w:val="Tabel"/>
            </w:pPr>
            <w:r w:rsidRPr="005E17A4">
              <w:t>[1..1]</w:t>
            </w:r>
          </w:p>
        </w:tc>
        <w:tc>
          <w:tcPr>
            <w:tcW w:w="1147" w:type="dxa"/>
          </w:tcPr>
          <w:p w14:paraId="7BCF21B0" w14:textId="77777777" w:rsidR="00404396" w:rsidRPr="005E17A4" w:rsidRDefault="00404396" w:rsidP="008C3F95">
            <w:pPr>
              <w:pStyle w:val="Tabel"/>
            </w:pPr>
          </w:p>
        </w:tc>
        <w:tc>
          <w:tcPr>
            <w:tcW w:w="3814" w:type="dxa"/>
          </w:tcPr>
          <w:p w14:paraId="544C4DAB" w14:textId="77777777" w:rsidR="00404396" w:rsidRPr="005E17A4" w:rsidRDefault="00404396" w:rsidP="008C3F95">
            <w:pPr>
              <w:pStyle w:val="Tabel"/>
            </w:pPr>
            <w:r>
              <w:t>Container van het specifieke OW-object.</w:t>
            </w:r>
          </w:p>
        </w:tc>
      </w:tr>
      <w:tr w:rsidR="00404396" w:rsidRPr="00022065" w14:paraId="2B05C53A" w14:textId="77777777" w:rsidTr="008C3F95">
        <w:trPr>
          <w:cantSplit/>
        </w:trPr>
        <w:tc>
          <w:tcPr>
            <w:tcW w:w="3397" w:type="dxa"/>
          </w:tcPr>
          <w:p w14:paraId="24A12787" w14:textId="77777777" w:rsidR="00404396" w:rsidRPr="005E17A4" w:rsidRDefault="00404396" w:rsidP="008C3F95">
            <w:pPr>
              <w:pStyle w:val="Tabel"/>
              <w:ind w:left="284"/>
            </w:pPr>
            <w:r>
              <w:t>Divisie</w:t>
            </w:r>
          </w:p>
        </w:tc>
        <w:tc>
          <w:tcPr>
            <w:tcW w:w="1276" w:type="dxa"/>
          </w:tcPr>
          <w:p w14:paraId="55761A44" w14:textId="77777777" w:rsidR="00404396" w:rsidRPr="005E17A4" w:rsidRDefault="00404396" w:rsidP="008C3F95">
            <w:pPr>
              <w:pStyle w:val="Tabel"/>
            </w:pPr>
            <w:r>
              <w:t>[1..1]</w:t>
            </w:r>
          </w:p>
        </w:tc>
        <w:tc>
          <w:tcPr>
            <w:tcW w:w="1147" w:type="dxa"/>
          </w:tcPr>
          <w:p w14:paraId="2EDA93B2" w14:textId="77777777" w:rsidR="00404396" w:rsidRPr="005E17A4" w:rsidRDefault="00404396" w:rsidP="008C3F95">
            <w:pPr>
              <w:pStyle w:val="Tabel"/>
            </w:pPr>
          </w:p>
        </w:tc>
        <w:tc>
          <w:tcPr>
            <w:tcW w:w="3814" w:type="dxa"/>
          </w:tcPr>
          <w:p w14:paraId="1260EA36" w14:textId="77777777" w:rsidR="00404396" w:rsidRDefault="00404396" w:rsidP="008C3F95">
            <w:pPr>
              <w:pStyle w:val="Tabel"/>
            </w:pPr>
            <w:r>
              <w:t>Element bedoeld voor de koppeling met de divisie aan de OP-kant.</w:t>
            </w:r>
          </w:p>
        </w:tc>
      </w:tr>
      <w:tr w:rsidR="00404396" w:rsidRPr="00022065" w14:paraId="40B7030C" w14:textId="77777777" w:rsidTr="008C3F95">
        <w:trPr>
          <w:cantSplit/>
        </w:trPr>
        <w:tc>
          <w:tcPr>
            <w:tcW w:w="3397" w:type="dxa"/>
          </w:tcPr>
          <w:p w14:paraId="176C10F9" w14:textId="77777777" w:rsidR="00404396" w:rsidRDefault="00404396" w:rsidP="008C3F95">
            <w:pPr>
              <w:pStyle w:val="Tabel"/>
              <w:ind w:left="568"/>
            </w:pPr>
            <w:r w:rsidRPr="00A7586D">
              <w:t>[@wId]</w:t>
            </w:r>
          </w:p>
        </w:tc>
        <w:tc>
          <w:tcPr>
            <w:tcW w:w="1276" w:type="dxa"/>
          </w:tcPr>
          <w:p w14:paraId="27D3DE33" w14:textId="77777777" w:rsidR="00404396" w:rsidRDefault="00404396" w:rsidP="008C3F95">
            <w:pPr>
              <w:pStyle w:val="Tabel"/>
            </w:pPr>
            <w:r>
              <w:t>[1..1]</w:t>
            </w:r>
          </w:p>
        </w:tc>
        <w:tc>
          <w:tcPr>
            <w:tcW w:w="1147" w:type="dxa"/>
          </w:tcPr>
          <w:p w14:paraId="060017C8" w14:textId="77777777" w:rsidR="00404396" w:rsidRPr="005E17A4" w:rsidRDefault="00404396" w:rsidP="008C3F95">
            <w:pPr>
              <w:pStyle w:val="Tabel"/>
            </w:pPr>
            <w:r>
              <w:t>String(80)</w:t>
            </w:r>
          </w:p>
        </w:tc>
        <w:tc>
          <w:tcPr>
            <w:tcW w:w="3814" w:type="dxa"/>
          </w:tcPr>
          <w:p w14:paraId="4C9D118C" w14:textId="77777777" w:rsidR="00404396" w:rsidRDefault="00404396" w:rsidP="008C3F95">
            <w:pPr>
              <w:pStyle w:val="Tabel"/>
            </w:pPr>
            <w:r w:rsidRPr="00A7586D">
              <w:t>Identificatie van artikel of lid uit OP-bestand</w:t>
            </w:r>
            <w:r>
              <w:t>.</w:t>
            </w:r>
          </w:p>
        </w:tc>
      </w:tr>
      <w:tr w:rsidR="00404396" w:rsidRPr="00022065" w14:paraId="5DE2B009" w14:textId="77777777" w:rsidTr="008C3F95">
        <w:trPr>
          <w:cantSplit/>
        </w:trPr>
        <w:tc>
          <w:tcPr>
            <w:tcW w:w="3397" w:type="dxa"/>
          </w:tcPr>
          <w:p w14:paraId="47FCBF5F" w14:textId="77777777" w:rsidR="00404396" w:rsidRPr="005E17A4" w:rsidRDefault="00404396" w:rsidP="008C3F95">
            <w:pPr>
              <w:pStyle w:val="Tabel"/>
              <w:ind w:left="568"/>
            </w:pPr>
            <w:r>
              <w:t>s</w:t>
            </w:r>
            <w:r w:rsidRPr="005E17A4">
              <w:t>tatus</w:t>
            </w:r>
          </w:p>
        </w:tc>
        <w:tc>
          <w:tcPr>
            <w:tcW w:w="1276" w:type="dxa"/>
          </w:tcPr>
          <w:p w14:paraId="46467B73" w14:textId="77777777" w:rsidR="00404396" w:rsidRPr="005E17A4" w:rsidRDefault="00404396" w:rsidP="008C3F95">
            <w:pPr>
              <w:pStyle w:val="Tabel"/>
            </w:pPr>
            <w:r w:rsidRPr="005E17A4">
              <w:t>[0..1]</w:t>
            </w:r>
          </w:p>
        </w:tc>
        <w:tc>
          <w:tcPr>
            <w:tcW w:w="1147" w:type="dxa"/>
          </w:tcPr>
          <w:p w14:paraId="18FABFC0" w14:textId="77777777" w:rsidR="00404396" w:rsidRPr="005E17A4" w:rsidRDefault="00404396" w:rsidP="008C3F95">
            <w:pPr>
              <w:pStyle w:val="Tabel"/>
            </w:pPr>
            <w:r w:rsidRPr="005E17A4">
              <w:t>String</w:t>
            </w:r>
            <w:r>
              <w:t>(80)</w:t>
            </w:r>
          </w:p>
        </w:tc>
        <w:tc>
          <w:tcPr>
            <w:tcW w:w="3814" w:type="dxa"/>
          </w:tcPr>
          <w:p w14:paraId="669ADB79" w14:textId="0CDF543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5737083C" w14:textId="77777777" w:rsidTr="008C3F95">
        <w:trPr>
          <w:cantSplit/>
        </w:trPr>
        <w:tc>
          <w:tcPr>
            <w:tcW w:w="3397" w:type="dxa"/>
          </w:tcPr>
          <w:p w14:paraId="5C882581" w14:textId="77777777" w:rsidR="00404396" w:rsidRPr="005E17A4" w:rsidRDefault="00404396" w:rsidP="008C3F95">
            <w:pPr>
              <w:pStyle w:val="Tabel"/>
              <w:ind w:left="568"/>
            </w:pPr>
            <w:r w:rsidRPr="005E17A4">
              <w:t>procedurestatus</w:t>
            </w:r>
          </w:p>
        </w:tc>
        <w:tc>
          <w:tcPr>
            <w:tcW w:w="1276" w:type="dxa"/>
          </w:tcPr>
          <w:p w14:paraId="6E13B6B4" w14:textId="77777777" w:rsidR="00404396" w:rsidRPr="005E17A4" w:rsidRDefault="00404396" w:rsidP="008C3F95">
            <w:pPr>
              <w:pStyle w:val="Tabel"/>
            </w:pPr>
            <w:r w:rsidRPr="005E17A4">
              <w:t>[0..1]</w:t>
            </w:r>
          </w:p>
        </w:tc>
        <w:tc>
          <w:tcPr>
            <w:tcW w:w="1147" w:type="dxa"/>
          </w:tcPr>
          <w:p w14:paraId="0555065D" w14:textId="77777777" w:rsidR="00404396" w:rsidRPr="005E17A4" w:rsidRDefault="00404396" w:rsidP="008C3F95">
            <w:pPr>
              <w:pStyle w:val="Tabel"/>
            </w:pPr>
            <w:r w:rsidRPr="005E17A4">
              <w:t>String</w:t>
            </w:r>
            <w:r>
              <w:t>(80)</w:t>
            </w:r>
          </w:p>
        </w:tc>
        <w:tc>
          <w:tcPr>
            <w:tcW w:w="3814" w:type="dxa"/>
          </w:tcPr>
          <w:p w14:paraId="29E1D1B6" w14:textId="636AAE8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7BF3C80" w14:textId="77777777" w:rsidTr="008C3F95">
        <w:trPr>
          <w:cantSplit/>
        </w:trPr>
        <w:tc>
          <w:tcPr>
            <w:tcW w:w="3397" w:type="dxa"/>
          </w:tcPr>
          <w:p w14:paraId="7543CCD2" w14:textId="77777777" w:rsidR="00404396" w:rsidRPr="005E17A4" w:rsidRDefault="00404396" w:rsidP="008C3F95">
            <w:pPr>
              <w:pStyle w:val="Tabel"/>
              <w:ind w:left="568"/>
            </w:pPr>
            <w:r>
              <w:t>identificatie</w:t>
            </w:r>
          </w:p>
        </w:tc>
        <w:tc>
          <w:tcPr>
            <w:tcW w:w="1276" w:type="dxa"/>
          </w:tcPr>
          <w:p w14:paraId="45158B20" w14:textId="77777777" w:rsidR="00404396" w:rsidRPr="005E17A4" w:rsidRDefault="00404396" w:rsidP="008C3F95">
            <w:pPr>
              <w:pStyle w:val="Tabel"/>
            </w:pPr>
            <w:r>
              <w:t>[1..1]</w:t>
            </w:r>
          </w:p>
        </w:tc>
        <w:tc>
          <w:tcPr>
            <w:tcW w:w="1147" w:type="dxa"/>
          </w:tcPr>
          <w:p w14:paraId="668727C2" w14:textId="77777777" w:rsidR="00404396" w:rsidRPr="005E17A4" w:rsidRDefault="00404396" w:rsidP="008C3F95">
            <w:pPr>
              <w:pStyle w:val="Tabel"/>
            </w:pPr>
            <w:r>
              <w:t>NEN3610 (80)</w:t>
            </w:r>
          </w:p>
        </w:tc>
        <w:tc>
          <w:tcPr>
            <w:tcW w:w="3814" w:type="dxa"/>
          </w:tcPr>
          <w:p w14:paraId="6A0D3536" w14:textId="5B2DD561"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4A59F916" w14:textId="5D1B9B97" w:rsidR="00404396" w:rsidRPr="00E610F0" w:rsidRDefault="00404396" w:rsidP="00001AC9">
      <w:pPr>
        <w:pStyle w:val="Kop2"/>
      </w:pPr>
      <w:bookmarkStart w:id="109" w:name="_Toc158193977"/>
      <w:bookmarkStart w:id="110" w:name="XML_vrij_divisietekst"/>
      <w:bookmarkStart w:id="111" w:name="_Ref39851506"/>
      <w:r>
        <w:t>Divisietekst</w:t>
      </w:r>
      <w:bookmarkEnd w:id="109"/>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D2C5996"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0"/>
          <w:p w14:paraId="78B59B0E" w14:textId="77777777" w:rsidR="00404396" w:rsidRPr="00E45F7A" w:rsidRDefault="00404396" w:rsidP="008C3F95">
            <w:pPr>
              <w:pStyle w:val="Tabel"/>
            </w:pPr>
            <w:r w:rsidRPr="00E45F7A">
              <w:t>Element</w:t>
            </w:r>
          </w:p>
        </w:tc>
        <w:tc>
          <w:tcPr>
            <w:tcW w:w="1276" w:type="dxa"/>
          </w:tcPr>
          <w:p w14:paraId="6A0A4EA9"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28789CDC" w14:textId="77777777" w:rsidR="00404396" w:rsidRPr="00E45F7A" w:rsidRDefault="00404396" w:rsidP="008C3F95">
            <w:pPr>
              <w:pStyle w:val="Tabel"/>
            </w:pPr>
            <w:r w:rsidRPr="00E45F7A">
              <w:t>Type</w:t>
            </w:r>
          </w:p>
        </w:tc>
        <w:tc>
          <w:tcPr>
            <w:tcW w:w="3814" w:type="dxa"/>
          </w:tcPr>
          <w:p w14:paraId="36267A3D" w14:textId="77777777" w:rsidR="00404396" w:rsidRPr="00E45F7A" w:rsidRDefault="00404396" w:rsidP="008C3F95">
            <w:pPr>
              <w:pStyle w:val="Tabel"/>
            </w:pPr>
            <w:r w:rsidRPr="00E45F7A">
              <w:t>Omschrijving</w:t>
            </w:r>
          </w:p>
        </w:tc>
      </w:tr>
      <w:tr w:rsidR="00404396" w:rsidRPr="00022065" w14:paraId="63DC1982" w14:textId="77777777" w:rsidTr="008C3F95">
        <w:trPr>
          <w:cantSplit/>
        </w:trPr>
        <w:tc>
          <w:tcPr>
            <w:tcW w:w="3397" w:type="dxa"/>
          </w:tcPr>
          <w:p w14:paraId="2975D11F" w14:textId="77777777" w:rsidR="00404396" w:rsidRPr="005E17A4" w:rsidRDefault="00404396" w:rsidP="008C3F95">
            <w:pPr>
              <w:pStyle w:val="Tabel"/>
            </w:pPr>
            <w:proofErr w:type="spellStart"/>
            <w:r w:rsidRPr="005E17A4">
              <w:t>owObject</w:t>
            </w:r>
            <w:proofErr w:type="spellEnd"/>
          </w:p>
        </w:tc>
        <w:tc>
          <w:tcPr>
            <w:tcW w:w="1276" w:type="dxa"/>
          </w:tcPr>
          <w:p w14:paraId="27E44F08" w14:textId="77777777" w:rsidR="00404396" w:rsidRPr="005E17A4" w:rsidRDefault="00404396" w:rsidP="008C3F95">
            <w:pPr>
              <w:pStyle w:val="Tabel"/>
            </w:pPr>
            <w:r w:rsidRPr="005E17A4">
              <w:t>[1..1]</w:t>
            </w:r>
          </w:p>
        </w:tc>
        <w:tc>
          <w:tcPr>
            <w:tcW w:w="1147" w:type="dxa"/>
          </w:tcPr>
          <w:p w14:paraId="7CB8A54B" w14:textId="77777777" w:rsidR="00404396" w:rsidRPr="005E17A4" w:rsidRDefault="00404396" w:rsidP="008C3F95">
            <w:pPr>
              <w:pStyle w:val="Tabel"/>
            </w:pPr>
          </w:p>
        </w:tc>
        <w:tc>
          <w:tcPr>
            <w:tcW w:w="3814" w:type="dxa"/>
          </w:tcPr>
          <w:p w14:paraId="52AA21B6" w14:textId="77777777" w:rsidR="00404396" w:rsidRPr="005E17A4" w:rsidRDefault="00404396" w:rsidP="008C3F95">
            <w:pPr>
              <w:pStyle w:val="Tabel"/>
            </w:pPr>
            <w:r>
              <w:t>Container van het specifieke OW-object.</w:t>
            </w:r>
          </w:p>
        </w:tc>
      </w:tr>
      <w:tr w:rsidR="00404396" w:rsidRPr="00022065" w14:paraId="568CAA20" w14:textId="77777777" w:rsidTr="008C3F95">
        <w:trPr>
          <w:cantSplit/>
        </w:trPr>
        <w:tc>
          <w:tcPr>
            <w:tcW w:w="3397" w:type="dxa"/>
          </w:tcPr>
          <w:p w14:paraId="0DCB7AA1" w14:textId="77777777" w:rsidR="00404396" w:rsidRPr="005E17A4" w:rsidRDefault="00404396" w:rsidP="008C3F95">
            <w:pPr>
              <w:pStyle w:val="Tabel"/>
              <w:ind w:left="284"/>
            </w:pPr>
            <w:r>
              <w:t>Divisietekst</w:t>
            </w:r>
          </w:p>
        </w:tc>
        <w:tc>
          <w:tcPr>
            <w:tcW w:w="1276" w:type="dxa"/>
          </w:tcPr>
          <w:p w14:paraId="522C2344" w14:textId="77777777" w:rsidR="00404396" w:rsidRPr="005E17A4" w:rsidRDefault="00404396" w:rsidP="008C3F95">
            <w:pPr>
              <w:pStyle w:val="Tabel"/>
            </w:pPr>
            <w:r>
              <w:t>[1..1]</w:t>
            </w:r>
          </w:p>
        </w:tc>
        <w:tc>
          <w:tcPr>
            <w:tcW w:w="1147" w:type="dxa"/>
          </w:tcPr>
          <w:p w14:paraId="0251CB10" w14:textId="77777777" w:rsidR="00404396" w:rsidRPr="005E17A4" w:rsidRDefault="00404396" w:rsidP="008C3F95">
            <w:pPr>
              <w:pStyle w:val="Tabel"/>
            </w:pPr>
          </w:p>
        </w:tc>
        <w:tc>
          <w:tcPr>
            <w:tcW w:w="3814" w:type="dxa"/>
          </w:tcPr>
          <w:p w14:paraId="16E7D2BF" w14:textId="77777777" w:rsidR="00404396" w:rsidRDefault="00404396" w:rsidP="008C3F95">
            <w:pPr>
              <w:pStyle w:val="Tabel"/>
            </w:pPr>
            <w:r>
              <w:t>Element bedoeld voor de koppeling met de Divisietekst aan de OP-kant.</w:t>
            </w:r>
          </w:p>
        </w:tc>
      </w:tr>
      <w:tr w:rsidR="00404396" w:rsidRPr="00022065" w14:paraId="6BCE6C36" w14:textId="77777777" w:rsidTr="008C3F95">
        <w:trPr>
          <w:cantSplit/>
        </w:trPr>
        <w:tc>
          <w:tcPr>
            <w:tcW w:w="3397" w:type="dxa"/>
          </w:tcPr>
          <w:p w14:paraId="6D677C11" w14:textId="77777777" w:rsidR="00404396" w:rsidRDefault="00404396" w:rsidP="008C3F95">
            <w:pPr>
              <w:pStyle w:val="Tabel"/>
              <w:ind w:left="568"/>
            </w:pPr>
            <w:r w:rsidRPr="00A7586D">
              <w:t>[@wId]</w:t>
            </w:r>
          </w:p>
        </w:tc>
        <w:tc>
          <w:tcPr>
            <w:tcW w:w="1276" w:type="dxa"/>
          </w:tcPr>
          <w:p w14:paraId="360F8E57" w14:textId="77777777" w:rsidR="00404396" w:rsidRDefault="00404396" w:rsidP="008C3F95">
            <w:pPr>
              <w:pStyle w:val="Tabel"/>
            </w:pPr>
            <w:r>
              <w:t>[1..1]</w:t>
            </w:r>
          </w:p>
        </w:tc>
        <w:tc>
          <w:tcPr>
            <w:tcW w:w="1147" w:type="dxa"/>
          </w:tcPr>
          <w:p w14:paraId="0DD46451" w14:textId="77777777" w:rsidR="00404396" w:rsidRPr="005E17A4" w:rsidRDefault="00404396" w:rsidP="008C3F95">
            <w:pPr>
              <w:pStyle w:val="Tabel"/>
            </w:pPr>
            <w:r>
              <w:t>String(80)</w:t>
            </w:r>
          </w:p>
        </w:tc>
        <w:tc>
          <w:tcPr>
            <w:tcW w:w="3814" w:type="dxa"/>
          </w:tcPr>
          <w:p w14:paraId="2819408F" w14:textId="77777777" w:rsidR="00404396" w:rsidRDefault="00404396" w:rsidP="008C3F95">
            <w:pPr>
              <w:pStyle w:val="Tabel"/>
            </w:pPr>
            <w:r w:rsidRPr="00A7586D">
              <w:t>Identificatie van artikel of lid uit OP-bestand</w:t>
            </w:r>
            <w:r>
              <w:t>.</w:t>
            </w:r>
          </w:p>
        </w:tc>
      </w:tr>
      <w:tr w:rsidR="00404396" w:rsidRPr="00022065" w14:paraId="602C75EC" w14:textId="77777777" w:rsidTr="008C3F95">
        <w:trPr>
          <w:cantSplit/>
        </w:trPr>
        <w:tc>
          <w:tcPr>
            <w:tcW w:w="3397" w:type="dxa"/>
          </w:tcPr>
          <w:p w14:paraId="691A51A5" w14:textId="77777777" w:rsidR="00404396" w:rsidRPr="005E17A4" w:rsidRDefault="00404396" w:rsidP="008C3F95">
            <w:pPr>
              <w:pStyle w:val="Tabel"/>
              <w:ind w:left="568"/>
            </w:pPr>
            <w:r>
              <w:t>s</w:t>
            </w:r>
            <w:r w:rsidRPr="005E17A4">
              <w:t>tatus</w:t>
            </w:r>
          </w:p>
        </w:tc>
        <w:tc>
          <w:tcPr>
            <w:tcW w:w="1276" w:type="dxa"/>
          </w:tcPr>
          <w:p w14:paraId="31BB14DD" w14:textId="77777777" w:rsidR="00404396" w:rsidRPr="005E17A4" w:rsidRDefault="00404396" w:rsidP="008C3F95">
            <w:pPr>
              <w:pStyle w:val="Tabel"/>
            </w:pPr>
            <w:r w:rsidRPr="005E17A4">
              <w:t>[0..1]</w:t>
            </w:r>
          </w:p>
        </w:tc>
        <w:tc>
          <w:tcPr>
            <w:tcW w:w="1147" w:type="dxa"/>
          </w:tcPr>
          <w:p w14:paraId="711C27AB" w14:textId="77777777" w:rsidR="00404396" w:rsidRPr="005E17A4" w:rsidRDefault="00404396" w:rsidP="008C3F95">
            <w:pPr>
              <w:pStyle w:val="Tabel"/>
            </w:pPr>
            <w:r w:rsidRPr="005E17A4">
              <w:t>String</w:t>
            </w:r>
            <w:r>
              <w:t>(80)</w:t>
            </w:r>
          </w:p>
        </w:tc>
        <w:tc>
          <w:tcPr>
            <w:tcW w:w="3814" w:type="dxa"/>
          </w:tcPr>
          <w:p w14:paraId="602AAC9A" w14:textId="5D8D3DF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47DD6EE" w14:textId="77777777" w:rsidTr="008C3F95">
        <w:trPr>
          <w:cantSplit/>
        </w:trPr>
        <w:tc>
          <w:tcPr>
            <w:tcW w:w="3397" w:type="dxa"/>
          </w:tcPr>
          <w:p w14:paraId="24B4C0BE" w14:textId="77777777" w:rsidR="00404396" w:rsidRPr="005E17A4" w:rsidRDefault="00404396" w:rsidP="008C3F95">
            <w:pPr>
              <w:pStyle w:val="Tabel"/>
              <w:ind w:left="568"/>
            </w:pPr>
            <w:r w:rsidRPr="005E17A4">
              <w:t>procedurestatus</w:t>
            </w:r>
          </w:p>
        </w:tc>
        <w:tc>
          <w:tcPr>
            <w:tcW w:w="1276" w:type="dxa"/>
          </w:tcPr>
          <w:p w14:paraId="455302FA" w14:textId="77777777" w:rsidR="00404396" w:rsidRPr="005E17A4" w:rsidRDefault="00404396" w:rsidP="008C3F95">
            <w:pPr>
              <w:pStyle w:val="Tabel"/>
            </w:pPr>
            <w:r w:rsidRPr="005E17A4">
              <w:t>[0..1]</w:t>
            </w:r>
          </w:p>
        </w:tc>
        <w:tc>
          <w:tcPr>
            <w:tcW w:w="1147" w:type="dxa"/>
          </w:tcPr>
          <w:p w14:paraId="1CA61560" w14:textId="77777777" w:rsidR="00404396" w:rsidRPr="005E17A4" w:rsidRDefault="00404396" w:rsidP="008C3F95">
            <w:pPr>
              <w:pStyle w:val="Tabel"/>
            </w:pPr>
            <w:r w:rsidRPr="005E17A4">
              <w:t>String</w:t>
            </w:r>
            <w:r>
              <w:t>(80)</w:t>
            </w:r>
          </w:p>
        </w:tc>
        <w:tc>
          <w:tcPr>
            <w:tcW w:w="3814" w:type="dxa"/>
          </w:tcPr>
          <w:p w14:paraId="2A8ED493" w14:textId="0FD09AF2"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41ACC46" w14:textId="77777777" w:rsidTr="008C3F95">
        <w:trPr>
          <w:cantSplit/>
        </w:trPr>
        <w:tc>
          <w:tcPr>
            <w:tcW w:w="3397" w:type="dxa"/>
          </w:tcPr>
          <w:p w14:paraId="2AAB45E6" w14:textId="77777777" w:rsidR="00404396" w:rsidRPr="005E17A4" w:rsidRDefault="00404396" w:rsidP="008C3F95">
            <w:pPr>
              <w:pStyle w:val="Tabel"/>
              <w:ind w:left="568"/>
            </w:pPr>
            <w:r>
              <w:t>identificatie</w:t>
            </w:r>
          </w:p>
        </w:tc>
        <w:tc>
          <w:tcPr>
            <w:tcW w:w="1276" w:type="dxa"/>
          </w:tcPr>
          <w:p w14:paraId="07A54F71" w14:textId="77777777" w:rsidR="00404396" w:rsidRPr="005E17A4" w:rsidRDefault="00404396" w:rsidP="008C3F95">
            <w:pPr>
              <w:pStyle w:val="Tabel"/>
            </w:pPr>
            <w:r>
              <w:t>[1..1]</w:t>
            </w:r>
          </w:p>
        </w:tc>
        <w:tc>
          <w:tcPr>
            <w:tcW w:w="1147" w:type="dxa"/>
          </w:tcPr>
          <w:p w14:paraId="6BE54F15" w14:textId="77777777" w:rsidR="00404396" w:rsidRPr="005E17A4" w:rsidRDefault="00404396" w:rsidP="008C3F95">
            <w:pPr>
              <w:pStyle w:val="Tabel"/>
            </w:pPr>
            <w:r>
              <w:t>NEN3610 (80)</w:t>
            </w:r>
          </w:p>
        </w:tc>
        <w:tc>
          <w:tcPr>
            <w:tcW w:w="3814" w:type="dxa"/>
          </w:tcPr>
          <w:p w14:paraId="5717B8D6" w14:textId="112D4879"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5E50192D" w14:textId="11AEB95E" w:rsidR="00404396" w:rsidRPr="00E610F0" w:rsidRDefault="00404396" w:rsidP="00001AC9">
      <w:pPr>
        <w:pStyle w:val="Kop2"/>
      </w:pPr>
      <w:bookmarkStart w:id="112" w:name="_Ref90035881"/>
      <w:bookmarkStart w:id="113" w:name="_Toc158193978"/>
      <w:bookmarkStart w:id="114" w:name="XML_vrij_tekstdeel"/>
      <w:r>
        <w:lastRenderedPageBreak/>
        <w:t>Tekstdeel</w:t>
      </w:r>
      <w:bookmarkEnd w:id="111"/>
      <w:bookmarkEnd w:id="112"/>
      <w:bookmarkEnd w:id="113"/>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5D178EB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4"/>
          <w:p w14:paraId="41E2CD08" w14:textId="77777777" w:rsidR="00404396" w:rsidRPr="00E45F7A" w:rsidRDefault="00404396" w:rsidP="008C3F95">
            <w:pPr>
              <w:pStyle w:val="Tabel"/>
            </w:pPr>
            <w:r w:rsidRPr="00E45F7A">
              <w:t>Element</w:t>
            </w:r>
          </w:p>
        </w:tc>
        <w:tc>
          <w:tcPr>
            <w:tcW w:w="1276" w:type="dxa"/>
          </w:tcPr>
          <w:p w14:paraId="34E08526" w14:textId="77777777" w:rsidR="00404396" w:rsidRPr="005A3D9C" w:rsidRDefault="00404396" w:rsidP="008C3F95">
            <w:pPr>
              <w:pStyle w:val="Tabel"/>
              <w:rPr>
                <w:sz w:val="16"/>
              </w:rPr>
            </w:pPr>
            <w:r w:rsidRPr="005A3D9C">
              <w:rPr>
                <w:sz w:val="16"/>
              </w:rPr>
              <w:t>M(</w:t>
            </w:r>
            <w:proofErr w:type="spellStart"/>
            <w:r w:rsidRPr="005A3D9C">
              <w:rPr>
                <w:sz w:val="16"/>
              </w:rPr>
              <w:t>ultipliciteit</w:t>
            </w:r>
            <w:proofErr w:type="spellEnd"/>
            <w:r w:rsidRPr="005A3D9C">
              <w:rPr>
                <w:sz w:val="16"/>
              </w:rPr>
              <w:t>)</w:t>
            </w:r>
          </w:p>
        </w:tc>
        <w:tc>
          <w:tcPr>
            <w:tcW w:w="1147" w:type="dxa"/>
          </w:tcPr>
          <w:p w14:paraId="2460C318" w14:textId="77777777" w:rsidR="00404396" w:rsidRPr="00E45F7A" w:rsidRDefault="00404396" w:rsidP="008C3F95">
            <w:pPr>
              <w:pStyle w:val="Tabel"/>
            </w:pPr>
            <w:r w:rsidRPr="00E45F7A">
              <w:t>Type</w:t>
            </w:r>
          </w:p>
        </w:tc>
        <w:tc>
          <w:tcPr>
            <w:tcW w:w="3814" w:type="dxa"/>
          </w:tcPr>
          <w:p w14:paraId="2F2943B7" w14:textId="77777777" w:rsidR="00404396" w:rsidRPr="00E45F7A" w:rsidRDefault="00404396" w:rsidP="008C3F95">
            <w:pPr>
              <w:pStyle w:val="Tabel"/>
            </w:pPr>
            <w:r w:rsidRPr="00E45F7A">
              <w:t>Omschrijving</w:t>
            </w:r>
          </w:p>
        </w:tc>
      </w:tr>
      <w:tr w:rsidR="00404396" w:rsidRPr="00022065" w14:paraId="5A24AEF1" w14:textId="77777777" w:rsidTr="008C3F95">
        <w:trPr>
          <w:cantSplit/>
        </w:trPr>
        <w:tc>
          <w:tcPr>
            <w:tcW w:w="3397" w:type="dxa"/>
          </w:tcPr>
          <w:p w14:paraId="6BCA9DAD" w14:textId="77777777" w:rsidR="00404396" w:rsidRPr="005E17A4" w:rsidRDefault="00404396" w:rsidP="008C3F95">
            <w:pPr>
              <w:pStyle w:val="Tabel"/>
            </w:pPr>
            <w:proofErr w:type="spellStart"/>
            <w:r w:rsidRPr="005E17A4">
              <w:t>owObject</w:t>
            </w:r>
            <w:proofErr w:type="spellEnd"/>
          </w:p>
        </w:tc>
        <w:tc>
          <w:tcPr>
            <w:tcW w:w="1276" w:type="dxa"/>
          </w:tcPr>
          <w:p w14:paraId="570FF394" w14:textId="77777777" w:rsidR="00404396" w:rsidRPr="005E17A4" w:rsidRDefault="00404396" w:rsidP="008C3F95">
            <w:pPr>
              <w:pStyle w:val="Tabel"/>
            </w:pPr>
            <w:r w:rsidRPr="005E17A4">
              <w:t>[1..1]</w:t>
            </w:r>
          </w:p>
        </w:tc>
        <w:tc>
          <w:tcPr>
            <w:tcW w:w="1147" w:type="dxa"/>
          </w:tcPr>
          <w:p w14:paraId="1A0046D1" w14:textId="77777777" w:rsidR="00404396" w:rsidRPr="005E17A4" w:rsidRDefault="00404396" w:rsidP="008C3F95">
            <w:pPr>
              <w:pStyle w:val="Tabel"/>
            </w:pPr>
          </w:p>
        </w:tc>
        <w:tc>
          <w:tcPr>
            <w:tcW w:w="3814" w:type="dxa"/>
          </w:tcPr>
          <w:p w14:paraId="17A96F6F" w14:textId="77777777" w:rsidR="00404396" w:rsidRPr="005E17A4" w:rsidRDefault="00404396" w:rsidP="008C3F95">
            <w:pPr>
              <w:pStyle w:val="Tabel"/>
            </w:pPr>
            <w:r>
              <w:t>Container van het specifieke OW-object.</w:t>
            </w:r>
          </w:p>
        </w:tc>
      </w:tr>
      <w:tr w:rsidR="00404396" w:rsidRPr="00022065" w14:paraId="365FF4DC" w14:textId="77777777" w:rsidTr="008C3F95">
        <w:trPr>
          <w:cantSplit/>
        </w:trPr>
        <w:tc>
          <w:tcPr>
            <w:tcW w:w="3397" w:type="dxa"/>
          </w:tcPr>
          <w:p w14:paraId="4C58478A" w14:textId="77777777" w:rsidR="00404396" w:rsidRPr="005E17A4" w:rsidRDefault="00404396" w:rsidP="008C3F95">
            <w:pPr>
              <w:pStyle w:val="Tabel"/>
              <w:ind w:left="284"/>
            </w:pPr>
            <w:r>
              <w:t>Tekstdeel</w:t>
            </w:r>
          </w:p>
        </w:tc>
        <w:tc>
          <w:tcPr>
            <w:tcW w:w="1276" w:type="dxa"/>
          </w:tcPr>
          <w:p w14:paraId="71BD59DD" w14:textId="77777777" w:rsidR="00404396" w:rsidRPr="005E17A4" w:rsidRDefault="00404396" w:rsidP="008C3F95">
            <w:pPr>
              <w:pStyle w:val="Tabel"/>
            </w:pPr>
            <w:r>
              <w:t>[1..1]</w:t>
            </w:r>
          </w:p>
        </w:tc>
        <w:tc>
          <w:tcPr>
            <w:tcW w:w="1147" w:type="dxa"/>
          </w:tcPr>
          <w:p w14:paraId="082D603C" w14:textId="77777777" w:rsidR="00404396" w:rsidRPr="005E17A4" w:rsidRDefault="00404396" w:rsidP="008C3F95">
            <w:pPr>
              <w:pStyle w:val="Tabel"/>
            </w:pPr>
          </w:p>
        </w:tc>
        <w:tc>
          <w:tcPr>
            <w:tcW w:w="3814" w:type="dxa"/>
          </w:tcPr>
          <w:p w14:paraId="4FD19578" w14:textId="77777777" w:rsidR="00404396" w:rsidRDefault="00404396" w:rsidP="008C3F95">
            <w:pPr>
              <w:pStyle w:val="Tabel"/>
            </w:pPr>
            <w:r>
              <w:t>Element waarmee annotaties gehangen kunnen worden aan een specifiek deel van de tekst.</w:t>
            </w:r>
          </w:p>
        </w:tc>
      </w:tr>
      <w:tr w:rsidR="00404396" w:rsidRPr="00022065" w14:paraId="6B3B20E1" w14:textId="77777777" w:rsidTr="008C3F95">
        <w:trPr>
          <w:cantSplit/>
        </w:trPr>
        <w:tc>
          <w:tcPr>
            <w:tcW w:w="3397" w:type="dxa"/>
          </w:tcPr>
          <w:p w14:paraId="1A4174B7" w14:textId="77777777" w:rsidR="00404396" w:rsidRPr="005E17A4" w:rsidRDefault="00404396" w:rsidP="008C3F95">
            <w:pPr>
              <w:pStyle w:val="Tabel"/>
              <w:ind w:left="568"/>
            </w:pPr>
            <w:r>
              <w:t>s</w:t>
            </w:r>
            <w:r w:rsidRPr="005E17A4">
              <w:t>tatus</w:t>
            </w:r>
          </w:p>
        </w:tc>
        <w:tc>
          <w:tcPr>
            <w:tcW w:w="1276" w:type="dxa"/>
          </w:tcPr>
          <w:p w14:paraId="5C274D52" w14:textId="77777777" w:rsidR="00404396" w:rsidRPr="005E17A4" w:rsidRDefault="00404396" w:rsidP="008C3F95">
            <w:pPr>
              <w:pStyle w:val="Tabel"/>
            </w:pPr>
            <w:r w:rsidRPr="005E17A4">
              <w:t>[0..1]</w:t>
            </w:r>
          </w:p>
        </w:tc>
        <w:tc>
          <w:tcPr>
            <w:tcW w:w="1147" w:type="dxa"/>
          </w:tcPr>
          <w:p w14:paraId="6ACE2F82" w14:textId="77777777" w:rsidR="00404396" w:rsidRPr="005E17A4" w:rsidRDefault="00404396" w:rsidP="008C3F95">
            <w:pPr>
              <w:pStyle w:val="Tabel"/>
            </w:pPr>
            <w:r w:rsidRPr="005E17A4">
              <w:t>String</w:t>
            </w:r>
            <w:r>
              <w:t>(80)</w:t>
            </w:r>
          </w:p>
        </w:tc>
        <w:tc>
          <w:tcPr>
            <w:tcW w:w="3814" w:type="dxa"/>
          </w:tcPr>
          <w:p w14:paraId="03017D93" w14:textId="2A9BE8E5"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D397280" w14:textId="77777777" w:rsidTr="008C3F95">
        <w:trPr>
          <w:cantSplit/>
        </w:trPr>
        <w:tc>
          <w:tcPr>
            <w:tcW w:w="3397" w:type="dxa"/>
          </w:tcPr>
          <w:p w14:paraId="56694596" w14:textId="77777777" w:rsidR="00404396" w:rsidRPr="005E17A4" w:rsidRDefault="00404396" w:rsidP="008C3F95">
            <w:pPr>
              <w:pStyle w:val="Tabel"/>
              <w:ind w:left="568"/>
            </w:pPr>
            <w:r w:rsidRPr="005E17A4">
              <w:t>procedurestatus</w:t>
            </w:r>
          </w:p>
        </w:tc>
        <w:tc>
          <w:tcPr>
            <w:tcW w:w="1276" w:type="dxa"/>
          </w:tcPr>
          <w:p w14:paraId="1F9F60FD" w14:textId="77777777" w:rsidR="00404396" w:rsidRPr="005E17A4" w:rsidRDefault="00404396" w:rsidP="008C3F95">
            <w:pPr>
              <w:pStyle w:val="Tabel"/>
            </w:pPr>
            <w:r w:rsidRPr="005E17A4">
              <w:t>[0..1]</w:t>
            </w:r>
          </w:p>
        </w:tc>
        <w:tc>
          <w:tcPr>
            <w:tcW w:w="1147" w:type="dxa"/>
          </w:tcPr>
          <w:p w14:paraId="4058870D" w14:textId="77777777" w:rsidR="00404396" w:rsidRPr="005E17A4" w:rsidRDefault="00404396" w:rsidP="008C3F95">
            <w:pPr>
              <w:pStyle w:val="Tabel"/>
            </w:pPr>
            <w:r w:rsidRPr="005E17A4">
              <w:t>String</w:t>
            </w:r>
            <w:r>
              <w:t>(80)</w:t>
            </w:r>
          </w:p>
        </w:tc>
        <w:tc>
          <w:tcPr>
            <w:tcW w:w="3814" w:type="dxa"/>
          </w:tcPr>
          <w:p w14:paraId="1F41DFF5" w14:textId="2186141E"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F4A269B" w14:textId="77777777" w:rsidTr="008C3F95">
        <w:trPr>
          <w:cantSplit/>
        </w:trPr>
        <w:tc>
          <w:tcPr>
            <w:tcW w:w="3397" w:type="dxa"/>
          </w:tcPr>
          <w:p w14:paraId="5FEA70B0" w14:textId="77777777" w:rsidR="00404396" w:rsidRPr="005E17A4" w:rsidRDefault="00404396" w:rsidP="008C3F95">
            <w:pPr>
              <w:pStyle w:val="Tabel"/>
              <w:ind w:left="568"/>
            </w:pPr>
            <w:r>
              <w:t>identificatie</w:t>
            </w:r>
          </w:p>
        </w:tc>
        <w:tc>
          <w:tcPr>
            <w:tcW w:w="1276" w:type="dxa"/>
          </w:tcPr>
          <w:p w14:paraId="3FF2081F" w14:textId="77777777" w:rsidR="00404396" w:rsidRPr="005E17A4" w:rsidRDefault="00404396" w:rsidP="008C3F95">
            <w:pPr>
              <w:pStyle w:val="Tabel"/>
            </w:pPr>
            <w:r>
              <w:t>[1..1]</w:t>
            </w:r>
          </w:p>
        </w:tc>
        <w:tc>
          <w:tcPr>
            <w:tcW w:w="1147" w:type="dxa"/>
          </w:tcPr>
          <w:p w14:paraId="432E7497" w14:textId="77777777" w:rsidR="00404396" w:rsidRPr="005E17A4" w:rsidRDefault="00404396" w:rsidP="008C3F95">
            <w:pPr>
              <w:pStyle w:val="Tabel"/>
            </w:pPr>
            <w:r>
              <w:t>NEN3610 (80)</w:t>
            </w:r>
          </w:p>
        </w:tc>
        <w:tc>
          <w:tcPr>
            <w:tcW w:w="3814" w:type="dxa"/>
          </w:tcPr>
          <w:p w14:paraId="683B8AD6" w14:textId="39430D60"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C953EB3" w14:textId="77777777" w:rsidTr="008C3F95">
        <w:trPr>
          <w:cantSplit/>
        </w:trPr>
        <w:tc>
          <w:tcPr>
            <w:tcW w:w="3397" w:type="dxa"/>
          </w:tcPr>
          <w:p w14:paraId="6AB7F39B" w14:textId="77777777" w:rsidR="00404396" w:rsidRDefault="00404396" w:rsidP="008C3F95">
            <w:pPr>
              <w:pStyle w:val="Tabel"/>
              <w:ind w:left="568"/>
            </w:pPr>
            <w:r>
              <w:t>Idealisatie</w:t>
            </w:r>
          </w:p>
        </w:tc>
        <w:tc>
          <w:tcPr>
            <w:tcW w:w="1276" w:type="dxa"/>
          </w:tcPr>
          <w:p w14:paraId="2E095F58" w14:textId="77777777" w:rsidR="00404396" w:rsidRDefault="00404396" w:rsidP="008C3F95">
            <w:pPr>
              <w:pStyle w:val="Tabel"/>
            </w:pPr>
            <w:r>
              <w:t>[0..1]</w:t>
            </w:r>
          </w:p>
        </w:tc>
        <w:tc>
          <w:tcPr>
            <w:tcW w:w="1147" w:type="dxa"/>
          </w:tcPr>
          <w:p w14:paraId="389B8B3C" w14:textId="77777777" w:rsidR="00404396" w:rsidRDefault="00404396" w:rsidP="008C3F95">
            <w:pPr>
              <w:pStyle w:val="Tabel"/>
            </w:pPr>
            <w:r w:rsidRPr="005E17A4">
              <w:t>String</w:t>
            </w:r>
            <w:r>
              <w:t>(255)</w:t>
            </w:r>
          </w:p>
        </w:tc>
        <w:tc>
          <w:tcPr>
            <w:tcW w:w="3814" w:type="dxa"/>
          </w:tcPr>
          <w:p w14:paraId="42395596"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41EA3FC8" w14:textId="77777777" w:rsidTr="008C3F95">
        <w:trPr>
          <w:cantSplit/>
        </w:trPr>
        <w:tc>
          <w:tcPr>
            <w:tcW w:w="3397" w:type="dxa"/>
          </w:tcPr>
          <w:p w14:paraId="74931F62" w14:textId="77777777" w:rsidR="00404396" w:rsidRDefault="00404396" w:rsidP="008C3F95">
            <w:pPr>
              <w:pStyle w:val="Tabel"/>
              <w:ind w:left="568"/>
            </w:pPr>
            <w:r>
              <w:t>thema</w:t>
            </w:r>
          </w:p>
        </w:tc>
        <w:tc>
          <w:tcPr>
            <w:tcW w:w="1276" w:type="dxa"/>
          </w:tcPr>
          <w:p w14:paraId="4B27E1F2" w14:textId="77777777" w:rsidR="00404396" w:rsidRDefault="00404396" w:rsidP="008C3F95">
            <w:pPr>
              <w:pStyle w:val="Tabel"/>
            </w:pPr>
            <w:r>
              <w:t>[0..*]</w:t>
            </w:r>
          </w:p>
        </w:tc>
        <w:tc>
          <w:tcPr>
            <w:tcW w:w="1147" w:type="dxa"/>
          </w:tcPr>
          <w:p w14:paraId="5413D7C1" w14:textId="77777777" w:rsidR="00404396" w:rsidRDefault="00404396" w:rsidP="008C3F95">
            <w:pPr>
              <w:pStyle w:val="Tabel"/>
            </w:pPr>
            <w:r>
              <w:t>String(255)</w:t>
            </w:r>
          </w:p>
        </w:tc>
        <w:tc>
          <w:tcPr>
            <w:tcW w:w="3814" w:type="dxa"/>
          </w:tcPr>
          <w:p w14:paraId="1848F4F6"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6F1FA950" w14:textId="77777777" w:rsidTr="008C3F95">
        <w:trPr>
          <w:cantSplit/>
        </w:trPr>
        <w:tc>
          <w:tcPr>
            <w:tcW w:w="3397" w:type="dxa"/>
          </w:tcPr>
          <w:p w14:paraId="529DC142" w14:textId="77777777" w:rsidR="00404396" w:rsidRDefault="00404396" w:rsidP="008C3F95">
            <w:pPr>
              <w:pStyle w:val="Tabel"/>
              <w:ind w:left="568"/>
            </w:pPr>
            <w:r>
              <w:t>divisieaanduiding</w:t>
            </w:r>
          </w:p>
        </w:tc>
        <w:tc>
          <w:tcPr>
            <w:tcW w:w="1276" w:type="dxa"/>
          </w:tcPr>
          <w:p w14:paraId="090BE682" w14:textId="77777777" w:rsidR="00404396" w:rsidRDefault="00404396" w:rsidP="008C3F95">
            <w:pPr>
              <w:pStyle w:val="Tabel"/>
            </w:pPr>
            <w:r>
              <w:t>[1..1]</w:t>
            </w:r>
          </w:p>
        </w:tc>
        <w:tc>
          <w:tcPr>
            <w:tcW w:w="1147" w:type="dxa"/>
          </w:tcPr>
          <w:p w14:paraId="2896C16D" w14:textId="77777777" w:rsidR="00404396" w:rsidRDefault="00404396" w:rsidP="008C3F95">
            <w:pPr>
              <w:pStyle w:val="Tabel"/>
            </w:pPr>
          </w:p>
        </w:tc>
        <w:tc>
          <w:tcPr>
            <w:tcW w:w="3814" w:type="dxa"/>
          </w:tcPr>
          <w:p w14:paraId="3A872EEA" w14:textId="77777777" w:rsidR="00404396" w:rsidRPr="005E17A4" w:rsidRDefault="00404396" w:rsidP="008C3F95">
            <w:pPr>
              <w:pStyle w:val="Tabel"/>
            </w:pPr>
            <w:r>
              <w:t>De divisie waar het tekstdeel onder valt.</w:t>
            </w:r>
          </w:p>
        </w:tc>
      </w:tr>
      <w:tr w:rsidR="00404396" w:rsidRPr="00022065" w14:paraId="5CB1129A" w14:textId="77777777" w:rsidTr="008C3F95">
        <w:trPr>
          <w:cantSplit/>
        </w:trPr>
        <w:tc>
          <w:tcPr>
            <w:tcW w:w="3397" w:type="dxa"/>
          </w:tcPr>
          <w:p w14:paraId="2CAF47E4" w14:textId="77777777" w:rsidR="00404396" w:rsidRDefault="00404396" w:rsidP="008C3F95">
            <w:pPr>
              <w:pStyle w:val="Tabel"/>
              <w:ind w:left="852"/>
            </w:pPr>
            <w:proofErr w:type="spellStart"/>
            <w:r>
              <w:t>DivisieRef</w:t>
            </w:r>
            <w:proofErr w:type="spellEnd"/>
          </w:p>
        </w:tc>
        <w:tc>
          <w:tcPr>
            <w:tcW w:w="1276" w:type="dxa"/>
          </w:tcPr>
          <w:p w14:paraId="5B65C9F9" w14:textId="77777777" w:rsidR="00404396" w:rsidRDefault="00404396" w:rsidP="008C3F95">
            <w:pPr>
              <w:pStyle w:val="Tabel"/>
            </w:pPr>
            <w:r>
              <w:t>[0..1]</w:t>
            </w:r>
          </w:p>
        </w:tc>
        <w:tc>
          <w:tcPr>
            <w:tcW w:w="1147" w:type="dxa"/>
          </w:tcPr>
          <w:p w14:paraId="6B022E9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DC36972" w14:textId="77777777" w:rsidR="00404396" w:rsidRPr="005E17A4" w:rsidRDefault="00404396" w:rsidP="008C3F95">
            <w:pPr>
              <w:pStyle w:val="Tabel"/>
            </w:pPr>
            <w:r>
              <w:t xml:space="preserve">De divisie waar het tekstdeel onder valt. </w:t>
            </w:r>
          </w:p>
        </w:tc>
      </w:tr>
      <w:tr w:rsidR="00404396" w:rsidRPr="00022065" w14:paraId="448FB150" w14:textId="77777777" w:rsidTr="008C3F95">
        <w:trPr>
          <w:cantSplit/>
        </w:trPr>
        <w:tc>
          <w:tcPr>
            <w:tcW w:w="3397" w:type="dxa"/>
          </w:tcPr>
          <w:p w14:paraId="10239622" w14:textId="77777777" w:rsidR="00404396" w:rsidRDefault="00404396" w:rsidP="008C3F95">
            <w:pPr>
              <w:pStyle w:val="Tabel"/>
              <w:ind w:left="852"/>
            </w:pPr>
            <w:proofErr w:type="spellStart"/>
            <w:r>
              <w:t>DivisieTekstRef</w:t>
            </w:r>
            <w:proofErr w:type="spellEnd"/>
          </w:p>
        </w:tc>
        <w:tc>
          <w:tcPr>
            <w:tcW w:w="1276" w:type="dxa"/>
          </w:tcPr>
          <w:p w14:paraId="40435751" w14:textId="77777777" w:rsidR="00404396" w:rsidRDefault="00404396" w:rsidP="008C3F95">
            <w:pPr>
              <w:pStyle w:val="Tabel"/>
            </w:pPr>
            <w:r>
              <w:t>[0..1]*</w:t>
            </w:r>
          </w:p>
        </w:tc>
        <w:tc>
          <w:tcPr>
            <w:tcW w:w="1147" w:type="dxa"/>
          </w:tcPr>
          <w:p w14:paraId="72798468"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14" w:type="dxa"/>
          </w:tcPr>
          <w:p w14:paraId="3AD97CA6" w14:textId="77777777" w:rsidR="00404396" w:rsidRDefault="00404396" w:rsidP="008C3F95">
            <w:pPr>
              <w:pStyle w:val="Tabel"/>
            </w:pPr>
            <w:r>
              <w:t>De divisietekst waar het tekstdeel onder valt.</w:t>
            </w:r>
          </w:p>
        </w:tc>
      </w:tr>
      <w:tr w:rsidR="00404396" w:rsidRPr="00022065" w14:paraId="5F12E957" w14:textId="77777777" w:rsidTr="008C3F95">
        <w:trPr>
          <w:cantSplit/>
        </w:trPr>
        <w:tc>
          <w:tcPr>
            <w:tcW w:w="3397" w:type="dxa"/>
          </w:tcPr>
          <w:p w14:paraId="57922F11" w14:textId="77777777" w:rsidR="00404396" w:rsidRDefault="00404396" w:rsidP="008C3F95">
            <w:pPr>
              <w:pStyle w:val="Tabel"/>
              <w:ind w:left="568"/>
            </w:pPr>
            <w:r w:rsidRPr="002348A0">
              <w:t>hoofdlijnaanduiding</w:t>
            </w:r>
          </w:p>
        </w:tc>
        <w:tc>
          <w:tcPr>
            <w:tcW w:w="1276" w:type="dxa"/>
          </w:tcPr>
          <w:p w14:paraId="1E247353" w14:textId="77777777" w:rsidR="00404396" w:rsidRDefault="00404396" w:rsidP="008C3F95">
            <w:pPr>
              <w:pStyle w:val="Tabel"/>
            </w:pPr>
            <w:r>
              <w:t>[0..1]</w:t>
            </w:r>
          </w:p>
        </w:tc>
        <w:tc>
          <w:tcPr>
            <w:tcW w:w="1147" w:type="dxa"/>
          </w:tcPr>
          <w:p w14:paraId="7768E9F3" w14:textId="77777777" w:rsidR="00404396" w:rsidRDefault="00404396" w:rsidP="008C3F95">
            <w:pPr>
              <w:pStyle w:val="Tabel"/>
            </w:pPr>
          </w:p>
        </w:tc>
        <w:tc>
          <w:tcPr>
            <w:tcW w:w="3814" w:type="dxa"/>
          </w:tcPr>
          <w:p w14:paraId="0EE41554" w14:textId="77777777" w:rsidR="00404396" w:rsidRDefault="00404396" w:rsidP="008C3F95">
            <w:pPr>
              <w:pStyle w:val="Tabel"/>
            </w:pPr>
            <w:r>
              <w:t>De hoofdlijn die aangeduid wordt in dit tekstdeel.</w:t>
            </w:r>
          </w:p>
        </w:tc>
      </w:tr>
      <w:tr w:rsidR="00404396" w:rsidRPr="00022065" w14:paraId="3292B41A" w14:textId="77777777" w:rsidTr="008C3F95">
        <w:trPr>
          <w:cantSplit/>
        </w:trPr>
        <w:tc>
          <w:tcPr>
            <w:tcW w:w="3397" w:type="dxa"/>
          </w:tcPr>
          <w:p w14:paraId="738EA6CA" w14:textId="77777777" w:rsidR="00404396" w:rsidRDefault="00404396" w:rsidP="008C3F95">
            <w:pPr>
              <w:pStyle w:val="Tabel"/>
              <w:ind w:left="852"/>
            </w:pPr>
            <w:proofErr w:type="spellStart"/>
            <w:r w:rsidRPr="00C26B0B">
              <w:t>HoofdlijnRef</w:t>
            </w:r>
            <w:proofErr w:type="spellEnd"/>
          </w:p>
        </w:tc>
        <w:tc>
          <w:tcPr>
            <w:tcW w:w="1276" w:type="dxa"/>
          </w:tcPr>
          <w:p w14:paraId="42A17AB6" w14:textId="77777777" w:rsidR="00404396" w:rsidRDefault="00404396" w:rsidP="008C3F95">
            <w:pPr>
              <w:pStyle w:val="Tabel"/>
            </w:pPr>
            <w:r>
              <w:t>[1..*]</w:t>
            </w:r>
          </w:p>
        </w:tc>
        <w:tc>
          <w:tcPr>
            <w:tcW w:w="1147" w:type="dxa"/>
          </w:tcPr>
          <w:p w14:paraId="47ED5E2D"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842B7D1" w14:textId="77777777" w:rsidR="00404396" w:rsidRDefault="00404396" w:rsidP="008C3F95">
            <w:pPr>
              <w:pStyle w:val="Tabel"/>
            </w:pPr>
            <w:r>
              <w:t>De identificatie(s) van de hoofdlijn(en) die geduid worden.</w:t>
            </w:r>
          </w:p>
        </w:tc>
      </w:tr>
      <w:tr w:rsidR="00404396" w:rsidRPr="00022065" w14:paraId="5C8BA52C" w14:textId="77777777" w:rsidTr="008C3F95">
        <w:trPr>
          <w:cantSplit/>
        </w:trPr>
        <w:tc>
          <w:tcPr>
            <w:tcW w:w="3397" w:type="dxa"/>
          </w:tcPr>
          <w:p w14:paraId="411427EE" w14:textId="77777777" w:rsidR="00404396" w:rsidRDefault="00404396" w:rsidP="008C3F95">
            <w:pPr>
              <w:pStyle w:val="Tabel"/>
              <w:ind w:left="568"/>
            </w:pPr>
            <w:r>
              <w:t>kaartaanduiding</w:t>
            </w:r>
          </w:p>
        </w:tc>
        <w:tc>
          <w:tcPr>
            <w:tcW w:w="1276" w:type="dxa"/>
          </w:tcPr>
          <w:p w14:paraId="3D4CB12C" w14:textId="77777777" w:rsidR="00404396" w:rsidRDefault="00404396" w:rsidP="008C3F95">
            <w:pPr>
              <w:pStyle w:val="Tabel"/>
            </w:pPr>
            <w:r>
              <w:t>[0..1]</w:t>
            </w:r>
          </w:p>
        </w:tc>
        <w:tc>
          <w:tcPr>
            <w:tcW w:w="1147" w:type="dxa"/>
          </w:tcPr>
          <w:p w14:paraId="4235CB69" w14:textId="77777777" w:rsidR="00404396" w:rsidRDefault="00404396" w:rsidP="008C3F95">
            <w:pPr>
              <w:pStyle w:val="Tabel"/>
            </w:pPr>
          </w:p>
        </w:tc>
        <w:tc>
          <w:tcPr>
            <w:tcW w:w="3814" w:type="dxa"/>
          </w:tcPr>
          <w:p w14:paraId="24C96099" w14:textId="77777777" w:rsidR="00404396" w:rsidRDefault="00404396" w:rsidP="008C3F95">
            <w:pPr>
              <w:pStyle w:val="Tabel"/>
            </w:pPr>
            <w:r>
              <w:t>De kaart die aangeduid wordt in dit tekstdeel.</w:t>
            </w:r>
          </w:p>
        </w:tc>
      </w:tr>
      <w:tr w:rsidR="00404396" w:rsidRPr="00022065" w14:paraId="434BD6D6" w14:textId="77777777" w:rsidTr="008C3F95">
        <w:trPr>
          <w:cantSplit/>
        </w:trPr>
        <w:tc>
          <w:tcPr>
            <w:tcW w:w="3397" w:type="dxa"/>
          </w:tcPr>
          <w:p w14:paraId="744C6FC8" w14:textId="77777777" w:rsidR="00404396" w:rsidRDefault="00404396" w:rsidP="008C3F95">
            <w:pPr>
              <w:pStyle w:val="Tabel"/>
              <w:ind w:left="852"/>
            </w:pPr>
            <w:proofErr w:type="spellStart"/>
            <w:r>
              <w:t>KaartRef</w:t>
            </w:r>
            <w:proofErr w:type="spellEnd"/>
          </w:p>
        </w:tc>
        <w:tc>
          <w:tcPr>
            <w:tcW w:w="1276" w:type="dxa"/>
          </w:tcPr>
          <w:p w14:paraId="336953F4" w14:textId="77777777" w:rsidR="00404396" w:rsidRDefault="00404396" w:rsidP="008C3F95">
            <w:pPr>
              <w:pStyle w:val="Tabel"/>
            </w:pPr>
            <w:r>
              <w:t>[1..*]</w:t>
            </w:r>
          </w:p>
        </w:tc>
        <w:tc>
          <w:tcPr>
            <w:tcW w:w="1147" w:type="dxa"/>
          </w:tcPr>
          <w:p w14:paraId="6AC67AB3"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B5E14AB" w14:textId="77777777" w:rsidR="00404396" w:rsidRDefault="00404396" w:rsidP="008C3F95">
            <w:pPr>
              <w:pStyle w:val="Tabel"/>
            </w:pPr>
            <w:r>
              <w:t>De identificatie(s) van de kaart(en) die geduid wordt/ worden.</w:t>
            </w:r>
          </w:p>
        </w:tc>
      </w:tr>
      <w:tr w:rsidR="00404396" w:rsidRPr="00022065" w14:paraId="41CE3EAF" w14:textId="77777777" w:rsidTr="008C3F95">
        <w:trPr>
          <w:cantSplit/>
        </w:trPr>
        <w:tc>
          <w:tcPr>
            <w:tcW w:w="3397" w:type="dxa"/>
          </w:tcPr>
          <w:p w14:paraId="4F7DAD1A" w14:textId="77777777" w:rsidR="00404396" w:rsidRDefault="00404396" w:rsidP="008C3F95">
            <w:pPr>
              <w:pStyle w:val="Tabel"/>
              <w:ind w:left="568"/>
            </w:pPr>
            <w:r>
              <w:t>locatieaanduiding</w:t>
            </w:r>
          </w:p>
        </w:tc>
        <w:tc>
          <w:tcPr>
            <w:tcW w:w="1276" w:type="dxa"/>
          </w:tcPr>
          <w:p w14:paraId="2366A4B9" w14:textId="77777777" w:rsidR="00404396" w:rsidRDefault="00404396" w:rsidP="008C3F95">
            <w:pPr>
              <w:pStyle w:val="Tabel"/>
            </w:pPr>
            <w:r>
              <w:t>[0..1]</w:t>
            </w:r>
          </w:p>
        </w:tc>
        <w:tc>
          <w:tcPr>
            <w:tcW w:w="1147" w:type="dxa"/>
          </w:tcPr>
          <w:p w14:paraId="33CA24B9" w14:textId="77777777" w:rsidR="00404396" w:rsidRDefault="00404396" w:rsidP="008C3F95">
            <w:pPr>
              <w:pStyle w:val="Tabel"/>
            </w:pPr>
          </w:p>
        </w:tc>
        <w:tc>
          <w:tcPr>
            <w:tcW w:w="3814" w:type="dxa"/>
          </w:tcPr>
          <w:p w14:paraId="6CEFAD0A" w14:textId="77777777" w:rsidR="00404396" w:rsidRDefault="00404396" w:rsidP="008C3F95">
            <w:pPr>
              <w:pStyle w:val="Tabel"/>
            </w:pPr>
            <w:r>
              <w:t>De locatie die aangeduid wordt in dit tekstdeel.</w:t>
            </w:r>
          </w:p>
        </w:tc>
      </w:tr>
      <w:tr w:rsidR="00404396" w:rsidRPr="00022065" w14:paraId="63F0B375" w14:textId="77777777" w:rsidTr="008C3F95">
        <w:trPr>
          <w:cantSplit/>
        </w:trPr>
        <w:tc>
          <w:tcPr>
            <w:tcW w:w="3397" w:type="dxa"/>
          </w:tcPr>
          <w:p w14:paraId="2047A8B3" w14:textId="77777777" w:rsidR="00404396" w:rsidRDefault="00404396" w:rsidP="008C3F95">
            <w:pPr>
              <w:pStyle w:val="Tabel"/>
              <w:ind w:left="852"/>
            </w:pPr>
            <w:proofErr w:type="spellStart"/>
            <w:r>
              <w:t>LocatieRef</w:t>
            </w:r>
            <w:proofErr w:type="spellEnd"/>
          </w:p>
        </w:tc>
        <w:tc>
          <w:tcPr>
            <w:tcW w:w="1276" w:type="dxa"/>
          </w:tcPr>
          <w:p w14:paraId="781FAECB" w14:textId="77777777" w:rsidR="00404396" w:rsidRDefault="00404396" w:rsidP="008C3F95">
            <w:pPr>
              <w:pStyle w:val="Tabel"/>
            </w:pPr>
            <w:r>
              <w:t>[1..*]</w:t>
            </w:r>
          </w:p>
        </w:tc>
        <w:tc>
          <w:tcPr>
            <w:tcW w:w="1147" w:type="dxa"/>
          </w:tcPr>
          <w:p w14:paraId="7281A4CB"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29BF41B" w14:textId="77777777" w:rsidR="00404396" w:rsidRDefault="00404396" w:rsidP="008C3F95">
            <w:pPr>
              <w:pStyle w:val="Tabel"/>
            </w:pPr>
            <w:r>
              <w:t>De identificatie(s) van de locatie(s) die geduid wordt/worden.</w:t>
            </w:r>
          </w:p>
        </w:tc>
      </w:tr>
      <w:tr w:rsidR="00404396" w:rsidRPr="00022065" w14:paraId="127BF8DA" w14:textId="77777777" w:rsidTr="008C3F95">
        <w:trPr>
          <w:cantSplit/>
        </w:trPr>
        <w:tc>
          <w:tcPr>
            <w:tcW w:w="3397" w:type="dxa"/>
          </w:tcPr>
          <w:p w14:paraId="24216EE4" w14:textId="77777777" w:rsidR="00404396" w:rsidRDefault="00404396" w:rsidP="008C3F95">
            <w:pPr>
              <w:pStyle w:val="Tabel"/>
              <w:ind w:left="568"/>
            </w:pPr>
            <w:r>
              <w:t>g</w:t>
            </w:r>
            <w:r w:rsidRPr="005E17A4">
              <w:t>ebiedsaanwijzing</w:t>
            </w:r>
          </w:p>
        </w:tc>
        <w:tc>
          <w:tcPr>
            <w:tcW w:w="1276" w:type="dxa"/>
          </w:tcPr>
          <w:p w14:paraId="31A7DD12" w14:textId="77777777" w:rsidR="00404396" w:rsidRDefault="00404396" w:rsidP="008C3F95">
            <w:pPr>
              <w:pStyle w:val="Tabel"/>
            </w:pPr>
            <w:r>
              <w:t>[0..1]</w:t>
            </w:r>
          </w:p>
        </w:tc>
        <w:tc>
          <w:tcPr>
            <w:tcW w:w="1147" w:type="dxa"/>
          </w:tcPr>
          <w:p w14:paraId="0FD8D6E1" w14:textId="77777777" w:rsidR="00404396" w:rsidRDefault="00404396" w:rsidP="008C3F95">
            <w:pPr>
              <w:pStyle w:val="Tabel"/>
            </w:pPr>
          </w:p>
        </w:tc>
        <w:tc>
          <w:tcPr>
            <w:tcW w:w="3814" w:type="dxa"/>
          </w:tcPr>
          <w:p w14:paraId="0CB83954" w14:textId="77777777" w:rsidR="00404396" w:rsidRDefault="00404396" w:rsidP="008C3F95">
            <w:pPr>
              <w:pStyle w:val="Tabel"/>
            </w:pPr>
            <w:r>
              <w:t>De aanwijzing van een specifiek gebied.</w:t>
            </w:r>
          </w:p>
        </w:tc>
      </w:tr>
      <w:tr w:rsidR="00404396" w:rsidRPr="00022065" w14:paraId="274C1FD4" w14:textId="77777777" w:rsidTr="008C3F95">
        <w:trPr>
          <w:cantSplit/>
        </w:trPr>
        <w:tc>
          <w:tcPr>
            <w:tcW w:w="3397" w:type="dxa"/>
          </w:tcPr>
          <w:p w14:paraId="3906728D" w14:textId="77777777" w:rsidR="00404396" w:rsidRDefault="00404396" w:rsidP="008C3F95">
            <w:pPr>
              <w:pStyle w:val="Tabel"/>
              <w:ind w:left="852"/>
            </w:pPr>
            <w:r w:rsidRPr="005E17A4">
              <w:t>[@Gebiedsaanwijzing</w:t>
            </w:r>
            <w:r>
              <w:t>R</w:t>
            </w:r>
            <w:r w:rsidRPr="005E17A4">
              <w:t>ef]</w:t>
            </w:r>
          </w:p>
        </w:tc>
        <w:tc>
          <w:tcPr>
            <w:tcW w:w="1276" w:type="dxa"/>
          </w:tcPr>
          <w:p w14:paraId="47655D45" w14:textId="77777777" w:rsidR="00404396" w:rsidRDefault="00404396" w:rsidP="008C3F95">
            <w:pPr>
              <w:pStyle w:val="Tabel"/>
            </w:pPr>
            <w:r>
              <w:t>[1..*]</w:t>
            </w:r>
          </w:p>
        </w:tc>
        <w:tc>
          <w:tcPr>
            <w:tcW w:w="1147" w:type="dxa"/>
          </w:tcPr>
          <w:p w14:paraId="16B7F5F0"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2A62B1CF" w14:textId="77777777" w:rsidR="00404396" w:rsidRDefault="00404396" w:rsidP="008C3F95">
            <w:pPr>
              <w:pStyle w:val="Tabel"/>
            </w:pPr>
            <w:r>
              <w:t>Verwijzing naar de identificatie(s) van de Gebieden die worden aangewezen in de Juridische regel.</w:t>
            </w:r>
          </w:p>
        </w:tc>
      </w:tr>
    </w:tbl>
    <w:p w14:paraId="43C7168C" w14:textId="0663B1E6" w:rsidR="00404396" w:rsidRPr="00E610F0" w:rsidRDefault="00404396" w:rsidP="00001AC9">
      <w:pPr>
        <w:pStyle w:val="Kop2"/>
      </w:pPr>
      <w:bookmarkStart w:id="115" w:name="_Ref39851454"/>
      <w:bookmarkStart w:id="116" w:name="_Toc158193979"/>
      <w:bookmarkStart w:id="117" w:name="XML_vrij_hoofdlijn"/>
      <w:r>
        <w:t>Hoofdlijn</w:t>
      </w:r>
      <w:bookmarkEnd w:id="115"/>
      <w:bookmarkEnd w:id="116"/>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8CBC5C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7"/>
          <w:p w14:paraId="47B8D6BF" w14:textId="77777777" w:rsidR="00404396" w:rsidRPr="00E45F7A" w:rsidRDefault="00404396" w:rsidP="008C3F95">
            <w:pPr>
              <w:pStyle w:val="Tabel"/>
            </w:pPr>
            <w:r w:rsidRPr="00E45F7A">
              <w:t>Element</w:t>
            </w:r>
          </w:p>
        </w:tc>
        <w:tc>
          <w:tcPr>
            <w:tcW w:w="1276" w:type="dxa"/>
          </w:tcPr>
          <w:p w14:paraId="191327B8" w14:textId="77777777" w:rsidR="00404396" w:rsidRPr="005D3B85" w:rsidRDefault="00404396" w:rsidP="008C3F95">
            <w:pPr>
              <w:pStyle w:val="Tabel"/>
              <w:rPr>
                <w:sz w:val="16"/>
              </w:rPr>
            </w:pPr>
            <w:r w:rsidRPr="005D3B85">
              <w:rPr>
                <w:sz w:val="16"/>
              </w:rPr>
              <w:t>M(</w:t>
            </w:r>
            <w:proofErr w:type="spellStart"/>
            <w:r w:rsidRPr="005D3B85">
              <w:rPr>
                <w:sz w:val="16"/>
              </w:rPr>
              <w:t>ultipliciteit</w:t>
            </w:r>
            <w:proofErr w:type="spellEnd"/>
            <w:r w:rsidRPr="005D3B85">
              <w:rPr>
                <w:sz w:val="16"/>
              </w:rPr>
              <w:t>)</w:t>
            </w:r>
          </w:p>
        </w:tc>
        <w:tc>
          <w:tcPr>
            <w:tcW w:w="1147" w:type="dxa"/>
          </w:tcPr>
          <w:p w14:paraId="0EE77884" w14:textId="77777777" w:rsidR="00404396" w:rsidRPr="00E45F7A" w:rsidRDefault="00404396" w:rsidP="008C3F95">
            <w:pPr>
              <w:pStyle w:val="Tabel"/>
            </w:pPr>
            <w:r w:rsidRPr="00E45F7A">
              <w:t>Type</w:t>
            </w:r>
          </w:p>
        </w:tc>
        <w:tc>
          <w:tcPr>
            <w:tcW w:w="3814" w:type="dxa"/>
          </w:tcPr>
          <w:p w14:paraId="61071C0B" w14:textId="77777777" w:rsidR="00404396" w:rsidRPr="00E45F7A" w:rsidRDefault="00404396" w:rsidP="008C3F95">
            <w:pPr>
              <w:pStyle w:val="Tabel"/>
            </w:pPr>
            <w:r w:rsidRPr="00E45F7A">
              <w:t>Omschrijving</w:t>
            </w:r>
          </w:p>
        </w:tc>
      </w:tr>
      <w:tr w:rsidR="00404396" w:rsidRPr="00022065" w14:paraId="5E0C09A4" w14:textId="77777777" w:rsidTr="008C3F95">
        <w:trPr>
          <w:cantSplit/>
        </w:trPr>
        <w:tc>
          <w:tcPr>
            <w:tcW w:w="3397" w:type="dxa"/>
          </w:tcPr>
          <w:p w14:paraId="6C6E95AA" w14:textId="77777777" w:rsidR="00404396" w:rsidRPr="005E17A4" w:rsidRDefault="00404396" w:rsidP="008C3F95">
            <w:pPr>
              <w:pStyle w:val="Tabel"/>
            </w:pPr>
            <w:proofErr w:type="spellStart"/>
            <w:r w:rsidRPr="005E17A4">
              <w:t>owObject</w:t>
            </w:r>
            <w:proofErr w:type="spellEnd"/>
          </w:p>
        </w:tc>
        <w:tc>
          <w:tcPr>
            <w:tcW w:w="1276" w:type="dxa"/>
          </w:tcPr>
          <w:p w14:paraId="69709411" w14:textId="77777777" w:rsidR="00404396" w:rsidRPr="005E17A4" w:rsidRDefault="00404396" w:rsidP="008C3F95">
            <w:pPr>
              <w:pStyle w:val="Tabel"/>
            </w:pPr>
            <w:r w:rsidRPr="005E17A4">
              <w:t>[1..1]</w:t>
            </w:r>
          </w:p>
        </w:tc>
        <w:tc>
          <w:tcPr>
            <w:tcW w:w="1147" w:type="dxa"/>
          </w:tcPr>
          <w:p w14:paraId="1EED2D04" w14:textId="77777777" w:rsidR="00404396" w:rsidRPr="005E17A4" w:rsidRDefault="00404396" w:rsidP="008C3F95">
            <w:pPr>
              <w:pStyle w:val="Tabel"/>
            </w:pPr>
          </w:p>
        </w:tc>
        <w:tc>
          <w:tcPr>
            <w:tcW w:w="3814" w:type="dxa"/>
          </w:tcPr>
          <w:p w14:paraId="0BE4A7F5" w14:textId="77777777" w:rsidR="00404396" w:rsidRPr="005E17A4" w:rsidRDefault="00404396" w:rsidP="008C3F95">
            <w:pPr>
              <w:pStyle w:val="Tabel"/>
            </w:pPr>
            <w:r>
              <w:t>Container van het specifieke OW-object.</w:t>
            </w:r>
          </w:p>
        </w:tc>
      </w:tr>
      <w:tr w:rsidR="00404396" w:rsidRPr="00022065" w14:paraId="73D4A066" w14:textId="77777777" w:rsidTr="008C3F95">
        <w:trPr>
          <w:cantSplit/>
        </w:trPr>
        <w:tc>
          <w:tcPr>
            <w:tcW w:w="3397" w:type="dxa"/>
          </w:tcPr>
          <w:p w14:paraId="0EDAB5CB" w14:textId="77777777" w:rsidR="00404396" w:rsidRPr="005E17A4" w:rsidRDefault="00404396" w:rsidP="008C3F95">
            <w:pPr>
              <w:pStyle w:val="Tabel"/>
              <w:ind w:left="284"/>
            </w:pPr>
            <w:r>
              <w:t>Hoofdlijn</w:t>
            </w:r>
          </w:p>
        </w:tc>
        <w:tc>
          <w:tcPr>
            <w:tcW w:w="1276" w:type="dxa"/>
          </w:tcPr>
          <w:p w14:paraId="777CDEB8" w14:textId="77777777" w:rsidR="00404396" w:rsidRPr="005E17A4" w:rsidRDefault="00404396" w:rsidP="008C3F95">
            <w:pPr>
              <w:pStyle w:val="Tabel"/>
            </w:pPr>
            <w:r>
              <w:t>[1..1]</w:t>
            </w:r>
          </w:p>
        </w:tc>
        <w:tc>
          <w:tcPr>
            <w:tcW w:w="1147" w:type="dxa"/>
          </w:tcPr>
          <w:p w14:paraId="0C793EF8" w14:textId="77777777" w:rsidR="00404396" w:rsidRPr="005E17A4" w:rsidRDefault="00404396" w:rsidP="008C3F95">
            <w:pPr>
              <w:pStyle w:val="Tabel"/>
            </w:pPr>
          </w:p>
        </w:tc>
        <w:tc>
          <w:tcPr>
            <w:tcW w:w="3814" w:type="dxa"/>
          </w:tcPr>
          <w:p w14:paraId="227168F7" w14:textId="77777777" w:rsidR="00404396" w:rsidRDefault="00404396" w:rsidP="008C3F95">
            <w:pPr>
              <w:pStyle w:val="Tabel"/>
            </w:pPr>
            <w:r>
              <w:t>Een vrij in te vullen object waarmee een relevant beleidsonderdeel kan worden geduid.</w:t>
            </w:r>
          </w:p>
        </w:tc>
      </w:tr>
      <w:tr w:rsidR="00404396" w:rsidRPr="00022065" w14:paraId="5DC8BCD3" w14:textId="77777777" w:rsidTr="008C3F95">
        <w:trPr>
          <w:cantSplit/>
        </w:trPr>
        <w:tc>
          <w:tcPr>
            <w:tcW w:w="3397" w:type="dxa"/>
          </w:tcPr>
          <w:p w14:paraId="3F1A4CA3" w14:textId="77777777" w:rsidR="00404396" w:rsidRPr="005E17A4" w:rsidRDefault="00404396" w:rsidP="008C3F95">
            <w:pPr>
              <w:pStyle w:val="Tabel"/>
              <w:ind w:left="568"/>
            </w:pPr>
            <w:r>
              <w:t>s</w:t>
            </w:r>
            <w:r w:rsidRPr="005E17A4">
              <w:t>tatus</w:t>
            </w:r>
          </w:p>
        </w:tc>
        <w:tc>
          <w:tcPr>
            <w:tcW w:w="1276" w:type="dxa"/>
          </w:tcPr>
          <w:p w14:paraId="6EFACC20" w14:textId="77777777" w:rsidR="00404396" w:rsidRPr="005E17A4" w:rsidRDefault="00404396" w:rsidP="008C3F95">
            <w:pPr>
              <w:pStyle w:val="Tabel"/>
            </w:pPr>
            <w:r w:rsidRPr="005E17A4">
              <w:t>[0..1]</w:t>
            </w:r>
          </w:p>
        </w:tc>
        <w:tc>
          <w:tcPr>
            <w:tcW w:w="1147" w:type="dxa"/>
          </w:tcPr>
          <w:p w14:paraId="2675C955" w14:textId="77777777" w:rsidR="00404396" w:rsidRPr="005E17A4" w:rsidRDefault="00404396" w:rsidP="008C3F95">
            <w:pPr>
              <w:pStyle w:val="Tabel"/>
            </w:pPr>
            <w:r w:rsidRPr="005E17A4">
              <w:t>String</w:t>
            </w:r>
            <w:r>
              <w:t>(80)</w:t>
            </w:r>
          </w:p>
        </w:tc>
        <w:tc>
          <w:tcPr>
            <w:tcW w:w="3814" w:type="dxa"/>
          </w:tcPr>
          <w:p w14:paraId="0FB99654" w14:textId="266D1396"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6C3AB217" w14:textId="77777777" w:rsidTr="008C3F95">
        <w:trPr>
          <w:cantSplit/>
        </w:trPr>
        <w:tc>
          <w:tcPr>
            <w:tcW w:w="3397" w:type="dxa"/>
          </w:tcPr>
          <w:p w14:paraId="7900E036" w14:textId="77777777" w:rsidR="00404396" w:rsidRPr="005E17A4" w:rsidRDefault="00404396" w:rsidP="008C3F95">
            <w:pPr>
              <w:pStyle w:val="Tabel"/>
              <w:ind w:left="568"/>
            </w:pPr>
            <w:r w:rsidRPr="005E17A4">
              <w:t>procedurestatus</w:t>
            </w:r>
          </w:p>
        </w:tc>
        <w:tc>
          <w:tcPr>
            <w:tcW w:w="1276" w:type="dxa"/>
          </w:tcPr>
          <w:p w14:paraId="31A67799" w14:textId="77777777" w:rsidR="00404396" w:rsidRPr="005E17A4" w:rsidRDefault="00404396" w:rsidP="008C3F95">
            <w:pPr>
              <w:pStyle w:val="Tabel"/>
            </w:pPr>
            <w:r w:rsidRPr="005E17A4">
              <w:t>[0..1]</w:t>
            </w:r>
          </w:p>
        </w:tc>
        <w:tc>
          <w:tcPr>
            <w:tcW w:w="1147" w:type="dxa"/>
          </w:tcPr>
          <w:p w14:paraId="5A46E559" w14:textId="77777777" w:rsidR="00404396" w:rsidRPr="005E17A4" w:rsidRDefault="00404396" w:rsidP="008C3F95">
            <w:pPr>
              <w:pStyle w:val="Tabel"/>
            </w:pPr>
            <w:r w:rsidRPr="005E17A4">
              <w:t>String</w:t>
            </w:r>
            <w:r>
              <w:t>(80)</w:t>
            </w:r>
          </w:p>
        </w:tc>
        <w:tc>
          <w:tcPr>
            <w:tcW w:w="3814" w:type="dxa"/>
          </w:tcPr>
          <w:p w14:paraId="6CD96D15" w14:textId="14D88024"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73ADC5AC" w14:textId="77777777" w:rsidTr="008C3F95">
        <w:trPr>
          <w:cantSplit/>
        </w:trPr>
        <w:tc>
          <w:tcPr>
            <w:tcW w:w="3397" w:type="dxa"/>
          </w:tcPr>
          <w:p w14:paraId="22CF191D" w14:textId="77777777" w:rsidR="00404396" w:rsidRPr="005E17A4" w:rsidRDefault="00404396" w:rsidP="008C3F95">
            <w:pPr>
              <w:pStyle w:val="Tabel"/>
              <w:ind w:left="568"/>
            </w:pPr>
            <w:r>
              <w:t>identificatie</w:t>
            </w:r>
          </w:p>
        </w:tc>
        <w:tc>
          <w:tcPr>
            <w:tcW w:w="1276" w:type="dxa"/>
          </w:tcPr>
          <w:p w14:paraId="7E0331A4" w14:textId="77777777" w:rsidR="00404396" w:rsidRPr="005E17A4" w:rsidRDefault="00404396" w:rsidP="008C3F95">
            <w:pPr>
              <w:pStyle w:val="Tabel"/>
            </w:pPr>
            <w:r>
              <w:t>[1..1]</w:t>
            </w:r>
          </w:p>
        </w:tc>
        <w:tc>
          <w:tcPr>
            <w:tcW w:w="1147" w:type="dxa"/>
          </w:tcPr>
          <w:p w14:paraId="5B94650D" w14:textId="77777777" w:rsidR="00404396" w:rsidRPr="005E17A4" w:rsidRDefault="00404396" w:rsidP="008C3F95">
            <w:pPr>
              <w:pStyle w:val="Tabel"/>
            </w:pPr>
            <w:r>
              <w:t>NEN3610 (80)</w:t>
            </w:r>
          </w:p>
        </w:tc>
        <w:tc>
          <w:tcPr>
            <w:tcW w:w="3814" w:type="dxa"/>
          </w:tcPr>
          <w:p w14:paraId="66F582F4" w14:textId="558A8834"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B0A1086" w14:textId="77777777" w:rsidTr="008C3F95">
        <w:trPr>
          <w:cantSplit/>
        </w:trPr>
        <w:tc>
          <w:tcPr>
            <w:tcW w:w="3397" w:type="dxa"/>
          </w:tcPr>
          <w:p w14:paraId="6C853B10" w14:textId="77777777" w:rsidR="00404396" w:rsidRDefault="00404396" w:rsidP="008C3F95">
            <w:pPr>
              <w:pStyle w:val="Tabel"/>
              <w:ind w:left="568"/>
            </w:pPr>
            <w:r>
              <w:t>naam</w:t>
            </w:r>
          </w:p>
        </w:tc>
        <w:tc>
          <w:tcPr>
            <w:tcW w:w="1276" w:type="dxa"/>
          </w:tcPr>
          <w:p w14:paraId="4E37BE16" w14:textId="77777777" w:rsidR="00404396" w:rsidRDefault="00404396" w:rsidP="008C3F95">
            <w:pPr>
              <w:pStyle w:val="Tabel"/>
            </w:pPr>
            <w:r>
              <w:t>[1..1]</w:t>
            </w:r>
          </w:p>
        </w:tc>
        <w:tc>
          <w:tcPr>
            <w:tcW w:w="1147" w:type="dxa"/>
          </w:tcPr>
          <w:p w14:paraId="4B8433C6" w14:textId="77777777" w:rsidR="00404396" w:rsidRDefault="00404396" w:rsidP="008C3F95">
            <w:pPr>
              <w:pStyle w:val="Tabel"/>
            </w:pPr>
            <w:r w:rsidRPr="005E17A4">
              <w:t>String</w:t>
            </w:r>
            <w:r>
              <w:t>(255)</w:t>
            </w:r>
          </w:p>
        </w:tc>
        <w:tc>
          <w:tcPr>
            <w:tcW w:w="3814" w:type="dxa"/>
          </w:tcPr>
          <w:p w14:paraId="29C30E58" w14:textId="77777777" w:rsidR="00404396" w:rsidRPr="005E17A4" w:rsidRDefault="00404396" w:rsidP="008C3F95">
            <w:pPr>
              <w:pStyle w:val="Tabel"/>
            </w:pPr>
            <w:r>
              <w:t>Hoe de hoofdlijn genoemd wordt door het bevoegd gezag.</w:t>
            </w:r>
          </w:p>
        </w:tc>
      </w:tr>
      <w:tr w:rsidR="00404396" w:rsidRPr="00022065" w14:paraId="714C1ABA" w14:textId="77777777" w:rsidTr="008C3F95">
        <w:trPr>
          <w:cantSplit/>
        </w:trPr>
        <w:tc>
          <w:tcPr>
            <w:tcW w:w="3397" w:type="dxa"/>
          </w:tcPr>
          <w:p w14:paraId="0C28B442" w14:textId="77777777" w:rsidR="00404396" w:rsidRDefault="00404396" w:rsidP="008C3F95">
            <w:pPr>
              <w:pStyle w:val="Tabel"/>
              <w:ind w:left="568"/>
            </w:pPr>
            <w:r>
              <w:t>soort</w:t>
            </w:r>
          </w:p>
        </w:tc>
        <w:tc>
          <w:tcPr>
            <w:tcW w:w="1276" w:type="dxa"/>
          </w:tcPr>
          <w:p w14:paraId="1097F7B6" w14:textId="77777777" w:rsidR="00404396" w:rsidRDefault="00404396" w:rsidP="008C3F95">
            <w:pPr>
              <w:pStyle w:val="Tabel"/>
            </w:pPr>
            <w:r>
              <w:t>[1..1]</w:t>
            </w:r>
          </w:p>
        </w:tc>
        <w:tc>
          <w:tcPr>
            <w:tcW w:w="1147" w:type="dxa"/>
          </w:tcPr>
          <w:p w14:paraId="3106A948" w14:textId="77777777" w:rsidR="00404396" w:rsidRDefault="00404396" w:rsidP="008C3F95">
            <w:pPr>
              <w:pStyle w:val="Tabel"/>
            </w:pPr>
            <w:r w:rsidRPr="005E17A4">
              <w:t>String</w:t>
            </w:r>
            <w:r>
              <w:t>(80)</w:t>
            </w:r>
          </w:p>
        </w:tc>
        <w:tc>
          <w:tcPr>
            <w:tcW w:w="3814" w:type="dxa"/>
          </w:tcPr>
          <w:p w14:paraId="6798F06B" w14:textId="77777777" w:rsidR="00404396" w:rsidRPr="005E17A4" w:rsidRDefault="00404396" w:rsidP="008C3F95">
            <w:pPr>
              <w:pStyle w:val="Tabel"/>
            </w:pPr>
            <w:r>
              <w:t xml:space="preserve">Zelf te bepalen soort van Hoofdlijn. </w:t>
            </w:r>
            <w:r>
              <w:br/>
            </w:r>
            <w:r w:rsidRPr="006B6934">
              <w:rPr>
                <w:bCs w:val="0"/>
                <w:i/>
                <w:iCs/>
              </w:rPr>
              <w:t>(Bijvoorbeeld: ambitie, perspectief, etc.)</w:t>
            </w:r>
          </w:p>
        </w:tc>
      </w:tr>
      <w:tr w:rsidR="00404396" w:rsidRPr="00022065" w14:paraId="524536B0" w14:textId="77777777" w:rsidTr="008C3F95">
        <w:trPr>
          <w:cantSplit/>
        </w:trPr>
        <w:tc>
          <w:tcPr>
            <w:tcW w:w="3397" w:type="dxa"/>
          </w:tcPr>
          <w:p w14:paraId="0FAA33F4" w14:textId="77777777" w:rsidR="00404396" w:rsidRDefault="00404396" w:rsidP="008C3F95">
            <w:pPr>
              <w:pStyle w:val="Tabel"/>
              <w:ind w:left="568"/>
            </w:pPr>
            <w:proofErr w:type="spellStart"/>
            <w:r w:rsidRPr="00F90580">
              <w:lastRenderedPageBreak/>
              <w:t>gerelateerdeHoofdlijn</w:t>
            </w:r>
            <w:proofErr w:type="spellEnd"/>
          </w:p>
        </w:tc>
        <w:tc>
          <w:tcPr>
            <w:tcW w:w="1276" w:type="dxa"/>
          </w:tcPr>
          <w:p w14:paraId="0F97DE27" w14:textId="77777777" w:rsidR="00404396" w:rsidRDefault="00404396" w:rsidP="008C3F95">
            <w:pPr>
              <w:pStyle w:val="Tabel"/>
            </w:pPr>
            <w:r>
              <w:t>[0..1]</w:t>
            </w:r>
          </w:p>
        </w:tc>
        <w:tc>
          <w:tcPr>
            <w:tcW w:w="1147" w:type="dxa"/>
          </w:tcPr>
          <w:p w14:paraId="50322EB9" w14:textId="77777777" w:rsidR="00404396" w:rsidRPr="005E17A4" w:rsidRDefault="00404396" w:rsidP="008C3F95">
            <w:pPr>
              <w:pStyle w:val="Tabel"/>
            </w:pPr>
          </w:p>
        </w:tc>
        <w:tc>
          <w:tcPr>
            <w:tcW w:w="3814" w:type="dxa"/>
          </w:tcPr>
          <w:p w14:paraId="30373DA9" w14:textId="77777777" w:rsidR="00404396" w:rsidRDefault="00404396" w:rsidP="008C3F95">
            <w:pPr>
              <w:pStyle w:val="Tabel"/>
            </w:pPr>
            <w:r>
              <w:t>Verwijzing naar een ander hoofdlijn.</w:t>
            </w:r>
          </w:p>
        </w:tc>
      </w:tr>
      <w:tr w:rsidR="00404396" w:rsidRPr="00022065" w14:paraId="3B7CD2F1" w14:textId="77777777" w:rsidTr="008C3F95">
        <w:trPr>
          <w:cantSplit/>
        </w:trPr>
        <w:tc>
          <w:tcPr>
            <w:tcW w:w="3397" w:type="dxa"/>
          </w:tcPr>
          <w:p w14:paraId="444FE3EA" w14:textId="77777777" w:rsidR="00404396" w:rsidRPr="00F90580" w:rsidRDefault="00404396" w:rsidP="008C3F95">
            <w:pPr>
              <w:pStyle w:val="Tabel"/>
              <w:ind w:left="852"/>
            </w:pPr>
            <w:proofErr w:type="spellStart"/>
            <w:r>
              <w:t>HoofdlijnRef</w:t>
            </w:r>
            <w:proofErr w:type="spellEnd"/>
          </w:p>
        </w:tc>
        <w:tc>
          <w:tcPr>
            <w:tcW w:w="1276" w:type="dxa"/>
          </w:tcPr>
          <w:p w14:paraId="47E76A04" w14:textId="77777777" w:rsidR="00404396" w:rsidRDefault="00404396" w:rsidP="008C3F95">
            <w:pPr>
              <w:pStyle w:val="Tabel"/>
            </w:pPr>
            <w:r>
              <w:t>[1..*]</w:t>
            </w:r>
          </w:p>
        </w:tc>
        <w:tc>
          <w:tcPr>
            <w:tcW w:w="1147" w:type="dxa"/>
          </w:tcPr>
          <w:p w14:paraId="13DAE569" w14:textId="77777777" w:rsidR="00404396" w:rsidRPr="005E17A4" w:rsidRDefault="00404396" w:rsidP="008C3F95">
            <w:pPr>
              <w:pStyle w:val="Tabel"/>
            </w:pPr>
            <w:proofErr w:type="spellStart"/>
            <w:r>
              <w:t>Xlink</w:t>
            </w:r>
            <w:proofErr w:type="spellEnd"/>
            <w:r>
              <w:t>(80)</w:t>
            </w:r>
          </w:p>
        </w:tc>
        <w:tc>
          <w:tcPr>
            <w:tcW w:w="3814" w:type="dxa"/>
          </w:tcPr>
          <w:p w14:paraId="4F9FAB56" w14:textId="77777777" w:rsidR="00404396" w:rsidRDefault="00404396" w:rsidP="008C3F95">
            <w:pPr>
              <w:pStyle w:val="Tabel"/>
            </w:pPr>
            <w:r>
              <w:t>Identificatie(s) van de hoofdlijn(en) waar naar verwezen wordt.</w:t>
            </w:r>
          </w:p>
        </w:tc>
      </w:tr>
    </w:tbl>
    <w:p w14:paraId="0C1D3DDD" w14:textId="77777777" w:rsidR="00404396" w:rsidRDefault="00404396" w:rsidP="00404396">
      <w:pPr>
        <w:pStyle w:val="Kop2"/>
      </w:pPr>
      <w:bookmarkStart w:id="118" w:name="_Ref38049113"/>
      <w:bookmarkStart w:id="119" w:name="_Toc158193980"/>
      <w:bookmarkStart w:id="120" w:name="XML_regelingsgebied"/>
      <w:r>
        <w:t>Regelingsgebied</w:t>
      </w:r>
      <w:bookmarkEnd w:id="118"/>
      <w:bookmarkEnd w:id="119"/>
    </w:p>
    <w:bookmarkEnd w:id="120"/>
    <w:p w14:paraId="234A624C" w14:textId="048251C5" w:rsidR="00404396" w:rsidRDefault="00404396" w:rsidP="00635F59">
      <w:r w:rsidRPr="00022065">
        <w:t>Het Regelingsgebied is de totale oppervlakte die gereguleerd wordt in een bepaalde regeling.</w:t>
      </w:r>
    </w:p>
    <w:p w14:paraId="6CB1E8E6" w14:textId="77777777" w:rsidR="00635F59" w:rsidRPr="00E610F0" w:rsidRDefault="00635F59" w:rsidP="00635F59"/>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4529B15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7A9D0ED" w14:textId="77777777" w:rsidR="00404396" w:rsidRPr="00E45F7A" w:rsidRDefault="00404396" w:rsidP="008C3F95">
            <w:pPr>
              <w:pStyle w:val="Tabel"/>
            </w:pPr>
            <w:r w:rsidRPr="00E45F7A">
              <w:t>Element</w:t>
            </w:r>
          </w:p>
        </w:tc>
        <w:tc>
          <w:tcPr>
            <w:tcW w:w="1276" w:type="dxa"/>
          </w:tcPr>
          <w:p w14:paraId="48C113B3" w14:textId="77777777" w:rsidR="00404396" w:rsidRPr="0019145F" w:rsidRDefault="00404396" w:rsidP="008C3F95">
            <w:pPr>
              <w:pStyle w:val="Tabel"/>
              <w:rPr>
                <w:sz w:val="16"/>
              </w:rPr>
            </w:pPr>
            <w:r w:rsidRPr="0019145F">
              <w:rPr>
                <w:sz w:val="16"/>
              </w:rPr>
              <w:t>M(</w:t>
            </w:r>
            <w:proofErr w:type="spellStart"/>
            <w:r w:rsidRPr="0019145F">
              <w:rPr>
                <w:sz w:val="16"/>
              </w:rPr>
              <w:t>ultipliciteit</w:t>
            </w:r>
            <w:proofErr w:type="spellEnd"/>
            <w:r w:rsidRPr="0019145F">
              <w:rPr>
                <w:sz w:val="16"/>
              </w:rPr>
              <w:t>)</w:t>
            </w:r>
          </w:p>
        </w:tc>
        <w:tc>
          <w:tcPr>
            <w:tcW w:w="1147" w:type="dxa"/>
          </w:tcPr>
          <w:p w14:paraId="321DA0C1" w14:textId="77777777" w:rsidR="00404396" w:rsidRPr="00E45F7A" w:rsidRDefault="00404396" w:rsidP="008C3F95">
            <w:pPr>
              <w:pStyle w:val="Tabel"/>
            </w:pPr>
            <w:r w:rsidRPr="00E45F7A">
              <w:t>Type</w:t>
            </w:r>
          </w:p>
        </w:tc>
        <w:tc>
          <w:tcPr>
            <w:tcW w:w="3814" w:type="dxa"/>
          </w:tcPr>
          <w:p w14:paraId="35ACE714" w14:textId="77777777" w:rsidR="00404396" w:rsidRPr="00E45F7A" w:rsidRDefault="00404396" w:rsidP="008C3F95">
            <w:pPr>
              <w:pStyle w:val="Tabel"/>
            </w:pPr>
            <w:r w:rsidRPr="00E45F7A">
              <w:t>Omschrijving</w:t>
            </w:r>
          </w:p>
        </w:tc>
      </w:tr>
      <w:tr w:rsidR="00404396" w:rsidRPr="00022065" w14:paraId="70CD696E" w14:textId="77777777" w:rsidTr="008C3F95">
        <w:trPr>
          <w:cantSplit/>
        </w:trPr>
        <w:tc>
          <w:tcPr>
            <w:tcW w:w="3397" w:type="dxa"/>
          </w:tcPr>
          <w:p w14:paraId="6B8671CF" w14:textId="77777777" w:rsidR="00404396" w:rsidRPr="005E17A4" w:rsidRDefault="00404396" w:rsidP="008C3F95">
            <w:pPr>
              <w:pStyle w:val="Tabel"/>
            </w:pPr>
            <w:proofErr w:type="spellStart"/>
            <w:r w:rsidRPr="005E17A4">
              <w:t>owObject</w:t>
            </w:r>
            <w:proofErr w:type="spellEnd"/>
          </w:p>
        </w:tc>
        <w:tc>
          <w:tcPr>
            <w:tcW w:w="1276" w:type="dxa"/>
          </w:tcPr>
          <w:p w14:paraId="1FC90C69" w14:textId="77777777" w:rsidR="00404396" w:rsidRPr="005E17A4" w:rsidRDefault="00404396" w:rsidP="008C3F95">
            <w:pPr>
              <w:pStyle w:val="Tabel"/>
            </w:pPr>
            <w:r w:rsidRPr="005E17A4">
              <w:t>[1..1]</w:t>
            </w:r>
          </w:p>
        </w:tc>
        <w:tc>
          <w:tcPr>
            <w:tcW w:w="1147" w:type="dxa"/>
          </w:tcPr>
          <w:p w14:paraId="7EEDD582" w14:textId="77777777" w:rsidR="00404396" w:rsidRPr="005E17A4" w:rsidRDefault="00404396" w:rsidP="008C3F95">
            <w:pPr>
              <w:pStyle w:val="Tabel"/>
            </w:pPr>
          </w:p>
        </w:tc>
        <w:tc>
          <w:tcPr>
            <w:tcW w:w="3814" w:type="dxa"/>
          </w:tcPr>
          <w:p w14:paraId="0524D35E" w14:textId="77777777" w:rsidR="00404396" w:rsidRPr="005E17A4" w:rsidRDefault="00404396" w:rsidP="008C3F95">
            <w:pPr>
              <w:pStyle w:val="Tabel"/>
            </w:pPr>
            <w:r>
              <w:t>Container van het specifieke OW-object.</w:t>
            </w:r>
          </w:p>
        </w:tc>
      </w:tr>
      <w:tr w:rsidR="00404396" w:rsidRPr="00022065" w14:paraId="37424285" w14:textId="77777777" w:rsidTr="008C3F95">
        <w:trPr>
          <w:cantSplit/>
        </w:trPr>
        <w:tc>
          <w:tcPr>
            <w:tcW w:w="3397" w:type="dxa"/>
          </w:tcPr>
          <w:p w14:paraId="13528837" w14:textId="77777777" w:rsidR="00404396" w:rsidRPr="005E17A4" w:rsidRDefault="00404396" w:rsidP="008C3F95">
            <w:pPr>
              <w:pStyle w:val="Tabel"/>
              <w:ind w:left="284"/>
            </w:pPr>
            <w:r>
              <w:t>Regelingsgebied</w:t>
            </w:r>
          </w:p>
        </w:tc>
        <w:tc>
          <w:tcPr>
            <w:tcW w:w="1276" w:type="dxa"/>
          </w:tcPr>
          <w:p w14:paraId="60406525" w14:textId="77777777" w:rsidR="00404396" w:rsidRPr="005E17A4" w:rsidRDefault="00404396" w:rsidP="008C3F95">
            <w:pPr>
              <w:pStyle w:val="Tabel"/>
            </w:pPr>
            <w:r>
              <w:t>[1..1]</w:t>
            </w:r>
          </w:p>
        </w:tc>
        <w:tc>
          <w:tcPr>
            <w:tcW w:w="1147" w:type="dxa"/>
          </w:tcPr>
          <w:p w14:paraId="21751B01" w14:textId="77777777" w:rsidR="00404396" w:rsidRPr="005E17A4" w:rsidRDefault="00404396" w:rsidP="008C3F95">
            <w:pPr>
              <w:pStyle w:val="Tabel"/>
            </w:pPr>
          </w:p>
        </w:tc>
        <w:tc>
          <w:tcPr>
            <w:tcW w:w="3814" w:type="dxa"/>
          </w:tcPr>
          <w:p w14:paraId="2499B1AF" w14:textId="77777777" w:rsidR="00404396" w:rsidRDefault="00404396" w:rsidP="008C3F95">
            <w:pPr>
              <w:pStyle w:val="Tabel"/>
            </w:pPr>
            <w:r>
              <w:t>Het gebied waar de regeling over gaat.</w:t>
            </w:r>
          </w:p>
        </w:tc>
      </w:tr>
      <w:tr w:rsidR="00404396" w:rsidRPr="00022065" w14:paraId="5F46C777" w14:textId="77777777" w:rsidTr="008C3F95">
        <w:trPr>
          <w:cantSplit/>
        </w:trPr>
        <w:tc>
          <w:tcPr>
            <w:tcW w:w="3397" w:type="dxa"/>
          </w:tcPr>
          <w:p w14:paraId="03FEA7C9" w14:textId="77777777" w:rsidR="00404396" w:rsidRPr="005E17A4" w:rsidRDefault="00404396" w:rsidP="008C3F95">
            <w:pPr>
              <w:pStyle w:val="Tabel"/>
              <w:ind w:left="568"/>
            </w:pPr>
            <w:r>
              <w:t>s</w:t>
            </w:r>
            <w:r w:rsidRPr="005E17A4">
              <w:t>tatus</w:t>
            </w:r>
          </w:p>
        </w:tc>
        <w:tc>
          <w:tcPr>
            <w:tcW w:w="1276" w:type="dxa"/>
          </w:tcPr>
          <w:p w14:paraId="5B7777B9" w14:textId="77777777" w:rsidR="00404396" w:rsidRPr="005E17A4" w:rsidRDefault="00404396" w:rsidP="008C3F95">
            <w:pPr>
              <w:pStyle w:val="Tabel"/>
            </w:pPr>
            <w:r w:rsidRPr="005E17A4">
              <w:t>[0..1]</w:t>
            </w:r>
          </w:p>
        </w:tc>
        <w:tc>
          <w:tcPr>
            <w:tcW w:w="1147" w:type="dxa"/>
          </w:tcPr>
          <w:p w14:paraId="1138ECC5" w14:textId="77777777" w:rsidR="00404396" w:rsidRPr="005E17A4" w:rsidRDefault="00404396" w:rsidP="008C3F95">
            <w:pPr>
              <w:pStyle w:val="Tabel"/>
            </w:pPr>
            <w:r w:rsidRPr="005E17A4">
              <w:t>String</w:t>
            </w:r>
            <w:r>
              <w:t>(80)</w:t>
            </w:r>
          </w:p>
        </w:tc>
        <w:tc>
          <w:tcPr>
            <w:tcW w:w="3814" w:type="dxa"/>
          </w:tcPr>
          <w:p w14:paraId="4FDFFF02" w14:textId="6CDF1491"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449BADC" w14:textId="77777777" w:rsidTr="008C3F95">
        <w:trPr>
          <w:cantSplit/>
        </w:trPr>
        <w:tc>
          <w:tcPr>
            <w:tcW w:w="3397" w:type="dxa"/>
          </w:tcPr>
          <w:p w14:paraId="395F14F8" w14:textId="77777777" w:rsidR="00404396" w:rsidRPr="005E17A4" w:rsidRDefault="00404396" w:rsidP="008C3F95">
            <w:pPr>
              <w:pStyle w:val="Tabel"/>
              <w:ind w:left="568"/>
            </w:pPr>
            <w:r w:rsidRPr="005E17A4">
              <w:t>procedurestatus</w:t>
            </w:r>
          </w:p>
        </w:tc>
        <w:tc>
          <w:tcPr>
            <w:tcW w:w="1276" w:type="dxa"/>
          </w:tcPr>
          <w:p w14:paraId="0FB447C9" w14:textId="77777777" w:rsidR="00404396" w:rsidRPr="005E17A4" w:rsidRDefault="00404396" w:rsidP="008C3F95">
            <w:pPr>
              <w:pStyle w:val="Tabel"/>
            </w:pPr>
            <w:r w:rsidRPr="005E17A4">
              <w:t>[0..1]</w:t>
            </w:r>
          </w:p>
        </w:tc>
        <w:tc>
          <w:tcPr>
            <w:tcW w:w="1147" w:type="dxa"/>
          </w:tcPr>
          <w:p w14:paraId="1232ADC2" w14:textId="77777777" w:rsidR="00404396" w:rsidRPr="005E17A4" w:rsidRDefault="00404396" w:rsidP="008C3F95">
            <w:pPr>
              <w:pStyle w:val="Tabel"/>
            </w:pPr>
            <w:r w:rsidRPr="005E17A4">
              <w:t>String</w:t>
            </w:r>
            <w:r>
              <w:t>(80)</w:t>
            </w:r>
          </w:p>
        </w:tc>
        <w:tc>
          <w:tcPr>
            <w:tcW w:w="3814" w:type="dxa"/>
          </w:tcPr>
          <w:p w14:paraId="3D40A6BF" w14:textId="32C3C3FE" w:rsidR="00404396" w:rsidRPr="00E46DA0" w:rsidRDefault="00404396" w:rsidP="008C3F95">
            <w:pPr>
              <w:pStyle w:val="Tabel"/>
            </w:pPr>
            <w:r w:rsidRPr="005E17A4">
              <w:t>Procedurestatus van het OW-object</w:t>
            </w:r>
            <w:r>
              <w:t>,</w:t>
            </w:r>
            <w:r w:rsidRPr="005E17A4">
              <w:t xml:space="preserve">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30C72E57" w14:textId="77777777" w:rsidTr="008C3F95">
        <w:trPr>
          <w:cantSplit/>
        </w:trPr>
        <w:tc>
          <w:tcPr>
            <w:tcW w:w="3397" w:type="dxa"/>
          </w:tcPr>
          <w:p w14:paraId="4B928315" w14:textId="77777777" w:rsidR="00404396" w:rsidRPr="005E17A4" w:rsidRDefault="00404396" w:rsidP="008C3F95">
            <w:pPr>
              <w:pStyle w:val="Tabel"/>
              <w:ind w:left="568"/>
            </w:pPr>
            <w:r>
              <w:t>identificatie</w:t>
            </w:r>
          </w:p>
        </w:tc>
        <w:tc>
          <w:tcPr>
            <w:tcW w:w="1276" w:type="dxa"/>
          </w:tcPr>
          <w:p w14:paraId="4EBB8B87" w14:textId="77777777" w:rsidR="00404396" w:rsidRPr="005E17A4" w:rsidRDefault="00404396" w:rsidP="008C3F95">
            <w:pPr>
              <w:pStyle w:val="Tabel"/>
            </w:pPr>
            <w:r>
              <w:t>[1..1]</w:t>
            </w:r>
          </w:p>
        </w:tc>
        <w:tc>
          <w:tcPr>
            <w:tcW w:w="1147" w:type="dxa"/>
          </w:tcPr>
          <w:p w14:paraId="0BE49E27" w14:textId="77777777" w:rsidR="00404396" w:rsidRPr="005E17A4" w:rsidRDefault="00404396" w:rsidP="008C3F95">
            <w:pPr>
              <w:pStyle w:val="Tabel"/>
            </w:pPr>
            <w:r>
              <w:t>NEN3610 (80)</w:t>
            </w:r>
          </w:p>
        </w:tc>
        <w:tc>
          <w:tcPr>
            <w:tcW w:w="3814" w:type="dxa"/>
          </w:tcPr>
          <w:p w14:paraId="5C93E50E" w14:textId="69B8358F"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BB97748" w14:textId="77777777" w:rsidTr="008C3F95">
        <w:trPr>
          <w:cantSplit/>
        </w:trPr>
        <w:tc>
          <w:tcPr>
            <w:tcW w:w="3397" w:type="dxa"/>
          </w:tcPr>
          <w:p w14:paraId="64499ACB" w14:textId="77777777" w:rsidR="00404396" w:rsidRDefault="00404396" w:rsidP="008C3F95">
            <w:pPr>
              <w:pStyle w:val="Tabel"/>
              <w:ind w:left="568"/>
            </w:pPr>
            <w:r w:rsidRPr="005E17A4">
              <w:t xml:space="preserve">locatieaanduiding </w:t>
            </w:r>
          </w:p>
        </w:tc>
        <w:tc>
          <w:tcPr>
            <w:tcW w:w="1276" w:type="dxa"/>
          </w:tcPr>
          <w:p w14:paraId="76C439C1" w14:textId="77777777" w:rsidR="00404396" w:rsidRDefault="00404396" w:rsidP="008C3F95">
            <w:pPr>
              <w:pStyle w:val="Tabel"/>
            </w:pPr>
            <w:r w:rsidRPr="005E17A4">
              <w:t>[1..1]</w:t>
            </w:r>
          </w:p>
        </w:tc>
        <w:tc>
          <w:tcPr>
            <w:tcW w:w="1147" w:type="dxa"/>
          </w:tcPr>
          <w:p w14:paraId="60E8A369" w14:textId="77777777" w:rsidR="00404396" w:rsidRDefault="00404396" w:rsidP="008C3F95">
            <w:pPr>
              <w:pStyle w:val="Tabel"/>
            </w:pPr>
          </w:p>
        </w:tc>
        <w:tc>
          <w:tcPr>
            <w:tcW w:w="3814" w:type="dxa"/>
          </w:tcPr>
          <w:p w14:paraId="57D1EE8D" w14:textId="77777777" w:rsidR="00404396" w:rsidRPr="005E17A4" w:rsidRDefault="00404396" w:rsidP="008C3F95">
            <w:pPr>
              <w:pStyle w:val="Tabel"/>
            </w:pPr>
            <w:r>
              <w:t>Verwijzing naar de locatie waar de regeling over gaat.</w:t>
            </w:r>
          </w:p>
        </w:tc>
      </w:tr>
      <w:tr w:rsidR="00404396" w:rsidRPr="00022065" w14:paraId="691BF1EC" w14:textId="77777777" w:rsidTr="008C3F95">
        <w:trPr>
          <w:cantSplit/>
        </w:trPr>
        <w:tc>
          <w:tcPr>
            <w:tcW w:w="3397" w:type="dxa"/>
          </w:tcPr>
          <w:p w14:paraId="0521D9C1" w14:textId="77777777" w:rsidR="00404396" w:rsidRPr="005E17A4" w:rsidRDefault="00404396" w:rsidP="008C3F95">
            <w:pPr>
              <w:pStyle w:val="Tabel"/>
              <w:ind w:left="852"/>
            </w:pPr>
            <w:r w:rsidRPr="005E17A4">
              <w:t>[@Locatie</w:t>
            </w:r>
            <w:r>
              <w:t>R</w:t>
            </w:r>
            <w:r w:rsidRPr="005E17A4">
              <w:t>ef]</w:t>
            </w:r>
          </w:p>
        </w:tc>
        <w:tc>
          <w:tcPr>
            <w:tcW w:w="1276" w:type="dxa"/>
          </w:tcPr>
          <w:p w14:paraId="7EAB775C" w14:textId="77777777" w:rsidR="00404396" w:rsidRPr="005E17A4" w:rsidRDefault="00404396" w:rsidP="008C3F95">
            <w:pPr>
              <w:pStyle w:val="Tabel"/>
            </w:pPr>
            <w:r w:rsidRPr="005E17A4">
              <w:t>[1..</w:t>
            </w:r>
            <w:r>
              <w:t>1</w:t>
            </w:r>
            <w:r w:rsidRPr="005E17A4">
              <w:t>]</w:t>
            </w:r>
          </w:p>
        </w:tc>
        <w:tc>
          <w:tcPr>
            <w:tcW w:w="1147" w:type="dxa"/>
          </w:tcPr>
          <w:p w14:paraId="130EF1B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F5CE076" w14:textId="77777777" w:rsidR="00404396" w:rsidRDefault="00404396" w:rsidP="008C3F95">
            <w:pPr>
              <w:pStyle w:val="Tabel"/>
            </w:pPr>
            <w:r w:rsidRPr="005E17A4">
              <w:t xml:space="preserve">Verwijzing naar de identificatie van de Locatie waar de </w:t>
            </w:r>
            <w:r>
              <w:t>Regeling over gaat</w:t>
            </w:r>
            <w:r w:rsidRPr="005E17A4">
              <w:t xml:space="preserve">. </w:t>
            </w:r>
          </w:p>
        </w:tc>
      </w:tr>
    </w:tbl>
    <w:p w14:paraId="3F5FA62D" w14:textId="09B433E6" w:rsidR="00A62B89" w:rsidRDefault="00A62B89" w:rsidP="00D7079F">
      <w:pPr>
        <w:pStyle w:val="Kop1"/>
      </w:pPr>
      <w:bookmarkStart w:id="121" w:name="_Ref157181527"/>
      <w:bookmarkStart w:id="122" w:name="_Toc158193981"/>
      <w:r>
        <w:lastRenderedPageBreak/>
        <w:t xml:space="preserve">Technische implementatie </w:t>
      </w:r>
      <w:r w:rsidR="00D664A4">
        <w:t>IMOW</w:t>
      </w:r>
      <w:bookmarkEnd w:id="53"/>
      <w:bookmarkEnd w:id="121"/>
      <w:bookmarkEnd w:id="122"/>
    </w:p>
    <w:bookmarkEnd w:id="51"/>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123" w:name="_Ref61449143"/>
      <w:bookmarkStart w:id="124" w:name="Techn_OW"/>
    </w:p>
    <w:p w14:paraId="55D70865" w14:textId="46857736" w:rsidR="00285655" w:rsidRDefault="00E9641B" w:rsidP="00D7079F">
      <w:pPr>
        <w:pStyle w:val="Kop2"/>
      </w:pPr>
      <w:bookmarkStart w:id="125" w:name="_Ref92176199"/>
      <w:bookmarkStart w:id="126" w:name="_Ref92176652"/>
      <w:bookmarkStart w:id="127" w:name="_Ref92189831"/>
      <w:bookmarkStart w:id="128" w:name="_Toc158193982"/>
      <w:r w:rsidRPr="00047C0D">
        <w:t>OW</w:t>
      </w:r>
      <w:r>
        <w:t>-</w:t>
      </w:r>
      <w:bookmarkEnd w:id="123"/>
      <w:bookmarkEnd w:id="124"/>
      <w:bookmarkEnd w:id="125"/>
      <w:bookmarkEnd w:id="126"/>
      <w:bookmarkEnd w:id="127"/>
      <w:r w:rsidR="00D85BC0">
        <w:t>aanlevering</w:t>
      </w:r>
      <w:r w:rsidR="00453398">
        <w:t xml:space="preserve"> en OW-manifest</w:t>
      </w:r>
      <w:bookmarkEnd w:id="128"/>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w:t>
      </w:r>
      <w:proofErr w:type="spellStart"/>
      <w:r>
        <w:t>xsd</w:t>
      </w:r>
      <w:proofErr w:type="spellEnd"/>
      <w:r>
        <w:t xml:space="preserve">: </w:t>
      </w:r>
      <w:hyperlink r:id="rId31" w:history="1">
        <w:r w:rsidRPr="008812F7">
          <w:rPr>
            <w:rStyle w:val="Hyperlink"/>
          </w:rPr>
          <w:t>https://register.geostandaarden.nl/xmlschema/tpod/v2.0.0/bestanden-ow/generiek/manifest-ow.xsd</w:t>
        </w:r>
      </w:hyperlink>
      <w:r w:rsidR="00C35309">
        <w:t xml:space="preserve"> </w:t>
      </w:r>
      <w:commentRangeStart w:id="129"/>
      <w:r w:rsidR="00C35309" w:rsidRPr="00C35309">
        <w:t>(LVBB1032)</w:t>
      </w:r>
      <w:commentRangeEnd w:id="129"/>
      <w:r w:rsidR="00C35309">
        <w:rPr>
          <w:rStyle w:val="Verwijzingopmerking"/>
          <w:rFonts w:eastAsiaTheme="minorHAnsi"/>
        </w:rPr>
        <w:commentReference w:id="129"/>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w:t>
      </w:r>
      <w:proofErr w:type="spellStart"/>
      <w:r w:rsidRPr="00907185">
        <w:t>RegelVoorIedereen</w:t>
      </w:r>
      <w:proofErr w:type="spellEnd"/>
      <w:r w:rsidRPr="00907185">
        <w:t xml:space="preserve">, Instructieregel, Omgevingswaarderegel, Omgevingsnorm, Omgevingswaarde, Pons, Tekstdeel, Kaart, </w:t>
      </w:r>
      <w:proofErr w:type="spellStart"/>
      <w:r w:rsidRPr="00907185">
        <w:t>Kaartlaag</w:t>
      </w:r>
      <w:proofErr w:type="spellEnd"/>
      <w:r w:rsidRPr="00907185">
        <w:t>, Ambtsgebied of Divisietekst.</w:t>
      </w:r>
      <w:r>
        <w:t xml:space="preserve"> </w:t>
      </w:r>
      <w:commentRangeStart w:id="130"/>
      <w:r>
        <w:t>(LVBB1025)</w:t>
      </w:r>
      <w:commentRangeEnd w:id="130"/>
      <w:r>
        <w:rPr>
          <w:rStyle w:val="Verwijzingopmerking"/>
          <w:rFonts w:eastAsiaTheme="minorHAnsi"/>
        </w:rPr>
        <w:commentReference w:id="130"/>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w:t>
      </w:r>
      <w:proofErr w:type="spellStart"/>
      <w:r w:rsidRPr="00907185">
        <w:t>gml</w:t>
      </w:r>
      <w:proofErr w:type="spellEnd"/>
      <w:r w:rsidRPr="00907185">
        <w:t>'.</w:t>
      </w:r>
      <w:r>
        <w:t xml:space="preserve"> (</w:t>
      </w:r>
      <w:commentRangeStart w:id="131"/>
      <w:r>
        <w:t>LVBB1026</w:t>
      </w:r>
      <w:commentRangeEnd w:id="131"/>
      <w:r>
        <w:rPr>
          <w:rStyle w:val="Verwijzingopmerking"/>
          <w:rFonts w:eastAsiaTheme="minorHAnsi"/>
        </w:rPr>
        <w:commentReference w:id="131"/>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132"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proofErr w:type="spellStart"/>
            <w:r>
              <w:rPr>
                <w:bCs w:val="0"/>
                <w:szCs w:val="18"/>
              </w:rPr>
              <w:t>IMOWversie</w:t>
            </w:r>
            <w:proofErr w:type="spellEnd"/>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 xml:space="preserve">De IMOW-versie waarmee is aangeleverd in het formaat </w:t>
            </w:r>
            <w:proofErr w:type="spellStart"/>
            <w:r>
              <w:rPr>
                <w:bCs w:val="0"/>
                <w:szCs w:val="18"/>
              </w:rPr>
              <w:t>x.y</w:t>
            </w:r>
            <w:proofErr w:type="spellEnd"/>
            <w:r>
              <w:rPr>
                <w:bCs w:val="0"/>
                <w:szCs w:val="18"/>
              </w:rPr>
              <w:t>..</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proofErr w:type="spellStart"/>
            <w:r>
              <w:rPr>
                <w:bCs w:val="0"/>
                <w:szCs w:val="18"/>
              </w:rPr>
              <w:t>WorkIDRegeling</w:t>
            </w:r>
            <w:proofErr w:type="spellEnd"/>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proofErr w:type="spellStart"/>
            <w:r>
              <w:rPr>
                <w:bCs w:val="0"/>
                <w:szCs w:val="18"/>
              </w:rPr>
              <w:t>DoelID</w:t>
            </w:r>
            <w:proofErr w:type="spellEnd"/>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proofErr w:type="spellStart"/>
            <w:r w:rsidRPr="00E46DA0">
              <w:rPr>
                <w:bCs w:val="0"/>
                <w:szCs w:val="18"/>
              </w:rPr>
              <w:t>objectType</w:t>
            </w:r>
            <w:proofErr w:type="spellEnd"/>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244437DF" w:rsidR="00A239E5" w:rsidRDefault="00774ABF" w:rsidP="00D7079F">
      <w:pPr>
        <w:pStyle w:val="Kop3"/>
        <w:rPr>
          <w:rFonts w:eastAsia="Times New Roman"/>
        </w:rPr>
      </w:pPr>
      <w:bookmarkStart w:id="133" w:name="_Toc158193983"/>
      <w:r>
        <w:rPr>
          <w:rFonts w:eastAsia="Times New Roman"/>
        </w:rPr>
        <w:t>Het aanleveren van OW-objecten</w:t>
      </w:r>
      <w:bookmarkEnd w:id="133"/>
    </w:p>
    <w:bookmarkEnd w:id="132"/>
    <w:p w14:paraId="1A140CBF" w14:textId="611EA9B5" w:rsidR="00B3355B" w:rsidRDefault="00774ABF" w:rsidP="00B3355B">
      <w:r>
        <w:t xml:space="preserve">OW-objecten moeten worden aangeleverd volgens de </w:t>
      </w:r>
      <w:r w:rsidR="00B3355B">
        <w:t xml:space="preserve">XML-schema bestanden in: </w:t>
      </w:r>
      <w:hyperlink r:id="rId36"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1FCC8D47" w:rsidR="00285655" w:rsidRPr="00022065" w:rsidRDefault="00774ABF" w:rsidP="00022065">
      <w:r>
        <w:t xml:space="preserve">Bij het aanleveren van relaties in het IMOW is in het </w:t>
      </w:r>
      <w:proofErr w:type="spellStart"/>
      <w:r>
        <w:t>X</w:t>
      </w:r>
      <w:r w:rsidR="00E9641B" w:rsidRPr="00022065">
        <w:t>SD’s</w:t>
      </w:r>
      <w:proofErr w:type="spellEnd"/>
      <w:r w:rsidR="00E9641B" w:rsidRPr="00022065">
        <w:t xml:space="preserve"> kennen hiervoor een Ref element</w:t>
      </w:r>
      <w:r>
        <w:t xml:space="preserve"> </w:t>
      </w:r>
      <w:proofErr w:type="spellStart"/>
      <w:r>
        <w:t>gedefinieeerd</w:t>
      </w:r>
      <w:proofErr w:type="spellEnd"/>
      <w:r w:rsidR="00E9641B" w:rsidRPr="00022065">
        <w:t xml:space="preserve">, zoals </w:t>
      </w:r>
      <w:proofErr w:type="spellStart"/>
      <w:r w:rsidR="00E9641B" w:rsidRPr="00022065">
        <w:t>ActiviteitenRef</w:t>
      </w:r>
      <w:proofErr w:type="spellEnd"/>
      <w:r w:rsidR="00E9641B" w:rsidRPr="00022065">
        <w:t>. Vul hierin de identificatie in van het gerelateerde object</w:t>
      </w:r>
      <w:r w:rsidR="003D64F5">
        <w:t>.</w:t>
      </w:r>
    </w:p>
    <w:p w14:paraId="1874E2AA" w14:textId="79AE38DA" w:rsidR="00E9641B" w:rsidRPr="00022065" w:rsidRDefault="00E9641B" w:rsidP="00022065"/>
    <w:p w14:paraId="128024A0" w14:textId="71DAFD8B" w:rsidR="00705B70" w:rsidRDefault="00705B70" w:rsidP="00D7079F">
      <w:pPr>
        <w:pStyle w:val="Kop3"/>
      </w:pPr>
      <w:bookmarkStart w:id="134" w:name="_Ref49518173"/>
      <w:bookmarkStart w:id="135" w:name="_Ref49518209"/>
      <w:bookmarkStart w:id="136" w:name="_Ref52186390"/>
      <w:bookmarkStart w:id="137" w:name="_Toc158193984"/>
      <w:bookmarkStart w:id="138" w:name="Techn_OW_GML"/>
      <w:r>
        <w:t>GML-bestanden</w:t>
      </w:r>
      <w:bookmarkEnd w:id="134"/>
      <w:bookmarkEnd w:id="135"/>
      <w:bookmarkEnd w:id="136"/>
      <w:r w:rsidR="00D85BC0">
        <w:t xml:space="preserve"> (informatief)</w:t>
      </w:r>
      <w:bookmarkEnd w:id="137"/>
    </w:p>
    <w:p w14:paraId="0B4F913B" w14:textId="62AA7C90" w:rsidR="0011778D" w:rsidRDefault="0011778D" w:rsidP="00022065">
      <w:bookmarkStart w:id="139" w:name="_Ref36562789"/>
      <w:bookmarkEnd w:id="138"/>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7"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8"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w:t>
      </w:r>
      <w:proofErr w:type="spellStart"/>
      <w:r w:rsidRPr="00022065">
        <w:t>srsName</w:t>
      </w:r>
      <w:proofErr w:type="spellEnd"/>
      <w:r w:rsidRPr="00022065">
        <w:t xml:space="preserve"> in te vullen op het hoogste niveau van een geometrie. Dat betekent dat van een samengestelde geometrie, een </w:t>
      </w:r>
      <w:proofErr w:type="spellStart"/>
      <w:r w:rsidRPr="00022065">
        <w:t>multi</w:t>
      </w:r>
      <w:proofErr w:type="spellEnd"/>
      <w:r w:rsidRPr="00022065">
        <w:t xml:space="preserve">-geometrie, alleen op het niveau van de samenstelling de </w:t>
      </w:r>
      <w:proofErr w:type="spellStart"/>
      <w:r w:rsidRPr="00022065">
        <w:t>srsName</w:t>
      </w:r>
      <w:proofErr w:type="spellEnd"/>
      <w:r w:rsidRPr="00022065">
        <w:t xml:space="preserv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w:t>
      </w:r>
      <w:proofErr w:type="spellStart"/>
      <w:r w:rsidRPr="003F6A8A">
        <w:t>srsName</w:t>
      </w:r>
      <w:proofErr w:type="spellEnd"/>
      <w:r w:rsidRPr="003F6A8A">
        <w:t>="</w:t>
      </w:r>
      <w:proofErr w:type="spellStart"/>
      <w:r w:rsidRPr="003F6A8A">
        <w:t>urn:ogc:def:crs:EPSG</w:t>
      </w:r>
      <w:proofErr w:type="spellEnd"/>
      <w:r w:rsidRPr="003F6A8A">
        <w:t>::28992"</w:t>
      </w:r>
    </w:p>
    <w:p w14:paraId="5C6E90A9" w14:textId="77777777" w:rsidR="0011778D" w:rsidRPr="003F6A8A" w:rsidRDefault="0011778D" w:rsidP="009572A3">
      <w:pPr>
        <w:pStyle w:val="Opsommingtekens1"/>
        <w:rPr>
          <w:lang w:val="en-US"/>
        </w:rPr>
      </w:pPr>
      <w:r w:rsidRPr="003F6A8A">
        <w:rPr>
          <w:lang w:val="en-US"/>
        </w:rPr>
        <w:t xml:space="preserve">ETRS89 (2D): </w:t>
      </w:r>
      <w:proofErr w:type="spellStart"/>
      <w:r w:rsidRPr="003F6A8A">
        <w:rPr>
          <w:lang w:val="en-US"/>
        </w:rPr>
        <w:t>srsName</w:t>
      </w:r>
      <w:proofErr w:type="spellEnd"/>
      <w:r w:rsidRPr="003F6A8A">
        <w:rPr>
          <w:lang w:val="en-US"/>
        </w:rPr>
        <w:t>="</w:t>
      </w:r>
      <w:proofErr w:type="spellStart"/>
      <w:r w:rsidRPr="003F6A8A">
        <w:rPr>
          <w:lang w:val="en-US"/>
        </w:rPr>
        <w:t>urn:ogc:def:crs:EPSG</w:t>
      </w:r>
      <w:proofErr w:type="spellEnd"/>
      <w:r w:rsidRPr="003F6A8A">
        <w:rPr>
          <w:lang w:val="en-US"/>
        </w:rPr>
        <w:t>::4258"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 xml:space="preserve">De beschrijving van de respectievelijke EPSG codes zijn te vinden onder de </w:t>
      </w:r>
      <w:proofErr w:type="spellStart"/>
      <w:r w:rsidRPr="00022065">
        <w:t>url's</w:t>
      </w:r>
      <w:proofErr w:type="spellEnd"/>
      <w:r w:rsidRPr="00022065">
        <w:t xml:space="preserve"> met het format: "http://www.opengis.net/def/crs/EPSG/0/""epsgcode".</w:t>
      </w:r>
      <w:r w:rsidR="009460F0">
        <w:t xml:space="preserve"> Bijvoorbeeld voor EPSG 28992 is dat: </w:t>
      </w:r>
      <w:hyperlink r:id="rId39"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proofErr w:type="spellStart"/>
      <w:r w:rsidRPr="006876D1">
        <w:rPr>
          <w:b/>
          <w:bCs/>
        </w:rPr>
        <w:lastRenderedPageBreak/>
        <w:t>gml:id</w:t>
      </w:r>
      <w:proofErr w:type="spellEnd"/>
      <w:r w:rsidRPr="006876D1">
        <w:rPr>
          <w:b/>
          <w:bCs/>
        </w:rPr>
        <w:t>:</w:t>
      </w:r>
      <w:r w:rsidRPr="00022065">
        <w:t xml:space="preserve"> Voor implementatie in GML zijn er aanvullende specificaties als het gaat om het invullen van een </w:t>
      </w:r>
      <w:proofErr w:type="spellStart"/>
      <w:r w:rsidRPr="00022065">
        <w:t>gml:id</w:t>
      </w:r>
      <w:proofErr w:type="spellEnd"/>
      <w:r w:rsidRPr="00022065">
        <w:t xml:space="preserve"> attribuut. Dit </w:t>
      </w:r>
      <w:proofErr w:type="spellStart"/>
      <w:r w:rsidRPr="00022065">
        <w:t>gml:id</w:t>
      </w:r>
      <w:proofErr w:type="spellEnd"/>
      <w:r w:rsidRPr="00022065">
        <w:t xml:space="preserve"> attribuut heeft geen informatiewaarde maar is nodig om interne en externe referenties te realiseren voor gebruik binnen het </w:t>
      </w:r>
      <w:proofErr w:type="spellStart"/>
      <w:r w:rsidRPr="00022065">
        <w:t>gml</w:t>
      </w:r>
      <w:proofErr w:type="spellEnd"/>
      <w:r w:rsidRPr="00022065">
        <w:t xml:space="preserve">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 xml:space="preserve">Indien de optionele </w:t>
      </w:r>
      <w:proofErr w:type="spellStart"/>
      <w:r w:rsidRPr="00022065">
        <w:t>gml:id</w:t>
      </w:r>
      <w:proofErr w:type="spellEnd"/>
      <w:r w:rsidRPr="00022065">
        <w:t xml:space="preserve"> wordt toegepast dient deze globaal uniek te zijn en mag de waarde conform de </w:t>
      </w:r>
      <w:proofErr w:type="spellStart"/>
      <w:r w:rsidRPr="00022065">
        <w:t>gml</w:t>
      </w:r>
      <w:proofErr w:type="spellEnd"/>
      <w:r w:rsidRPr="00022065">
        <w:t xml:space="preserve"> specificaties alleen met een letter of een </w:t>
      </w:r>
      <w:proofErr w:type="spellStart"/>
      <w:r w:rsidRPr="00022065">
        <w:t>underscore</w:t>
      </w:r>
      <w:proofErr w:type="spellEnd"/>
      <w:r w:rsidRPr="00022065">
        <w:t xml:space="preserv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t>0.0014 -&gt; 0.001.</w:t>
      </w:r>
    </w:p>
    <w:p w14:paraId="53A6EBF9" w14:textId="3C37FD90" w:rsidR="00E9641B" w:rsidRDefault="00634452" w:rsidP="00D7079F">
      <w:pPr>
        <w:pStyle w:val="Kop2"/>
      </w:pPr>
      <w:bookmarkStart w:id="140" w:name="_Ref80972474"/>
      <w:bookmarkStart w:id="141" w:name="_Toc158193985"/>
      <w:bookmarkStart w:id="142" w:name="Techn_aanlever"/>
      <w:r>
        <w:t xml:space="preserve">Eisen </w:t>
      </w:r>
      <w:r w:rsidR="00F07782">
        <w:t>bij aanleveren</w:t>
      </w:r>
      <w:bookmarkEnd w:id="139"/>
      <w:bookmarkEnd w:id="140"/>
      <w:bookmarkEnd w:id="141"/>
    </w:p>
    <w:bookmarkEnd w:id="142"/>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t>
      </w:r>
      <w:proofErr w:type="spellStart"/>
      <w:r w:rsidR="002455C1">
        <w:t>waardelijsten</w:t>
      </w:r>
      <w:proofErr w:type="spellEnd"/>
      <w:r w:rsidR="002455C1">
        <w:t xml:space="preserve">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w:t>
      </w:r>
      <w:proofErr w:type="spellStart"/>
      <w:r w:rsidR="00C40167">
        <w:t>regelingdeel</w:t>
      </w:r>
      <w:proofErr w:type="spellEnd"/>
      <w:r w:rsidR="00C40167">
        <w:t>.</w:t>
      </w:r>
    </w:p>
    <w:p w14:paraId="5E94A976" w14:textId="666EC038" w:rsidR="001505FD" w:rsidRDefault="00471725" w:rsidP="00D7079F">
      <w:pPr>
        <w:pStyle w:val="Kop3"/>
      </w:pPr>
      <w:bookmarkStart w:id="143" w:name="_Ref31714815"/>
      <w:bookmarkStart w:id="144" w:name="_Ref31714824"/>
      <w:bookmarkStart w:id="145" w:name="_Ref37400187"/>
      <w:bookmarkStart w:id="146" w:name="_Ref75176935"/>
      <w:bookmarkStart w:id="147" w:name="_Toc158193986"/>
      <w:bookmarkStart w:id="148" w:name="Techn_aanlever_identificaties"/>
      <w:r>
        <w:t>I</w:t>
      </w:r>
      <w:r w:rsidR="001505FD" w:rsidRPr="00047C0D">
        <w:t>dentificatie</w:t>
      </w:r>
      <w:r>
        <w:t xml:space="preserve"> van </w:t>
      </w:r>
      <w:r w:rsidR="00FA707F">
        <w:t>OW-object</w:t>
      </w:r>
      <w:r>
        <w:t>en</w:t>
      </w:r>
      <w:bookmarkEnd w:id="143"/>
      <w:bookmarkEnd w:id="144"/>
      <w:bookmarkEnd w:id="145"/>
      <w:bookmarkEnd w:id="146"/>
      <w:bookmarkEnd w:id="147"/>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148"/>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w:t>
            </w:r>
            <w:proofErr w:type="spellStart"/>
            <w:r w:rsidRPr="00E74BEC">
              <w:rPr>
                <w:b w:val="0"/>
                <w:bCs/>
              </w:rPr>
              <w:t>imow</w:t>
            </w:r>
            <w:proofErr w:type="spellEnd"/>
            <w:r w:rsidRPr="00E74BEC">
              <w:rPr>
                <w:b w:val="0"/>
                <w:bCs/>
              </w:rPr>
              <w:t>-(</w:t>
            </w:r>
            <w:proofErr w:type="spellStart"/>
            <w:r w:rsidRPr="00E74BEC">
              <w:rPr>
                <w:b w:val="0"/>
                <w:bCs/>
              </w:rPr>
              <w:t>gm|pv|ws|mn|mnre</w:t>
            </w:r>
            <w:proofErr w:type="spellEnd"/>
            <w:r w:rsidRPr="00E74BEC">
              <w:rPr>
                <w:b w:val="0"/>
                <w:bCs/>
              </w:rPr>
              <w:t>)[0-9]{1,6}\.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 xml:space="preserve">Onderdeel van reg. </w:t>
            </w:r>
            <w:proofErr w:type="spellStart"/>
            <w:r w:rsidRPr="00022065">
              <w:t>exp</w:t>
            </w:r>
            <w:proofErr w:type="spellEnd"/>
            <w:r w:rsidRPr="00022065">
              <w:t>.</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proofErr w:type="spellStart"/>
            <w:r w:rsidRPr="00022065">
              <w:lastRenderedPageBreak/>
              <w:t>nl.imow</w:t>
            </w:r>
            <w:proofErr w:type="spellEnd"/>
            <w:r w:rsidR="00471725" w:rsidRPr="00022065">
              <w:t>-</w:t>
            </w:r>
          </w:p>
        </w:tc>
        <w:tc>
          <w:tcPr>
            <w:tcW w:w="5381" w:type="dxa"/>
          </w:tcPr>
          <w:p w14:paraId="1E138693" w14:textId="144B18F9" w:rsidR="001913F6" w:rsidRPr="00022065" w:rsidRDefault="00C16366" w:rsidP="00022065">
            <w:r w:rsidRPr="00022065">
              <w:t xml:space="preserve">Alle gegevens die worden aangeleverd vanuit het IMOW dienen te starten met </w:t>
            </w:r>
            <w:proofErr w:type="spellStart"/>
            <w:r w:rsidRPr="00022065">
              <w:t>nl.imow</w:t>
            </w:r>
            <w:proofErr w:type="spellEnd"/>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w:t>
            </w:r>
            <w:proofErr w:type="spellStart"/>
            <w:r w:rsidRPr="00022065">
              <w:t>gm|pv|ws|mn</w:t>
            </w:r>
            <w:r w:rsidR="009977E4" w:rsidRPr="00022065">
              <w:t>|mnre</w:t>
            </w:r>
            <w:proofErr w:type="spellEnd"/>
            <w:r w:rsidRPr="00022065">
              <w:t>)</w:t>
            </w:r>
          </w:p>
        </w:tc>
        <w:tc>
          <w:tcPr>
            <w:tcW w:w="5381" w:type="dxa"/>
          </w:tcPr>
          <w:p w14:paraId="71DBC2BD" w14:textId="226FC184" w:rsidR="001505FD" w:rsidRPr="00022065" w:rsidRDefault="001505FD" w:rsidP="00022065">
            <w:r w:rsidRPr="00022065">
              <w:t xml:space="preserve">keuze voor een code voor de bestuurslaag van de bronhouder: </w:t>
            </w:r>
            <w:proofErr w:type="spellStart"/>
            <w:r w:rsidRPr="00022065">
              <w:t>gm</w:t>
            </w:r>
            <w:proofErr w:type="spellEnd"/>
            <w:r w:rsidRPr="00022065">
              <w:t xml:space="preserve"> voor gemeente, pv voor provincie, </w:t>
            </w:r>
            <w:proofErr w:type="spellStart"/>
            <w:r w:rsidRPr="00022065">
              <w:t>ws</w:t>
            </w:r>
            <w:proofErr w:type="spellEnd"/>
            <w:r w:rsidRPr="00022065">
              <w:t xml:space="preserve"> voor waterschap of </w:t>
            </w:r>
            <w:proofErr w:type="spellStart"/>
            <w:r w:rsidRPr="00022065">
              <w:t>mn</w:t>
            </w:r>
            <w:r w:rsidR="00D23180" w:rsidRPr="00022065">
              <w:t>re</w:t>
            </w:r>
            <w:proofErr w:type="spellEnd"/>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proofErr w:type="spellStart"/>
      <w:r w:rsidR="00DA1B0B" w:rsidRPr="00022065">
        <w:t>bestuurlijkeGrenzenID</w:t>
      </w:r>
      <w:proofErr w:type="spellEnd"/>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w:t>
      </w:r>
      <w:proofErr w:type="spellStart"/>
      <w:r w:rsidR="008D28BB" w:rsidRPr="00022065">
        <w:t>bestuurlijkeGrenzen</w:t>
      </w:r>
      <w:proofErr w:type="spellEnd"/>
      <w:r w:rsidR="008D28BB" w:rsidRPr="00022065">
        <w:t>-voorziening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w:t>
      </w:r>
      <w:proofErr w:type="spellStart"/>
      <w:r w:rsidR="008D28BB" w:rsidRPr="00022065">
        <w:t>b</w:t>
      </w:r>
      <w:r w:rsidR="00DA1B0B" w:rsidRPr="00022065">
        <w:t>estuurlijkeGrenzenID</w:t>
      </w:r>
      <w:proofErr w:type="spellEnd"/>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 xml:space="preserve">Onderdeel van reg. </w:t>
            </w:r>
            <w:proofErr w:type="spellStart"/>
            <w:r w:rsidRPr="00022065">
              <w:t>exp</w:t>
            </w:r>
            <w:proofErr w:type="spellEnd"/>
            <w:r w:rsidRPr="00022065">
              <w:t>.</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 xml:space="preserve">zoals bekend in de </w:t>
            </w:r>
            <w:proofErr w:type="spellStart"/>
            <w:r w:rsidR="00F25EB8" w:rsidRPr="00022065">
              <w:t>bestuurlijkeGrenzen</w:t>
            </w:r>
            <w:proofErr w:type="spellEnd"/>
            <w:r w:rsidR="00F25EB8" w:rsidRPr="00022065">
              <w:t>-voorziening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149" w:name="_Ref124235539"/>
      <w:bookmarkStart w:id="150" w:name="_Toc158193987"/>
      <w:bookmarkStart w:id="151" w:name="Techn_aanlever_waardelijsten"/>
      <w:r>
        <w:lastRenderedPageBreak/>
        <w:t>Waardelijsten</w:t>
      </w:r>
      <w:bookmarkEnd w:id="149"/>
      <w:bookmarkEnd w:id="150"/>
    </w:p>
    <w:bookmarkEnd w:id="151"/>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t>
      </w:r>
      <w:proofErr w:type="spellStart"/>
      <w:r w:rsidRPr="00022065">
        <w:t>waardelijst</w:t>
      </w:r>
      <w:proofErr w:type="spellEnd"/>
      <w:r w:rsidRPr="00022065">
        <w:t xml:space="preserve"> hebben. Bijvoorbeeld, een activiteit heeft een </w:t>
      </w:r>
      <w:r w:rsidR="003D64F5">
        <w:t>kenmerk</w:t>
      </w:r>
      <w:r w:rsidRPr="00022065">
        <w:t xml:space="preserve"> </w:t>
      </w:r>
      <w:r w:rsidR="00555F50" w:rsidRPr="00022065">
        <w:t>groep</w:t>
      </w:r>
      <w:r w:rsidRPr="00022065">
        <w:t xml:space="preserve">, waarvan de waarde uit de </w:t>
      </w:r>
      <w:proofErr w:type="spellStart"/>
      <w:r w:rsidRPr="00022065">
        <w:t>waardelijst</w:t>
      </w:r>
      <w:proofErr w:type="spellEnd"/>
      <w:r w:rsidRPr="00022065">
        <w:t xml:space="preserve"> </w:t>
      </w:r>
      <w:proofErr w:type="spellStart"/>
      <w:r w:rsidRPr="00022065">
        <w:t>ActiviteitenGroep</w:t>
      </w:r>
      <w:proofErr w:type="spellEnd"/>
      <w:r w:rsidRPr="00022065">
        <w:t xml:space="preserve">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t>
      </w:r>
      <w:proofErr w:type="spellStart"/>
      <w:r w:rsidR="004A2B1E" w:rsidRPr="00022065">
        <w:t>waardelijst</w:t>
      </w:r>
      <w:proofErr w:type="spellEnd"/>
      <w:r w:rsidR="004A2B1E" w:rsidRPr="00022065">
        <w:t xml:space="preserve">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152" w:name="_Ref38039326"/>
      <w:bookmarkStart w:id="153" w:name="XML"/>
    </w:p>
    <w:p w14:paraId="6F5FDC8F" w14:textId="57C18C1C" w:rsidR="00ED2A94" w:rsidRPr="00ED2A94" w:rsidRDefault="000D3CB5" w:rsidP="004B3BD6">
      <w:pPr>
        <w:pStyle w:val="Kop3"/>
      </w:pPr>
      <w:bookmarkStart w:id="154" w:name="_Ref150518000"/>
      <w:bookmarkStart w:id="155" w:name="_Toc158193988"/>
      <w:r>
        <w:t xml:space="preserve">Toekennen van </w:t>
      </w:r>
      <w:r w:rsidR="002C6AA1">
        <w:t>OW-object</w:t>
      </w:r>
      <w:r>
        <w:t>en aan regelingen</w:t>
      </w:r>
      <w:bookmarkEnd w:id="154"/>
      <w:bookmarkEnd w:id="155"/>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proofErr w:type="spellStart"/>
      <w:r w:rsidR="00F9005D">
        <w:t>W</w:t>
      </w:r>
      <w:r w:rsidR="00F9005D" w:rsidRPr="00F9005D">
        <w:t>orkIDRegeling</w:t>
      </w:r>
      <w:proofErr w:type="spellEnd"/>
      <w:r w:rsidR="00F9005D" w:rsidRPr="00F9005D">
        <w:t xml:space="preserve">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156" w:name="_Ref150518039"/>
      <w:bookmarkStart w:id="157" w:name="_Toc158193989"/>
      <w:r>
        <w:t>Verwijzingen tussen OW-objecten</w:t>
      </w:r>
      <w:bookmarkEnd w:id="156"/>
      <w:bookmarkEnd w:id="157"/>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158" w:name="_Hlk150446630"/>
      <w:r>
        <w:t>Een</w:t>
      </w:r>
      <w:r w:rsidRPr="00E175A4">
        <w:t xml:space="preserve"> OW-object behorend bij een regeling niet zijnde een tijdelijk </w:t>
      </w:r>
      <w:proofErr w:type="spellStart"/>
      <w:r w:rsidRPr="00E175A4">
        <w:t>regelingdeel</w:t>
      </w:r>
      <w:proofErr w:type="spellEnd"/>
      <w:r w:rsidRPr="00E175A4">
        <w:t xml:space="preserve"> mag alleen verwijzen naar een OW-object behorend bij een </w:t>
      </w:r>
      <w:r w:rsidR="0089329D">
        <w:t>r</w:t>
      </w:r>
      <w:r w:rsidRPr="00E175A4">
        <w:t xml:space="preserve">egeling van hetzelfde bevoegd gezag, met uitzondering van de relatie </w:t>
      </w:r>
      <w:proofErr w:type="spellStart"/>
      <w:r w:rsidRPr="00E175A4">
        <w:t>bovenliggendeActiviteit</w:t>
      </w:r>
      <w:proofErr w:type="spellEnd"/>
      <w:r w:rsidRPr="00E175A4">
        <w:t xml:space="preserve">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 xml:space="preserve">en OW-object behorend bij een regeling niet zijnde een tijdelijk </w:t>
      </w:r>
      <w:proofErr w:type="spellStart"/>
      <w:r w:rsidRPr="00833F44">
        <w:t>regelingdeel</w:t>
      </w:r>
      <w:proofErr w:type="spellEnd"/>
      <w:r w:rsidRPr="00833F44">
        <w:t xml:space="preserve"> mag niet verwijzen naar een OW-object behorend bij een tijdelijk </w:t>
      </w:r>
      <w:proofErr w:type="spellStart"/>
      <w:r w:rsidRPr="00833F44">
        <w:t>regelingdeel</w:t>
      </w:r>
      <w:proofErr w:type="spellEnd"/>
      <w:r>
        <w:t>;</w:t>
      </w:r>
    </w:p>
    <w:p w14:paraId="35E0245E" w14:textId="76C9B6D1" w:rsidR="00833F44" w:rsidRDefault="00347E53" w:rsidP="00C80A71">
      <w:pPr>
        <w:pStyle w:val="Lijstalinea"/>
        <w:numPr>
          <w:ilvl w:val="0"/>
          <w:numId w:val="54"/>
        </w:numPr>
        <w:ind w:left="408"/>
      </w:pPr>
      <w:r w:rsidRPr="00347E53">
        <w:t xml:space="preserve">een OW-object behorend bij een tijdelijk </w:t>
      </w:r>
      <w:proofErr w:type="spellStart"/>
      <w:r w:rsidRPr="00347E53">
        <w:t>regelingdeel</w:t>
      </w:r>
      <w:proofErr w:type="spellEnd"/>
      <w:r w:rsidRPr="00347E53">
        <w:t xml:space="preserve"> mag alleen verwijzen naar een OW-object behorend bij hetzelfde tijdelijk </w:t>
      </w:r>
      <w:proofErr w:type="spellStart"/>
      <w:r w:rsidRPr="00347E53">
        <w:t>regelingdeel</w:t>
      </w:r>
      <w:proofErr w:type="spellEnd"/>
      <w:r w:rsidRPr="00347E53">
        <w:t xml:space="preserve">, met uitzondering van de relatie </w:t>
      </w:r>
      <w:proofErr w:type="spellStart"/>
      <w:r w:rsidRPr="00347E53">
        <w:t>bovenliggendeActiviteit</w:t>
      </w:r>
      <w:proofErr w:type="spellEnd"/>
      <w:r w:rsidRPr="00347E53">
        <w:t xml:space="preserve"> van de </w:t>
      </w:r>
      <w:proofErr w:type="spellStart"/>
      <w:r w:rsidRPr="00347E53">
        <w:t>tophaak</w:t>
      </w:r>
      <w:proofErr w:type="spellEnd"/>
      <w:r w:rsidRPr="00347E53">
        <w:t xml:space="preserve">-Activiteit van het tijdelijk </w:t>
      </w:r>
      <w:proofErr w:type="spellStart"/>
      <w:r w:rsidRPr="00347E53">
        <w:t>regelingdeel</w:t>
      </w:r>
      <w:proofErr w:type="spellEnd"/>
      <w:r w:rsidRPr="00347E53">
        <w:t xml:space="preserve">,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158"/>
    <w:p w14:paraId="476680E7" w14:textId="1BF8774D" w:rsidR="00F17B81" w:rsidRDefault="00F17B81" w:rsidP="00487E49"/>
    <w:p w14:paraId="08BD28A2" w14:textId="67A285BA" w:rsidR="006F4B53" w:rsidRDefault="00A63F06" w:rsidP="00C80A71">
      <w:pPr>
        <w:pStyle w:val="Kop3"/>
      </w:pPr>
      <w:bookmarkStart w:id="159" w:name="_Ref150519876"/>
      <w:bookmarkStart w:id="160" w:name="_Toc158193990"/>
      <w:r>
        <w:lastRenderedPageBreak/>
        <w:t>De functionele structuur</w:t>
      </w:r>
      <w:bookmarkEnd w:id="159"/>
      <w:bookmarkEnd w:id="160"/>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w:t>
      </w:r>
      <w:proofErr w:type="spellStart"/>
      <w:r w:rsidR="0096789F">
        <w:t>bovenliggendeActiviteit</w:t>
      </w:r>
      <w:proofErr w:type="spellEnd"/>
      <w:r w:rsidR="0096789F">
        <w:t xml:space="preserve">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w:t>
      </w:r>
      <w:proofErr w:type="spellStart"/>
      <w:r w:rsidR="00E36A64" w:rsidRPr="00E36A64">
        <w:t>Placeholder</w:t>
      </w:r>
      <w:proofErr w:type="spellEnd"/>
      <w:r w:rsidR="00E36A64" w:rsidRPr="00E36A64">
        <w:t xml:space="preserve">-Regeling wordt bedoeld de </w:t>
      </w:r>
      <w:r w:rsidR="00785BE6">
        <w:t>r</w:t>
      </w:r>
      <w:r w:rsidR="00E36A64" w:rsidRPr="00E36A64">
        <w:t xml:space="preserve">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w:t>
      </w:r>
      <w:proofErr w:type="spellStart"/>
      <w:r w:rsidR="00E36A64" w:rsidRPr="00E36A64">
        <w:t>AMvB’s</w:t>
      </w:r>
      <w:proofErr w:type="spellEnd"/>
      <w:r w:rsidR="00E36A64" w:rsidRPr="00E36A64">
        <w:t xml:space="preserve">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0"/>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161" w:name="_Ref149040499"/>
      <w:r>
        <w:t xml:space="preserve">: de top van de </w:t>
      </w:r>
      <w:r w:rsidR="004B3BD6">
        <w:t>hiërarchie</w:t>
      </w:r>
      <w:r>
        <w:t xml:space="preserve"> van de </w:t>
      </w:r>
      <w:r w:rsidR="00442731">
        <w:t>f</w:t>
      </w:r>
      <w:r>
        <w:t>unctionele structuur</w:t>
      </w:r>
      <w:bookmarkEnd w:id="161"/>
    </w:p>
    <w:p w14:paraId="52EEDC33" w14:textId="77777777" w:rsidR="005C75C2" w:rsidRDefault="005C75C2" w:rsidP="005C75C2"/>
    <w:p w14:paraId="7E5B4F2D" w14:textId="57C56A32" w:rsidR="005C75C2" w:rsidRDefault="009B5397" w:rsidP="005C75C2">
      <w:r>
        <w:t xml:space="preserve">De volgende regel schrijft de naam en aanwezigheid van een </w:t>
      </w:r>
      <w:proofErr w:type="spellStart"/>
      <w:r>
        <w:t>tophaak</w:t>
      </w:r>
      <w:proofErr w:type="spellEnd"/>
      <w:r>
        <w:t xml:space="preserve">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 xml:space="preserve">Met uitzondering van AMvB en ministeriële regeling moet in iedere Regeling waarin één of meer Activiteiten zijn geannoteerd één zogenaamde </w:t>
      </w:r>
      <w:proofErr w:type="spellStart"/>
      <w:r w:rsidRPr="00C80A71">
        <w:t>tophaak</w:t>
      </w:r>
      <w:proofErr w:type="spellEnd"/>
      <w:r w:rsidRPr="00C80A71">
        <w:t xml:space="preserve">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 xml:space="preserve">voor de </w:t>
      </w:r>
      <w:proofErr w:type="spellStart"/>
      <w:r w:rsidRPr="00C80A71">
        <w:t>waterschapsverordening</w:t>
      </w:r>
      <w:proofErr w:type="spellEnd"/>
      <w:r w:rsidRPr="00C80A71">
        <w:t xml:space="preserve"> is dat de meest bovenliggende Activiteit van die Regeling; de naam van deze Activiteit moet zijn ‘Activiteit gereguleerd in de </w:t>
      </w:r>
      <w:proofErr w:type="spellStart"/>
      <w:r w:rsidRPr="00C80A71">
        <w:t>waterschapsverordening</w:t>
      </w:r>
      <w:proofErr w:type="spellEnd"/>
      <w:r w:rsidRPr="00C80A71">
        <w:t xml:space="preserve">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162" w:name="_Hlk150259318"/>
      <w:r>
        <w:t>De volgende regel</w:t>
      </w:r>
      <w:r w:rsidR="00785BE6">
        <w:t>s</w:t>
      </w:r>
      <w:r>
        <w:t xml:space="preserve"> </w:t>
      </w:r>
      <w:proofErr w:type="spellStart"/>
      <w:r w:rsidR="00785BE6">
        <w:t>schrjven</w:t>
      </w:r>
      <w:proofErr w:type="spellEnd"/>
      <w:r>
        <w:t xml:space="preserve"> </w:t>
      </w:r>
      <w:r w:rsidR="00785BE6">
        <w:t xml:space="preserve">voor hoe </w:t>
      </w:r>
      <w:r>
        <w:t xml:space="preserve">de relatie </w:t>
      </w:r>
      <w:proofErr w:type="spellStart"/>
      <w:r>
        <w:t>bovenliggendeActiviteit</w:t>
      </w:r>
      <w:proofErr w:type="spellEnd"/>
      <w:r>
        <w:t xml:space="preserve">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 xml:space="preserve">Voor omgevingsverordening, </w:t>
      </w:r>
      <w:proofErr w:type="spellStart"/>
      <w:r w:rsidR="00E36A64">
        <w:t>waterschapsverordening</w:t>
      </w:r>
      <w:proofErr w:type="spellEnd"/>
      <w:r w:rsidR="00E36A64">
        <w:t xml:space="preserve">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xml:space="preserve">, dat de relatie </w:t>
      </w:r>
      <w:proofErr w:type="spellStart"/>
      <w:r w:rsidR="00E36A64">
        <w:t>bovenliggendeActiviteit</w:t>
      </w:r>
      <w:proofErr w:type="spellEnd"/>
      <w:r w:rsidR="00E36A64">
        <w:t xml:space="preserve"> van </w:t>
      </w:r>
      <w:r w:rsidR="00E36A64">
        <w:lastRenderedPageBreak/>
        <w:t xml:space="preserve">een Activiteit niet zijnde de </w:t>
      </w:r>
      <w:proofErr w:type="spellStart"/>
      <w:r w:rsidR="00E36A64">
        <w:t>tophaak</w:t>
      </w:r>
      <w:proofErr w:type="spellEnd"/>
      <w:r w:rsidR="00E36A64">
        <w:t xml:space="preserve">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 xml:space="preserve">Voor de relatie </w:t>
      </w:r>
      <w:proofErr w:type="spellStart"/>
      <w:r w:rsidR="00E36A64">
        <w:t>bovenliggendeActiviteit</w:t>
      </w:r>
      <w:proofErr w:type="spellEnd"/>
      <w:r w:rsidR="00E36A64">
        <w:t xml:space="preserve">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 xml:space="preserve">n de omgevingsverordening moet de relatie </w:t>
      </w:r>
      <w:proofErr w:type="spellStart"/>
      <w:r w:rsidR="00E36A64">
        <w:t>bovenliggendeActiviteit</w:t>
      </w:r>
      <w:proofErr w:type="spellEnd"/>
      <w:r w:rsidR="00E36A64">
        <w:t xml:space="preserve"> van de </w:t>
      </w:r>
      <w:proofErr w:type="spellStart"/>
      <w:r w:rsidR="00E36A64">
        <w:t>tophaak</w:t>
      </w:r>
      <w:proofErr w:type="spellEnd"/>
      <w:r w:rsidR="00E36A64">
        <w:t xml:space="preserve"> verwijzen naar de ‘Activiteit gereguleerd in de omgevingsverordening’ in de </w:t>
      </w:r>
      <w:proofErr w:type="spellStart"/>
      <w:r w:rsidR="00E36A64">
        <w:t>Placeholder</w:t>
      </w:r>
      <w:proofErr w:type="spellEnd"/>
      <w:r w:rsidR="00E36A64">
        <w:t>-Regeling;</w:t>
      </w:r>
    </w:p>
    <w:p w14:paraId="7165DD07" w14:textId="77777777" w:rsidR="00E36A64" w:rsidRDefault="00E36A64" w:rsidP="00C80A71">
      <w:pPr>
        <w:pStyle w:val="Lijstalinea"/>
        <w:numPr>
          <w:ilvl w:val="0"/>
          <w:numId w:val="56"/>
        </w:numPr>
        <w:ind w:left="708"/>
      </w:pPr>
      <w:r>
        <w:t xml:space="preserve">in de </w:t>
      </w:r>
      <w:proofErr w:type="spellStart"/>
      <w:r>
        <w:t>waterschapsverordening</w:t>
      </w:r>
      <w:proofErr w:type="spellEnd"/>
      <w:r>
        <w:t xml:space="preserve">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de </w:t>
      </w:r>
      <w:proofErr w:type="spellStart"/>
      <w:r>
        <w:t>waterschapsverordening</w:t>
      </w:r>
      <w:proofErr w:type="spellEnd"/>
      <w:r>
        <w:t xml:space="preserve">’ in de </w:t>
      </w:r>
      <w:proofErr w:type="spellStart"/>
      <w:r>
        <w:t>Placeholder</w:t>
      </w:r>
      <w:proofErr w:type="spellEnd"/>
      <w:r>
        <w:t>-Regeling;</w:t>
      </w:r>
    </w:p>
    <w:p w14:paraId="282186FA" w14:textId="77777777" w:rsidR="00E36A64" w:rsidRDefault="00E36A64" w:rsidP="00C80A71">
      <w:pPr>
        <w:pStyle w:val="Lijstalinea"/>
        <w:numPr>
          <w:ilvl w:val="0"/>
          <w:numId w:val="56"/>
        </w:numPr>
        <w:ind w:left="708"/>
      </w:pPr>
      <w:r>
        <w:t xml:space="preserve">in het omgevingsplan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het omgevingsplan’ in de </w:t>
      </w:r>
      <w:proofErr w:type="spellStart"/>
      <w:r>
        <w:t>Placeholder</w:t>
      </w:r>
      <w:proofErr w:type="spellEnd"/>
      <w:r>
        <w:t>-Regeling;</w:t>
      </w:r>
    </w:p>
    <w:p w14:paraId="3958FE6A" w14:textId="4C81BC4C" w:rsidR="00E36A64" w:rsidRPr="009B5397" w:rsidRDefault="00E36A64" w:rsidP="00C80A71">
      <w:pPr>
        <w:pStyle w:val="Lijstalinea"/>
        <w:numPr>
          <w:ilvl w:val="0"/>
          <w:numId w:val="56"/>
        </w:numPr>
        <w:ind w:left="708"/>
      </w:pPr>
      <w:r>
        <w:t xml:space="preserve">in AMvB en ministeriële regeling mag de relatie </w:t>
      </w:r>
      <w:proofErr w:type="spellStart"/>
      <w:r>
        <w:t>bovenliggendeActiviteit</w:t>
      </w:r>
      <w:proofErr w:type="spellEnd"/>
      <w:r>
        <w:t xml:space="preserve"> van een Activiteit uitsluitend verwijzen naar de ‘Activiteit gereguleerd bij AMvB’ of naar een andere Activiteit die hoort bij de </w:t>
      </w:r>
      <w:proofErr w:type="spellStart"/>
      <w:r>
        <w:t>Placeholder</w:t>
      </w:r>
      <w:proofErr w:type="spellEnd"/>
      <w:r>
        <w:t>-Regeling, bij een AMvB of bij een ministeriële regeling.</w:t>
      </w:r>
    </w:p>
    <w:p w14:paraId="7F3046AE" w14:textId="3224FEF2" w:rsidR="000D3CB5" w:rsidRDefault="000D3CB5" w:rsidP="00C80A71">
      <w:pPr>
        <w:pStyle w:val="Kop3"/>
      </w:pPr>
      <w:bookmarkStart w:id="163" w:name="_Ref150515612"/>
      <w:bookmarkStart w:id="164" w:name="_Toc158193991"/>
      <w:r>
        <w:t xml:space="preserve">Tijdelijk </w:t>
      </w:r>
      <w:proofErr w:type="spellStart"/>
      <w:r>
        <w:t>regelingdelen</w:t>
      </w:r>
      <w:bookmarkEnd w:id="163"/>
      <w:bookmarkEnd w:id="164"/>
      <w:proofErr w:type="spellEnd"/>
    </w:p>
    <w:p w14:paraId="2FEBED10" w14:textId="180CF95C" w:rsidR="000D3CB5" w:rsidRDefault="00442731" w:rsidP="000D3CB5">
      <w:r>
        <w:t>Tijdelijk</w:t>
      </w:r>
      <w:r w:rsidR="000D3CB5">
        <w:t xml:space="preserve"> </w:t>
      </w:r>
      <w:proofErr w:type="spellStart"/>
      <w:r w:rsidR="000D3CB5">
        <w:t>regelingdelen</w:t>
      </w:r>
      <w:proofErr w:type="spellEnd"/>
      <w:r w:rsidR="000D3CB5">
        <w:t>,</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w:t>
      </w:r>
      <w:proofErr w:type="spellStart"/>
      <w:r w:rsidR="0068312D">
        <w:t>regelingdeel</w:t>
      </w:r>
      <w:proofErr w:type="spellEnd"/>
      <w:r w:rsidR="0068312D">
        <w:t xml:space="preserve">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 xml:space="preserve">in een tijdelijk </w:t>
      </w:r>
      <w:proofErr w:type="spellStart"/>
      <w:r w:rsidRPr="00C80A71">
        <w:t>regelingdeel</w:t>
      </w:r>
      <w:proofErr w:type="spellEnd"/>
      <w:r w:rsidRPr="00C80A71">
        <w:t xml:space="preserve"> waarin één of meer Activiteiten zijn geannoteerd moet één zogenaamde </w:t>
      </w:r>
      <w:proofErr w:type="spellStart"/>
      <w:r w:rsidRPr="00C80A71">
        <w:t>tophaak</w:t>
      </w:r>
      <w:proofErr w:type="spellEnd"/>
      <w:r w:rsidRPr="00C80A71">
        <w:t xml:space="preserve"> voorkomen;</w:t>
      </w:r>
    </w:p>
    <w:p w14:paraId="05B5A26D" w14:textId="52E143D7" w:rsidR="0068312D" w:rsidRPr="00C80A71" w:rsidRDefault="0068312D" w:rsidP="0068312D">
      <w:pPr>
        <w:pStyle w:val="Lijstalinea"/>
        <w:numPr>
          <w:ilvl w:val="0"/>
          <w:numId w:val="58"/>
        </w:numPr>
      </w:pPr>
      <w:r w:rsidRPr="00C80A71">
        <w:t xml:space="preserve">de </w:t>
      </w:r>
      <w:proofErr w:type="spellStart"/>
      <w:r w:rsidRPr="00C80A71">
        <w:t>tophaak</w:t>
      </w:r>
      <w:proofErr w:type="spellEnd"/>
      <w:r w:rsidRPr="00C80A71">
        <w:t xml:space="preserve"> is de meest bovenliggende Activiteit van het tijdelijk </w:t>
      </w:r>
      <w:proofErr w:type="spellStart"/>
      <w:r w:rsidRPr="00C80A71">
        <w:t>regelingdeel</w:t>
      </w:r>
      <w:proofErr w:type="spellEnd"/>
      <w:r w:rsidRPr="00C80A71">
        <w:t>;</w:t>
      </w:r>
    </w:p>
    <w:p w14:paraId="5F5626BF" w14:textId="2424E9E5" w:rsidR="0068312D" w:rsidRDefault="0068312D" w:rsidP="0068312D">
      <w:pPr>
        <w:pStyle w:val="Lijstalinea"/>
        <w:numPr>
          <w:ilvl w:val="0"/>
          <w:numId w:val="58"/>
        </w:numPr>
      </w:pPr>
      <w:r w:rsidRPr="00C80A71">
        <w:t xml:space="preserve">de naam van de </w:t>
      </w:r>
      <w:proofErr w:type="spellStart"/>
      <w:r w:rsidRPr="00C80A71">
        <w:t>tophaak</w:t>
      </w:r>
      <w:proofErr w:type="spellEnd"/>
      <w:r w:rsidRPr="00C80A71">
        <w:t xml:space="preserve"> annex de meest bovenliggende Activiteit moet zijn ‘Activiteit gereguleerd in &lt;citeertitel tijdelijk </w:t>
      </w:r>
      <w:proofErr w:type="spellStart"/>
      <w:r w:rsidRPr="00C80A71">
        <w:t>regelingdeel</w:t>
      </w:r>
      <w:proofErr w:type="spellEnd"/>
      <w:r w:rsidRPr="00C80A71">
        <w:t>&gt;’;</w:t>
      </w:r>
    </w:p>
    <w:p w14:paraId="5763B262" w14:textId="11B05F9F" w:rsidR="0068312D" w:rsidRPr="0068312D" w:rsidRDefault="0068312D" w:rsidP="00C80A71">
      <w:pPr>
        <w:pStyle w:val="Lijstalinea"/>
        <w:numPr>
          <w:ilvl w:val="0"/>
          <w:numId w:val="58"/>
        </w:numPr>
      </w:pPr>
      <w:r w:rsidRPr="0068312D">
        <w:t xml:space="preserve">voor een tijdelijk </w:t>
      </w:r>
      <w:proofErr w:type="spellStart"/>
      <w:r w:rsidRPr="0068312D">
        <w:t>regelingdeel</w:t>
      </w:r>
      <w:proofErr w:type="spellEnd"/>
      <w:r w:rsidRPr="0068312D">
        <w:t xml:space="preserve"> geldt dat de relatie </w:t>
      </w:r>
      <w:proofErr w:type="spellStart"/>
      <w:r w:rsidRPr="0068312D">
        <w:t>bovenliggendeActiviteit</w:t>
      </w:r>
      <w:proofErr w:type="spellEnd"/>
      <w:r w:rsidRPr="0068312D">
        <w:t xml:space="preserve"> van de </w:t>
      </w:r>
      <w:proofErr w:type="spellStart"/>
      <w:r w:rsidRPr="0068312D">
        <w:t>tophaak</w:t>
      </w:r>
      <w:proofErr w:type="spellEnd"/>
      <w:r w:rsidRPr="0068312D">
        <w:t xml:space="preserve"> moet verwijzen naar de </w:t>
      </w:r>
      <w:proofErr w:type="spellStart"/>
      <w:r w:rsidRPr="0068312D">
        <w:t>tophaak</w:t>
      </w:r>
      <w:proofErr w:type="spellEnd"/>
      <w:r w:rsidRPr="0068312D">
        <w:t xml:space="preserve"> van de regeling waaraan het tijdelijk </w:t>
      </w:r>
      <w:proofErr w:type="spellStart"/>
      <w:r w:rsidRPr="0068312D">
        <w:t>regelingdeel</w:t>
      </w:r>
      <w:proofErr w:type="spellEnd"/>
      <w:r w:rsidRPr="0068312D">
        <w:t xml:space="preserve"> door middel van het element </w:t>
      </w:r>
      <w:proofErr w:type="spellStart"/>
      <w:r w:rsidRPr="0068312D">
        <w:t>isTijdelijkdeelVan</w:t>
      </w:r>
      <w:proofErr w:type="spellEnd"/>
      <w:r w:rsidRPr="0068312D">
        <w:t xml:space="preserve"> gekoppeld is</w:t>
      </w:r>
      <w:r>
        <w:t>.</w:t>
      </w:r>
    </w:p>
    <w:p w14:paraId="08F24FD0" w14:textId="77777777" w:rsidR="000D3CB5" w:rsidRDefault="000D3CB5" w:rsidP="000D3CB5"/>
    <w:p w14:paraId="126CC8D0" w14:textId="457E30A1" w:rsidR="004E6768" w:rsidRPr="00761541" w:rsidRDefault="00AE066D" w:rsidP="00D7079F">
      <w:pPr>
        <w:pStyle w:val="Kop1"/>
      </w:pPr>
      <w:bookmarkStart w:id="165" w:name="_Ref92176561"/>
      <w:bookmarkStart w:id="166" w:name="_Toc158193992"/>
      <w:bookmarkStart w:id="167" w:name="Verschillen"/>
      <w:bookmarkEnd w:id="152"/>
      <w:bookmarkEnd w:id="153"/>
      <w:bookmarkEnd w:id="162"/>
      <w:r>
        <w:lastRenderedPageBreak/>
        <w:t>V</w:t>
      </w:r>
      <w:r w:rsidR="00EF424C">
        <w:t>erschillen</w:t>
      </w:r>
      <w:r w:rsidR="004E6768" w:rsidRPr="00761541">
        <w:t xml:space="preserve"> tussen IMOW en CIM</w:t>
      </w:r>
      <w:r w:rsidR="004A77A2">
        <w:t>-</w:t>
      </w:r>
      <w:r w:rsidR="004E6768" w:rsidRPr="00761541">
        <w:t>OW</w:t>
      </w:r>
      <w:bookmarkEnd w:id="165"/>
      <w:bookmarkEnd w:id="166"/>
    </w:p>
    <w:bookmarkEnd w:id="167"/>
    <w:p w14:paraId="034F1BE1" w14:textId="70CA5064" w:rsidR="00285655" w:rsidRPr="00022065" w:rsidRDefault="004E6768" w:rsidP="00022065">
      <w:r w:rsidRPr="00022065">
        <w:t>De verschillen tussen het IMOW en CIM</w:t>
      </w:r>
      <w:r w:rsidR="004A77A2">
        <w:t>-</w:t>
      </w:r>
      <w:r w:rsidRPr="00022065">
        <w:t xml:space="preserve">OW worden geduid </w:t>
      </w:r>
      <w:r w:rsidR="00475C30" w:rsidRPr="00022065">
        <w:t xml:space="preserve">in </w:t>
      </w:r>
      <w:r w:rsidR="00EF424C">
        <w:t xml:space="preserve">paragraaf </w:t>
      </w:r>
      <w:r w:rsidR="00EF424C" w:rsidRPr="00EF424C">
        <w:t>5.1</w:t>
      </w:r>
      <w:r w:rsidR="00EF424C">
        <w:t xml:space="preserve"> dat</w:t>
      </w:r>
      <w:r w:rsidR="00475C30" w:rsidRPr="00022065">
        <w:t xml:space="preserve"> de delen van het CIM</w:t>
      </w:r>
      <w:r w:rsidR="004A77A2">
        <w:t>-</w:t>
      </w:r>
      <w:r w:rsidR="00475C30" w:rsidRPr="00022065">
        <w:t xml:space="preserve">OW die niet in het IMOW zitten </w:t>
      </w:r>
      <w:r w:rsidR="00CF611C">
        <w:t>beschrijft</w:t>
      </w:r>
      <w:r w:rsidR="00EF424C">
        <w:t xml:space="preserve"> en paragraaf </w:t>
      </w:r>
      <w:r w:rsidR="00EF424C" w:rsidRPr="00EF424C">
        <w:t>5.2</w:t>
      </w:r>
      <w:r w:rsidR="00EF424C">
        <w:t xml:space="preserve"> dat</w:t>
      </w:r>
      <w:r w:rsidR="00475C30" w:rsidRPr="00022065">
        <w:t xml:space="preserve"> de delen van het IMOW die het CIM</w:t>
      </w:r>
      <w:r w:rsidR="004A77A2">
        <w:t>-</w:t>
      </w:r>
      <w:r w:rsidR="00475C30" w:rsidRPr="00022065">
        <w:t xml:space="preserve">OW niet bevat </w:t>
      </w:r>
      <w:bookmarkStart w:id="168" w:name="_Ref42871433"/>
      <w:bookmarkStart w:id="169" w:name="Verschillen_CIMOW"/>
      <w:r w:rsidR="00CF611C">
        <w:t>beschrijft.</w:t>
      </w:r>
    </w:p>
    <w:p w14:paraId="19F408D9" w14:textId="73F18881" w:rsidR="00CD5BC2" w:rsidRDefault="00CD5BC2" w:rsidP="00D7079F">
      <w:pPr>
        <w:pStyle w:val="Kop2"/>
      </w:pPr>
      <w:bookmarkStart w:id="170" w:name="_Ref92176279"/>
      <w:bookmarkStart w:id="171" w:name="_Ref92188393"/>
      <w:bookmarkStart w:id="172" w:name="_Toc158193993"/>
      <w:r w:rsidRPr="000143E4">
        <w:t>CIM</w:t>
      </w:r>
      <w:r w:rsidR="004A77A2">
        <w:t>-</w:t>
      </w:r>
      <w:r w:rsidRPr="000143E4">
        <w:t>OW-aspecten niet in IMOW</w:t>
      </w:r>
      <w:bookmarkEnd w:id="168"/>
      <w:bookmarkEnd w:id="170"/>
      <w:bookmarkEnd w:id="171"/>
      <w:bookmarkEnd w:id="172"/>
    </w:p>
    <w:p w14:paraId="32F3ACE6" w14:textId="55F25D5E" w:rsidR="00CD5BC2" w:rsidRPr="00022065" w:rsidRDefault="00AE066D" w:rsidP="00AE066D">
      <w:r>
        <w:t>Niet alle concepten beschreven in het CIM-OW</w:t>
      </w:r>
      <w:bookmarkEnd w:id="169"/>
      <w:r w:rsidR="00CD5BC2" w:rsidRPr="00022065">
        <w:t xml:space="preserve"> </w:t>
      </w:r>
      <w:r w:rsidR="00595B63">
        <w:t>worden vastgelegd</w:t>
      </w:r>
      <w:r w:rsidR="00CD5BC2" w:rsidRPr="00022065">
        <w:t xml:space="preserve"> in het IMOW. </w:t>
      </w:r>
      <w:r>
        <w:t xml:space="preserve"> Sommige van de van deze gegevens zijn af te leiden uit het </w:t>
      </w:r>
      <w:proofErr w:type="spellStart"/>
      <w:r>
        <w:t>OP-deel</w:t>
      </w:r>
      <w:proofErr w:type="spellEnd"/>
      <w:r>
        <w:t xml:space="preserve"> van een Aanlevering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proofErr w:type="spellStart"/>
      <w:r>
        <w:t>Regeltekst.</w:t>
      </w:r>
      <w:r w:rsidR="00473B01" w:rsidRPr="00583AEC">
        <w:t>Werkingsgebied</w:t>
      </w:r>
      <w:proofErr w:type="spellEnd"/>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proofErr w:type="spellStart"/>
      <w:r>
        <w:t>Activiteit.</w:t>
      </w:r>
      <w:r w:rsidR="00595B63">
        <w:t>l</w:t>
      </w:r>
      <w:r>
        <w:t>ocatie</w:t>
      </w:r>
      <w:proofErr w:type="spellEnd"/>
      <w:r>
        <w:t xml:space="preserve"> – hierin zit de locaties waar de </w:t>
      </w:r>
      <w:r w:rsidR="00595B63">
        <w:t>A</w:t>
      </w:r>
      <w:r>
        <w:t xml:space="preserve">ctiviteit gereguleerd wordt, deze wordt </w:t>
      </w:r>
      <w:r w:rsidR="00595B63">
        <w:t>in het</w:t>
      </w:r>
      <w:r>
        <w:t xml:space="preserve"> IMOW</w:t>
      </w:r>
      <w:r w:rsidR="00595B63">
        <w:t xml:space="preserve"> via</w:t>
      </w:r>
      <w:r>
        <w:t xml:space="preserve"> de </w:t>
      </w:r>
      <w:proofErr w:type="spellStart"/>
      <w:r>
        <w:t>activiteitlocatieaanduidingen</w:t>
      </w:r>
      <w:proofErr w:type="spellEnd"/>
      <w:r w:rsidR="00595B63">
        <w:t xml:space="preserve"> vastgelegd</w:t>
      </w:r>
      <w:r>
        <w:t>.</w:t>
      </w:r>
    </w:p>
    <w:p w14:paraId="6365E0AB" w14:textId="0DB18E35" w:rsidR="00473B01" w:rsidRPr="00583AEC" w:rsidRDefault="00583AEC" w:rsidP="009572A3">
      <w:pPr>
        <w:pStyle w:val="Opsommingtekens1"/>
      </w:pPr>
      <w:proofErr w:type="spellStart"/>
      <w:r>
        <w:t>Regeltekst.</w:t>
      </w:r>
      <w:r w:rsidR="00473B01" w:rsidRPr="00583AEC">
        <w:t>Omschrijving</w:t>
      </w:r>
      <w:proofErr w:type="spellEnd"/>
      <w:r w:rsidR="00473B01" w:rsidRPr="00583AEC">
        <w:t xml:space="preserve">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proofErr w:type="spellStart"/>
      <w:r w:rsidR="002D49BB">
        <w:t>DocumentComponenten</w:t>
      </w:r>
      <w:proofErr w:type="spellEnd"/>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173" w:name="_Ref42871428"/>
      <w:bookmarkStart w:id="174" w:name="_Toc158193994"/>
      <w:bookmarkStart w:id="175" w:name="Verschillen_IMOW"/>
      <w:r w:rsidRPr="00DE6710">
        <w:t>IMOW-aspecten niet in CIM</w:t>
      </w:r>
      <w:r w:rsidR="00E63455">
        <w:t>-</w:t>
      </w:r>
      <w:r w:rsidRPr="00DE6710">
        <w:t>OW</w:t>
      </w:r>
      <w:bookmarkEnd w:id="173"/>
      <w:bookmarkEnd w:id="174"/>
    </w:p>
    <w:bookmarkEnd w:id="175"/>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w:t>
      </w:r>
      <w:proofErr w:type="spellStart"/>
      <w:r w:rsidRPr="00022065">
        <w:t>XSD’s</w:t>
      </w:r>
      <w:proofErr w:type="spellEnd"/>
      <w:r w:rsidRPr="00022065">
        <w:t xml:space="preserve">.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w:t>
      </w:r>
      <w:proofErr w:type="spellStart"/>
      <w:r w:rsidR="008571DA" w:rsidRPr="00022065">
        <w:t>TypeGebiedsaanwijzing</w:t>
      </w:r>
      <w:proofErr w:type="spellEnd"/>
      <w:r w:rsidR="008571DA" w:rsidRPr="00022065">
        <w:t xml:space="preserve">’. De groepen die je kunt selecteren volgen vervolgens uit de verschillende </w:t>
      </w:r>
      <w:proofErr w:type="spellStart"/>
      <w:r w:rsidR="008571DA" w:rsidRPr="00022065">
        <w:t>waardelijsten</w:t>
      </w:r>
      <w:proofErr w:type="spellEnd"/>
      <w:r w:rsidR="008571DA" w:rsidRPr="00022065">
        <w:t xml:space="preserve"> van de specifieke ‘</w:t>
      </w:r>
      <w:proofErr w:type="spellStart"/>
      <w:r w:rsidR="008571DA" w:rsidRPr="00022065">
        <w:t>gebiedsaanwijzingstypen</w:t>
      </w:r>
      <w:proofErr w:type="spellEnd"/>
      <w:r w:rsidR="008571DA" w:rsidRPr="00022065">
        <w:t>’.</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w:t>
      </w:r>
      <w:proofErr w:type="spellStart"/>
      <w:r w:rsidR="003461EB">
        <w:t>schemas</w:t>
      </w:r>
      <w:proofErr w:type="spellEnd"/>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lastRenderedPageBreak/>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proofErr w:type="spellStart"/>
      <w:r w:rsidRPr="00F81CB0">
        <w:t>Geometrie.geometrie</w:t>
      </w:r>
      <w:proofErr w:type="spellEnd"/>
      <w:r w:rsidRPr="00F81CB0">
        <w:t xml:space="preserv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 xml:space="preserve">19107 geometrietype </w:t>
      </w:r>
      <w:proofErr w:type="spellStart"/>
      <w:r w:rsidR="00F00465" w:rsidRPr="00022065">
        <w:t>GM_Object</w:t>
      </w:r>
      <w:proofErr w:type="spellEnd"/>
      <w:r w:rsidR="00F00465" w:rsidRPr="00022065">
        <w:t>. In de Locatie</w:t>
      </w:r>
      <w:r w:rsidR="00841FD9" w:rsidRPr="00022065">
        <w:t>-</w:t>
      </w:r>
      <w:r w:rsidR="00F00465" w:rsidRPr="00022065">
        <w:t xml:space="preserve">objecten wordt middels een </w:t>
      </w:r>
      <w:proofErr w:type="spellStart"/>
      <w:r w:rsidR="00F00465" w:rsidRPr="00022065">
        <w:t>constraint</w:t>
      </w:r>
      <w:proofErr w:type="spellEnd"/>
      <w:r w:rsidR="00F00465" w:rsidRPr="00022065">
        <w:t xml:space="preserve"> aangegeven wat de beperking op dit algemene type is</w:t>
      </w:r>
      <w:r w:rsidR="002F44AE" w:rsidRPr="00022065">
        <w:t>.</w:t>
      </w:r>
    </w:p>
    <w:p w14:paraId="2577D13E" w14:textId="422A0663" w:rsidR="00F0462C" w:rsidRDefault="00F0462C" w:rsidP="00753695">
      <w:pPr>
        <w:pStyle w:val="Kop1"/>
      </w:pPr>
      <w:bookmarkStart w:id="176" w:name="_Ref69207263"/>
      <w:bookmarkStart w:id="177" w:name="_Toc158193995"/>
      <w:bookmarkStart w:id="178" w:name="OP"/>
      <w:r w:rsidRPr="00884A92">
        <w:lastRenderedPageBreak/>
        <w:t>OP-aspecten relevant voor IMOW</w:t>
      </w:r>
      <w:bookmarkEnd w:id="176"/>
      <w:bookmarkEnd w:id="177"/>
    </w:p>
    <w:bookmarkEnd w:id="178"/>
    <w:p w14:paraId="3F02EC61" w14:textId="787F8C96" w:rsidR="00285655" w:rsidRPr="00022065" w:rsidRDefault="00D023D4" w:rsidP="00022065">
      <w:r w:rsidRPr="00022065">
        <w:t xml:space="preserve">In dit hoofdstuk wordt gekeken naar aspecten uit het IMOP die relevant zijn voor het IMOW. </w:t>
      </w:r>
      <w:r w:rsidR="006876D1">
        <w:t>Enkele</w:t>
      </w:r>
      <w:r w:rsidRPr="00022065">
        <w:t xml:space="preserve"> dingen</w:t>
      </w:r>
      <w:r w:rsidR="006876D1">
        <w:t xml:space="preserve"> worden</w:t>
      </w:r>
      <w:r w:rsidRPr="00022065">
        <w:t xml:space="preserve"> toegelicht vanuit OW-perspectief, omdat de samenhang met de OP-standaard relevant is. Er zijn drie OP-onderwerpen die relevant zijn vanuit OW-objectperspectief, dit zijn:</w:t>
      </w:r>
    </w:p>
    <w:p w14:paraId="77591338" w14:textId="3B24657A" w:rsidR="00285655" w:rsidRPr="00DB3379" w:rsidRDefault="00D023D4" w:rsidP="00DB3379">
      <w:pPr>
        <w:pStyle w:val="Opsommingnummers1"/>
        <w:numPr>
          <w:ilvl w:val="0"/>
          <w:numId w:val="32"/>
        </w:numPr>
      </w:pPr>
      <w:r w:rsidRPr="00DB3379">
        <w:t>De Regeling en diens Artikelen/Leden/Divisies</w:t>
      </w:r>
    </w:p>
    <w:p w14:paraId="70EAED1A" w14:textId="2F433DCB" w:rsidR="00D023D4" w:rsidRPr="00BA1E91" w:rsidRDefault="00D023D4" w:rsidP="00DB3379">
      <w:pPr>
        <w:pStyle w:val="Opsommingnummers1"/>
      </w:pPr>
      <w:r w:rsidRPr="00BA1E91">
        <w:t xml:space="preserve">De </w:t>
      </w:r>
      <w:proofErr w:type="spellStart"/>
      <w:r w:rsidRPr="00BA1E91">
        <w:t>ConsolidatieInformatie</w:t>
      </w:r>
      <w:proofErr w:type="spellEnd"/>
      <w:r w:rsidRPr="00BA1E91">
        <w:t xml:space="preserve"> uit de Regeling</w:t>
      </w:r>
    </w:p>
    <w:p w14:paraId="7F96EB03" w14:textId="77777777" w:rsidR="00D023D4" w:rsidRPr="00BA1E91" w:rsidRDefault="00D023D4" w:rsidP="00DB3379">
      <w:pPr>
        <w:pStyle w:val="Opsommingnummers1"/>
      </w:pPr>
      <w:r w:rsidRPr="00BA1E91">
        <w:t xml:space="preserve">De </w:t>
      </w:r>
      <w:proofErr w:type="spellStart"/>
      <w:r w:rsidRPr="00BA1E91">
        <w:t>GIO’s</w:t>
      </w:r>
      <w:proofErr w:type="spellEnd"/>
      <w:r w:rsidRPr="00BA1E91">
        <w:t xml:space="preserve"> behorend bij de </w:t>
      </w:r>
      <w:r w:rsidRPr="00DB3379">
        <w:t>Regeling</w:t>
      </w:r>
    </w:p>
    <w:p w14:paraId="39C9AE7E" w14:textId="77777777" w:rsidR="008B7315" w:rsidRPr="00022065" w:rsidRDefault="008B7315" w:rsidP="00022065"/>
    <w:p w14:paraId="5BC2D9EF" w14:textId="10C39221" w:rsidR="00D023D4" w:rsidRPr="00022065" w:rsidRDefault="00D023D4" w:rsidP="00022065">
      <w:r w:rsidRPr="00022065">
        <w:t>Dit hoofdstuk is op geen enkele manier een vervanging van de OP-documentatie, maar probeert de OP-aspecten die voor IMOW van belang zijn toe te lichten.</w:t>
      </w:r>
    </w:p>
    <w:p w14:paraId="5D2F8BCD" w14:textId="77777777" w:rsidR="00D023D4" w:rsidRPr="00753695" w:rsidRDefault="00D023D4" w:rsidP="00753695">
      <w:pPr>
        <w:pStyle w:val="Kop2"/>
      </w:pPr>
      <w:bookmarkStart w:id="179" w:name="_Toc158193996"/>
      <w:bookmarkStart w:id="180" w:name="OP_Regeling"/>
      <w:r w:rsidRPr="00753695">
        <w:t>De Regeling en diens Artikelen/Leden/Divisies</w:t>
      </w:r>
      <w:bookmarkEnd w:id="179"/>
    </w:p>
    <w:bookmarkEnd w:id="180"/>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t>
      </w:r>
      <w:proofErr w:type="spellStart"/>
      <w:r w:rsidRPr="00022065">
        <w:t>WorkIDRegeling</w:t>
      </w:r>
      <w:proofErr w:type="spellEnd"/>
      <w:r w:rsidRPr="00022065">
        <w:t xml:space="preserve">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xml:space="preserve">) zit het </w:t>
      </w:r>
      <w:proofErr w:type="spellStart"/>
      <w:r w:rsidRPr="00022065">
        <w:t>wId</w:t>
      </w:r>
      <w:proofErr w:type="spellEnd"/>
      <w:r w:rsidRPr="00022065">
        <w:t>-attribuut, hierin staat de identificatie van het artikel/lid of de divisie aan de OP-kant. Zodoende zijn alle OW-objecten die gekoppeld zijn aan een bepaalde Regeltekst of Divisie terug te vinden in een bepaald deel van een Regeling.</w:t>
      </w:r>
      <w:bookmarkStart w:id="181" w:name="OP_ConsolidatieInformatie"/>
    </w:p>
    <w:p w14:paraId="0B404AC6" w14:textId="468658F8" w:rsidR="00D023D4" w:rsidRPr="00884A92" w:rsidRDefault="00D023D4" w:rsidP="00753695">
      <w:pPr>
        <w:pStyle w:val="Kop2"/>
      </w:pPr>
      <w:bookmarkStart w:id="182" w:name="_Toc158193997"/>
      <w:proofErr w:type="spellStart"/>
      <w:r w:rsidRPr="00884A92">
        <w:t>ConsolidatieInformatie</w:t>
      </w:r>
      <w:bookmarkEnd w:id="182"/>
      <w:proofErr w:type="spellEnd"/>
    </w:p>
    <w:bookmarkEnd w:id="181"/>
    <w:p w14:paraId="57D70927" w14:textId="77777777" w:rsidR="00C24B3E" w:rsidRPr="00022065" w:rsidRDefault="00D023D4" w:rsidP="00022065">
      <w:r w:rsidRPr="00022065">
        <w:t xml:space="preserve">De </w:t>
      </w:r>
      <w:proofErr w:type="spellStart"/>
      <w:r w:rsidRPr="00022065">
        <w:t>ConsolidatieInformatie</w:t>
      </w:r>
      <w:proofErr w:type="spellEnd"/>
      <w:r w:rsidRPr="00022065">
        <w:t xml:space="preserve"> wordt meegegeven aan de OP-kant, maar bepaalt hoe de OW-objecten </w:t>
      </w:r>
      <w:proofErr w:type="spellStart"/>
      <w:r w:rsidRPr="00022065">
        <w:t>geversioneerd</w:t>
      </w:r>
      <w:proofErr w:type="spellEnd"/>
      <w:r w:rsidRPr="00022065">
        <w:t xml:space="preserve"> worden in het DSO. De daadwerkelijke documentatie van </w:t>
      </w:r>
      <w:proofErr w:type="spellStart"/>
      <w:r w:rsidRPr="00022065">
        <w:t>ConsolidatieInformatie</w:t>
      </w:r>
      <w:proofErr w:type="spellEnd"/>
      <w:r w:rsidRPr="00022065">
        <w:t xml:space="preserve"> is te vinden in de bijbehorende OP-documentatie, dit is een extract.</w:t>
      </w:r>
    </w:p>
    <w:p w14:paraId="3C81386A" w14:textId="6073DC4B" w:rsidR="00D023D4" w:rsidRPr="00022065" w:rsidRDefault="00D023D4" w:rsidP="00022065">
      <w:r w:rsidRPr="00022065">
        <w:t xml:space="preserve">Hieronder een korte opbouw van de structuur van de </w:t>
      </w:r>
      <w:proofErr w:type="spellStart"/>
      <w:r w:rsidRPr="00022065">
        <w:t>ConsolidatieInformatie</w:t>
      </w:r>
      <w:proofErr w:type="spellEnd"/>
      <w:r w:rsidRPr="00022065">
        <w:t>:</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proofErr w:type="spellStart"/>
            <w:r w:rsidRPr="00D023D4">
              <w:rPr>
                <w:bCs w:val="0"/>
              </w:rPr>
              <w:t>ConsolidatieInformatie</w:t>
            </w:r>
            <w:proofErr w:type="spellEnd"/>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proofErr w:type="spellStart"/>
            <w:r w:rsidRPr="00D023D4">
              <w:rPr>
                <w:bCs w:val="0"/>
              </w:rPr>
              <w:t>BeoogdeRegelgeving</w:t>
            </w:r>
            <w:proofErr w:type="spellEnd"/>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proofErr w:type="spellStart"/>
            <w:r w:rsidRPr="00D023D4">
              <w:rPr>
                <w:bCs w:val="0"/>
              </w:rPr>
              <w:t>BeoogdeRegeling</w:t>
            </w:r>
            <w:proofErr w:type="spellEnd"/>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de </w:t>
            </w:r>
            <w:proofErr w:type="spellStart"/>
            <w:r w:rsidRPr="00D023D4">
              <w:rPr>
                <w:bCs w:val="0"/>
              </w:rPr>
              <w:t>RegelingVersie</w:t>
            </w:r>
            <w:proofErr w:type="spellEnd"/>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proofErr w:type="spellStart"/>
            <w:r w:rsidRPr="00D023D4">
              <w:rPr>
                <w:bCs w:val="0"/>
              </w:rPr>
              <w:t>BeoogdInformatieobject</w:t>
            </w:r>
            <w:proofErr w:type="spellEnd"/>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lastRenderedPageBreak/>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proofErr w:type="spellStart"/>
            <w:r w:rsidRPr="00D023D4">
              <w:rPr>
                <w:bCs w:val="0"/>
              </w:rPr>
              <w:t>instrumentVersie</w:t>
            </w:r>
            <w:proofErr w:type="spellEnd"/>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 xml:space="preserve">de componentnaam (van de regeling) + # + het </w:t>
            </w:r>
            <w:proofErr w:type="spellStart"/>
            <w:r w:rsidRPr="00D023D4">
              <w:rPr>
                <w:bCs w:val="0"/>
              </w:rPr>
              <w:t>eId</w:t>
            </w:r>
            <w:proofErr w:type="spellEnd"/>
            <w:r w:rsidRPr="00D023D4">
              <w:rPr>
                <w:bCs w:val="0"/>
              </w:rPr>
              <w:t xml:space="preserve"> van de </w:t>
            </w:r>
            <w:proofErr w:type="spellStart"/>
            <w:r w:rsidRPr="00D023D4">
              <w:rPr>
                <w:bCs w:val="0"/>
              </w:rPr>
              <w:t>ExtIoRef</w:t>
            </w:r>
            <w:proofErr w:type="spellEnd"/>
            <w:r w:rsidRPr="00D023D4">
              <w:rPr>
                <w:bCs w:val="0"/>
              </w:rPr>
              <w:t xml:space="preserve">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proofErr w:type="spellStart"/>
            <w:r w:rsidRPr="00D023D4">
              <w:rPr>
                <w:bCs w:val="0"/>
              </w:rPr>
              <w:t>soortTijdstempel</w:t>
            </w:r>
            <w:proofErr w:type="spellEnd"/>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proofErr w:type="spellStart"/>
            <w:r w:rsidRPr="00D023D4">
              <w:rPr>
                <w:bCs w:val="0"/>
                <w:u w:val="single"/>
              </w:rPr>
              <w:t>juridischWerkendVanaf</w:t>
            </w:r>
            <w:proofErr w:type="spellEnd"/>
            <w:r w:rsidRPr="00D023D4">
              <w:rPr>
                <w:bCs w:val="0"/>
              </w:rPr>
              <w:t xml:space="preserve"> en </w:t>
            </w:r>
            <w:proofErr w:type="spellStart"/>
            <w:r w:rsidRPr="00D023D4">
              <w:rPr>
                <w:bCs w:val="0"/>
                <w:u w:val="single"/>
              </w:rPr>
              <w:t>geldigVanaf</w:t>
            </w:r>
            <w:proofErr w:type="spellEnd"/>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 xml:space="preserve">(Het DSO legt drie type tijdstempels vast, namelijk </w:t>
      </w:r>
      <w:proofErr w:type="spellStart"/>
      <w:r w:rsidRPr="00022065">
        <w:t>juridischWerkendVanaf</w:t>
      </w:r>
      <w:proofErr w:type="spellEnd"/>
      <w:r w:rsidRPr="00022065">
        <w:t xml:space="preserve">, </w:t>
      </w:r>
      <w:proofErr w:type="spellStart"/>
      <w:r w:rsidRPr="00022065">
        <w:t>geldigVanaf</w:t>
      </w:r>
      <w:proofErr w:type="spellEnd"/>
      <w:r w:rsidRPr="00022065">
        <w:t xml:space="preserve">, en </w:t>
      </w:r>
      <w:proofErr w:type="spellStart"/>
      <w:r w:rsidRPr="00022065">
        <w:t>beschikbaarOp</w:t>
      </w:r>
      <w:proofErr w:type="spellEnd"/>
      <w:r w:rsidRPr="00022065">
        <w:t xml:space="preserve">, met name </w:t>
      </w:r>
      <w:proofErr w:type="spellStart"/>
      <w:r w:rsidRPr="00022065">
        <w:t>beschikbaarOp</w:t>
      </w:r>
      <w:proofErr w:type="spellEnd"/>
      <w:r w:rsidRPr="00022065">
        <w:t xml:space="preserve"> wordt geregistreerd in het DSO op het moment dat informatie aangeleverd is.)</w:t>
      </w:r>
    </w:p>
    <w:p w14:paraId="2A64235E" w14:textId="77777777" w:rsidR="00D023D4" w:rsidRDefault="00D023D4" w:rsidP="00753695">
      <w:pPr>
        <w:pStyle w:val="Kop2"/>
      </w:pPr>
      <w:bookmarkStart w:id="183" w:name="_Toc158193998"/>
      <w:bookmarkStart w:id="184" w:name="OP_Informatieobjecten"/>
      <w:r>
        <w:t>OP-informatieobjecten</w:t>
      </w:r>
      <w:bookmarkEnd w:id="183"/>
    </w:p>
    <w:bookmarkEnd w:id="184"/>
    <w:p w14:paraId="3BE93379" w14:textId="1DEC8A7A" w:rsidR="00285655" w:rsidRPr="00022065" w:rsidRDefault="00D023D4" w:rsidP="00022065">
      <w:r w:rsidRPr="00022065">
        <w:t>Er zijn twee soorten informatieobjecten die aangeleverd kunnen worden in de OP-standaard, namelijk PDF-documenten en geografische informatieobjecten (</w:t>
      </w:r>
      <w:proofErr w:type="spellStart"/>
      <w:r w:rsidRPr="00022065">
        <w:t>GIO’s</w:t>
      </w:r>
      <w:proofErr w:type="spellEnd"/>
      <w:r w:rsidRPr="00022065">
        <w:t xml:space="preserve">). In deze en de volgende paragrafen wordt voornamelijk ingegaan op de </w:t>
      </w:r>
      <w:proofErr w:type="spellStart"/>
      <w:r w:rsidRPr="00022065">
        <w:t>GIO</w:t>
      </w:r>
      <w:r w:rsidR="007A0EF6">
        <w:t>’</w:t>
      </w:r>
      <w:r w:rsidRPr="00022065">
        <w:t>s</w:t>
      </w:r>
      <w:proofErr w:type="spellEnd"/>
      <w:r w:rsidR="00C908CE">
        <w:t xml:space="preserve"> </w:t>
      </w:r>
      <w:r w:rsidR="007A0EF6">
        <w:t xml:space="preserve">omdat </w:t>
      </w:r>
      <w:r w:rsidRPr="00022065">
        <w:t>de samenhang met OW-objecten complex is.</w:t>
      </w:r>
    </w:p>
    <w:p w14:paraId="44066AF3" w14:textId="6AA40DB7" w:rsidR="00D023D4" w:rsidRPr="00022065" w:rsidRDefault="00D023D4" w:rsidP="00022065">
      <w:r w:rsidRPr="00022065">
        <w:t>De voornaamste samenhang tussen een GIO en OW is dat de OW-Locaties van het type Gebied/Lijn/Punt (</w:t>
      </w:r>
      <w:r w:rsidR="000753CC" w:rsidRPr="00022065">
        <w:fldChar w:fldCharType="begin"/>
      </w:r>
      <w:r w:rsidR="000753CC" w:rsidRPr="00022065">
        <w:instrText xml:space="preserve"> REF _Ref49513284 \r \h </w:instrText>
      </w:r>
      <w:r w:rsidR="000753CC" w:rsidRPr="00022065">
        <w:fldChar w:fldCharType="separate"/>
      </w:r>
      <w:r w:rsidR="006934CA">
        <w:t>3.8.2</w:t>
      </w:r>
      <w:r w:rsidR="000753CC" w:rsidRPr="00022065">
        <w:fldChar w:fldCharType="end"/>
      </w:r>
      <w:r w:rsidRPr="00022065">
        <w:t xml:space="preserve">) een attribuut </w:t>
      </w:r>
      <w:proofErr w:type="spellStart"/>
      <w:r w:rsidRPr="00022065">
        <w:t>GeometrieRef</w:t>
      </w:r>
      <w:proofErr w:type="spellEnd"/>
      <w:r w:rsidRPr="00022065">
        <w:t xml:space="preserve"> hebben dat verwijst naar de identificatie van de Geometrie die te vinden is in de GIO. Kortom, het DSO ontvangt geometrieën doordat de LVBB de geometrie uit de GIO doorstuurt.</w:t>
      </w:r>
    </w:p>
    <w:p w14:paraId="4541BABA" w14:textId="77777777" w:rsidR="00D023D4" w:rsidRPr="00884A92" w:rsidRDefault="00D023D4" w:rsidP="00753695">
      <w:pPr>
        <w:pStyle w:val="Kop2"/>
      </w:pPr>
      <w:bookmarkStart w:id="185" w:name="_Toc158193999"/>
      <w:bookmarkStart w:id="186" w:name="OP_GIOs"/>
      <w:proofErr w:type="spellStart"/>
      <w:r w:rsidRPr="00884A92">
        <w:t>GIO’s</w:t>
      </w:r>
      <w:bookmarkEnd w:id="185"/>
      <w:proofErr w:type="spellEnd"/>
    </w:p>
    <w:bookmarkEnd w:id="186"/>
    <w:p w14:paraId="54EBCD2F" w14:textId="04599B58" w:rsidR="00285655" w:rsidRPr="00022065" w:rsidRDefault="00D023D4" w:rsidP="00022065">
      <w:r w:rsidRPr="00022065">
        <w:t xml:space="preserve">Een GIO </w:t>
      </w:r>
      <w:r w:rsidR="007A0EF6">
        <w:t xml:space="preserve">wordt </w:t>
      </w:r>
      <w:proofErr w:type="spellStart"/>
      <w:r w:rsidR="007A0EF6">
        <w:t>aangelverd</w:t>
      </w:r>
      <w:proofErr w:type="spellEnd"/>
      <w:r w:rsidR="007A0EF6">
        <w:t xml:space="preserve">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 xml:space="preserve">Er zijn twee type </w:t>
      </w:r>
      <w:proofErr w:type="spellStart"/>
      <w:r w:rsidRPr="00022065">
        <w:t>GIO’s</w:t>
      </w:r>
      <w:proofErr w:type="spellEnd"/>
      <w:r w:rsidRPr="00022065">
        <w:t>,:</w:t>
      </w:r>
      <w:r w:rsidR="007A0EF6">
        <w:t xml:space="preserve"> </w:t>
      </w:r>
      <w:proofErr w:type="spellStart"/>
      <w:r w:rsidRPr="00022065">
        <w:t>GIO’s</w:t>
      </w:r>
      <w:proofErr w:type="spellEnd"/>
      <w:r w:rsidRPr="00022065">
        <w:t xml:space="preserve"> </w:t>
      </w:r>
      <w:r w:rsidR="007A0EF6">
        <w:t>die</w:t>
      </w:r>
      <w:r w:rsidRPr="00022065">
        <w:t xml:space="preserve"> informatie over normen </w:t>
      </w:r>
      <w:r w:rsidR="007A0EF6">
        <w:t>bevatten</w:t>
      </w:r>
      <w:r w:rsidRPr="00022065">
        <w:t>(Norm-</w:t>
      </w:r>
      <w:proofErr w:type="spellStart"/>
      <w:r w:rsidRPr="00022065">
        <w:t>GIO’s</w:t>
      </w:r>
      <w:proofErr w:type="spellEnd"/>
      <w:r w:rsidRPr="00022065">
        <w:t xml:space="preserve">) en </w:t>
      </w:r>
      <w:proofErr w:type="spellStart"/>
      <w:r w:rsidRPr="00022065">
        <w:t>GIO’s</w:t>
      </w:r>
      <w:proofErr w:type="spellEnd"/>
      <w:r w:rsidRPr="00022065">
        <w:t xml:space="preserve"> </w:t>
      </w:r>
      <w:r w:rsidR="007A0EF6">
        <w:t>zonder</w:t>
      </w:r>
      <w:r w:rsidRPr="00022065">
        <w:t xml:space="preserve"> informatie over normen (</w:t>
      </w:r>
      <w:proofErr w:type="spellStart"/>
      <w:r w:rsidRPr="00022065">
        <w:t>GIO’s</w:t>
      </w:r>
      <w:proofErr w:type="spellEnd"/>
      <w:r w:rsidRPr="00022065">
        <w:t>).</w:t>
      </w:r>
    </w:p>
    <w:p w14:paraId="50A7EB5D" w14:textId="0572BA9E" w:rsidR="00D023D4" w:rsidRPr="00022065" w:rsidRDefault="00D023D4" w:rsidP="00022065">
      <w:r w:rsidRPr="00022065">
        <w:lastRenderedPageBreak/>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proofErr w:type="spellStart"/>
            <w:r w:rsidRPr="00D023D4">
              <w:rPr>
                <w:bCs w:val="0"/>
              </w:rPr>
              <w:t>achtergrondVerwijzing</w:t>
            </w:r>
            <w:proofErr w:type="spellEnd"/>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proofErr w:type="spellStart"/>
            <w:r w:rsidRPr="00D023D4">
              <w:rPr>
                <w:bCs w:val="0"/>
              </w:rPr>
              <w:t>groepID</w:t>
            </w:r>
            <w:proofErr w:type="spellEnd"/>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proofErr w:type="spellStart"/>
            <w:r w:rsidRPr="00D023D4">
              <w:rPr>
                <w:bCs w:val="0"/>
              </w:rPr>
              <w:t>id</w:t>
            </w:r>
            <w:proofErr w:type="spellEnd"/>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w:t>
      </w:r>
      <w:proofErr w:type="spellStart"/>
      <w:r w:rsidRPr="00BA1E91">
        <w:t>geometrieReferentie</w:t>
      </w:r>
      <w:proofErr w:type="spellEnd"/>
      <w:r w:rsidRPr="00BA1E91">
        <w:t xml:space="preserve"> ‘d0993715-c485-4e63-b35d-8f68c3cbee3b’ mag in meerdere </w:t>
      </w:r>
      <w:proofErr w:type="spellStart"/>
      <w:r w:rsidRPr="00BA1E91">
        <w:t>GIO’s</w:t>
      </w:r>
      <w:proofErr w:type="spellEnd"/>
      <w:r w:rsidRPr="00BA1E91">
        <w:t xml:space="preserve">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lastRenderedPageBreak/>
        <w:t>Bij Norm-</w:t>
      </w:r>
      <w:proofErr w:type="spellStart"/>
      <w:r w:rsidRPr="00BA1E91">
        <w:t>GIO’s</w:t>
      </w:r>
      <w:proofErr w:type="spellEnd"/>
      <w:r w:rsidRPr="00BA1E91">
        <w:t xml:space="preserve">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1" w:history="1">
        <w:r w:rsidRPr="00DB3379">
          <w:rPr>
            <w:rStyle w:val="Hyperlink"/>
          </w:rPr>
          <w:t>de OP-documentatie over het</w:t>
        </w:r>
        <w:r w:rsidR="007120D2" w:rsidRPr="00DB3379">
          <w:rPr>
            <w:rStyle w:val="Hyperlink"/>
          </w:rPr>
          <w:t xml:space="preserve"> concept GIO</w:t>
        </w:r>
      </w:hyperlink>
      <w:r w:rsidRPr="00BA1E91">
        <w:t>.</w:t>
      </w:r>
    </w:p>
    <w:p w14:paraId="2AEF2337" w14:textId="67A4184C" w:rsidR="00D023D4" w:rsidRDefault="00D023D4" w:rsidP="00753695">
      <w:pPr>
        <w:pStyle w:val="Kop2"/>
      </w:pPr>
      <w:bookmarkStart w:id="187" w:name="_Toc158194000"/>
      <w:bookmarkStart w:id="188" w:name="OP_NormGIOs"/>
      <w:r w:rsidRPr="00884A92">
        <w:t>Norm-</w:t>
      </w:r>
      <w:proofErr w:type="spellStart"/>
      <w:r w:rsidRPr="00884A92">
        <w:t>GIO’s</w:t>
      </w:r>
      <w:bookmarkEnd w:id="187"/>
      <w:proofErr w:type="spellEnd"/>
    </w:p>
    <w:bookmarkEnd w:id="188"/>
    <w:p w14:paraId="6DA35BF7" w14:textId="5C738C6B"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proofErr w:type="spellStart"/>
            <w:r w:rsidRPr="00D023D4">
              <w:rPr>
                <w:bCs w:val="0"/>
              </w:rPr>
              <w:t>achtergrondVerwijzing</w:t>
            </w:r>
            <w:proofErr w:type="spellEnd"/>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proofErr w:type="spellStart"/>
            <w:r w:rsidRPr="00D023D4">
              <w:rPr>
                <w:bCs w:val="0"/>
              </w:rPr>
              <w:t>eenheidid</w:t>
            </w:r>
            <w:proofErr w:type="spellEnd"/>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proofErr w:type="spellStart"/>
            <w:r w:rsidRPr="00D023D4">
              <w:rPr>
                <w:bCs w:val="0"/>
              </w:rPr>
              <w:t>eenheidlabel</w:t>
            </w:r>
            <w:proofErr w:type="spellEnd"/>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proofErr w:type="spellStart"/>
            <w:r w:rsidRPr="00D023D4">
              <w:rPr>
                <w:bCs w:val="0"/>
              </w:rPr>
              <w:t>normid</w:t>
            </w:r>
            <w:proofErr w:type="spellEnd"/>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w:t>
            </w:r>
            <w:proofErr w:type="spellStart"/>
            <w:r w:rsidRPr="00D023D4">
              <w:rPr>
                <w:bCs w:val="0"/>
              </w:rPr>
              <w:t>TypeNorm</w:t>
            </w:r>
            <w:proofErr w:type="spellEnd"/>
            <w:r w:rsidRPr="00D023D4">
              <w:rPr>
                <w:bCs w:val="0"/>
              </w:rPr>
              <w:t>’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proofErr w:type="spellStart"/>
            <w:r w:rsidRPr="00D023D4">
              <w:rPr>
                <w:bCs w:val="0"/>
              </w:rPr>
              <w:lastRenderedPageBreak/>
              <w:t>id</w:t>
            </w:r>
            <w:proofErr w:type="spellEnd"/>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proofErr w:type="spellStart"/>
            <w:r w:rsidRPr="00D023D4">
              <w:rPr>
                <w:bCs w:val="0"/>
              </w:rPr>
              <w:t>kwantitatieveNormwaarde</w:t>
            </w:r>
            <w:proofErr w:type="spellEnd"/>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proofErr w:type="spellStart"/>
            <w:r w:rsidRPr="00D023D4">
              <w:rPr>
                <w:bCs w:val="0"/>
              </w:rPr>
              <w:t>Decimal</w:t>
            </w:r>
            <w:proofErr w:type="spellEnd"/>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proofErr w:type="spellStart"/>
            <w:r w:rsidRPr="00D023D4">
              <w:rPr>
                <w:bCs w:val="0"/>
              </w:rPr>
              <w:t>kwalitatieveNormwaarde</w:t>
            </w:r>
            <w:proofErr w:type="spellEnd"/>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2" w:history="1">
        <w:r w:rsidRPr="00DB3379">
          <w:rPr>
            <w:rStyle w:val="Hyperlink"/>
          </w:rPr>
          <w:t>de OP-documentatie over het geografische deel van de GIO</w:t>
        </w:r>
      </w:hyperlink>
    </w:p>
    <w:p w14:paraId="639AF62F" w14:textId="2B91FFF2" w:rsidR="006C67F5" w:rsidRDefault="00BC39C3" w:rsidP="00BC39C3">
      <w:pPr>
        <w:pStyle w:val="Kop2"/>
      </w:pPr>
      <w:bookmarkStart w:id="189" w:name="_Toc158194001"/>
      <w:bookmarkStart w:id="190" w:name="OP_GIOrichtlijn"/>
      <w:r>
        <w:t xml:space="preserve">Richtlijn voor het maken van </w:t>
      </w:r>
      <w:proofErr w:type="spellStart"/>
      <w:r>
        <w:t>GIO’s</w:t>
      </w:r>
      <w:proofErr w:type="spellEnd"/>
      <w:r>
        <w:t xml:space="preserve"> o.b.v. OW-objecten</w:t>
      </w:r>
      <w:bookmarkEnd w:id="189"/>
    </w:p>
    <w:bookmarkEnd w:id="190"/>
    <w:p w14:paraId="5AF6648A" w14:textId="23E75810" w:rsidR="00285655" w:rsidRPr="00022065" w:rsidRDefault="00BC39C3" w:rsidP="00022065">
      <w:r w:rsidRPr="00022065">
        <w:t>In deze paragraaf wordt toegelicht welke</w:t>
      </w:r>
      <w:r w:rsidR="00EF1C20" w:rsidRPr="00022065">
        <w:t xml:space="preserve"> richtlijnen er zijn voor het maken van </w:t>
      </w:r>
      <w:proofErr w:type="spellStart"/>
      <w:r w:rsidR="00EF1C20" w:rsidRPr="00022065">
        <w:t>GIO’s</w:t>
      </w:r>
      <w:proofErr w:type="spellEnd"/>
      <w:r w:rsidR="00EF1C20" w:rsidRPr="00022065">
        <w:t xml:space="preserve">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 xml:space="preserve">naar hoe je vanuit OW naar </w:t>
      </w:r>
      <w:proofErr w:type="spellStart"/>
      <w:r w:rsidR="007F65D3" w:rsidRPr="00022065">
        <w:t>GIO’s</w:t>
      </w:r>
      <w:proofErr w:type="spellEnd"/>
      <w:r w:rsidR="007F65D3" w:rsidRPr="00022065">
        <w:t xml:space="preserve">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 xml:space="preserve">Richtlijn voor OW-objecten i.r.t. </w:t>
      </w:r>
      <w:proofErr w:type="spellStart"/>
      <w:r w:rsidRPr="00870396">
        <w:t>GIO’s</w:t>
      </w:r>
      <w:proofErr w:type="spellEnd"/>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w:t>
      </w:r>
      <w:proofErr w:type="spellStart"/>
      <w:r w:rsidRPr="00FA332F">
        <w:t>GIO’s</w:t>
      </w:r>
      <w:proofErr w:type="spellEnd"/>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 xml:space="preserve">In het geval dat één IMOW-Gebied in meerdere Gebiedengroepen zit, zou de Locatie ook in meerdere </w:t>
      </w:r>
      <w:proofErr w:type="spellStart"/>
      <w:r w:rsidRPr="00D96167">
        <w:t>GIO’s</w:t>
      </w:r>
      <w:proofErr w:type="spellEnd"/>
      <w:r w:rsidRPr="00D96167">
        <w:t xml:space="preserve">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91" w:name="_Toc158194002"/>
      <w:bookmarkStart w:id="192" w:name="_Ref158194016"/>
      <w:bookmarkStart w:id="193" w:name="Muteren"/>
      <w:r>
        <w:lastRenderedPageBreak/>
        <w:t>Het wijzigen van OW-objecten</w:t>
      </w:r>
      <w:bookmarkEnd w:id="191"/>
      <w:bookmarkEnd w:id="192"/>
    </w:p>
    <w:bookmarkEnd w:id="193"/>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94" w:name="_Ref74325245"/>
      <w:bookmarkStart w:id="195" w:name="_Toc158194003"/>
      <w:bookmarkStart w:id="196" w:name="Muteren_uitgangspunten"/>
      <w:r>
        <w:t xml:space="preserve">Uitgangspunten relevant voor </w:t>
      </w:r>
      <w:bookmarkEnd w:id="194"/>
      <w:r w:rsidR="00A82872">
        <w:t>wijzigen</w:t>
      </w:r>
      <w:bookmarkEnd w:id="195"/>
    </w:p>
    <w:bookmarkEnd w:id="196"/>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97" w:name="_Toc158194004"/>
      <w:r>
        <w:t>Een nieuw OW-object</w:t>
      </w:r>
      <w:bookmarkEnd w:id="197"/>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98" w:name="_Toc158194005"/>
      <w:r>
        <w:t>Een OW-object wijzigen</w:t>
      </w:r>
      <w:bookmarkEnd w:id="198"/>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xml:space="preserve">: Een wijziging van een OW-object moet daadwerkelijk een kenmerk van het OW-object </w:t>
      </w:r>
      <w:proofErr w:type="spellStart"/>
      <w:r w:rsidRPr="00507E4F">
        <w:t>wijzgen</w:t>
      </w:r>
      <w:proofErr w:type="spellEnd"/>
      <w:r w:rsidRPr="00507E4F">
        <w:t>.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w:t>
      </w:r>
      <w:proofErr w:type="spellStart"/>
      <w:r w:rsidR="008E14D9">
        <w:t>RegelVoorIedereen</w:t>
      </w:r>
      <w:proofErr w:type="spellEnd"/>
      <w:r w:rsidR="008E14D9">
        <w:t>,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 xml:space="preserve">ActiviteitLocatieaanduiding – deze moet altijd gewijzigd worden vanuit een </w:t>
      </w:r>
      <w:proofErr w:type="spellStart"/>
      <w:r w:rsidRPr="000A5167">
        <w:t>RegelVoorIedereen</w:t>
      </w:r>
      <w:proofErr w:type="spellEnd"/>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proofErr w:type="spellStart"/>
      <w:r w:rsidRPr="000A5167">
        <w:t>Kaartlaag</w:t>
      </w:r>
      <w:proofErr w:type="spellEnd"/>
      <w:r w:rsidRPr="000A5167">
        <w:t xml:space="preserve"> – deze moet altijd gewijzigd worden vanuit een Kaart.</w:t>
      </w:r>
    </w:p>
    <w:p w14:paraId="2C21DC35" w14:textId="20E3487C" w:rsidR="00BF3292" w:rsidRDefault="00A564BD" w:rsidP="00B02C29">
      <w:pPr>
        <w:pStyle w:val="Kop3"/>
      </w:pPr>
      <w:bookmarkStart w:id="199" w:name="_Ref157154843"/>
      <w:bookmarkStart w:id="200" w:name="_Toc158194006"/>
      <w:bookmarkStart w:id="201" w:name="Muteren_regulier_beëindigenobject"/>
      <w:r>
        <w:lastRenderedPageBreak/>
        <w:t>Een OW-object b</w:t>
      </w:r>
      <w:r w:rsidR="00BF3292">
        <w:t>eëindigen</w:t>
      </w:r>
      <w:bookmarkEnd w:id="199"/>
      <w:bookmarkEnd w:id="200"/>
    </w:p>
    <w:bookmarkEnd w:id="201"/>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202" w:name="_Ref74325284"/>
      <w:bookmarkStart w:id="203" w:name="Muteren_intrekkenvervangen"/>
    </w:p>
    <w:p w14:paraId="189CCC1E" w14:textId="1F9C0403" w:rsidR="00247BDA" w:rsidRDefault="00246226" w:rsidP="00247BDA">
      <w:pPr>
        <w:pStyle w:val="Kop3"/>
      </w:pPr>
      <w:bookmarkStart w:id="204" w:name="_Toc158194007"/>
      <w:r>
        <w:t>Resultaat van een wijziging</w:t>
      </w:r>
      <w:bookmarkEnd w:id="204"/>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205"/>
      <w:r w:rsidRPr="00410849">
        <w:t xml:space="preserve">: Voor ieder Lid en Artikel zonder leden in </w:t>
      </w:r>
      <w:r>
        <w:t>de Regeling</w:t>
      </w:r>
      <w:r w:rsidRPr="00410849">
        <w:t xml:space="preserve"> die niet gereserveerd of vervallen zijn moet e</w:t>
      </w:r>
      <w:r>
        <w:t>r een Regeltekst object zijn.</w:t>
      </w:r>
      <w:commentRangeEnd w:id="205"/>
      <w:r>
        <w:rPr>
          <w:rStyle w:val="Verwijzingopmerking"/>
        </w:rPr>
        <w:commentReference w:id="205"/>
      </w:r>
    </w:p>
    <w:p w14:paraId="616A8350" w14:textId="7A846A1E" w:rsidR="00551047" w:rsidRDefault="00246226" w:rsidP="00017EC5">
      <w:pPr>
        <w:pStyle w:val="Kop2"/>
      </w:pPr>
      <w:bookmarkStart w:id="206" w:name="_Toc158194008"/>
      <w:r>
        <w:t>Het gebruik van OW-aanleveringen</w:t>
      </w:r>
      <w:bookmarkEnd w:id="206"/>
    </w:p>
    <w:p w14:paraId="08E9ACEE" w14:textId="5BD93F64" w:rsidR="00017EC5" w:rsidRPr="00017EC5" w:rsidRDefault="00246226" w:rsidP="00017EC5">
      <w:r>
        <w:t>Er zijn diverse wijzig-</w:t>
      </w:r>
      <w:proofErr w:type="spellStart"/>
      <w:r>
        <w:t>scenarios</w:t>
      </w:r>
      <w:proofErr w:type="spellEnd"/>
      <w:r>
        <w:t xml:space="preserve">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207" w:name="_Toc158194009"/>
      <w:r>
        <w:t>OW-aanlevering bij besluit</w:t>
      </w:r>
      <w:bookmarkEnd w:id="207"/>
    </w:p>
    <w:p w14:paraId="2AA64C9E" w14:textId="77777777" w:rsidR="00247BDA" w:rsidRPr="00247BDA" w:rsidRDefault="00247BDA" w:rsidP="00247BDA">
      <w:bookmarkStart w:id="208" w:name="_Ref74325602"/>
      <w:bookmarkStart w:id="209" w:name="_Ref92188735"/>
      <w:bookmarkStart w:id="210" w:name="_Ref92188852"/>
      <w:bookmarkStart w:id="211" w:name="Muteren_directemutaties"/>
      <w:bookmarkEnd w:id="202"/>
      <w:bookmarkEnd w:id="203"/>
    </w:p>
    <w:p w14:paraId="1C0B6C2C" w14:textId="77777777" w:rsidR="00247BDA" w:rsidRDefault="00247BDA" w:rsidP="00247BDA"/>
    <w:p w14:paraId="74AFD8C8"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212" w:name="_Toc158194010"/>
      <w:r w:rsidRPr="00247BDA">
        <w:t xml:space="preserve">OW-aanlevering bij </w:t>
      </w:r>
      <w:r w:rsidR="00D41A62">
        <w:t>intrekking</w:t>
      </w:r>
      <w:bookmarkEnd w:id="212"/>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213" w:name="_Toc158194011"/>
      <w:bookmarkEnd w:id="208"/>
      <w:bookmarkEnd w:id="209"/>
      <w:bookmarkEnd w:id="210"/>
      <w:r>
        <w:lastRenderedPageBreak/>
        <w:t>OW-aanlevering bij directe mutatie</w:t>
      </w:r>
      <w:bookmarkEnd w:id="213"/>
    </w:p>
    <w:bookmarkEnd w:id="211"/>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w:t>
      </w:r>
      <w:proofErr w:type="spellStart"/>
      <w:r w:rsidR="00A319D9" w:rsidRPr="00022065">
        <w:t>directeMutatieOpdracht</w:t>
      </w:r>
      <w:proofErr w:type="spellEnd"/>
      <w:r w:rsidR="00A319D9" w:rsidRPr="00022065">
        <w:t>).</w:t>
      </w:r>
    </w:p>
    <w:p w14:paraId="0EFB2ED8" w14:textId="1494E054" w:rsidR="00285655" w:rsidRPr="00022065" w:rsidRDefault="000F47AE" w:rsidP="00022065">
      <w:r w:rsidRPr="00022065">
        <w:t xml:space="preserve">Bij een </w:t>
      </w:r>
      <w:proofErr w:type="spellStart"/>
      <w:r w:rsidRPr="00022065">
        <w:t>directeMutatieOpdracht</w:t>
      </w:r>
      <w:proofErr w:type="spellEnd"/>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w:t>
      </w:r>
      <w:proofErr w:type="spellStart"/>
      <w:r w:rsidR="00932289" w:rsidRPr="00022065">
        <w:t>directeMutatieOpdracht</w:t>
      </w:r>
      <w:proofErr w:type="spellEnd"/>
      <w:r w:rsidR="00932289" w:rsidRPr="00022065">
        <w:t xml:space="preserve">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 xml:space="preserve">De tijdstempels van de </w:t>
      </w:r>
      <w:proofErr w:type="spellStart"/>
      <w:r>
        <w:t>ConsolidatieInformatie</w:t>
      </w:r>
      <w:proofErr w:type="spellEnd"/>
      <w:r>
        <w:t xml:space="preserv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w:t>
      </w:r>
      <w:proofErr w:type="spellStart"/>
      <w:r w:rsidRPr="000A5167">
        <w:t>DivisieTeksten</w:t>
      </w:r>
      <w:proofErr w:type="spellEnd"/>
      <w:r w:rsidR="008C0C9E">
        <w:t>.</w:t>
      </w:r>
      <w:r w:rsidR="00F7457C">
        <w:t xml:space="preserve"> </w:t>
      </w:r>
      <w:r w:rsidR="008C0C9E">
        <w:t>A</w:t>
      </w:r>
      <w:r w:rsidRPr="000A5167">
        <w:t>ls de verwijzing naar de divisie/de divisietekst wordt aangepast, dan heeft dit waarschijnlijk ook invloed op de Regeling zelf.</w:t>
      </w:r>
      <w:bookmarkStart w:id="214" w:name="_Ref74325613"/>
      <w:bookmarkStart w:id="215" w:name="Muteren_ontwerp"/>
    </w:p>
    <w:p w14:paraId="11A0CF11" w14:textId="4186BB93" w:rsidR="00B92FE1" w:rsidRDefault="00B92FE1" w:rsidP="00B92FE1">
      <w:pPr>
        <w:pStyle w:val="Kop1"/>
        <w:numPr>
          <w:ilvl w:val="0"/>
          <w:numId w:val="0"/>
        </w:numPr>
      </w:pPr>
      <w:bookmarkStart w:id="216" w:name="_Toc158194012"/>
      <w:bookmarkEnd w:id="214"/>
      <w:bookmarkEnd w:id="215"/>
      <w:r>
        <w:lastRenderedPageBreak/>
        <w:t xml:space="preserve">A Bijlage: </w:t>
      </w:r>
      <w:r w:rsidR="003455D2">
        <w:t>versiehistorie</w:t>
      </w:r>
      <w:bookmarkEnd w:id="216"/>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Voor de STOP-standaard bestaat een vergelijkbaar meldingssysteem, waarnaar wordt verwezen met STOP-issue #xx. De STOP-</w:t>
      </w:r>
      <w:proofErr w:type="spellStart"/>
      <w:r>
        <w:t>issuetracker</w:t>
      </w:r>
      <w:proofErr w:type="spellEnd"/>
      <w:r>
        <w:t xml:space="preserve">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proofErr w:type="spellStart"/>
            <w:r w:rsidRPr="00022065">
              <w:t>standBestand</w:t>
            </w:r>
            <w:proofErr w:type="spellEnd"/>
            <w:r w:rsidRPr="00022065">
              <w:t xml:space="preserve"> hernoemd naar </w:t>
            </w:r>
            <w:proofErr w:type="spellStart"/>
            <w:r w:rsidRPr="00022065">
              <w:t>owBestand</w:t>
            </w:r>
            <w:proofErr w:type="spellEnd"/>
            <w:r w:rsidRPr="00022065">
              <w:t xml:space="preserve">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w:t>
            </w:r>
            <w:proofErr w:type="spellStart"/>
            <w:r w:rsidRPr="00022065">
              <w:t>ID’s</w:t>
            </w:r>
            <w:proofErr w:type="spellEnd"/>
            <w:r w:rsidRPr="00022065">
              <w:t xml:space="preserve">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proofErr w:type="spellStart"/>
            <w:r w:rsidRPr="00022065">
              <w:t>SymbolisatieItem</w:t>
            </w:r>
            <w:proofErr w:type="spellEnd"/>
            <w:r w:rsidRPr="00022065">
              <w:t xml:space="preserve">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w:t>
            </w:r>
            <w:proofErr w:type="spellStart"/>
            <w:r w:rsidRPr="00022065">
              <w:t>GIO’s</w:t>
            </w:r>
            <w:proofErr w:type="spellEnd"/>
            <w:r w:rsidRPr="00022065">
              <w:t xml:space="preserve"> en richtlijnen om vanuit OW te komen tot </w:t>
            </w:r>
            <w:proofErr w:type="spellStart"/>
            <w:r w:rsidRPr="00022065">
              <w:t>GIO’s</w:t>
            </w:r>
            <w:proofErr w:type="spellEnd"/>
            <w:r w:rsidRPr="00022065">
              <w:t>.</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w:t>
            </w:r>
            <w:proofErr w:type="spellStart"/>
            <w:r w:rsidRPr="00022065">
              <w:t>ConsolidatieInformatie</w:t>
            </w:r>
            <w:proofErr w:type="spellEnd"/>
            <w:r w:rsidRPr="00022065">
              <w:t xml:space="preserve"> mogen bevatten, maar geen tijdstempels (binnen de </w:t>
            </w:r>
            <w:proofErr w:type="spellStart"/>
            <w:r w:rsidRPr="00022065">
              <w:t>ConsolidatieInformatie</w:t>
            </w:r>
            <w:proofErr w:type="spellEnd"/>
            <w:r w:rsidRPr="00022065">
              <w:t>).</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w:t>
            </w:r>
            <w:proofErr w:type="spellStart"/>
            <w:r w:rsidRPr="00022065">
              <w:t>symbolisatieItem</w:t>
            </w:r>
            <w:proofErr w:type="spellEnd"/>
            <w:r w:rsidRPr="00022065">
              <w:t>-foutjes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w:t>
            </w:r>
            <w:proofErr w:type="spellStart"/>
            <w:r w:rsidRPr="00022065">
              <w:t>RegelingVersieInformatie</w:t>
            </w:r>
            <w:proofErr w:type="spellEnd"/>
            <w:r w:rsidRPr="00022065">
              <w:t xml:space="preserve"> mee te sturen en tekstuele verbeteringen</w:t>
            </w:r>
            <w:r>
              <w:t xml:space="preserve"> (o.a. </w:t>
            </w:r>
            <w:proofErr w:type="spellStart"/>
            <w:r>
              <w:t>nav</w:t>
            </w:r>
            <w:proofErr w:type="spellEnd"/>
            <w:r>
              <w:t xml:space="preserve">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217"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w:t>
            </w:r>
            <w:proofErr w:type="spellStart"/>
            <w:r w:rsidR="006F16E1">
              <w:t>Kaartlaag</w:t>
            </w:r>
            <w:proofErr w:type="spellEnd"/>
            <w:r w:rsidR="006F16E1">
              <w:t xml:space="preserve"> </w:t>
            </w:r>
            <w:r>
              <w:t xml:space="preserve">en </w:t>
            </w:r>
            <w:proofErr w:type="spellStart"/>
            <w:r>
              <w:t>SymbolisatieItem</w:t>
            </w:r>
            <w:proofErr w:type="spellEnd"/>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 xml:space="preserve">Toevoegen van UML diagram </w:t>
            </w:r>
            <w:proofErr w:type="spellStart"/>
            <w:r>
              <w:t>O</w:t>
            </w:r>
            <w:r w:rsidR="00E75636">
              <w:t>wO</w:t>
            </w:r>
            <w:r>
              <w:t>bject</w:t>
            </w:r>
            <w:proofErr w:type="spellEnd"/>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w:t>
            </w:r>
            <w:proofErr w:type="spellStart"/>
            <w:r w:rsidR="00BC5836">
              <w:t>MultiPoint</w:t>
            </w:r>
            <w:proofErr w:type="spellEnd"/>
            <w:r w:rsidR="00BC5836">
              <w:t xml:space="preserve"> en </w:t>
            </w:r>
            <w:proofErr w:type="spellStart"/>
            <w:r w:rsidR="00BC5836">
              <w:t>MultiCurve</w:t>
            </w:r>
            <w:proofErr w:type="spellEnd"/>
            <w:r w:rsidR="00BC5836">
              <w:t xml:space="prese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217"/>
          </w:p>
          <w:p w14:paraId="08BA6A96" w14:textId="2CF74395" w:rsidR="00D978DF" w:rsidRDefault="00D978DF" w:rsidP="00B92FE1">
            <w:pPr>
              <w:pStyle w:val="Lijstalinea"/>
              <w:numPr>
                <w:ilvl w:val="0"/>
                <w:numId w:val="43"/>
              </w:numPr>
            </w:pPr>
            <w:r>
              <w:t xml:space="preserve">Naamgeving </w:t>
            </w:r>
            <w:proofErr w:type="spellStart"/>
            <w:r>
              <w:t>OwObject</w:t>
            </w:r>
            <w:proofErr w:type="spellEnd"/>
            <w:r>
              <w:t xml:space="preserve">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 xml:space="preserve">Verwijzing naar versie </w:t>
            </w:r>
            <w:proofErr w:type="spellStart"/>
            <w:r>
              <w:t>xsd</w:t>
            </w:r>
            <w:proofErr w:type="spellEnd"/>
            <w:r>
              <w:t xml:space="preserve">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5"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w:t>
            </w:r>
            <w:proofErr w:type="spellStart"/>
            <w:r>
              <w:t>geldigOp</w:t>
            </w:r>
            <w:proofErr w:type="spellEnd"/>
            <w:r>
              <w:t xml:space="preserve">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77777777" w:rsidR="00A564BD" w:rsidRDefault="00A564BD" w:rsidP="00A564BD">
            <w:pPr>
              <w:pStyle w:val="Lijstalinea"/>
              <w:numPr>
                <w:ilvl w:val="0"/>
                <w:numId w:val="43"/>
              </w:numPr>
            </w:pPr>
            <w:proofErr w:type="spellStart"/>
            <w:r>
              <w:t>SymbolisatieItem</w:t>
            </w:r>
            <w:proofErr w:type="spellEnd"/>
            <w:r>
              <w:t xml:space="preserve"> verwijderd.</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746634">
      <w:headerReference w:type="default" r:id="rId46"/>
      <w:footerReference w:type="default" r:id="rId47"/>
      <w:headerReference w:type="first" r:id="rId48"/>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9"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130"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131"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205"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70B9" w14:textId="77777777" w:rsidR="00746634" w:rsidRDefault="00746634" w:rsidP="00081E1C">
      <w:r>
        <w:separator/>
      </w:r>
    </w:p>
  </w:endnote>
  <w:endnote w:type="continuationSeparator" w:id="0">
    <w:p w14:paraId="4A048511" w14:textId="77777777" w:rsidR="00746634" w:rsidRDefault="00746634" w:rsidP="00081E1C">
      <w:r>
        <w:continuationSeparator/>
      </w:r>
    </w:p>
  </w:endnote>
  <w:endnote w:type="continuationNotice" w:id="1">
    <w:p w14:paraId="694D11B0" w14:textId="77777777" w:rsidR="00746634" w:rsidRDefault="00746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38B08" w14:textId="77777777" w:rsidR="00746634" w:rsidRDefault="00746634" w:rsidP="00081E1C">
      <w:r>
        <w:separator/>
      </w:r>
    </w:p>
  </w:footnote>
  <w:footnote w:type="continuationSeparator" w:id="0">
    <w:p w14:paraId="21A24E53" w14:textId="77777777" w:rsidR="00746634" w:rsidRDefault="00746634" w:rsidP="00081E1C">
      <w:r>
        <w:continuationSeparator/>
      </w:r>
    </w:p>
  </w:footnote>
  <w:footnote w:type="continuationNotice" w:id="1">
    <w:p w14:paraId="1D35DEE3" w14:textId="77777777" w:rsidR="00746634" w:rsidRDefault="00746634"/>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name w:val="Figuurnummering"/>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Muteren met het IMOW"/>
    <w:docVar w:name="ID016_2577D13E" w:val="2577D13E|5|chapter|geen|OP-aspecten relevant voor IMOW"/>
    <w:docVar w:name="ID016_320F8A13" w:val="320F8A13|1|chapter|geen|Informatiemodel Omgevingswet"/>
    <w:docVar w:name="ID016_3F5FA62D" w:val="3F5FA62D|2|chapter|geen|Technische implementatie IMOW"/>
    <w:docVar w:name="ID016_3FE27A0C" w:val="3FE27A0C|0|chapter|geen|Inleiding"/>
    <w:docVar w:name="ID016_6A4F7086" w:val="6A4F7086|3|chapter|geen|XML-omschrijving"/>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7F3"/>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7B4"/>
    <w:rsid w:val="00272F61"/>
    <w:rsid w:val="0027374C"/>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20"/>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6634"/>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91A"/>
    <w:rsid w:val="00D34CD5"/>
    <w:rsid w:val="00D34DBA"/>
    <w:rsid w:val="00D34DD8"/>
    <w:rsid w:val="00D3507B"/>
    <w:rsid w:val="00D356C2"/>
    <w:rsid w:val="00D35BA1"/>
    <w:rsid w:val="00D35CE0"/>
    <w:rsid w:val="00D35D5A"/>
    <w:rsid w:val="00D35E5D"/>
    <w:rsid w:val="00D363B4"/>
    <w:rsid w:val="00D364BA"/>
    <w:rsid w:val="00D367AD"/>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3F9"/>
    <w:rsid w:val="00EA253D"/>
    <w:rsid w:val="00EA281F"/>
    <w:rsid w:val="00EA28A4"/>
    <w:rsid w:val="00EA29A4"/>
    <w:rsid w:val="00EA2A76"/>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DDF"/>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www.opengis.net/def/crs/EPSG/0/28992" TargetMode="External"/><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hyperlink" Target="https://koop.gitlab.io/STOP/standaard/1.0.3/imop-geo.html"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comments" Target="comments.xml"/><Relationship Id="rId37" Type="http://schemas.openxmlformats.org/officeDocument/2006/relationships/hyperlink" Target="https://docs.geostandaarden.nl/nen3610/def-st-basisgeometrie-20200930/" TargetMode="External"/><Relationship Id="rId40" Type="http://schemas.openxmlformats.org/officeDocument/2006/relationships/image" Target="media/image18.png"/><Relationship Id="rId45" Type="http://schemas.openxmlformats.org/officeDocument/2006/relationships/hyperlink" Target="https://github.com/Geonovum/TPOD/tree/master/CIMOW"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register.geostandaarden.nl/xmlschema/tpod/v2.0.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gister.geostandaarden.nl/xmlschema/tpod/v2.0.0/bestanden-ow/generiek/manifest-ow.xsd" TargetMode="Externa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8/08/relationships/commentsExtensible" Target="commentsExtensible.xml"/><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hyperlink" Target="https://register.geostandaarden.nl/gmlapplicatieschema/basisgeometrie/" TargetMode="External"/><Relationship Id="rId46" Type="http://schemas.openxmlformats.org/officeDocument/2006/relationships/header" Target="header1.xml"/><Relationship Id="rId20" Type="http://schemas.openxmlformats.org/officeDocument/2006/relationships/image" Target="media/image7.svg"/><Relationship Id="rId41" Type="http://schemas.openxmlformats.org/officeDocument/2006/relationships/hyperlink" Target="https://koop.gitlab.io/STOP/standaard/1.0.4/GIOConceptueel.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275FAE-90C9-425F-A512-B4889EA3F252}">
  <ds:schemaRefs>
    <ds:schemaRef ds:uri="http://schemas.microsoft.com/sharepoint/v3/contenttype/forms"/>
  </ds:schemaRefs>
</ds:datastoreItem>
</file>

<file path=customXml/itemProps3.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customXml/itemProps4.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respec.dotm</Template>
  <TotalTime>19913</TotalTime>
  <Pages>1</Pages>
  <Words>15304</Words>
  <Characters>84174</Characters>
  <Application>Microsoft Office Word</Application>
  <DocSecurity>0</DocSecurity>
  <Lines>701</Lines>
  <Paragraphs>198</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99280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102</cp:revision>
  <cp:lastPrinted>2023-01-10T08:59:00Z</cp:lastPrinted>
  <dcterms:created xsi:type="dcterms:W3CDTF">2023-01-10T08:56:00Z</dcterms:created>
  <dcterms:modified xsi:type="dcterms:W3CDTF">2024-02-08T14:28:00Z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